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525299069" w:displacedByCustomXml="next"/>
    <w:bookmarkEnd w:id="1" w:displacedByCustomXml="next"/>
    <w:sdt>
      <w:sdtPr>
        <w:id w:val="-2071638445"/>
        <w:docPartObj>
          <w:docPartGallery w:val="Cover Pages"/>
          <w:docPartUnique/>
        </w:docPartObj>
      </w:sdtPr>
      <w:sdtEndPr/>
      <w:sdtContent>
        <w:p w14:paraId="2E2F27EE" w14:textId="77777777" w:rsidR="004D4323" w:rsidRDefault="004D4323">
          <w:r>
            <w:rPr>
              <w:noProof/>
            </w:rPr>
            <mc:AlternateContent>
              <mc:Choice Requires="wpg">
                <w:drawing>
                  <wp:anchor distT="0" distB="0" distL="114300" distR="114300" simplePos="0" relativeHeight="251660288" behindDoc="0" locked="0" layoutInCell="1" allowOverlap="1" wp14:anchorId="09F1EF85" wp14:editId="217E7D4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EBF55B"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p w14:paraId="621B9C57" w14:textId="77777777" w:rsidR="004D4323" w:rsidRDefault="004D4323">
          <w:pPr>
            <w:rPr>
              <w:rFonts w:ascii="Calibri" w:hAnsi="Calibri"/>
            </w:rPr>
          </w:pPr>
          <w:r>
            <w:rPr>
              <w:noProof/>
            </w:rPr>
            <mc:AlternateContent>
              <mc:Choice Requires="wps">
                <w:drawing>
                  <wp:anchor distT="0" distB="0" distL="114300" distR="114300" simplePos="0" relativeHeight="251659264" behindDoc="0" locked="0" layoutInCell="1" allowOverlap="1" wp14:anchorId="0C9832CF" wp14:editId="45E1DCE8">
                    <wp:simplePos x="0" y="0"/>
                    <wp:positionH relativeFrom="margin">
                      <wp:align>center</wp:align>
                    </wp:positionH>
                    <wp:positionV relativeFrom="page">
                      <wp:posOffset>2019495</wp:posOffset>
                    </wp:positionV>
                    <wp:extent cx="7315200" cy="18383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B850C" w14:textId="7AD13CFF" w:rsidR="005F73F2" w:rsidRDefault="00D026DD" w:rsidP="0089231E">
                                <w:pPr>
                                  <w:ind w:right="1280"/>
                                  <w:jc w:val="center"/>
                                  <w:rPr>
                                    <w:color w:val="4472C4" w:themeColor="accent1"/>
                                    <w:sz w:val="64"/>
                                    <w:szCs w:val="64"/>
                                  </w:rPr>
                                </w:pPr>
                                <w:sdt>
                                  <w:sdtPr>
                                    <w:rPr>
                                      <w:caps/>
                                      <w:color w:val="002060"/>
                                      <w:sz w:val="64"/>
                                      <w:szCs w:val="64"/>
                                    </w:rPr>
                                    <w:alias w:val="Title"/>
                                    <w:tag w:val=""/>
                                    <w:id w:val="11918007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73F2">
                                      <w:rPr>
                                        <w:caps/>
                                        <w:color w:val="002060"/>
                                        <w:sz w:val="64"/>
                                        <w:szCs w:val="64"/>
                                      </w:rPr>
                                      <w:t>OASIS Health Check User Guide</w:t>
                                    </w:r>
                                  </w:sdtContent>
                                </w:sdt>
                              </w:p>
                              <w:p w14:paraId="2A2C0DFA" w14:textId="77777777" w:rsidR="005F73F2" w:rsidRDefault="005F73F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C9832CF" id="_x0000_t202" coordsize="21600,21600" o:spt="202" path="m,l,21600r21600,l21600,xe">
                    <v:stroke joinstyle="miter"/>
                    <v:path gradientshapeok="t" o:connecttype="rect"/>
                  </v:shapetype>
                  <v:shape id="Text Box 154" o:spid="_x0000_s1026" type="#_x0000_t202" style="position:absolute;margin-left:0;margin-top:159pt;width:8in;height:144.7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" filled="f" stroked="f" strokeweight=".5pt">
                    <v:textbox inset="126pt,0,54pt,0">
                      <w:txbxContent>
                        <w:p w14:paraId="76FB850C" w14:textId="7AD13CFF" w:rsidR="005F73F2" w:rsidRDefault="00D026DD" w:rsidP="0089231E">
                          <w:pPr>
                            <w:ind w:right="1280"/>
                            <w:jc w:val="center"/>
                            <w:rPr>
                              <w:color w:val="4472C4" w:themeColor="accent1"/>
                              <w:sz w:val="64"/>
                              <w:szCs w:val="64"/>
                            </w:rPr>
                          </w:pPr>
                          <w:sdt>
                            <w:sdtPr>
                              <w:rPr>
                                <w:caps/>
                                <w:color w:val="002060"/>
                                <w:sz w:val="64"/>
                                <w:szCs w:val="64"/>
                              </w:rPr>
                              <w:alias w:val="Title"/>
                              <w:tag w:val=""/>
                              <w:id w:val="11918007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73F2">
                                <w:rPr>
                                  <w:caps/>
                                  <w:color w:val="002060"/>
                                  <w:sz w:val="64"/>
                                  <w:szCs w:val="64"/>
                                </w:rPr>
                                <w:t>OASIS Health Check User Guide</w:t>
                              </w:r>
                            </w:sdtContent>
                          </w:sdt>
                        </w:p>
                        <w:p w14:paraId="2A2C0DFA" w14:textId="77777777" w:rsidR="005F73F2" w:rsidRDefault="005F73F2">
                          <w:pPr>
                            <w:jc w:val="right"/>
                            <w:rPr>
                              <w:smallCaps/>
                              <w:color w:val="404040" w:themeColor="text1" w:themeTint="BF"/>
                              <w:sz w:val="36"/>
                              <w:szCs w:val="36"/>
                            </w:rPr>
                          </w:pPr>
                        </w:p>
                      </w:txbxContent>
                    </v:textbox>
                    <w10:wrap type="square" anchorx="margin" anchory="page"/>
                  </v:shape>
                </w:pict>
              </mc:Fallback>
            </mc:AlternateContent>
          </w:r>
        </w:p>
        <w:p w14:paraId="5849AF5D" w14:textId="77777777" w:rsidR="004D4323" w:rsidRDefault="004D4323" w:rsidP="006A3FEE">
          <w:pPr>
            <w:pStyle w:val="Title"/>
          </w:pPr>
        </w:p>
        <w:p w14:paraId="1DD962FF" w14:textId="77777777" w:rsidR="004D4323" w:rsidRDefault="004D4323" w:rsidP="006A3FEE">
          <w:pPr>
            <w:pStyle w:val="Title"/>
          </w:pPr>
        </w:p>
        <w:p w14:paraId="37B78CCE" w14:textId="77777777" w:rsidR="004D4323" w:rsidRDefault="004D4323" w:rsidP="006A3FEE">
          <w:pPr>
            <w:pStyle w:val="Title"/>
          </w:pPr>
        </w:p>
        <w:p w14:paraId="17A18F35" w14:textId="77777777" w:rsidR="004D4323" w:rsidRDefault="004D4323" w:rsidP="006A3FEE">
          <w:pPr>
            <w:pStyle w:val="Title"/>
          </w:pPr>
        </w:p>
        <w:p w14:paraId="2BFFABF6" w14:textId="77777777" w:rsidR="004D4323" w:rsidRDefault="004D4323" w:rsidP="006A3FEE">
          <w:pPr>
            <w:pStyle w:val="Title"/>
          </w:pPr>
        </w:p>
        <w:p w14:paraId="0A74CFB1" w14:textId="77777777" w:rsidR="004D4323" w:rsidRDefault="004D4323" w:rsidP="006A3FEE">
          <w:pPr>
            <w:jc w:val="right"/>
          </w:pPr>
          <w:r>
            <w:rPr>
              <w:noProof/>
            </w:rPr>
            <w:drawing>
              <wp:inline distT="0" distB="0" distL="0" distR="0" wp14:anchorId="04E4827B" wp14:editId="4D6E6620">
                <wp:extent cx="59436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final-logo.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3E506C2D" w14:textId="77777777" w:rsidR="004D4323" w:rsidRDefault="004D4323">
          <w:pPr>
            <w:rPr>
              <w:rFonts w:asciiTheme="majorHAnsi" w:eastAsiaTheme="majorEastAsia" w:hAnsiTheme="majorHAnsi" w:cstheme="majorBidi"/>
              <w:color w:val="2F5496" w:themeColor="accent1" w:themeShade="BF"/>
              <w:sz w:val="32"/>
              <w:szCs w:val="32"/>
            </w:rPr>
          </w:pPr>
          <w:r>
            <w:br w:type="page"/>
          </w:r>
        </w:p>
      </w:sdtContent>
    </w:sdt>
    <w:p w14:paraId="05B69FC4" w14:textId="77777777" w:rsidR="00D72235" w:rsidRDefault="00D72235">
      <w:pPr>
        <w:spacing w:after="160" w:line="259" w:lineRule="auto"/>
      </w:pPr>
      <w:r>
        <w:lastRenderedPageBreak/>
        <w:t>Table of Contents</w:t>
      </w:r>
    </w:p>
    <w:p w14:paraId="74DAED33" w14:textId="77747A1D" w:rsidR="00B62924" w:rsidRDefault="0065484C">
      <w:pPr>
        <w:pStyle w:val="TOC1"/>
        <w:tabs>
          <w:tab w:val="left" w:pos="440"/>
          <w:tab w:val="right" w:leader="dot" w:pos="9350"/>
        </w:tabs>
        <w:rPr>
          <w:rFonts w:eastAsiaTheme="minorEastAsia" w:cstheme="minorBidi"/>
          <w:b w:val="0"/>
          <w:bCs w:val="0"/>
          <w:caps w:val="0"/>
          <w:noProof/>
          <w:sz w:val="22"/>
          <w:szCs w:val="22"/>
        </w:rPr>
      </w:pPr>
      <w:r>
        <w:rPr>
          <w:b w:val="0"/>
        </w:rPr>
        <w:fldChar w:fldCharType="begin"/>
      </w:r>
      <w:r>
        <w:rPr>
          <w:b w:val="0"/>
        </w:rPr>
        <w:instrText xml:space="preserve"> TOC \o "1-2" \h \z \u </w:instrText>
      </w:r>
      <w:r>
        <w:rPr>
          <w:b w:val="0"/>
        </w:rPr>
        <w:fldChar w:fldCharType="separate"/>
      </w:r>
      <w:hyperlink w:anchor="_Toc528331870" w:history="1">
        <w:r w:rsidR="00B62924" w:rsidRPr="002D79FC">
          <w:rPr>
            <w:rStyle w:val="Hyperlink"/>
            <w:noProof/>
          </w:rPr>
          <w:t>1</w:t>
        </w:r>
        <w:r w:rsidR="00B62924">
          <w:rPr>
            <w:rFonts w:eastAsiaTheme="minorEastAsia" w:cstheme="minorBidi"/>
            <w:b w:val="0"/>
            <w:bCs w:val="0"/>
            <w:caps w:val="0"/>
            <w:noProof/>
            <w:sz w:val="22"/>
            <w:szCs w:val="22"/>
          </w:rPr>
          <w:tab/>
        </w:r>
        <w:r w:rsidR="00B62924" w:rsidRPr="002D79FC">
          <w:rPr>
            <w:rStyle w:val="Hyperlink"/>
            <w:noProof/>
          </w:rPr>
          <w:t>Summary</w:t>
        </w:r>
        <w:r w:rsidR="00B62924">
          <w:rPr>
            <w:noProof/>
            <w:webHidden/>
          </w:rPr>
          <w:tab/>
        </w:r>
        <w:r w:rsidR="00B62924">
          <w:rPr>
            <w:noProof/>
            <w:webHidden/>
          </w:rPr>
          <w:fldChar w:fldCharType="begin"/>
        </w:r>
        <w:r w:rsidR="00B62924">
          <w:rPr>
            <w:noProof/>
            <w:webHidden/>
          </w:rPr>
          <w:instrText xml:space="preserve"> PAGEREF _Toc528331870 \h </w:instrText>
        </w:r>
        <w:r w:rsidR="00B62924">
          <w:rPr>
            <w:noProof/>
            <w:webHidden/>
          </w:rPr>
        </w:r>
        <w:r w:rsidR="00B62924">
          <w:rPr>
            <w:noProof/>
            <w:webHidden/>
          </w:rPr>
          <w:fldChar w:fldCharType="separate"/>
        </w:r>
        <w:r w:rsidR="00B62924">
          <w:rPr>
            <w:noProof/>
            <w:webHidden/>
          </w:rPr>
          <w:t>2</w:t>
        </w:r>
        <w:r w:rsidR="00B62924">
          <w:rPr>
            <w:noProof/>
            <w:webHidden/>
          </w:rPr>
          <w:fldChar w:fldCharType="end"/>
        </w:r>
      </w:hyperlink>
    </w:p>
    <w:p w14:paraId="0DCAAF1F" w14:textId="3D5F08BC" w:rsidR="00B62924" w:rsidRDefault="00D026DD">
      <w:pPr>
        <w:pStyle w:val="TOC2"/>
        <w:tabs>
          <w:tab w:val="left" w:pos="880"/>
          <w:tab w:val="right" w:leader="dot" w:pos="9350"/>
        </w:tabs>
        <w:rPr>
          <w:rFonts w:eastAsiaTheme="minorEastAsia" w:cstheme="minorBidi"/>
          <w:smallCaps w:val="0"/>
          <w:noProof/>
          <w:sz w:val="22"/>
          <w:szCs w:val="22"/>
        </w:rPr>
      </w:pPr>
      <w:hyperlink w:anchor="_Toc528331871" w:history="1">
        <w:r w:rsidR="00B62924" w:rsidRPr="002D79FC">
          <w:rPr>
            <w:rStyle w:val="Hyperlink"/>
            <w:noProof/>
          </w:rPr>
          <w:t>1.1</w:t>
        </w:r>
        <w:r w:rsidR="00B62924">
          <w:rPr>
            <w:rFonts w:eastAsiaTheme="minorEastAsia" w:cstheme="minorBidi"/>
            <w:smallCaps w:val="0"/>
            <w:noProof/>
            <w:sz w:val="22"/>
            <w:szCs w:val="22"/>
          </w:rPr>
          <w:tab/>
        </w:r>
        <w:r w:rsidR="00B62924" w:rsidRPr="002D79FC">
          <w:rPr>
            <w:rStyle w:val="Hyperlink"/>
            <w:noProof/>
          </w:rPr>
          <w:t>Intended Audience</w:t>
        </w:r>
        <w:r w:rsidR="00B62924">
          <w:rPr>
            <w:noProof/>
            <w:webHidden/>
          </w:rPr>
          <w:tab/>
        </w:r>
        <w:r w:rsidR="00B62924">
          <w:rPr>
            <w:noProof/>
            <w:webHidden/>
          </w:rPr>
          <w:fldChar w:fldCharType="begin"/>
        </w:r>
        <w:r w:rsidR="00B62924">
          <w:rPr>
            <w:noProof/>
            <w:webHidden/>
          </w:rPr>
          <w:instrText xml:space="preserve"> PAGEREF _Toc528331871 \h </w:instrText>
        </w:r>
        <w:r w:rsidR="00B62924">
          <w:rPr>
            <w:noProof/>
            <w:webHidden/>
          </w:rPr>
        </w:r>
        <w:r w:rsidR="00B62924">
          <w:rPr>
            <w:noProof/>
            <w:webHidden/>
          </w:rPr>
          <w:fldChar w:fldCharType="separate"/>
        </w:r>
        <w:r w:rsidR="00B62924">
          <w:rPr>
            <w:noProof/>
            <w:webHidden/>
          </w:rPr>
          <w:t>2</w:t>
        </w:r>
        <w:r w:rsidR="00B62924">
          <w:rPr>
            <w:noProof/>
            <w:webHidden/>
          </w:rPr>
          <w:fldChar w:fldCharType="end"/>
        </w:r>
      </w:hyperlink>
    </w:p>
    <w:p w14:paraId="33ACF9D3" w14:textId="6B2593D7" w:rsidR="00B62924" w:rsidRDefault="00D026DD">
      <w:pPr>
        <w:pStyle w:val="TOC1"/>
        <w:tabs>
          <w:tab w:val="left" w:pos="440"/>
          <w:tab w:val="right" w:leader="dot" w:pos="9350"/>
        </w:tabs>
        <w:rPr>
          <w:rFonts w:eastAsiaTheme="minorEastAsia" w:cstheme="minorBidi"/>
          <w:b w:val="0"/>
          <w:bCs w:val="0"/>
          <w:caps w:val="0"/>
          <w:noProof/>
          <w:sz w:val="22"/>
          <w:szCs w:val="22"/>
        </w:rPr>
      </w:pPr>
      <w:hyperlink w:anchor="_Toc528331872" w:history="1">
        <w:r w:rsidR="00B62924" w:rsidRPr="002D79FC">
          <w:rPr>
            <w:rStyle w:val="Hyperlink"/>
            <w:noProof/>
          </w:rPr>
          <w:t>2</w:t>
        </w:r>
        <w:r w:rsidR="00B62924">
          <w:rPr>
            <w:rFonts w:eastAsiaTheme="minorEastAsia" w:cstheme="minorBidi"/>
            <w:b w:val="0"/>
            <w:bCs w:val="0"/>
            <w:caps w:val="0"/>
            <w:noProof/>
            <w:sz w:val="22"/>
            <w:szCs w:val="22"/>
          </w:rPr>
          <w:tab/>
        </w:r>
        <w:r w:rsidR="00B62924" w:rsidRPr="002D79FC">
          <w:rPr>
            <w:rStyle w:val="Hyperlink"/>
            <w:noProof/>
          </w:rPr>
          <w:t>Installation / Uninstallation</w:t>
        </w:r>
        <w:r w:rsidR="00B62924">
          <w:rPr>
            <w:noProof/>
            <w:webHidden/>
          </w:rPr>
          <w:tab/>
        </w:r>
        <w:r w:rsidR="00B62924">
          <w:rPr>
            <w:noProof/>
            <w:webHidden/>
          </w:rPr>
          <w:fldChar w:fldCharType="begin"/>
        </w:r>
        <w:r w:rsidR="00B62924">
          <w:rPr>
            <w:noProof/>
            <w:webHidden/>
          </w:rPr>
          <w:instrText xml:space="preserve"> PAGEREF _Toc528331872 \h </w:instrText>
        </w:r>
        <w:r w:rsidR="00B62924">
          <w:rPr>
            <w:noProof/>
            <w:webHidden/>
          </w:rPr>
        </w:r>
        <w:r w:rsidR="00B62924">
          <w:rPr>
            <w:noProof/>
            <w:webHidden/>
          </w:rPr>
          <w:fldChar w:fldCharType="separate"/>
        </w:r>
        <w:r w:rsidR="00B62924">
          <w:rPr>
            <w:noProof/>
            <w:webHidden/>
          </w:rPr>
          <w:t>2</w:t>
        </w:r>
        <w:r w:rsidR="00B62924">
          <w:rPr>
            <w:noProof/>
            <w:webHidden/>
          </w:rPr>
          <w:fldChar w:fldCharType="end"/>
        </w:r>
      </w:hyperlink>
    </w:p>
    <w:p w14:paraId="0DF8EB06" w14:textId="183207AD" w:rsidR="00B62924" w:rsidRDefault="00D026DD">
      <w:pPr>
        <w:pStyle w:val="TOC2"/>
        <w:tabs>
          <w:tab w:val="left" w:pos="880"/>
          <w:tab w:val="right" w:leader="dot" w:pos="9350"/>
        </w:tabs>
        <w:rPr>
          <w:rFonts w:eastAsiaTheme="minorEastAsia" w:cstheme="minorBidi"/>
          <w:smallCaps w:val="0"/>
          <w:noProof/>
          <w:sz w:val="22"/>
          <w:szCs w:val="22"/>
        </w:rPr>
      </w:pPr>
      <w:hyperlink w:anchor="_Toc528331873" w:history="1">
        <w:r w:rsidR="00B62924" w:rsidRPr="002D79FC">
          <w:rPr>
            <w:rStyle w:val="Hyperlink"/>
            <w:noProof/>
          </w:rPr>
          <w:t>2.1</w:t>
        </w:r>
        <w:r w:rsidR="00B62924">
          <w:rPr>
            <w:rFonts w:eastAsiaTheme="minorEastAsia" w:cstheme="minorBidi"/>
            <w:smallCaps w:val="0"/>
            <w:noProof/>
            <w:sz w:val="22"/>
            <w:szCs w:val="22"/>
          </w:rPr>
          <w:tab/>
        </w:r>
        <w:r w:rsidR="00B62924" w:rsidRPr="002D79FC">
          <w:rPr>
            <w:rStyle w:val="Hyperlink"/>
            <w:noProof/>
          </w:rPr>
          <w:t>Assumptions / Requirements</w:t>
        </w:r>
        <w:r w:rsidR="00B62924">
          <w:rPr>
            <w:noProof/>
            <w:webHidden/>
          </w:rPr>
          <w:tab/>
        </w:r>
        <w:r w:rsidR="00B62924">
          <w:rPr>
            <w:noProof/>
            <w:webHidden/>
          </w:rPr>
          <w:fldChar w:fldCharType="begin"/>
        </w:r>
        <w:r w:rsidR="00B62924">
          <w:rPr>
            <w:noProof/>
            <w:webHidden/>
          </w:rPr>
          <w:instrText xml:space="preserve"> PAGEREF _Toc528331873 \h </w:instrText>
        </w:r>
        <w:r w:rsidR="00B62924">
          <w:rPr>
            <w:noProof/>
            <w:webHidden/>
          </w:rPr>
        </w:r>
        <w:r w:rsidR="00B62924">
          <w:rPr>
            <w:noProof/>
            <w:webHidden/>
          </w:rPr>
          <w:fldChar w:fldCharType="separate"/>
        </w:r>
        <w:r w:rsidR="00B62924">
          <w:rPr>
            <w:noProof/>
            <w:webHidden/>
          </w:rPr>
          <w:t>2</w:t>
        </w:r>
        <w:r w:rsidR="00B62924">
          <w:rPr>
            <w:noProof/>
            <w:webHidden/>
          </w:rPr>
          <w:fldChar w:fldCharType="end"/>
        </w:r>
      </w:hyperlink>
    </w:p>
    <w:p w14:paraId="215CF0B7" w14:textId="5E075345" w:rsidR="00B62924" w:rsidRDefault="00D026DD">
      <w:pPr>
        <w:pStyle w:val="TOC2"/>
        <w:tabs>
          <w:tab w:val="left" w:pos="880"/>
          <w:tab w:val="right" w:leader="dot" w:pos="9350"/>
        </w:tabs>
        <w:rPr>
          <w:rFonts w:eastAsiaTheme="minorEastAsia" w:cstheme="minorBidi"/>
          <w:smallCaps w:val="0"/>
          <w:noProof/>
          <w:sz w:val="22"/>
          <w:szCs w:val="22"/>
        </w:rPr>
      </w:pPr>
      <w:hyperlink w:anchor="_Toc528331874" w:history="1">
        <w:r w:rsidR="00B62924" w:rsidRPr="002D79FC">
          <w:rPr>
            <w:rStyle w:val="Hyperlink"/>
            <w:noProof/>
          </w:rPr>
          <w:t>2.2</w:t>
        </w:r>
        <w:r w:rsidR="00B62924">
          <w:rPr>
            <w:rFonts w:eastAsiaTheme="minorEastAsia" w:cstheme="minorBidi"/>
            <w:smallCaps w:val="0"/>
            <w:noProof/>
            <w:sz w:val="22"/>
            <w:szCs w:val="22"/>
          </w:rPr>
          <w:tab/>
        </w:r>
        <w:r w:rsidR="00B62924" w:rsidRPr="002D79FC">
          <w:rPr>
            <w:rStyle w:val="Hyperlink"/>
            <w:noProof/>
          </w:rPr>
          <w:t>Installation</w:t>
        </w:r>
        <w:r w:rsidR="00B62924">
          <w:rPr>
            <w:noProof/>
            <w:webHidden/>
          </w:rPr>
          <w:tab/>
        </w:r>
        <w:r w:rsidR="00B62924">
          <w:rPr>
            <w:noProof/>
            <w:webHidden/>
          </w:rPr>
          <w:fldChar w:fldCharType="begin"/>
        </w:r>
        <w:r w:rsidR="00B62924">
          <w:rPr>
            <w:noProof/>
            <w:webHidden/>
          </w:rPr>
          <w:instrText xml:space="preserve"> PAGEREF _Toc528331874 \h </w:instrText>
        </w:r>
        <w:r w:rsidR="00B62924">
          <w:rPr>
            <w:noProof/>
            <w:webHidden/>
          </w:rPr>
        </w:r>
        <w:r w:rsidR="00B62924">
          <w:rPr>
            <w:noProof/>
            <w:webHidden/>
          </w:rPr>
          <w:fldChar w:fldCharType="separate"/>
        </w:r>
        <w:r w:rsidR="00B62924">
          <w:rPr>
            <w:noProof/>
            <w:webHidden/>
          </w:rPr>
          <w:t>2</w:t>
        </w:r>
        <w:r w:rsidR="00B62924">
          <w:rPr>
            <w:noProof/>
            <w:webHidden/>
          </w:rPr>
          <w:fldChar w:fldCharType="end"/>
        </w:r>
      </w:hyperlink>
    </w:p>
    <w:p w14:paraId="058B646A" w14:textId="44813B7B" w:rsidR="00B62924" w:rsidRDefault="00D026DD">
      <w:pPr>
        <w:pStyle w:val="TOC2"/>
        <w:tabs>
          <w:tab w:val="left" w:pos="880"/>
          <w:tab w:val="right" w:leader="dot" w:pos="9350"/>
        </w:tabs>
        <w:rPr>
          <w:rFonts w:eastAsiaTheme="minorEastAsia" w:cstheme="minorBidi"/>
          <w:smallCaps w:val="0"/>
          <w:noProof/>
          <w:sz w:val="22"/>
          <w:szCs w:val="22"/>
        </w:rPr>
      </w:pPr>
      <w:hyperlink w:anchor="_Toc528331875" w:history="1">
        <w:r w:rsidR="00B62924" w:rsidRPr="002D79FC">
          <w:rPr>
            <w:rStyle w:val="Hyperlink"/>
            <w:noProof/>
          </w:rPr>
          <w:t>2.3</w:t>
        </w:r>
        <w:r w:rsidR="00B62924">
          <w:rPr>
            <w:rFonts w:eastAsiaTheme="minorEastAsia" w:cstheme="minorBidi"/>
            <w:smallCaps w:val="0"/>
            <w:noProof/>
            <w:sz w:val="22"/>
            <w:szCs w:val="22"/>
          </w:rPr>
          <w:tab/>
        </w:r>
        <w:r w:rsidR="00B62924" w:rsidRPr="002D79FC">
          <w:rPr>
            <w:rStyle w:val="Hyperlink"/>
            <w:noProof/>
          </w:rPr>
          <w:t>Uninstallation</w:t>
        </w:r>
        <w:r w:rsidR="00B62924">
          <w:rPr>
            <w:noProof/>
            <w:webHidden/>
          </w:rPr>
          <w:tab/>
        </w:r>
        <w:r w:rsidR="00B62924">
          <w:rPr>
            <w:noProof/>
            <w:webHidden/>
          </w:rPr>
          <w:fldChar w:fldCharType="begin"/>
        </w:r>
        <w:r w:rsidR="00B62924">
          <w:rPr>
            <w:noProof/>
            <w:webHidden/>
          </w:rPr>
          <w:instrText xml:space="preserve"> PAGEREF _Toc528331875 \h </w:instrText>
        </w:r>
        <w:r w:rsidR="00B62924">
          <w:rPr>
            <w:noProof/>
            <w:webHidden/>
          </w:rPr>
        </w:r>
        <w:r w:rsidR="00B62924">
          <w:rPr>
            <w:noProof/>
            <w:webHidden/>
          </w:rPr>
          <w:fldChar w:fldCharType="separate"/>
        </w:r>
        <w:r w:rsidR="00B62924">
          <w:rPr>
            <w:noProof/>
            <w:webHidden/>
          </w:rPr>
          <w:t>4</w:t>
        </w:r>
        <w:r w:rsidR="00B62924">
          <w:rPr>
            <w:noProof/>
            <w:webHidden/>
          </w:rPr>
          <w:fldChar w:fldCharType="end"/>
        </w:r>
      </w:hyperlink>
    </w:p>
    <w:p w14:paraId="4F97F85F" w14:textId="25B25E54" w:rsidR="00B62924" w:rsidRDefault="00D026DD">
      <w:pPr>
        <w:pStyle w:val="TOC1"/>
        <w:tabs>
          <w:tab w:val="left" w:pos="440"/>
          <w:tab w:val="right" w:leader="dot" w:pos="9350"/>
        </w:tabs>
        <w:rPr>
          <w:rFonts w:eastAsiaTheme="minorEastAsia" w:cstheme="minorBidi"/>
          <w:b w:val="0"/>
          <w:bCs w:val="0"/>
          <w:caps w:val="0"/>
          <w:noProof/>
          <w:sz w:val="22"/>
          <w:szCs w:val="22"/>
        </w:rPr>
      </w:pPr>
      <w:hyperlink w:anchor="_Toc528331876" w:history="1">
        <w:r w:rsidR="00B62924" w:rsidRPr="002D79FC">
          <w:rPr>
            <w:rStyle w:val="Hyperlink"/>
            <w:noProof/>
          </w:rPr>
          <w:t>3</w:t>
        </w:r>
        <w:r w:rsidR="00B62924">
          <w:rPr>
            <w:rFonts w:eastAsiaTheme="minorEastAsia" w:cstheme="minorBidi"/>
            <w:b w:val="0"/>
            <w:bCs w:val="0"/>
            <w:caps w:val="0"/>
            <w:noProof/>
            <w:sz w:val="22"/>
            <w:szCs w:val="22"/>
          </w:rPr>
          <w:tab/>
        </w:r>
        <w:r w:rsidR="00B62924" w:rsidRPr="002D79FC">
          <w:rPr>
            <w:rStyle w:val="Hyperlink"/>
            <w:noProof/>
          </w:rPr>
          <w:t>Tool Usage</w:t>
        </w:r>
        <w:r w:rsidR="00B62924">
          <w:rPr>
            <w:noProof/>
            <w:webHidden/>
          </w:rPr>
          <w:tab/>
        </w:r>
        <w:r w:rsidR="00B62924">
          <w:rPr>
            <w:noProof/>
            <w:webHidden/>
          </w:rPr>
          <w:fldChar w:fldCharType="begin"/>
        </w:r>
        <w:r w:rsidR="00B62924">
          <w:rPr>
            <w:noProof/>
            <w:webHidden/>
          </w:rPr>
          <w:instrText xml:space="preserve"> PAGEREF _Toc528331876 \h </w:instrText>
        </w:r>
        <w:r w:rsidR="00B62924">
          <w:rPr>
            <w:noProof/>
            <w:webHidden/>
          </w:rPr>
        </w:r>
        <w:r w:rsidR="00B62924">
          <w:rPr>
            <w:noProof/>
            <w:webHidden/>
          </w:rPr>
          <w:fldChar w:fldCharType="separate"/>
        </w:r>
        <w:r w:rsidR="00B62924">
          <w:rPr>
            <w:noProof/>
            <w:webHidden/>
          </w:rPr>
          <w:t>5</w:t>
        </w:r>
        <w:r w:rsidR="00B62924">
          <w:rPr>
            <w:noProof/>
            <w:webHidden/>
          </w:rPr>
          <w:fldChar w:fldCharType="end"/>
        </w:r>
      </w:hyperlink>
    </w:p>
    <w:p w14:paraId="14202164" w14:textId="12A2D2E6" w:rsidR="00B62924" w:rsidRDefault="00D026DD">
      <w:pPr>
        <w:pStyle w:val="TOC2"/>
        <w:tabs>
          <w:tab w:val="left" w:pos="880"/>
          <w:tab w:val="right" w:leader="dot" w:pos="9350"/>
        </w:tabs>
        <w:rPr>
          <w:rFonts w:eastAsiaTheme="minorEastAsia" w:cstheme="minorBidi"/>
          <w:smallCaps w:val="0"/>
          <w:noProof/>
          <w:sz w:val="22"/>
          <w:szCs w:val="22"/>
        </w:rPr>
      </w:pPr>
      <w:hyperlink w:anchor="_Toc528331877" w:history="1">
        <w:r w:rsidR="00B62924" w:rsidRPr="002D79FC">
          <w:rPr>
            <w:rStyle w:val="Hyperlink"/>
            <w:noProof/>
          </w:rPr>
          <w:t>3.1</w:t>
        </w:r>
        <w:r w:rsidR="00B62924">
          <w:rPr>
            <w:rFonts w:eastAsiaTheme="minorEastAsia" w:cstheme="minorBidi"/>
            <w:smallCaps w:val="0"/>
            <w:noProof/>
            <w:sz w:val="22"/>
            <w:szCs w:val="22"/>
          </w:rPr>
          <w:tab/>
        </w:r>
        <w:r w:rsidR="00B62924" w:rsidRPr="002D79FC">
          <w:rPr>
            <w:rStyle w:val="Hyperlink"/>
            <w:noProof/>
          </w:rPr>
          <w:t>Command Line Help</w:t>
        </w:r>
        <w:r w:rsidR="00B62924">
          <w:rPr>
            <w:noProof/>
            <w:webHidden/>
          </w:rPr>
          <w:tab/>
        </w:r>
        <w:r w:rsidR="00B62924">
          <w:rPr>
            <w:noProof/>
            <w:webHidden/>
          </w:rPr>
          <w:fldChar w:fldCharType="begin"/>
        </w:r>
        <w:r w:rsidR="00B62924">
          <w:rPr>
            <w:noProof/>
            <w:webHidden/>
          </w:rPr>
          <w:instrText xml:space="preserve"> PAGEREF _Toc528331877 \h </w:instrText>
        </w:r>
        <w:r w:rsidR="00B62924">
          <w:rPr>
            <w:noProof/>
            <w:webHidden/>
          </w:rPr>
        </w:r>
        <w:r w:rsidR="00B62924">
          <w:rPr>
            <w:noProof/>
            <w:webHidden/>
          </w:rPr>
          <w:fldChar w:fldCharType="separate"/>
        </w:r>
        <w:r w:rsidR="00B62924">
          <w:rPr>
            <w:noProof/>
            <w:webHidden/>
          </w:rPr>
          <w:t>5</w:t>
        </w:r>
        <w:r w:rsidR="00B62924">
          <w:rPr>
            <w:noProof/>
            <w:webHidden/>
          </w:rPr>
          <w:fldChar w:fldCharType="end"/>
        </w:r>
      </w:hyperlink>
    </w:p>
    <w:p w14:paraId="2FADBABE" w14:textId="0B4CC898" w:rsidR="00B62924" w:rsidRDefault="00D026DD">
      <w:pPr>
        <w:pStyle w:val="TOC2"/>
        <w:tabs>
          <w:tab w:val="left" w:pos="880"/>
          <w:tab w:val="right" w:leader="dot" w:pos="9350"/>
        </w:tabs>
        <w:rPr>
          <w:rFonts w:eastAsiaTheme="minorEastAsia" w:cstheme="minorBidi"/>
          <w:smallCaps w:val="0"/>
          <w:noProof/>
          <w:sz w:val="22"/>
          <w:szCs w:val="22"/>
        </w:rPr>
      </w:pPr>
      <w:hyperlink w:anchor="_Toc528331878" w:history="1">
        <w:r w:rsidR="00B62924" w:rsidRPr="002D79FC">
          <w:rPr>
            <w:rStyle w:val="Hyperlink"/>
            <w:noProof/>
          </w:rPr>
          <w:t>3.2</w:t>
        </w:r>
        <w:r w:rsidR="00B62924">
          <w:rPr>
            <w:rFonts w:eastAsiaTheme="minorEastAsia" w:cstheme="minorBidi"/>
            <w:smallCaps w:val="0"/>
            <w:noProof/>
            <w:sz w:val="22"/>
            <w:szCs w:val="22"/>
          </w:rPr>
          <w:tab/>
        </w:r>
        <w:r w:rsidR="00B62924" w:rsidRPr="002D79FC">
          <w:rPr>
            <w:rStyle w:val="Hyperlink"/>
            <w:noProof/>
          </w:rPr>
          <w:t>Run OASIS Health Check from the Command Line</w:t>
        </w:r>
        <w:r w:rsidR="00B62924">
          <w:rPr>
            <w:noProof/>
            <w:webHidden/>
          </w:rPr>
          <w:tab/>
        </w:r>
        <w:r w:rsidR="00B62924">
          <w:rPr>
            <w:noProof/>
            <w:webHidden/>
          </w:rPr>
          <w:fldChar w:fldCharType="begin"/>
        </w:r>
        <w:r w:rsidR="00B62924">
          <w:rPr>
            <w:noProof/>
            <w:webHidden/>
          </w:rPr>
          <w:instrText xml:space="preserve"> PAGEREF _Toc528331878 \h </w:instrText>
        </w:r>
        <w:r w:rsidR="00B62924">
          <w:rPr>
            <w:noProof/>
            <w:webHidden/>
          </w:rPr>
        </w:r>
        <w:r w:rsidR="00B62924">
          <w:rPr>
            <w:noProof/>
            <w:webHidden/>
          </w:rPr>
          <w:fldChar w:fldCharType="separate"/>
        </w:r>
        <w:r w:rsidR="00B62924">
          <w:rPr>
            <w:noProof/>
            <w:webHidden/>
          </w:rPr>
          <w:t>6</w:t>
        </w:r>
        <w:r w:rsidR="00B62924">
          <w:rPr>
            <w:noProof/>
            <w:webHidden/>
          </w:rPr>
          <w:fldChar w:fldCharType="end"/>
        </w:r>
      </w:hyperlink>
    </w:p>
    <w:p w14:paraId="36E1D474" w14:textId="061B8211" w:rsidR="00B62924" w:rsidRDefault="00D026DD">
      <w:pPr>
        <w:pStyle w:val="TOC2"/>
        <w:tabs>
          <w:tab w:val="left" w:pos="880"/>
          <w:tab w:val="right" w:leader="dot" w:pos="9350"/>
        </w:tabs>
        <w:rPr>
          <w:rFonts w:eastAsiaTheme="minorEastAsia" w:cstheme="minorBidi"/>
          <w:smallCaps w:val="0"/>
          <w:noProof/>
          <w:sz w:val="22"/>
          <w:szCs w:val="22"/>
        </w:rPr>
      </w:pPr>
      <w:hyperlink w:anchor="_Toc528331879" w:history="1">
        <w:r w:rsidR="00B62924" w:rsidRPr="002D79FC">
          <w:rPr>
            <w:rStyle w:val="Hyperlink"/>
            <w:noProof/>
          </w:rPr>
          <w:t>3.3</w:t>
        </w:r>
        <w:r w:rsidR="00B62924">
          <w:rPr>
            <w:rFonts w:eastAsiaTheme="minorEastAsia" w:cstheme="minorBidi"/>
            <w:smallCaps w:val="0"/>
            <w:noProof/>
            <w:sz w:val="22"/>
            <w:szCs w:val="22"/>
          </w:rPr>
          <w:tab/>
        </w:r>
        <w:r w:rsidR="00B62924" w:rsidRPr="002D79FC">
          <w:rPr>
            <w:rStyle w:val="Hyperlink"/>
            <w:noProof/>
          </w:rPr>
          <w:t>Run OASIS Health Check for Multiple Environments</w:t>
        </w:r>
        <w:r w:rsidR="00B62924">
          <w:rPr>
            <w:noProof/>
            <w:webHidden/>
          </w:rPr>
          <w:tab/>
        </w:r>
        <w:r w:rsidR="00B62924">
          <w:rPr>
            <w:noProof/>
            <w:webHidden/>
          </w:rPr>
          <w:fldChar w:fldCharType="begin"/>
        </w:r>
        <w:r w:rsidR="00B62924">
          <w:rPr>
            <w:noProof/>
            <w:webHidden/>
          </w:rPr>
          <w:instrText xml:space="preserve"> PAGEREF _Toc528331879 \h </w:instrText>
        </w:r>
        <w:r w:rsidR="00B62924">
          <w:rPr>
            <w:noProof/>
            <w:webHidden/>
          </w:rPr>
        </w:r>
        <w:r w:rsidR="00B62924">
          <w:rPr>
            <w:noProof/>
            <w:webHidden/>
          </w:rPr>
          <w:fldChar w:fldCharType="separate"/>
        </w:r>
        <w:r w:rsidR="00B62924">
          <w:rPr>
            <w:noProof/>
            <w:webHidden/>
          </w:rPr>
          <w:t>8</w:t>
        </w:r>
        <w:r w:rsidR="00B62924">
          <w:rPr>
            <w:noProof/>
            <w:webHidden/>
          </w:rPr>
          <w:fldChar w:fldCharType="end"/>
        </w:r>
      </w:hyperlink>
    </w:p>
    <w:p w14:paraId="10A04048" w14:textId="079606C7" w:rsidR="00B62924" w:rsidRDefault="00D026DD">
      <w:pPr>
        <w:pStyle w:val="TOC1"/>
        <w:tabs>
          <w:tab w:val="left" w:pos="440"/>
          <w:tab w:val="right" w:leader="dot" w:pos="9350"/>
        </w:tabs>
        <w:rPr>
          <w:rFonts w:eastAsiaTheme="minorEastAsia" w:cstheme="minorBidi"/>
          <w:b w:val="0"/>
          <w:bCs w:val="0"/>
          <w:caps w:val="0"/>
          <w:noProof/>
          <w:sz w:val="22"/>
          <w:szCs w:val="22"/>
        </w:rPr>
      </w:pPr>
      <w:hyperlink w:anchor="_Toc528331880" w:history="1">
        <w:r w:rsidR="00B62924" w:rsidRPr="002D79FC">
          <w:rPr>
            <w:rStyle w:val="Hyperlink"/>
            <w:noProof/>
          </w:rPr>
          <w:t>4</w:t>
        </w:r>
        <w:r w:rsidR="00B62924">
          <w:rPr>
            <w:rFonts w:eastAsiaTheme="minorEastAsia" w:cstheme="minorBidi"/>
            <w:b w:val="0"/>
            <w:bCs w:val="0"/>
            <w:caps w:val="0"/>
            <w:noProof/>
            <w:sz w:val="22"/>
            <w:szCs w:val="22"/>
          </w:rPr>
          <w:tab/>
        </w:r>
        <w:r w:rsidR="00B62924" w:rsidRPr="002D79FC">
          <w:rPr>
            <w:rStyle w:val="Hyperlink"/>
            <w:noProof/>
          </w:rPr>
          <w:t>Test Reports</w:t>
        </w:r>
        <w:r w:rsidR="00B62924">
          <w:rPr>
            <w:noProof/>
            <w:webHidden/>
          </w:rPr>
          <w:tab/>
        </w:r>
        <w:r w:rsidR="00B62924">
          <w:rPr>
            <w:noProof/>
            <w:webHidden/>
          </w:rPr>
          <w:fldChar w:fldCharType="begin"/>
        </w:r>
        <w:r w:rsidR="00B62924">
          <w:rPr>
            <w:noProof/>
            <w:webHidden/>
          </w:rPr>
          <w:instrText xml:space="preserve"> PAGEREF _Toc528331880 \h </w:instrText>
        </w:r>
        <w:r w:rsidR="00B62924">
          <w:rPr>
            <w:noProof/>
            <w:webHidden/>
          </w:rPr>
        </w:r>
        <w:r w:rsidR="00B62924">
          <w:rPr>
            <w:noProof/>
            <w:webHidden/>
          </w:rPr>
          <w:fldChar w:fldCharType="separate"/>
        </w:r>
        <w:r w:rsidR="00B62924">
          <w:rPr>
            <w:noProof/>
            <w:webHidden/>
          </w:rPr>
          <w:t>9</w:t>
        </w:r>
        <w:r w:rsidR="00B62924">
          <w:rPr>
            <w:noProof/>
            <w:webHidden/>
          </w:rPr>
          <w:fldChar w:fldCharType="end"/>
        </w:r>
      </w:hyperlink>
    </w:p>
    <w:p w14:paraId="6ECED156" w14:textId="25D45D44" w:rsidR="00B62924" w:rsidRDefault="00D026DD">
      <w:pPr>
        <w:pStyle w:val="TOC2"/>
        <w:tabs>
          <w:tab w:val="left" w:pos="880"/>
          <w:tab w:val="right" w:leader="dot" w:pos="9350"/>
        </w:tabs>
        <w:rPr>
          <w:rFonts w:eastAsiaTheme="minorEastAsia" w:cstheme="minorBidi"/>
          <w:smallCaps w:val="0"/>
          <w:noProof/>
          <w:sz w:val="22"/>
          <w:szCs w:val="22"/>
        </w:rPr>
      </w:pPr>
      <w:hyperlink w:anchor="_Toc528331881" w:history="1">
        <w:r w:rsidR="00B62924" w:rsidRPr="002D79FC">
          <w:rPr>
            <w:rStyle w:val="Hyperlink"/>
            <w:noProof/>
          </w:rPr>
          <w:t>4.1</w:t>
        </w:r>
        <w:r w:rsidR="00B62924">
          <w:rPr>
            <w:rFonts w:eastAsiaTheme="minorEastAsia" w:cstheme="minorBidi"/>
            <w:smallCaps w:val="0"/>
            <w:noProof/>
            <w:sz w:val="22"/>
            <w:szCs w:val="22"/>
          </w:rPr>
          <w:tab/>
        </w:r>
        <w:r w:rsidR="00B62924" w:rsidRPr="002D79FC">
          <w:rPr>
            <w:rStyle w:val="Hyperlink"/>
            <w:noProof/>
          </w:rPr>
          <w:t>Last Run Report</w:t>
        </w:r>
        <w:r w:rsidR="00B62924">
          <w:rPr>
            <w:noProof/>
            <w:webHidden/>
          </w:rPr>
          <w:tab/>
        </w:r>
        <w:r w:rsidR="00B62924">
          <w:rPr>
            <w:noProof/>
            <w:webHidden/>
          </w:rPr>
          <w:fldChar w:fldCharType="begin"/>
        </w:r>
        <w:r w:rsidR="00B62924">
          <w:rPr>
            <w:noProof/>
            <w:webHidden/>
          </w:rPr>
          <w:instrText xml:space="preserve"> PAGEREF _Toc528331881 \h </w:instrText>
        </w:r>
        <w:r w:rsidR="00B62924">
          <w:rPr>
            <w:noProof/>
            <w:webHidden/>
          </w:rPr>
        </w:r>
        <w:r w:rsidR="00B62924">
          <w:rPr>
            <w:noProof/>
            <w:webHidden/>
          </w:rPr>
          <w:fldChar w:fldCharType="separate"/>
        </w:r>
        <w:r w:rsidR="00B62924">
          <w:rPr>
            <w:noProof/>
            <w:webHidden/>
          </w:rPr>
          <w:t>9</w:t>
        </w:r>
        <w:r w:rsidR="00B62924">
          <w:rPr>
            <w:noProof/>
            <w:webHidden/>
          </w:rPr>
          <w:fldChar w:fldCharType="end"/>
        </w:r>
      </w:hyperlink>
    </w:p>
    <w:p w14:paraId="0F41BF84" w14:textId="5256560C" w:rsidR="00B62924" w:rsidRDefault="00D026DD">
      <w:pPr>
        <w:pStyle w:val="TOC2"/>
        <w:tabs>
          <w:tab w:val="left" w:pos="880"/>
          <w:tab w:val="right" w:leader="dot" w:pos="9350"/>
        </w:tabs>
        <w:rPr>
          <w:rFonts w:eastAsiaTheme="minorEastAsia" w:cstheme="minorBidi"/>
          <w:smallCaps w:val="0"/>
          <w:noProof/>
          <w:sz w:val="22"/>
          <w:szCs w:val="22"/>
        </w:rPr>
      </w:pPr>
      <w:hyperlink w:anchor="_Toc528331882" w:history="1">
        <w:r w:rsidR="00B62924" w:rsidRPr="002D79FC">
          <w:rPr>
            <w:rStyle w:val="Hyperlink"/>
            <w:noProof/>
          </w:rPr>
          <w:t>4.2</w:t>
        </w:r>
        <w:r w:rsidR="00B62924">
          <w:rPr>
            <w:rFonts w:eastAsiaTheme="minorEastAsia" w:cstheme="minorBidi"/>
            <w:smallCaps w:val="0"/>
            <w:noProof/>
            <w:sz w:val="22"/>
            <w:szCs w:val="22"/>
          </w:rPr>
          <w:tab/>
        </w:r>
        <w:r w:rsidR="00B62924" w:rsidRPr="002D79FC">
          <w:rPr>
            <w:rStyle w:val="Hyperlink"/>
            <w:noProof/>
          </w:rPr>
          <w:t>List of all tests run with dates and run sequence for the day</w:t>
        </w:r>
        <w:r w:rsidR="00B62924">
          <w:rPr>
            <w:noProof/>
            <w:webHidden/>
          </w:rPr>
          <w:tab/>
        </w:r>
        <w:r w:rsidR="00B62924">
          <w:rPr>
            <w:noProof/>
            <w:webHidden/>
          </w:rPr>
          <w:fldChar w:fldCharType="begin"/>
        </w:r>
        <w:r w:rsidR="00B62924">
          <w:rPr>
            <w:noProof/>
            <w:webHidden/>
          </w:rPr>
          <w:instrText xml:space="preserve"> PAGEREF _Toc528331882 \h </w:instrText>
        </w:r>
        <w:r w:rsidR="00B62924">
          <w:rPr>
            <w:noProof/>
            <w:webHidden/>
          </w:rPr>
        </w:r>
        <w:r w:rsidR="00B62924">
          <w:rPr>
            <w:noProof/>
            <w:webHidden/>
          </w:rPr>
          <w:fldChar w:fldCharType="separate"/>
        </w:r>
        <w:r w:rsidR="00B62924">
          <w:rPr>
            <w:noProof/>
            <w:webHidden/>
          </w:rPr>
          <w:t>10</w:t>
        </w:r>
        <w:r w:rsidR="00B62924">
          <w:rPr>
            <w:noProof/>
            <w:webHidden/>
          </w:rPr>
          <w:fldChar w:fldCharType="end"/>
        </w:r>
      </w:hyperlink>
    </w:p>
    <w:p w14:paraId="685CD463" w14:textId="39992514" w:rsidR="00B62924" w:rsidRDefault="00D026DD">
      <w:pPr>
        <w:pStyle w:val="TOC2"/>
        <w:tabs>
          <w:tab w:val="left" w:pos="880"/>
          <w:tab w:val="right" w:leader="dot" w:pos="9350"/>
        </w:tabs>
        <w:rPr>
          <w:rFonts w:eastAsiaTheme="minorEastAsia" w:cstheme="minorBidi"/>
          <w:smallCaps w:val="0"/>
          <w:noProof/>
          <w:sz w:val="22"/>
          <w:szCs w:val="22"/>
        </w:rPr>
      </w:pPr>
      <w:hyperlink w:anchor="_Toc528331883" w:history="1">
        <w:r w:rsidR="00B62924" w:rsidRPr="002D79FC">
          <w:rPr>
            <w:rStyle w:val="Hyperlink"/>
            <w:noProof/>
          </w:rPr>
          <w:t>4.3</w:t>
        </w:r>
        <w:r w:rsidR="00B62924">
          <w:rPr>
            <w:rFonts w:eastAsiaTheme="minorEastAsia" w:cstheme="minorBidi"/>
            <w:smallCaps w:val="0"/>
            <w:noProof/>
            <w:sz w:val="22"/>
            <w:szCs w:val="22"/>
          </w:rPr>
          <w:tab/>
        </w:r>
        <w:r w:rsidR="00B62924" w:rsidRPr="002D79FC">
          <w:rPr>
            <w:rStyle w:val="Hyperlink"/>
            <w:noProof/>
          </w:rPr>
          <w:t>Report of a Test Run for a Particular date and run</w:t>
        </w:r>
        <w:r w:rsidR="00B62924">
          <w:rPr>
            <w:noProof/>
            <w:webHidden/>
          </w:rPr>
          <w:tab/>
        </w:r>
        <w:r w:rsidR="00B62924">
          <w:rPr>
            <w:noProof/>
            <w:webHidden/>
          </w:rPr>
          <w:fldChar w:fldCharType="begin"/>
        </w:r>
        <w:r w:rsidR="00B62924">
          <w:rPr>
            <w:noProof/>
            <w:webHidden/>
          </w:rPr>
          <w:instrText xml:space="preserve"> PAGEREF _Toc528331883 \h </w:instrText>
        </w:r>
        <w:r w:rsidR="00B62924">
          <w:rPr>
            <w:noProof/>
            <w:webHidden/>
          </w:rPr>
        </w:r>
        <w:r w:rsidR="00B62924">
          <w:rPr>
            <w:noProof/>
            <w:webHidden/>
          </w:rPr>
          <w:fldChar w:fldCharType="separate"/>
        </w:r>
        <w:r w:rsidR="00B62924">
          <w:rPr>
            <w:noProof/>
            <w:webHidden/>
          </w:rPr>
          <w:t>11</w:t>
        </w:r>
        <w:r w:rsidR="00B62924">
          <w:rPr>
            <w:noProof/>
            <w:webHidden/>
          </w:rPr>
          <w:fldChar w:fldCharType="end"/>
        </w:r>
      </w:hyperlink>
    </w:p>
    <w:p w14:paraId="4C4CC4F6" w14:textId="7BEAD0DF" w:rsidR="00B62924" w:rsidRDefault="00D026DD">
      <w:pPr>
        <w:pStyle w:val="TOC2"/>
        <w:tabs>
          <w:tab w:val="left" w:pos="880"/>
          <w:tab w:val="right" w:leader="dot" w:pos="9350"/>
        </w:tabs>
        <w:rPr>
          <w:rFonts w:eastAsiaTheme="minorEastAsia" w:cstheme="minorBidi"/>
          <w:smallCaps w:val="0"/>
          <w:noProof/>
          <w:sz w:val="22"/>
          <w:szCs w:val="22"/>
        </w:rPr>
      </w:pPr>
      <w:hyperlink w:anchor="_Toc528331884" w:history="1">
        <w:r w:rsidR="00B62924" w:rsidRPr="002D79FC">
          <w:rPr>
            <w:rStyle w:val="Hyperlink"/>
            <w:noProof/>
          </w:rPr>
          <w:t>4.4</w:t>
        </w:r>
        <w:r w:rsidR="00B62924">
          <w:rPr>
            <w:rFonts w:eastAsiaTheme="minorEastAsia" w:cstheme="minorBidi"/>
            <w:smallCaps w:val="0"/>
            <w:noProof/>
            <w:sz w:val="22"/>
            <w:szCs w:val="22"/>
          </w:rPr>
          <w:tab/>
        </w:r>
        <w:r w:rsidR="00B62924" w:rsidRPr="002D79FC">
          <w:rPr>
            <w:rStyle w:val="Hyperlink"/>
            <w:noProof/>
          </w:rPr>
          <w:t>All Reports</w:t>
        </w:r>
        <w:r w:rsidR="00B62924">
          <w:rPr>
            <w:noProof/>
            <w:webHidden/>
          </w:rPr>
          <w:tab/>
        </w:r>
        <w:r w:rsidR="00B62924">
          <w:rPr>
            <w:noProof/>
            <w:webHidden/>
          </w:rPr>
          <w:fldChar w:fldCharType="begin"/>
        </w:r>
        <w:r w:rsidR="00B62924">
          <w:rPr>
            <w:noProof/>
            <w:webHidden/>
          </w:rPr>
          <w:instrText xml:space="preserve"> PAGEREF _Toc528331884 \h </w:instrText>
        </w:r>
        <w:r w:rsidR="00B62924">
          <w:rPr>
            <w:noProof/>
            <w:webHidden/>
          </w:rPr>
        </w:r>
        <w:r w:rsidR="00B62924">
          <w:rPr>
            <w:noProof/>
            <w:webHidden/>
          </w:rPr>
          <w:fldChar w:fldCharType="separate"/>
        </w:r>
        <w:r w:rsidR="00B62924">
          <w:rPr>
            <w:noProof/>
            <w:webHidden/>
          </w:rPr>
          <w:t>11</w:t>
        </w:r>
        <w:r w:rsidR="00B62924">
          <w:rPr>
            <w:noProof/>
            <w:webHidden/>
          </w:rPr>
          <w:fldChar w:fldCharType="end"/>
        </w:r>
      </w:hyperlink>
    </w:p>
    <w:p w14:paraId="382CF9E5" w14:textId="0F9D9A9E" w:rsidR="00B62924" w:rsidRDefault="00D026DD">
      <w:pPr>
        <w:pStyle w:val="TOC1"/>
        <w:tabs>
          <w:tab w:val="left" w:pos="440"/>
          <w:tab w:val="right" w:leader="dot" w:pos="9350"/>
        </w:tabs>
        <w:rPr>
          <w:rFonts w:eastAsiaTheme="minorEastAsia" w:cstheme="minorBidi"/>
          <w:b w:val="0"/>
          <w:bCs w:val="0"/>
          <w:caps w:val="0"/>
          <w:noProof/>
          <w:sz w:val="22"/>
          <w:szCs w:val="22"/>
        </w:rPr>
      </w:pPr>
      <w:hyperlink w:anchor="_Toc528331885" w:history="1">
        <w:r w:rsidR="00B62924" w:rsidRPr="002D79FC">
          <w:rPr>
            <w:rStyle w:val="Hyperlink"/>
            <w:noProof/>
          </w:rPr>
          <w:t>5</w:t>
        </w:r>
        <w:r w:rsidR="00B62924">
          <w:rPr>
            <w:rFonts w:eastAsiaTheme="minorEastAsia" w:cstheme="minorBidi"/>
            <w:b w:val="0"/>
            <w:bCs w:val="0"/>
            <w:caps w:val="0"/>
            <w:noProof/>
            <w:sz w:val="22"/>
            <w:szCs w:val="22"/>
          </w:rPr>
          <w:tab/>
        </w:r>
        <w:r w:rsidR="00B62924" w:rsidRPr="002D79FC">
          <w:rPr>
            <w:rStyle w:val="Hyperlink"/>
            <w:noProof/>
          </w:rPr>
          <w:t>Test Interpretations &amp; Validations - Advanced Users</w:t>
        </w:r>
        <w:r w:rsidR="00B62924">
          <w:rPr>
            <w:noProof/>
            <w:webHidden/>
          </w:rPr>
          <w:tab/>
        </w:r>
        <w:r w:rsidR="00B62924">
          <w:rPr>
            <w:noProof/>
            <w:webHidden/>
          </w:rPr>
          <w:fldChar w:fldCharType="begin"/>
        </w:r>
        <w:r w:rsidR="00B62924">
          <w:rPr>
            <w:noProof/>
            <w:webHidden/>
          </w:rPr>
          <w:instrText xml:space="preserve"> PAGEREF _Toc528331885 \h </w:instrText>
        </w:r>
        <w:r w:rsidR="00B62924">
          <w:rPr>
            <w:noProof/>
            <w:webHidden/>
          </w:rPr>
        </w:r>
        <w:r w:rsidR="00B62924">
          <w:rPr>
            <w:noProof/>
            <w:webHidden/>
          </w:rPr>
          <w:fldChar w:fldCharType="separate"/>
        </w:r>
        <w:r w:rsidR="00B62924">
          <w:rPr>
            <w:noProof/>
            <w:webHidden/>
          </w:rPr>
          <w:t>12</w:t>
        </w:r>
        <w:r w:rsidR="00B62924">
          <w:rPr>
            <w:noProof/>
            <w:webHidden/>
          </w:rPr>
          <w:fldChar w:fldCharType="end"/>
        </w:r>
      </w:hyperlink>
    </w:p>
    <w:p w14:paraId="307B8894" w14:textId="203CBAD7" w:rsidR="00B62924" w:rsidRDefault="00D026DD">
      <w:pPr>
        <w:pStyle w:val="TOC2"/>
        <w:tabs>
          <w:tab w:val="left" w:pos="880"/>
          <w:tab w:val="right" w:leader="dot" w:pos="9350"/>
        </w:tabs>
        <w:rPr>
          <w:rFonts w:eastAsiaTheme="minorEastAsia" w:cstheme="minorBidi"/>
          <w:smallCaps w:val="0"/>
          <w:noProof/>
          <w:sz w:val="22"/>
          <w:szCs w:val="22"/>
        </w:rPr>
      </w:pPr>
      <w:hyperlink w:anchor="_Toc528331886" w:history="1">
        <w:r w:rsidR="00B62924" w:rsidRPr="002D79FC">
          <w:rPr>
            <w:rStyle w:val="Hyperlink"/>
            <w:noProof/>
          </w:rPr>
          <w:t>5.1</w:t>
        </w:r>
        <w:r w:rsidR="00B62924">
          <w:rPr>
            <w:rFonts w:eastAsiaTheme="minorEastAsia" w:cstheme="minorBidi"/>
            <w:smallCaps w:val="0"/>
            <w:noProof/>
            <w:sz w:val="22"/>
            <w:szCs w:val="22"/>
          </w:rPr>
          <w:tab/>
        </w:r>
        <w:r w:rsidR="00B62924" w:rsidRPr="002D79FC">
          <w:rPr>
            <w:rStyle w:val="Hyperlink"/>
            <w:noProof/>
          </w:rPr>
          <w:t>Health Check Results</w:t>
        </w:r>
        <w:r w:rsidR="00B62924">
          <w:rPr>
            <w:noProof/>
            <w:webHidden/>
          </w:rPr>
          <w:tab/>
        </w:r>
        <w:r w:rsidR="00B62924">
          <w:rPr>
            <w:noProof/>
            <w:webHidden/>
          </w:rPr>
          <w:fldChar w:fldCharType="begin"/>
        </w:r>
        <w:r w:rsidR="00B62924">
          <w:rPr>
            <w:noProof/>
            <w:webHidden/>
          </w:rPr>
          <w:instrText xml:space="preserve"> PAGEREF _Toc528331886 \h </w:instrText>
        </w:r>
        <w:r w:rsidR="00B62924">
          <w:rPr>
            <w:noProof/>
            <w:webHidden/>
          </w:rPr>
        </w:r>
        <w:r w:rsidR="00B62924">
          <w:rPr>
            <w:noProof/>
            <w:webHidden/>
          </w:rPr>
          <w:fldChar w:fldCharType="separate"/>
        </w:r>
        <w:r w:rsidR="00B62924">
          <w:rPr>
            <w:noProof/>
            <w:webHidden/>
          </w:rPr>
          <w:t>12</w:t>
        </w:r>
        <w:r w:rsidR="00B62924">
          <w:rPr>
            <w:noProof/>
            <w:webHidden/>
          </w:rPr>
          <w:fldChar w:fldCharType="end"/>
        </w:r>
      </w:hyperlink>
    </w:p>
    <w:p w14:paraId="0E336D0F" w14:textId="14AF9001" w:rsidR="00B62924" w:rsidRDefault="00D026DD">
      <w:pPr>
        <w:pStyle w:val="TOC2"/>
        <w:tabs>
          <w:tab w:val="left" w:pos="880"/>
          <w:tab w:val="right" w:leader="dot" w:pos="9350"/>
        </w:tabs>
        <w:rPr>
          <w:rFonts w:eastAsiaTheme="minorEastAsia" w:cstheme="minorBidi"/>
          <w:smallCaps w:val="0"/>
          <w:noProof/>
          <w:sz w:val="22"/>
          <w:szCs w:val="22"/>
        </w:rPr>
      </w:pPr>
      <w:hyperlink w:anchor="_Toc528331887" w:history="1">
        <w:r w:rsidR="00B62924" w:rsidRPr="002D79FC">
          <w:rPr>
            <w:rStyle w:val="Hyperlink"/>
            <w:noProof/>
          </w:rPr>
          <w:t>5.2</w:t>
        </w:r>
        <w:r w:rsidR="00B62924">
          <w:rPr>
            <w:rFonts w:eastAsiaTheme="minorEastAsia" w:cstheme="minorBidi"/>
            <w:smallCaps w:val="0"/>
            <w:noProof/>
            <w:sz w:val="22"/>
            <w:szCs w:val="22"/>
          </w:rPr>
          <w:tab/>
        </w:r>
        <w:r w:rsidR="00B62924" w:rsidRPr="002D79FC">
          <w:rPr>
            <w:rStyle w:val="Hyperlink"/>
            <w:noProof/>
          </w:rPr>
          <w:t>Health Check Interpretations</w:t>
        </w:r>
        <w:r w:rsidR="00B62924">
          <w:rPr>
            <w:noProof/>
            <w:webHidden/>
          </w:rPr>
          <w:tab/>
        </w:r>
        <w:r w:rsidR="00B62924">
          <w:rPr>
            <w:noProof/>
            <w:webHidden/>
          </w:rPr>
          <w:fldChar w:fldCharType="begin"/>
        </w:r>
        <w:r w:rsidR="00B62924">
          <w:rPr>
            <w:noProof/>
            <w:webHidden/>
          </w:rPr>
          <w:instrText xml:space="preserve"> PAGEREF _Toc528331887 \h </w:instrText>
        </w:r>
        <w:r w:rsidR="00B62924">
          <w:rPr>
            <w:noProof/>
            <w:webHidden/>
          </w:rPr>
        </w:r>
        <w:r w:rsidR="00B62924">
          <w:rPr>
            <w:noProof/>
            <w:webHidden/>
          </w:rPr>
          <w:fldChar w:fldCharType="separate"/>
        </w:r>
        <w:r w:rsidR="00B62924">
          <w:rPr>
            <w:noProof/>
            <w:webHidden/>
          </w:rPr>
          <w:t>13</w:t>
        </w:r>
        <w:r w:rsidR="00B62924">
          <w:rPr>
            <w:noProof/>
            <w:webHidden/>
          </w:rPr>
          <w:fldChar w:fldCharType="end"/>
        </w:r>
      </w:hyperlink>
    </w:p>
    <w:p w14:paraId="65EBA360" w14:textId="0B5FC85C" w:rsidR="00B62924" w:rsidRDefault="00D026DD">
      <w:pPr>
        <w:pStyle w:val="TOC1"/>
        <w:tabs>
          <w:tab w:val="left" w:pos="440"/>
          <w:tab w:val="right" w:leader="dot" w:pos="9350"/>
        </w:tabs>
        <w:rPr>
          <w:rFonts w:eastAsiaTheme="minorEastAsia" w:cstheme="minorBidi"/>
          <w:b w:val="0"/>
          <w:bCs w:val="0"/>
          <w:caps w:val="0"/>
          <w:noProof/>
          <w:sz w:val="22"/>
          <w:szCs w:val="22"/>
        </w:rPr>
      </w:pPr>
      <w:hyperlink w:anchor="_Toc528331888" w:history="1">
        <w:r w:rsidR="00B62924" w:rsidRPr="002D79FC">
          <w:rPr>
            <w:rStyle w:val="Hyperlink"/>
            <w:noProof/>
          </w:rPr>
          <w:t>6</w:t>
        </w:r>
        <w:r w:rsidR="00B62924">
          <w:rPr>
            <w:rFonts w:eastAsiaTheme="minorEastAsia" w:cstheme="minorBidi"/>
            <w:b w:val="0"/>
            <w:bCs w:val="0"/>
            <w:caps w:val="0"/>
            <w:noProof/>
            <w:sz w:val="22"/>
            <w:szCs w:val="22"/>
          </w:rPr>
          <w:tab/>
        </w:r>
        <w:r w:rsidR="00B62924" w:rsidRPr="002D79FC">
          <w:rPr>
            <w:rStyle w:val="Hyperlink"/>
            <w:noProof/>
          </w:rPr>
          <w:t>Self-Service</w:t>
        </w:r>
        <w:r w:rsidR="00B62924">
          <w:rPr>
            <w:noProof/>
            <w:webHidden/>
          </w:rPr>
          <w:tab/>
        </w:r>
        <w:r w:rsidR="00B62924">
          <w:rPr>
            <w:noProof/>
            <w:webHidden/>
          </w:rPr>
          <w:fldChar w:fldCharType="begin"/>
        </w:r>
        <w:r w:rsidR="00B62924">
          <w:rPr>
            <w:noProof/>
            <w:webHidden/>
          </w:rPr>
          <w:instrText xml:space="preserve"> PAGEREF _Toc528331888 \h </w:instrText>
        </w:r>
        <w:r w:rsidR="00B62924">
          <w:rPr>
            <w:noProof/>
            <w:webHidden/>
          </w:rPr>
        </w:r>
        <w:r w:rsidR="00B62924">
          <w:rPr>
            <w:noProof/>
            <w:webHidden/>
          </w:rPr>
          <w:fldChar w:fldCharType="separate"/>
        </w:r>
        <w:r w:rsidR="00B62924">
          <w:rPr>
            <w:noProof/>
            <w:webHidden/>
          </w:rPr>
          <w:t>16</w:t>
        </w:r>
        <w:r w:rsidR="00B62924">
          <w:rPr>
            <w:noProof/>
            <w:webHidden/>
          </w:rPr>
          <w:fldChar w:fldCharType="end"/>
        </w:r>
      </w:hyperlink>
    </w:p>
    <w:p w14:paraId="1BE78C4B" w14:textId="15DB3234" w:rsidR="00B62924" w:rsidRDefault="00D026DD">
      <w:pPr>
        <w:pStyle w:val="TOC2"/>
        <w:tabs>
          <w:tab w:val="left" w:pos="880"/>
          <w:tab w:val="right" w:leader="dot" w:pos="9350"/>
        </w:tabs>
        <w:rPr>
          <w:rFonts w:eastAsiaTheme="minorEastAsia" w:cstheme="minorBidi"/>
          <w:smallCaps w:val="0"/>
          <w:noProof/>
          <w:sz w:val="22"/>
          <w:szCs w:val="22"/>
        </w:rPr>
      </w:pPr>
      <w:hyperlink w:anchor="_Toc528331889" w:history="1">
        <w:r w:rsidR="00B62924" w:rsidRPr="002D79FC">
          <w:rPr>
            <w:rStyle w:val="Hyperlink"/>
            <w:noProof/>
          </w:rPr>
          <w:t>6.1</w:t>
        </w:r>
        <w:r w:rsidR="00B62924">
          <w:rPr>
            <w:rFonts w:eastAsiaTheme="minorEastAsia" w:cstheme="minorBidi"/>
            <w:smallCaps w:val="0"/>
            <w:noProof/>
            <w:sz w:val="22"/>
            <w:szCs w:val="22"/>
          </w:rPr>
          <w:tab/>
        </w:r>
        <w:r w:rsidR="00B62924" w:rsidRPr="002D79FC">
          <w:rPr>
            <w:rStyle w:val="Hyperlink"/>
            <w:noProof/>
          </w:rPr>
          <w:t>Self-Service Steps</w:t>
        </w:r>
        <w:r w:rsidR="00B62924">
          <w:rPr>
            <w:noProof/>
            <w:webHidden/>
          </w:rPr>
          <w:tab/>
        </w:r>
        <w:r w:rsidR="00B62924">
          <w:rPr>
            <w:noProof/>
            <w:webHidden/>
          </w:rPr>
          <w:fldChar w:fldCharType="begin"/>
        </w:r>
        <w:r w:rsidR="00B62924">
          <w:rPr>
            <w:noProof/>
            <w:webHidden/>
          </w:rPr>
          <w:instrText xml:space="preserve"> PAGEREF _Toc528331889 \h </w:instrText>
        </w:r>
        <w:r w:rsidR="00B62924">
          <w:rPr>
            <w:noProof/>
            <w:webHidden/>
          </w:rPr>
        </w:r>
        <w:r w:rsidR="00B62924">
          <w:rPr>
            <w:noProof/>
            <w:webHidden/>
          </w:rPr>
          <w:fldChar w:fldCharType="separate"/>
        </w:r>
        <w:r w:rsidR="00B62924">
          <w:rPr>
            <w:noProof/>
            <w:webHidden/>
          </w:rPr>
          <w:t>16</w:t>
        </w:r>
        <w:r w:rsidR="00B62924">
          <w:rPr>
            <w:noProof/>
            <w:webHidden/>
          </w:rPr>
          <w:fldChar w:fldCharType="end"/>
        </w:r>
      </w:hyperlink>
    </w:p>
    <w:p w14:paraId="1CFDDABC" w14:textId="32D5BE91" w:rsidR="00B62924" w:rsidRDefault="00D026DD">
      <w:pPr>
        <w:pStyle w:val="TOC2"/>
        <w:tabs>
          <w:tab w:val="left" w:pos="880"/>
          <w:tab w:val="right" w:leader="dot" w:pos="9350"/>
        </w:tabs>
        <w:rPr>
          <w:rFonts w:eastAsiaTheme="minorEastAsia" w:cstheme="minorBidi"/>
          <w:smallCaps w:val="0"/>
          <w:noProof/>
          <w:sz w:val="22"/>
          <w:szCs w:val="22"/>
        </w:rPr>
      </w:pPr>
      <w:hyperlink w:anchor="_Toc528331890" w:history="1">
        <w:r w:rsidR="00B62924" w:rsidRPr="002D79FC">
          <w:rPr>
            <w:rStyle w:val="Hyperlink"/>
            <w:noProof/>
          </w:rPr>
          <w:t>6.2</w:t>
        </w:r>
        <w:r w:rsidR="00B62924">
          <w:rPr>
            <w:rFonts w:eastAsiaTheme="minorEastAsia" w:cstheme="minorBidi"/>
            <w:smallCaps w:val="0"/>
            <w:noProof/>
            <w:sz w:val="22"/>
            <w:szCs w:val="22"/>
          </w:rPr>
          <w:tab/>
        </w:r>
        <w:r w:rsidR="00B62924" w:rsidRPr="002D79FC">
          <w:rPr>
            <w:rStyle w:val="Hyperlink"/>
            <w:noProof/>
          </w:rPr>
          <w:t>An Example of a Self-Service Procedure Performed in odev20181se</w:t>
        </w:r>
        <w:r w:rsidR="00B62924">
          <w:rPr>
            <w:noProof/>
            <w:webHidden/>
          </w:rPr>
          <w:tab/>
        </w:r>
        <w:r w:rsidR="00B62924">
          <w:rPr>
            <w:noProof/>
            <w:webHidden/>
          </w:rPr>
          <w:fldChar w:fldCharType="begin"/>
        </w:r>
        <w:r w:rsidR="00B62924">
          <w:rPr>
            <w:noProof/>
            <w:webHidden/>
          </w:rPr>
          <w:instrText xml:space="preserve"> PAGEREF _Toc528331890 \h </w:instrText>
        </w:r>
        <w:r w:rsidR="00B62924">
          <w:rPr>
            <w:noProof/>
            <w:webHidden/>
          </w:rPr>
        </w:r>
        <w:r w:rsidR="00B62924">
          <w:rPr>
            <w:noProof/>
            <w:webHidden/>
          </w:rPr>
          <w:fldChar w:fldCharType="separate"/>
        </w:r>
        <w:r w:rsidR="00B62924">
          <w:rPr>
            <w:noProof/>
            <w:webHidden/>
          </w:rPr>
          <w:t>16</w:t>
        </w:r>
        <w:r w:rsidR="00B62924">
          <w:rPr>
            <w:noProof/>
            <w:webHidden/>
          </w:rPr>
          <w:fldChar w:fldCharType="end"/>
        </w:r>
      </w:hyperlink>
    </w:p>
    <w:p w14:paraId="51BD2EB2" w14:textId="6E623200" w:rsidR="00B62924" w:rsidRDefault="00D026DD">
      <w:pPr>
        <w:pStyle w:val="TOC1"/>
        <w:tabs>
          <w:tab w:val="left" w:pos="440"/>
          <w:tab w:val="right" w:leader="dot" w:pos="9350"/>
        </w:tabs>
        <w:rPr>
          <w:rFonts w:eastAsiaTheme="minorEastAsia" w:cstheme="minorBidi"/>
          <w:b w:val="0"/>
          <w:bCs w:val="0"/>
          <w:caps w:val="0"/>
          <w:noProof/>
          <w:sz w:val="22"/>
          <w:szCs w:val="22"/>
        </w:rPr>
      </w:pPr>
      <w:hyperlink w:anchor="_Toc528331891" w:history="1">
        <w:r w:rsidR="00B62924" w:rsidRPr="002D79FC">
          <w:rPr>
            <w:rStyle w:val="Hyperlink"/>
            <w:noProof/>
          </w:rPr>
          <w:t>7</w:t>
        </w:r>
        <w:r w:rsidR="00B62924">
          <w:rPr>
            <w:rFonts w:eastAsiaTheme="minorEastAsia" w:cstheme="minorBidi"/>
            <w:b w:val="0"/>
            <w:bCs w:val="0"/>
            <w:caps w:val="0"/>
            <w:noProof/>
            <w:sz w:val="22"/>
            <w:szCs w:val="22"/>
          </w:rPr>
          <w:tab/>
        </w:r>
        <w:r w:rsidR="00B62924" w:rsidRPr="002D79FC">
          <w:rPr>
            <w:rStyle w:val="Hyperlink"/>
            <w:noProof/>
          </w:rPr>
          <w:t>Troubleshooting</w:t>
        </w:r>
        <w:r w:rsidR="00B62924">
          <w:rPr>
            <w:noProof/>
            <w:webHidden/>
          </w:rPr>
          <w:tab/>
        </w:r>
        <w:r w:rsidR="00B62924">
          <w:rPr>
            <w:noProof/>
            <w:webHidden/>
          </w:rPr>
          <w:fldChar w:fldCharType="begin"/>
        </w:r>
        <w:r w:rsidR="00B62924">
          <w:rPr>
            <w:noProof/>
            <w:webHidden/>
          </w:rPr>
          <w:instrText xml:space="preserve"> PAGEREF _Toc528331891 \h </w:instrText>
        </w:r>
        <w:r w:rsidR="00B62924">
          <w:rPr>
            <w:noProof/>
            <w:webHidden/>
          </w:rPr>
        </w:r>
        <w:r w:rsidR="00B62924">
          <w:rPr>
            <w:noProof/>
            <w:webHidden/>
          </w:rPr>
          <w:fldChar w:fldCharType="separate"/>
        </w:r>
        <w:r w:rsidR="00B62924">
          <w:rPr>
            <w:noProof/>
            <w:webHidden/>
          </w:rPr>
          <w:t>19</w:t>
        </w:r>
        <w:r w:rsidR="00B62924">
          <w:rPr>
            <w:noProof/>
            <w:webHidden/>
          </w:rPr>
          <w:fldChar w:fldCharType="end"/>
        </w:r>
      </w:hyperlink>
    </w:p>
    <w:p w14:paraId="61B538AE" w14:textId="5A00D4FF" w:rsidR="00B62924" w:rsidRDefault="00D026DD">
      <w:pPr>
        <w:pStyle w:val="TOC2"/>
        <w:tabs>
          <w:tab w:val="left" w:pos="880"/>
          <w:tab w:val="right" w:leader="dot" w:pos="9350"/>
        </w:tabs>
        <w:rPr>
          <w:rFonts w:eastAsiaTheme="minorEastAsia" w:cstheme="minorBidi"/>
          <w:smallCaps w:val="0"/>
          <w:noProof/>
          <w:sz w:val="22"/>
          <w:szCs w:val="22"/>
        </w:rPr>
      </w:pPr>
      <w:hyperlink w:anchor="_Toc528331892" w:history="1">
        <w:r w:rsidR="00B62924" w:rsidRPr="002D79FC">
          <w:rPr>
            <w:rStyle w:val="Hyperlink"/>
            <w:noProof/>
          </w:rPr>
          <w:t>7.1</w:t>
        </w:r>
        <w:r w:rsidR="00B62924">
          <w:rPr>
            <w:rFonts w:eastAsiaTheme="minorEastAsia" w:cstheme="minorBidi"/>
            <w:smallCaps w:val="0"/>
            <w:noProof/>
            <w:sz w:val="22"/>
            <w:szCs w:val="22"/>
          </w:rPr>
          <w:tab/>
        </w:r>
        <w:r w:rsidR="00B62924" w:rsidRPr="002D79FC">
          <w:rPr>
            <w:rStyle w:val="Hyperlink"/>
            <w:noProof/>
          </w:rPr>
          <w:t>Possible Errors</w:t>
        </w:r>
        <w:r w:rsidR="00B62924">
          <w:rPr>
            <w:noProof/>
            <w:webHidden/>
          </w:rPr>
          <w:tab/>
        </w:r>
        <w:r w:rsidR="00B62924">
          <w:rPr>
            <w:noProof/>
            <w:webHidden/>
          </w:rPr>
          <w:fldChar w:fldCharType="begin"/>
        </w:r>
        <w:r w:rsidR="00B62924">
          <w:rPr>
            <w:noProof/>
            <w:webHidden/>
          </w:rPr>
          <w:instrText xml:space="preserve"> PAGEREF _Toc528331892 \h </w:instrText>
        </w:r>
        <w:r w:rsidR="00B62924">
          <w:rPr>
            <w:noProof/>
            <w:webHidden/>
          </w:rPr>
        </w:r>
        <w:r w:rsidR="00B62924">
          <w:rPr>
            <w:noProof/>
            <w:webHidden/>
          </w:rPr>
          <w:fldChar w:fldCharType="separate"/>
        </w:r>
        <w:r w:rsidR="00B62924">
          <w:rPr>
            <w:noProof/>
            <w:webHidden/>
          </w:rPr>
          <w:t>19</w:t>
        </w:r>
        <w:r w:rsidR="00B62924">
          <w:rPr>
            <w:noProof/>
            <w:webHidden/>
          </w:rPr>
          <w:fldChar w:fldCharType="end"/>
        </w:r>
      </w:hyperlink>
    </w:p>
    <w:p w14:paraId="004C5923" w14:textId="57B11877" w:rsidR="00B62924" w:rsidRDefault="00D026DD">
      <w:pPr>
        <w:pStyle w:val="TOC2"/>
        <w:tabs>
          <w:tab w:val="left" w:pos="880"/>
          <w:tab w:val="right" w:leader="dot" w:pos="9350"/>
        </w:tabs>
        <w:rPr>
          <w:rFonts w:eastAsiaTheme="minorEastAsia" w:cstheme="minorBidi"/>
          <w:smallCaps w:val="0"/>
          <w:noProof/>
          <w:sz w:val="22"/>
          <w:szCs w:val="22"/>
        </w:rPr>
      </w:pPr>
      <w:hyperlink w:anchor="_Toc528331893" w:history="1">
        <w:r w:rsidR="00B62924" w:rsidRPr="002D79FC">
          <w:rPr>
            <w:rStyle w:val="Hyperlink"/>
            <w:noProof/>
          </w:rPr>
          <w:t>7.2</w:t>
        </w:r>
        <w:r w:rsidR="00B62924">
          <w:rPr>
            <w:rFonts w:eastAsiaTheme="minorEastAsia" w:cstheme="minorBidi"/>
            <w:smallCaps w:val="0"/>
            <w:noProof/>
            <w:sz w:val="22"/>
            <w:szCs w:val="22"/>
          </w:rPr>
          <w:tab/>
        </w:r>
        <w:r w:rsidR="00B62924" w:rsidRPr="002D79FC">
          <w:rPr>
            <w:rStyle w:val="Hyperlink"/>
            <w:noProof/>
          </w:rPr>
          <w:t>OHC Test Matrix</w:t>
        </w:r>
        <w:r w:rsidR="00B62924">
          <w:rPr>
            <w:noProof/>
            <w:webHidden/>
          </w:rPr>
          <w:tab/>
        </w:r>
        <w:r w:rsidR="00B62924">
          <w:rPr>
            <w:noProof/>
            <w:webHidden/>
          </w:rPr>
          <w:fldChar w:fldCharType="begin"/>
        </w:r>
        <w:r w:rsidR="00B62924">
          <w:rPr>
            <w:noProof/>
            <w:webHidden/>
          </w:rPr>
          <w:instrText xml:space="preserve"> PAGEREF _Toc528331893 \h </w:instrText>
        </w:r>
        <w:r w:rsidR="00B62924">
          <w:rPr>
            <w:noProof/>
            <w:webHidden/>
          </w:rPr>
        </w:r>
        <w:r w:rsidR="00B62924">
          <w:rPr>
            <w:noProof/>
            <w:webHidden/>
          </w:rPr>
          <w:fldChar w:fldCharType="separate"/>
        </w:r>
        <w:r w:rsidR="00B62924">
          <w:rPr>
            <w:noProof/>
            <w:webHidden/>
          </w:rPr>
          <w:t>20</w:t>
        </w:r>
        <w:r w:rsidR="00B62924">
          <w:rPr>
            <w:noProof/>
            <w:webHidden/>
          </w:rPr>
          <w:fldChar w:fldCharType="end"/>
        </w:r>
      </w:hyperlink>
    </w:p>
    <w:p w14:paraId="0C0432BD" w14:textId="3552FFBE" w:rsidR="00B62924" w:rsidRDefault="00D026DD">
      <w:pPr>
        <w:pStyle w:val="TOC1"/>
        <w:tabs>
          <w:tab w:val="left" w:pos="440"/>
          <w:tab w:val="right" w:leader="dot" w:pos="9350"/>
        </w:tabs>
        <w:rPr>
          <w:rFonts w:eastAsiaTheme="minorEastAsia" w:cstheme="minorBidi"/>
          <w:b w:val="0"/>
          <w:bCs w:val="0"/>
          <w:caps w:val="0"/>
          <w:noProof/>
          <w:sz w:val="22"/>
          <w:szCs w:val="22"/>
        </w:rPr>
      </w:pPr>
      <w:hyperlink w:anchor="_Toc528331894" w:history="1">
        <w:r w:rsidR="00B62924" w:rsidRPr="002D79FC">
          <w:rPr>
            <w:rStyle w:val="Hyperlink"/>
            <w:noProof/>
          </w:rPr>
          <w:t>8</w:t>
        </w:r>
        <w:r w:rsidR="00B62924">
          <w:rPr>
            <w:rFonts w:eastAsiaTheme="minorEastAsia" w:cstheme="minorBidi"/>
            <w:b w:val="0"/>
            <w:bCs w:val="0"/>
            <w:caps w:val="0"/>
            <w:noProof/>
            <w:sz w:val="22"/>
            <w:szCs w:val="22"/>
          </w:rPr>
          <w:tab/>
        </w:r>
        <w:r w:rsidR="00B62924" w:rsidRPr="002D79FC">
          <w:rPr>
            <w:rStyle w:val="Hyperlink"/>
            <w:noProof/>
          </w:rPr>
          <w:t>Future Enhancements</w:t>
        </w:r>
        <w:r w:rsidR="00B62924">
          <w:rPr>
            <w:noProof/>
            <w:webHidden/>
          </w:rPr>
          <w:tab/>
        </w:r>
        <w:r w:rsidR="00B62924">
          <w:rPr>
            <w:noProof/>
            <w:webHidden/>
          </w:rPr>
          <w:fldChar w:fldCharType="begin"/>
        </w:r>
        <w:r w:rsidR="00B62924">
          <w:rPr>
            <w:noProof/>
            <w:webHidden/>
          </w:rPr>
          <w:instrText xml:space="preserve"> PAGEREF _Toc528331894 \h </w:instrText>
        </w:r>
        <w:r w:rsidR="00B62924">
          <w:rPr>
            <w:noProof/>
            <w:webHidden/>
          </w:rPr>
        </w:r>
        <w:r w:rsidR="00B62924">
          <w:rPr>
            <w:noProof/>
            <w:webHidden/>
          </w:rPr>
          <w:fldChar w:fldCharType="separate"/>
        </w:r>
        <w:r w:rsidR="00B62924">
          <w:rPr>
            <w:noProof/>
            <w:webHidden/>
          </w:rPr>
          <w:t>51</w:t>
        </w:r>
        <w:r w:rsidR="00B62924">
          <w:rPr>
            <w:noProof/>
            <w:webHidden/>
          </w:rPr>
          <w:fldChar w:fldCharType="end"/>
        </w:r>
      </w:hyperlink>
    </w:p>
    <w:p w14:paraId="077CD60E" w14:textId="3495E0B9" w:rsidR="00D72235" w:rsidRDefault="0065484C">
      <w:pPr>
        <w:spacing w:after="160" w:line="259" w:lineRule="auto"/>
      </w:pPr>
      <w:r>
        <w:rPr>
          <w:rFonts w:asciiTheme="minorHAnsi" w:hAnsiTheme="minorHAnsi"/>
          <w:b/>
          <w:sz w:val="20"/>
        </w:rPr>
        <w:fldChar w:fldCharType="end"/>
      </w:r>
      <w:r w:rsidR="00D72235">
        <w:br w:type="page"/>
      </w:r>
    </w:p>
    <w:p w14:paraId="5542B9B3" w14:textId="3D23DB4D" w:rsidR="00FC5FE3" w:rsidRDefault="0010190C" w:rsidP="003C4118">
      <w:pPr>
        <w:pStyle w:val="Heading1"/>
      </w:pPr>
      <w:bookmarkStart w:id="2" w:name="_Toc527042450"/>
      <w:bookmarkStart w:id="3" w:name="_Toc528236535"/>
      <w:bookmarkStart w:id="4" w:name="_Toc528331870"/>
      <w:r>
        <w:lastRenderedPageBreak/>
        <w:t>S</w:t>
      </w:r>
      <w:r w:rsidR="00E165A0">
        <w:t>ummary</w:t>
      </w:r>
      <w:bookmarkEnd w:id="2"/>
      <w:bookmarkEnd w:id="3"/>
      <w:bookmarkEnd w:id="4"/>
    </w:p>
    <w:p w14:paraId="115DFD98" w14:textId="21A553F2" w:rsidR="004905F2" w:rsidRDefault="004D4323" w:rsidP="00CE3F32">
      <w:pPr>
        <w:jc w:val="both"/>
      </w:pPr>
      <w:r>
        <w:t>OASIS</w:t>
      </w:r>
      <w:r w:rsidR="00102B77">
        <w:t xml:space="preserve"> Health </w:t>
      </w:r>
      <w:r w:rsidR="008A2D29">
        <w:t xml:space="preserve">Check </w:t>
      </w:r>
      <w:r w:rsidR="00FF5EB5">
        <w:t xml:space="preserve">tool </w:t>
      </w:r>
      <w:r w:rsidR="00FE6582">
        <w:t xml:space="preserve">(OHC) </w:t>
      </w:r>
      <w:r w:rsidR="00FF5EB5">
        <w:t>is used</w:t>
      </w:r>
      <w:r w:rsidR="008A2D29">
        <w:t xml:space="preserve"> to monitor</w:t>
      </w:r>
      <w:r w:rsidR="00102B77">
        <w:t xml:space="preserve"> OASIS </w:t>
      </w:r>
      <w:r w:rsidR="006760B9">
        <w:t xml:space="preserve">database </w:t>
      </w:r>
      <w:r w:rsidR="00CF7828">
        <w:t>environment</w:t>
      </w:r>
      <w:r w:rsidR="008A2D29">
        <w:t>s</w:t>
      </w:r>
      <w:r w:rsidR="006D6157">
        <w:t xml:space="preserve"> for inconsistencies in configuration and data</w:t>
      </w:r>
      <w:r w:rsidR="00102B77">
        <w:t xml:space="preserve">. </w:t>
      </w:r>
      <w:r w:rsidR="00AE4968">
        <w:t xml:space="preserve">Every time the tool is run, </w:t>
      </w:r>
      <w:r w:rsidR="004905F2">
        <w:t xml:space="preserve">routine checks </w:t>
      </w:r>
      <w:r w:rsidR="00102B77">
        <w:t xml:space="preserve">for validity of the </w:t>
      </w:r>
      <w:r w:rsidR="00CB107E">
        <w:t>OASIS</w:t>
      </w:r>
      <w:r w:rsidR="00325DD5">
        <w:t xml:space="preserve"> </w:t>
      </w:r>
      <w:r w:rsidR="00102B77">
        <w:t>configuration</w:t>
      </w:r>
      <w:r w:rsidR="004905F2">
        <w:t xml:space="preserve"> and data</w:t>
      </w:r>
      <w:r w:rsidR="00AE4968">
        <w:t xml:space="preserve"> are conducted</w:t>
      </w:r>
      <w:r w:rsidR="00102B77">
        <w:t xml:space="preserve">. </w:t>
      </w:r>
    </w:p>
    <w:p w14:paraId="5E923DB5" w14:textId="2B563DF1" w:rsidR="00E7760A" w:rsidRPr="00E7760A" w:rsidRDefault="00E7760A" w:rsidP="00E7760A">
      <w:pPr>
        <w:pBdr>
          <w:top w:val="single" w:sz="4" w:space="1" w:color="auto"/>
          <w:bottom w:val="single" w:sz="4" w:space="1" w:color="auto"/>
        </w:pBdr>
        <w:rPr>
          <w:i/>
        </w:rPr>
      </w:pPr>
      <w:r w:rsidRPr="00E7760A">
        <w:rPr>
          <w:i/>
        </w:rPr>
        <w:t>This tool does not monitor OASIS web applications.</w:t>
      </w:r>
    </w:p>
    <w:p w14:paraId="5D7EA9C8" w14:textId="382A0795" w:rsidR="00657905" w:rsidRDefault="00FE6582" w:rsidP="00CE3F32">
      <w:pPr>
        <w:jc w:val="both"/>
      </w:pPr>
      <w:r>
        <w:t>While this</w:t>
      </w:r>
      <w:r w:rsidR="004905F2">
        <w:t xml:space="preserve"> tool can be run multiple times </w:t>
      </w:r>
      <w:r w:rsidR="00AE4968">
        <w:t>a day</w:t>
      </w:r>
      <w:r w:rsidR="002C3921">
        <w:t>,</w:t>
      </w:r>
      <w:r w:rsidR="00912F4D">
        <w:t xml:space="preserve"> </w:t>
      </w:r>
      <w:r w:rsidR="00AE4968">
        <w:t xml:space="preserve">daily </w:t>
      </w:r>
      <w:r w:rsidR="002C3921">
        <w:t xml:space="preserve">health check </w:t>
      </w:r>
      <w:r w:rsidR="00912F4D">
        <w:t>run</w:t>
      </w:r>
      <w:r w:rsidR="00AE4968">
        <w:t>s</w:t>
      </w:r>
      <w:r w:rsidR="00912F4D">
        <w:t xml:space="preserve"> </w:t>
      </w:r>
      <w:r w:rsidR="00AE4968">
        <w:t>are</w:t>
      </w:r>
      <w:r w:rsidR="00912F4D">
        <w:t xml:space="preserve"> recommended.</w:t>
      </w:r>
      <w:r w:rsidR="00AE4968">
        <w:t xml:space="preserve"> </w:t>
      </w:r>
      <w:r w:rsidR="00EE77F9">
        <w:t>The tool</w:t>
      </w:r>
      <w:r w:rsidR="00657905">
        <w:t xml:space="preserve"> creates a report of every run in a table</w:t>
      </w:r>
      <w:r w:rsidR="00620B38">
        <w:t xml:space="preserve">; the report </w:t>
      </w:r>
      <w:r w:rsidR="00657905">
        <w:t>can be downloaded as a comma-separated file.</w:t>
      </w:r>
    </w:p>
    <w:p w14:paraId="6802518C" w14:textId="732C52D9" w:rsidR="00B3241F" w:rsidRDefault="00766A6D" w:rsidP="00FF5EB5">
      <w:r>
        <w:t xml:space="preserve">OASIS Health Check </w:t>
      </w:r>
      <w:r w:rsidR="00E7760A">
        <w:t xml:space="preserve">tool can be downloaded </w:t>
      </w:r>
      <w:hyperlink r:id="rId14" w:history="1">
        <w:r w:rsidR="00FE6582" w:rsidRPr="00E7760A">
          <w:rPr>
            <w:rStyle w:val="Hyperlink"/>
          </w:rPr>
          <w:t>from Delphi FTP site</w:t>
        </w:r>
      </w:hyperlink>
      <w:r w:rsidR="00620B38">
        <w:t>.</w:t>
      </w:r>
      <w:r w:rsidR="003425AD">
        <w:t xml:space="preserve"> </w:t>
      </w:r>
    </w:p>
    <w:p w14:paraId="0C025E8E" w14:textId="43FF4589" w:rsidR="00E165A0" w:rsidRDefault="00E165A0" w:rsidP="00620B38">
      <w:pPr>
        <w:pStyle w:val="Heading2"/>
      </w:pPr>
      <w:bookmarkStart w:id="5" w:name="_Toc527042451"/>
      <w:bookmarkStart w:id="6" w:name="_Toc528236536"/>
      <w:bookmarkStart w:id="7" w:name="_Toc528331871"/>
      <w:r>
        <w:t>Intended Audience</w:t>
      </w:r>
      <w:bookmarkEnd w:id="5"/>
      <w:bookmarkEnd w:id="6"/>
      <w:bookmarkEnd w:id="7"/>
    </w:p>
    <w:p w14:paraId="331B8365" w14:textId="0425A25D" w:rsidR="00766A6D" w:rsidRDefault="00766A6D" w:rsidP="00CE3F32">
      <w:pPr>
        <w:jc w:val="both"/>
      </w:pPr>
      <w:r>
        <w:t xml:space="preserve">This document is intended to help orient </w:t>
      </w:r>
      <w:r w:rsidR="005A3DDC">
        <w:t>database</w:t>
      </w:r>
      <w:r>
        <w:t xml:space="preserve"> and system administrators to several database and system maintenance-related tasks a</w:t>
      </w:r>
      <w:r w:rsidR="00F51D17">
        <w:t>nd the tools at their disposal.</w:t>
      </w:r>
    </w:p>
    <w:p w14:paraId="0DCDDACE" w14:textId="73E22A58" w:rsidR="00102B77" w:rsidRDefault="002D7F54" w:rsidP="003C4118">
      <w:pPr>
        <w:pStyle w:val="Heading1"/>
      </w:pPr>
      <w:bookmarkStart w:id="8" w:name="_Toc527042452"/>
      <w:bookmarkStart w:id="9" w:name="_Toc528236537"/>
      <w:bookmarkStart w:id="10" w:name="_Toc528331872"/>
      <w:r>
        <w:t>I</w:t>
      </w:r>
      <w:r w:rsidR="00766A6D">
        <w:t>nstallation</w:t>
      </w:r>
      <w:r w:rsidR="0062431F">
        <w:t xml:space="preserve"> / Uninstallation</w:t>
      </w:r>
      <w:bookmarkEnd w:id="8"/>
      <w:bookmarkEnd w:id="9"/>
      <w:bookmarkEnd w:id="10"/>
    </w:p>
    <w:p w14:paraId="72595F7C" w14:textId="320C5046" w:rsidR="004634D8" w:rsidRDefault="001B1430" w:rsidP="00620B38">
      <w:pPr>
        <w:pStyle w:val="Heading2"/>
      </w:pPr>
      <w:bookmarkStart w:id="11" w:name="_Toc527042453"/>
      <w:bookmarkStart w:id="12" w:name="_Toc528236538"/>
      <w:bookmarkStart w:id="13" w:name="_Toc528331873"/>
      <w:r>
        <w:t>Assumptions / R</w:t>
      </w:r>
      <w:r w:rsidR="004634D8">
        <w:t>equirement</w:t>
      </w:r>
      <w:r w:rsidR="00AF2AF5">
        <w:t>s</w:t>
      </w:r>
      <w:bookmarkEnd w:id="11"/>
      <w:bookmarkEnd w:id="12"/>
      <w:bookmarkEnd w:id="13"/>
    </w:p>
    <w:p w14:paraId="7818D516" w14:textId="5C54EAF1" w:rsidR="004D5179" w:rsidRDefault="00467088" w:rsidP="008543E8">
      <w:pPr>
        <w:pStyle w:val="ListParagraph"/>
        <w:numPr>
          <w:ilvl w:val="0"/>
          <w:numId w:val="1"/>
        </w:numPr>
      </w:pPr>
      <w:r>
        <w:t>Users must be able to log</w:t>
      </w:r>
      <w:r w:rsidR="00374827">
        <w:t xml:space="preserve"> </w:t>
      </w:r>
      <w:r>
        <w:t>in</w:t>
      </w:r>
      <w:r w:rsidR="00C01831">
        <w:t xml:space="preserve">to the </w:t>
      </w:r>
      <w:r w:rsidR="00831746">
        <w:t xml:space="preserve">target </w:t>
      </w:r>
      <w:r w:rsidR="00C01831">
        <w:t>database from the</w:t>
      </w:r>
      <w:r w:rsidR="00831746">
        <w:t xml:space="preserve"> host</w:t>
      </w:r>
      <w:r w:rsidR="00C01831">
        <w:t xml:space="preserve"> machine </w:t>
      </w:r>
      <w:r w:rsidR="005A3DDC">
        <w:t>where</w:t>
      </w:r>
      <w:r>
        <w:t xml:space="preserve"> </w:t>
      </w:r>
      <w:r w:rsidR="004E7BED">
        <w:t>OHC</w:t>
      </w:r>
      <w:r>
        <w:t xml:space="preserve"> Tool is run</w:t>
      </w:r>
      <w:r w:rsidR="005A3DDC">
        <w:t>.</w:t>
      </w:r>
    </w:p>
    <w:p w14:paraId="07FE3D85" w14:textId="64DB066F" w:rsidR="00073124" w:rsidRDefault="00073124" w:rsidP="008543E8">
      <w:pPr>
        <w:pStyle w:val="ListParagraph"/>
        <w:numPr>
          <w:ilvl w:val="0"/>
          <w:numId w:val="1"/>
        </w:numPr>
      </w:pPr>
      <w:r>
        <w:t xml:space="preserve">TNS </w:t>
      </w:r>
      <w:r w:rsidR="008D345C">
        <w:t xml:space="preserve">alias </w:t>
      </w:r>
      <w:r>
        <w:t xml:space="preserve">names </w:t>
      </w:r>
      <w:r w:rsidR="00467088">
        <w:t xml:space="preserve">must </w:t>
      </w:r>
      <w:r>
        <w:t>be set</w:t>
      </w:r>
      <w:r w:rsidR="00467088">
        <w:t xml:space="preserve"> </w:t>
      </w:r>
      <w:r>
        <w:t xml:space="preserve">up on the </w:t>
      </w:r>
      <w:r w:rsidR="008D345C">
        <w:t xml:space="preserve">host </w:t>
      </w:r>
      <w:r w:rsidR="00C33068">
        <w:t>machine wher</w:t>
      </w:r>
      <w:r w:rsidR="008D345C">
        <w:t xml:space="preserve">e </w:t>
      </w:r>
      <w:r w:rsidR="00095624">
        <w:t>OHC</w:t>
      </w:r>
      <w:r w:rsidR="008D345C">
        <w:t xml:space="preserve"> is run</w:t>
      </w:r>
      <w:r w:rsidR="00C33068">
        <w:t>.</w:t>
      </w:r>
    </w:p>
    <w:p w14:paraId="3DA92437" w14:textId="2A9A5E26" w:rsidR="004634D8" w:rsidRDefault="00742458" w:rsidP="00620B38">
      <w:pPr>
        <w:pStyle w:val="Heading2"/>
      </w:pPr>
      <w:bookmarkStart w:id="14" w:name="_Toc527042454"/>
      <w:bookmarkStart w:id="15" w:name="_Toc528236539"/>
      <w:bookmarkStart w:id="16" w:name="_Toc528331874"/>
      <w:r>
        <w:t>Installation</w:t>
      </w:r>
      <w:bookmarkEnd w:id="14"/>
      <w:bookmarkEnd w:id="15"/>
      <w:bookmarkEnd w:id="16"/>
    </w:p>
    <w:p w14:paraId="667BC349" w14:textId="334430AB" w:rsidR="005A3DDC" w:rsidRDefault="00B85557" w:rsidP="008543E8">
      <w:pPr>
        <w:pStyle w:val="ListParagraph"/>
      </w:pPr>
      <w:r>
        <w:t xml:space="preserve">Download </w:t>
      </w:r>
      <w:hyperlink r:id="rId15" w:history="1">
        <w:r w:rsidRPr="005A3DDC">
          <w:rPr>
            <w:rStyle w:val="Hyperlink"/>
          </w:rPr>
          <w:t xml:space="preserve">the </w:t>
        </w:r>
        <w:r w:rsidR="00EF5988" w:rsidRPr="005A3DDC">
          <w:rPr>
            <w:rStyle w:val="Hyperlink"/>
          </w:rPr>
          <w:t>zip</w:t>
        </w:r>
        <w:r w:rsidRPr="005A3DDC">
          <w:rPr>
            <w:rStyle w:val="Hyperlink"/>
          </w:rPr>
          <w:t xml:space="preserve"> file</w:t>
        </w:r>
      </w:hyperlink>
      <w:r w:rsidR="00F42706">
        <w:t xml:space="preserve"> </w:t>
      </w:r>
      <w:r w:rsidR="00EB5226">
        <w:t>to a preferred directory</w:t>
      </w:r>
      <w:r w:rsidR="005A3DDC">
        <w:t>.</w:t>
      </w:r>
    </w:p>
    <w:p w14:paraId="3E67BD92" w14:textId="2E0804A6" w:rsidR="00804BF3" w:rsidRDefault="005A3DDC" w:rsidP="008543E8">
      <w:pPr>
        <w:pStyle w:val="ListParagraph"/>
      </w:pPr>
      <w:r>
        <w:t xml:space="preserve">Unzip the file. </w:t>
      </w:r>
      <w:r w:rsidRPr="005A3DDC">
        <w:rPr>
          <w:b/>
        </w:rPr>
        <w:t>Oasis_Health_Check</w:t>
      </w:r>
      <w:r w:rsidR="000E63F9">
        <w:t xml:space="preserve"> folder </w:t>
      </w:r>
      <w:r w:rsidR="00467088">
        <w:t xml:space="preserve">is created automatically; its </w:t>
      </w:r>
      <w:r w:rsidR="000E63F9">
        <w:t xml:space="preserve">contents </w:t>
      </w:r>
      <w:r w:rsidR="00467088">
        <w:t>are shown below:</w:t>
      </w:r>
      <w:r w:rsidR="000E63F9">
        <w:rPr>
          <w:noProof/>
        </w:rPr>
        <w:drawing>
          <wp:inline distT="0" distB="0" distL="0" distR="0" wp14:anchorId="6F74E57C" wp14:editId="41A7773C">
            <wp:extent cx="5324475" cy="7548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6749" cy="772192"/>
                    </a:xfrm>
                    <a:prstGeom prst="rect">
                      <a:avLst/>
                    </a:prstGeom>
                  </pic:spPr>
                </pic:pic>
              </a:graphicData>
            </a:graphic>
          </wp:inline>
        </w:drawing>
      </w:r>
    </w:p>
    <w:p w14:paraId="0FDB0FB1" w14:textId="5D800EB7" w:rsidR="00B85557" w:rsidRDefault="004F0A7F" w:rsidP="008543E8">
      <w:pPr>
        <w:pStyle w:val="ListParagraph"/>
      </w:pPr>
      <w:r>
        <w:lastRenderedPageBreak/>
        <w:t xml:space="preserve">Open </w:t>
      </w:r>
      <w:r w:rsidR="00467088">
        <w:t xml:space="preserve">the </w:t>
      </w:r>
      <w:r w:rsidR="00050909">
        <w:t>Command Prompt</w:t>
      </w:r>
      <w:r w:rsidR="00467088">
        <w:t xml:space="preserve"> </w:t>
      </w:r>
      <w:r>
        <w:t xml:space="preserve">and </w:t>
      </w:r>
      <w:r w:rsidR="00533C57">
        <w:t xml:space="preserve">use the </w:t>
      </w:r>
      <w:r w:rsidR="00467088">
        <w:t>CD</w:t>
      </w:r>
      <w:r>
        <w:t xml:space="preserve"> </w:t>
      </w:r>
      <w:r w:rsidR="00533C57">
        <w:t xml:space="preserve">command </w:t>
      </w:r>
      <w:r>
        <w:t>to</w:t>
      </w:r>
      <w:r w:rsidR="00533C57">
        <w:t xml:space="preserve"> </w:t>
      </w:r>
      <w:r w:rsidR="00467088">
        <w:t xml:space="preserve">open </w:t>
      </w:r>
      <w:r>
        <w:t xml:space="preserve">the </w:t>
      </w:r>
      <w:r w:rsidR="00CF286B">
        <w:t xml:space="preserve">downloaded </w:t>
      </w:r>
      <w:r w:rsidR="00F8334E">
        <w:t>OASIS</w:t>
      </w:r>
      <w:r w:rsidR="00C65592">
        <w:t xml:space="preserve"> Health C</w:t>
      </w:r>
      <w:r>
        <w:t xml:space="preserve">heck </w:t>
      </w:r>
      <w:r w:rsidR="00AF35D8">
        <w:t>executable</w:t>
      </w:r>
      <w:r w:rsidR="00AE779B">
        <w:t xml:space="preserve"> </w:t>
      </w:r>
      <w:r>
        <w:t>directory</w:t>
      </w:r>
      <w:r w:rsidR="006711F0">
        <w:t>.</w:t>
      </w:r>
    </w:p>
    <w:p w14:paraId="295926BE" w14:textId="77777777" w:rsidR="008543E8" w:rsidRPr="008543E8" w:rsidRDefault="00C86E0A" w:rsidP="008543E8">
      <w:pPr>
        <w:pStyle w:val="ListParagraph"/>
        <w:rPr>
          <w:rFonts w:eastAsiaTheme="minorHAnsi"/>
        </w:rPr>
      </w:pPr>
      <w:r>
        <w:t>C</w:t>
      </w:r>
      <w:r w:rsidR="00D77336">
        <w:t>onnection string to the database is a required parameter</w:t>
      </w:r>
      <w:r w:rsidR="003E7785">
        <w:t xml:space="preserve"> </w:t>
      </w:r>
      <w:r w:rsidR="00604331">
        <w:t xml:space="preserve">that </w:t>
      </w:r>
      <w:r>
        <w:t>must</w:t>
      </w:r>
      <w:r w:rsidR="003E7785">
        <w:t xml:space="preserve"> be provided </w:t>
      </w:r>
      <w:r w:rsidR="00D77336">
        <w:t>with</w:t>
      </w:r>
      <w:r w:rsidR="003E7785">
        <w:t xml:space="preserve"> </w:t>
      </w:r>
      <w:r w:rsidR="005A3DDC">
        <w:t xml:space="preserve">the </w:t>
      </w:r>
      <w:r w:rsidR="003E7785" w:rsidRPr="005A3DDC">
        <w:rPr>
          <w:b/>
        </w:rPr>
        <w:t>-</w:t>
      </w:r>
      <w:r w:rsidR="005A3DDC" w:rsidRPr="005A3DDC">
        <w:rPr>
          <w:b/>
        </w:rPr>
        <w:t>c</w:t>
      </w:r>
      <w:r w:rsidR="003E7785">
        <w:t xml:space="preserve"> </w:t>
      </w:r>
      <w:r w:rsidR="00704651">
        <w:t xml:space="preserve">command line </w:t>
      </w:r>
      <w:r w:rsidR="003E7785">
        <w:t>option</w:t>
      </w:r>
      <w:r w:rsidR="005A3DDC">
        <w:t xml:space="preserve"> and the action as </w:t>
      </w:r>
      <w:r w:rsidR="005A3DDC" w:rsidRPr="005A3DDC">
        <w:rPr>
          <w:b/>
        </w:rPr>
        <w:t>install</w:t>
      </w:r>
      <w:r w:rsidR="005A3DDC">
        <w:t>:</w:t>
      </w:r>
    </w:p>
    <w:p w14:paraId="2C0E7325" w14:textId="7F4B000F" w:rsidR="004E08B7" w:rsidRPr="008543E8" w:rsidRDefault="000E63F9" w:rsidP="008543E8">
      <w:pPr>
        <w:pStyle w:val="ListParagraph"/>
        <w:numPr>
          <w:ilvl w:val="0"/>
          <w:numId w:val="45"/>
        </w:numPr>
        <w:rPr>
          <w:rFonts w:eastAsiaTheme="minorHAnsi"/>
        </w:rPr>
      </w:pPr>
      <w:r w:rsidRPr="008543E8">
        <w:rPr>
          <w:b/>
        </w:rPr>
        <w:t>OasisHealthCheck.exe</w:t>
      </w:r>
      <w:r w:rsidR="00AF79E2" w:rsidRPr="008543E8">
        <w:rPr>
          <w:b/>
        </w:rPr>
        <w:t xml:space="preserve"> </w:t>
      </w:r>
      <w:r w:rsidR="000115A4" w:rsidRPr="008543E8">
        <w:rPr>
          <w:b/>
        </w:rPr>
        <w:t xml:space="preserve">-c </w:t>
      </w:r>
      <w:r w:rsidR="003E7785" w:rsidRPr="008543E8">
        <w:rPr>
          <w:b/>
        </w:rPr>
        <w:t>user</w:t>
      </w:r>
      <w:r w:rsidR="00AF79E2" w:rsidRPr="008543E8">
        <w:rPr>
          <w:b/>
        </w:rPr>
        <w:t>/</w:t>
      </w:r>
      <w:r w:rsidR="003E7785" w:rsidRPr="008543E8">
        <w:rPr>
          <w:b/>
        </w:rPr>
        <w:t>passwd@dbhost</w:t>
      </w:r>
      <w:r w:rsidR="00AF79E2" w:rsidRPr="008543E8">
        <w:rPr>
          <w:b/>
        </w:rPr>
        <w:t>_</w:t>
      </w:r>
      <w:r w:rsidR="003E7785" w:rsidRPr="008543E8">
        <w:rPr>
          <w:b/>
        </w:rPr>
        <w:t xml:space="preserve">dbschema </w:t>
      </w:r>
      <w:r w:rsidR="00F31833" w:rsidRPr="008543E8">
        <w:rPr>
          <w:b/>
        </w:rPr>
        <w:t>–</w:t>
      </w:r>
      <w:r w:rsidR="008905BF" w:rsidRPr="008543E8">
        <w:rPr>
          <w:b/>
        </w:rPr>
        <w:t>-</w:t>
      </w:r>
      <w:r w:rsidR="004F0A7F" w:rsidRPr="008543E8">
        <w:rPr>
          <w:b/>
        </w:rPr>
        <w:t>install</w:t>
      </w:r>
    </w:p>
    <w:p w14:paraId="16A25235" w14:textId="1491D761" w:rsidR="00F31833" w:rsidRPr="00F31833" w:rsidRDefault="00C86E0A" w:rsidP="00F31833">
      <w:pPr>
        <w:ind w:left="720"/>
        <w:rPr>
          <w:rFonts w:eastAsiaTheme="minorHAnsi"/>
        </w:rPr>
      </w:pPr>
      <w:r>
        <w:rPr>
          <w:rFonts w:eastAsiaTheme="minorHAnsi"/>
        </w:rPr>
        <w:t xml:space="preserve">See below for sample installation screenshots: </w:t>
      </w:r>
    </w:p>
    <w:p w14:paraId="46E5B147" w14:textId="77777777" w:rsidR="005A3DDC" w:rsidRDefault="00383895" w:rsidP="008B7F5E">
      <w:pPr>
        <w:rPr>
          <w:noProof/>
        </w:rPr>
      </w:pPr>
      <w:r>
        <w:rPr>
          <w:noProof/>
        </w:rPr>
        <w:drawing>
          <wp:inline distT="0" distB="0" distL="0" distR="0" wp14:anchorId="75A4A5E8" wp14:editId="6D9DEA87">
            <wp:extent cx="5829300" cy="230499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490" cy="2311399"/>
                    </a:xfrm>
                    <a:prstGeom prst="rect">
                      <a:avLst/>
                    </a:prstGeom>
                  </pic:spPr>
                </pic:pic>
              </a:graphicData>
            </a:graphic>
          </wp:inline>
        </w:drawing>
      </w:r>
      <w:r>
        <w:rPr>
          <w:noProof/>
        </w:rPr>
        <w:t xml:space="preserve"> </w:t>
      </w:r>
    </w:p>
    <w:p w14:paraId="3AFDD816" w14:textId="46BC751D" w:rsidR="00AF79E2" w:rsidRPr="00533C57" w:rsidRDefault="009322B4" w:rsidP="008B7F5E">
      <w:pPr>
        <w:rPr>
          <w:b/>
        </w:rPr>
      </w:pPr>
      <w:r>
        <w:rPr>
          <w:noProof/>
        </w:rPr>
        <w:drawing>
          <wp:inline distT="0" distB="0" distL="0" distR="0" wp14:anchorId="52CE1939" wp14:editId="386228BC">
            <wp:extent cx="5908431" cy="25749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9789" cy="2579875"/>
                    </a:xfrm>
                    <a:prstGeom prst="rect">
                      <a:avLst/>
                    </a:prstGeom>
                  </pic:spPr>
                </pic:pic>
              </a:graphicData>
            </a:graphic>
          </wp:inline>
        </w:drawing>
      </w:r>
      <w:r>
        <w:rPr>
          <w:noProof/>
        </w:rPr>
        <w:t xml:space="preserve"> </w:t>
      </w:r>
    </w:p>
    <w:p w14:paraId="01881B74" w14:textId="53141931" w:rsidR="00A630B1" w:rsidRDefault="00D83842" w:rsidP="00F4258F">
      <w:pPr>
        <w:jc w:val="both"/>
      </w:pPr>
      <w:r w:rsidRPr="00D83842">
        <w:t>An install</w:t>
      </w:r>
      <w:r w:rsidR="00620B38">
        <w:t>ation</w:t>
      </w:r>
      <w:r w:rsidRPr="00D83842">
        <w:t xml:space="preserve"> log is created in the </w:t>
      </w:r>
      <w:r w:rsidR="004C37B7">
        <w:t>installation</w:t>
      </w:r>
      <w:r w:rsidRPr="00D83842">
        <w:t xml:space="preserve"> directory.</w:t>
      </w:r>
      <w:r w:rsidR="00A630B1">
        <w:t xml:space="preserve"> </w:t>
      </w:r>
      <w:r w:rsidR="00B92557">
        <w:t xml:space="preserve">New </w:t>
      </w:r>
      <w:r w:rsidR="00F4258F">
        <w:t xml:space="preserve">oracle objects such as </w:t>
      </w:r>
      <w:r w:rsidR="00B92557">
        <w:t>tables, sequences and packages are installed to the database. Existing objects in the database are not modified due to the tool installation.</w:t>
      </w:r>
    </w:p>
    <w:p w14:paraId="4509C6CE" w14:textId="1C6E7EA4" w:rsidR="00A630B1" w:rsidRDefault="00A630B1" w:rsidP="00597A5D">
      <w:r>
        <w:t xml:space="preserve">To </w:t>
      </w:r>
      <w:r w:rsidR="00C86E0A">
        <w:t>ensure the installation was successful:</w:t>
      </w:r>
    </w:p>
    <w:p w14:paraId="1F3E3DFA" w14:textId="1D0BC0F2" w:rsidR="00A630B1" w:rsidRDefault="00A630B1" w:rsidP="008543E8">
      <w:pPr>
        <w:pStyle w:val="ListParagraph"/>
        <w:numPr>
          <w:ilvl w:val="0"/>
          <w:numId w:val="22"/>
        </w:numPr>
      </w:pPr>
      <w:r>
        <w:t xml:space="preserve">Check for any errors </w:t>
      </w:r>
      <w:r w:rsidR="005A3DDC">
        <w:t>listed in</w:t>
      </w:r>
      <w:r>
        <w:t xml:space="preserve"> the output or </w:t>
      </w:r>
      <w:r w:rsidR="005A3DDC">
        <w:t>in</w:t>
      </w:r>
      <w:r>
        <w:t xml:space="preserve"> the log file.</w:t>
      </w:r>
    </w:p>
    <w:p w14:paraId="6ED04C06" w14:textId="063D676C" w:rsidR="00BA1F2A" w:rsidRPr="00BA1F2A" w:rsidRDefault="00C86E0A" w:rsidP="008543E8">
      <w:pPr>
        <w:pStyle w:val="ListParagraph"/>
        <w:numPr>
          <w:ilvl w:val="0"/>
          <w:numId w:val="22"/>
        </w:numPr>
        <w:rPr>
          <w:rFonts w:ascii="Arial" w:hAnsi="Arial"/>
          <w:b/>
          <w:sz w:val="28"/>
        </w:rPr>
      </w:pPr>
      <w:r>
        <w:lastRenderedPageBreak/>
        <w:t>Make sure that</w:t>
      </w:r>
      <w:r w:rsidR="005A3DDC">
        <w:t xml:space="preserve"> the </w:t>
      </w:r>
      <w:r w:rsidR="005A3DDC" w:rsidRPr="005A3DDC">
        <w:rPr>
          <w:b/>
        </w:rPr>
        <w:t>Install status</w:t>
      </w:r>
      <w:r w:rsidR="00A630B1">
        <w:t xml:space="preserve"> at the end of the output </w:t>
      </w:r>
      <w:r>
        <w:t>is set to</w:t>
      </w:r>
      <w:r w:rsidR="005A3DDC">
        <w:t xml:space="preserve"> </w:t>
      </w:r>
      <w:r w:rsidR="005A3DDC" w:rsidRPr="005A3DDC">
        <w:rPr>
          <w:b/>
        </w:rPr>
        <w:t>‘Y</w:t>
      </w:r>
      <w:r w:rsidR="005A3DDC">
        <w:t>’</w:t>
      </w:r>
      <w:r w:rsidR="00A630B1">
        <w:t>.</w:t>
      </w:r>
    </w:p>
    <w:p w14:paraId="3879B89A" w14:textId="7CB5604A" w:rsidR="00533C57" w:rsidRPr="00A630B1" w:rsidRDefault="00BA1F2A" w:rsidP="008543E8">
      <w:pPr>
        <w:pStyle w:val="ListParagraph"/>
        <w:numPr>
          <w:ilvl w:val="0"/>
          <w:numId w:val="22"/>
        </w:numPr>
        <w:rPr>
          <w:rFonts w:ascii="Arial" w:hAnsi="Arial"/>
          <w:b/>
          <w:sz w:val="28"/>
        </w:rPr>
      </w:pPr>
      <w:r>
        <w:t xml:space="preserve">If errors </w:t>
      </w:r>
      <w:r w:rsidR="00C86E0A">
        <w:t>had been found and installation was partially completed</w:t>
      </w:r>
      <w:r>
        <w:t xml:space="preserve">, follow directions to uninstall </w:t>
      </w:r>
      <w:r w:rsidR="00C86E0A">
        <w:t>OHC in the next section</w:t>
      </w:r>
      <w:r>
        <w:t>, fix the issues</w:t>
      </w:r>
      <w:r w:rsidR="00C86E0A">
        <w:t>,</w:t>
      </w:r>
      <w:r>
        <w:t xml:space="preserve"> and try installing again.</w:t>
      </w:r>
    </w:p>
    <w:p w14:paraId="30ABBEBE" w14:textId="36C2733C" w:rsidR="002D7F54" w:rsidRDefault="002D7F54" w:rsidP="00620B38">
      <w:pPr>
        <w:pStyle w:val="Heading2"/>
      </w:pPr>
      <w:bookmarkStart w:id="17" w:name="_Toc527042455"/>
      <w:bookmarkStart w:id="18" w:name="_Toc528236540"/>
      <w:bookmarkStart w:id="19" w:name="_Toc528331875"/>
      <w:r>
        <w:t>U</w:t>
      </w:r>
      <w:r w:rsidR="00766A6D">
        <w:t>ninstall</w:t>
      </w:r>
      <w:r w:rsidR="00A52909">
        <w:t>ation</w:t>
      </w:r>
      <w:bookmarkEnd w:id="17"/>
      <w:bookmarkEnd w:id="18"/>
      <w:bookmarkEnd w:id="19"/>
    </w:p>
    <w:p w14:paraId="47C14DD9" w14:textId="0EBF698B" w:rsidR="008D0EBB" w:rsidRDefault="004F0A7F">
      <w:r>
        <w:t xml:space="preserve">Run </w:t>
      </w:r>
      <w:r w:rsidR="006C0534">
        <w:t>the following</w:t>
      </w:r>
      <w:r>
        <w:t xml:space="preserve"> com</w:t>
      </w:r>
      <w:r w:rsidR="00533C57">
        <w:t xml:space="preserve">mand in the command line </w:t>
      </w:r>
      <w:r w:rsidR="00050909">
        <w:t xml:space="preserve">window </w:t>
      </w:r>
      <w:r w:rsidR="006C0534">
        <w:t xml:space="preserve">to </w:t>
      </w:r>
      <w:r w:rsidR="00620B38">
        <w:t>uninstall the</w:t>
      </w:r>
      <w:r w:rsidR="006C0534">
        <w:t xml:space="preserve"> OHC tool, as sho</w:t>
      </w:r>
      <w:r w:rsidR="00C86E0A">
        <w:t>wn below:</w:t>
      </w:r>
    </w:p>
    <w:p w14:paraId="73B31AE1" w14:textId="0FA7F59D" w:rsidR="0096304A" w:rsidRPr="000E72A7" w:rsidRDefault="00256D20" w:rsidP="00310C4D">
      <w:pPr>
        <w:pStyle w:val="Caption"/>
        <w:numPr>
          <w:ilvl w:val="0"/>
          <w:numId w:val="45"/>
        </w:numPr>
      </w:pPr>
      <w:r w:rsidRPr="000E72A7">
        <w:t xml:space="preserve">OasisHealthCheck.exe -c user/passwd@dbhost_dbschema </w:t>
      </w:r>
      <w:r w:rsidR="005967A2" w:rsidRPr="000E72A7">
        <w:t>–</w:t>
      </w:r>
      <w:r w:rsidR="008905BF" w:rsidRPr="000E72A7">
        <w:t>-</w:t>
      </w:r>
      <w:r w:rsidR="004F0A7F" w:rsidRPr="000E72A7">
        <w:t>uninstall</w:t>
      </w:r>
    </w:p>
    <w:p w14:paraId="391B1A5B" w14:textId="416BF587" w:rsidR="00D93C72" w:rsidRPr="005967A2" w:rsidRDefault="005967A2" w:rsidP="005967A2">
      <w:pPr>
        <w:rPr>
          <w:b/>
        </w:rPr>
      </w:pPr>
      <w:r>
        <w:rPr>
          <w:noProof/>
        </w:rPr>
        <w:drawing>
          <wp:inline distT="0" distB="0" distL="0" distR="0" wp14:anchorId="2085892B" wp14:editId="2460E24E">
            <wp:extent cx="5899638" cy="3199130"/>
            <wp:effectExtent l="0" t="0" r="635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1602" cy="3200195"/>
                    </a:xfrm>
                    <a:prstGeom prst="rect">
                      <a:avLst/>
                    </a:prstGeom>
                  </pic:spPr>
                </pic:pic>
              </a:graphicData>
            </a:graphic>
          </wp:inline>
        </w:drawing>
      </w:r>
    </w:p>
    <w:p w14:paraId="5FCEEF32" w14:textId="538544B2" w:rsidR="00D83842" w:rsidRDefault="00D83842" w:rsidP="00E74DBD">
      <w:pPr>
        <w:jc w:val="both"/>
      </w:pPr>
      <w:r w:rsidRPr="00D83842">
        <w:t xml:space="preserve">An </w:t>
      </w:r>
      <w:r>
        <w:t>un</w:t>
      </w:r>
      <w:r w:rsidRPr="00D83842">
        <w:t>install log is created in the root directory.</w:t>
      </w:r>
      <w:r w:rsidR="00393874">
        <w:t xml:space="preserve"> All the new objects such as tables, sequences and packages that were installed during installation is uninstalled. No modification</w:t>
      </w:r>
      <w:r w:rsidR="00E74DBD">
        <w:t>s are</w:t>
      </w:r>
      <w:r w:rsidR="00393874">
        <w:t xml:space="preserve"> done to existing </w:t>
      </w:r>
      <w:r w:rsidR="00E74DBD">
        <w:t xml:space="preserve">oracle </w:t>
      </w:r>
      <w:r w:rsidR="00393874">
        <w:t>objects.</w:t>
      </w:r>
    </w:p>
    <w:p w14:paraId="778E83CE" w14:textId="77777777" w:rsidR="005A3DDC" w:rsidRDefault="005A3DDC">
      <w:pPr>
        <w:spacing w:after="160" w:line="259" w:lineRule="auto"/>
        <w:rPr>
          <w:rFonts w:ascii="Arial" w:hAnsi="Arial"/>
          <w:b/>
          <w:kern w:val="32"/>
          <w:sz w:val="32"/>
        </w:rPr>
      </w:pPr>
      <w:r>
        <w:br w:type="page"/>
      </w:r>
    </w:p>
    <w:p w14:paraId="23AF82BF" w14:textId="553BF0B7" w:rsidR="00DF622D" w:rsidRDefault="00DF622D" w:rsidP="003C4118">
      <w:pPr>
        <w:pStyle w:val="Heading1"/>
      </w:pPr>
      <w:bookmarkStart w:id="20" w:name="_Toc527042456"/>
      <w:bookmarkStart w:id="21" w:name="_Toc528236541"/>
      <w:bookmarkStart w:id="22" w:name="_Toc528331876"/>
      <w:r>
        <w:lastRenderedPageBreak/>
        <w:t>Tool Usage</w:t>
      </w:r>
      <w:bookmarkEnd w:id="20"/>
      <w:bookmarkEnd w:id="21"/>
      <w:bookmarkEnd w:id="22"/>
    </w:p>
    <w:p w14:paraId="3ACF347F" w14:textId="2BCBE7B3" w:rsidR="00804DDE" w:rsidRPr="003C382E" w:rsidRDefault="003C382E" w:rsidP="003C382E">
      <w:pPr>
        <w:pStyle w:val="BodyText"/>
        <w:ind w:left="0"/>
      </w:pPr>
      <w:r w:rsidRPr="003C382E">
        <w:t xml:space="preserve">This section describes the three methods of using </w:t>
      </w:r>
      <w:r w:rsidR="00620B38">
        <w:t xml:space="preserve">the </w:t>
      </w:r>
      <w:r w:rsidRPr="003C382E">
        <w:t>OHC tool:</w:t>
      </w:r>
    </w:p>
    <w:p w14:paraId="5E23E9C4" w14:textId="07EDE6BD" w:rsidR="00804DDE" w:rsidRPr="003C382E" w:rsidRDefault="003C382E" w:rsidP="00842756">
      <w:pPr>
        <w:pStyle w:val="BodyText"/>
        <w:numPr>
          <w:ilvl w:val="0"/>
          <w:numId w:val="21"/>
        </w:numPr>
      </w:pPr>
      <w:r w:rsidRPr="003C382E">
        <w:t>Using</w:t>
      </w:r>
      <w:r w:rsidR="00804DDE" w:rsidRPr="003C382E">
        <w:t xml:space="preserve"> a command line </w:t>
      </w:r>
      <w:r w:rsidR="00D57F60" w:rsidRPr="003C382E">
        <w:t xml:space="preserve">parameter </w:t>
      </w:r>
      <w:r w:rsidR="00050909" w:rsidRPr="003C382E">
        <w:t>to provide</w:t>
      </w:r>
      <w:r w:rsidR="00D57F60" w:rsidRPr="003C382E">
        <w:t xml:space="preserve"> the </w:t>
      </w:r>
      <w:r w:rsidR="00804DDE" w:rsidRPr="003C382E">
        <w:t>connection string</w:t>
      </w:r>
      <w:r w:rsidR="00D57F60" w:rsidRPr="003C382E">
        <w:t xml:space="preserve"> to the database.</w:t>
      </w:r>
    </w:p>
    <w:p w14:paraId="319260D3" w14:textId="4E048B8A" w:rsidR="00804DDE" w:rsidRPr="003C382E" w:rsidRDefault="005A3DDC" w:rsidP="00842756">
      <w:pPr>
        <w:pStyle w:val="BodyText"/>
        <w:numPr>
          <w:ilvl w:val="0"/>
          <w:numId w:val="21"/>
        </w:numPr>
      </w:pPr>
      <w:r w:rsidRPr="003C382E">
        <w:t>Provision</w:t>
      </w:r>
      <w:r w:rsidR="003C382E" w:rsidRPr="003C382E">
        <w:t>ing</w:t>
      </w:r>
      <w:r w:rsidR="0086665B">
        <w:t xml:space="preserve"> the</w:t>
      </w:r>
      <w:r w:rsidR="00804DDE" w:rsidRPr="003C382E">
        <w:t xml:space="preserve"> file with environments to be monitored with OHC.</w:t>
      </w:r>
    </w:p>
    <w:p w14:paraId="7177485A" w14:textId="02A8FFDB" w:rsidR="00F43ABE" w:rsidRDefault="005A3DDC" w:rsidP="00842756">
      <w:pPr>
        <w:pStyle w:val="BodyText"/>
        <w:numPr>
          <w:ilvl w:val="0"/>
          <w:numId w:val="21"/>
        </w:numPr>
      </w:pPr>
      <w:r w:rsidRPr="003C382E">
        <w:t>Provision</w:t>
      </w:r>
      <w:r w:rsidR="003C382E" w:rsidRPr="003C382E">
        <w:t>ing</w:t>
      </w:r>
      <w:r w:rsidR="00804DDE" w:rsidRPr="003C382E">
        <w:t xml:space="preserve"> th</w:t>
      </w:r>
      <w:r w:rsidR="000237DA" w:rsidRPr="003C382E">
        <w:t xml:space="preserve">e database with environments </w:t>
      </w:r>
      <w:r w:rsidR="00804DDE" w:rsidRPr="003C382E">
        <w:t>to be monitored with OHC.</w:t>
      </w:r>
    </w:p>
    <w:p w14:paraId="52E9E1E0" w14:textId="31366854" w:rsidR="004C48E0" w:rsidRPr="003C382E" w:rsidRDefault="004C48E0" w:rsidP="00620B38">
      <w:r>
        <w:t xml:space="preserve">At present, </w:t>
      </w:r>
      <w:r w:rsidR="00D426BA">
        <w:t>provisioning to the file or database uses plain text username and passwords. Next release</w:t>
      </w:r>
      <w:r w:rsidR="00620B38">
        <w:t xml:space="preserve"> will include</w:t>
      </w:r>
      <w:r w:rsidR="00D426BA">
        <w:t xml:space="preserve"> </w:t>
      </w:r>
      <w:r w:rsidR="0086669D">
        <w:t>making them</w:t>
      </w:r>
      <w:r w:rsidR="00620B38">
        <w:t xml:space="preserve"> more obscure for end users</w:t>
      </w:r>
      <w:r w:rsidR="00D426BA">
        <w:t>. Until then</w:t>
      </w:r>
      <w:r w:rsidR="00E127CB">
        <w:t>,</w:t>
      </w:r>
      <w:r w:rsidR="00D426BA">
        <w:t xml:space="preserve"> </w:t>
      </w:r>
      <w:r w:rsidR="0086669D">
        <w:t xml:space="preserve">access to this file or table (used exclusively to automate the testing) </w:t>
      </w:r>
      <w:r w:rsidR="0086665B">
        <w:t xml:space="preserve">should be limited </w:t>
      </w:r>
      <w:r w:rsidR="0086669D">
        <w:t>to</w:t>
      </w:r>
      <w:r w:rsidR="00D426BA">
        <w:t xml:space="preserve"> personnel with administrative permissions</w:t>
      </w:r>
      <w:r w:rsidR="00E127CB">
        <w:t xml:space="preserve"> only</w:t>
      </w:r>
      <w:r w:rsidR="00D426BA">
        <w:t xml:space="preserve">. </w:t>
      </w:r>
    </w:p>
    <w:p w14:paraId="027E2A7A" w14:textId="77777777" w:rsidR="00424EF5" w:rsidRDefault="00424EF5" w:rsidP="00620B38">
      <w:pPr>
        <w:pStyle w:val="Heading2"/>
      </w:pPr>
      <w:bookmarkStart w:id="23" w:name="_Toc527042457"/>
      <w:bookmarkStart w:id="24" w:name="_Toc528236542"/>
      <w:bookmarkStart w:id="25" w:name="_Toc528331877"/>
      <w:r>
        <w:t>Command Line Help</w:t>
      </w:r>
      <w:bookmarkEnd w:id="23"/>
      <w:bookmarkEnd w:id="24"/>
      <w:bookmarkEnd w:id="25"/>
    </w:p>
    <w:p w14:paraId="3D304C68" w14:textId="1AC6850B" w:rsidR="00424EF5" w:rsidRDefault="00424EF5" w:rsidP="00424EF5">
      <w:r>
        <w:t xml:space="preserve">To </w:t>
      </w:r>
      <w:r w:rsidR="00050909">
        <w:t>use</w:t>
      </w:r>
      <w:r>
        <w:t xml:space="preserve"> </w:t>
      </w:r>
      <w:r w:rsidR="00050909">
        <w:t xml:space="preserve">the </w:t>
      </w:r>
      <w:r w:rsidR="00256D20">
        <w:t xml:space="preserve">basic </w:t>
      </w:r>
      <w:r>
        <w:t xml:space="preserve">command line options to run the tool, enter the following command: </w:t>
      </w:r>
    </w:p>
    <w:p w14:paraId="152B6DBB" w14:textId="2F6497D2" w:rsidR="00424EF5" w:rsidRPr="000E72A7" w:rsidRDefault="000E63F9" w:rsidP="00E73569">
      <w:pPr>
        <w:pStyle w:val="Caption"/>
        <w:numPr>
          <w:ilvl w:val="0"/>
          <w:numId w:val="45"/>
        </w:numPr>
      </w:pPr>
      <w:r w:rsidRPr="000E72A7">
        <w:t>OasisHealthCheck.exe</w:t>
      </w:r>
      <w:r w:rsidR="00424EF5" w:rsidRPr="000E72A7">
        <w:t xml:space="preserve"> </w:t>
      </w:r>
    </w:p>
    <w:p w14:paraId="3E1D606C" w14:textId="2C7437CE" w:rsidR="00424EF5" w:rsidRPr="00234D9C" w:rsidRDefault="00234D9C" w:rsidP="00424EF5">
      <w:pPr>
        <w:rPr>
          <w:rFonts w:eastAsiaTheme="minorEastAsia"/>
          <w:b/>
        </w:rPr>
      </w:pPr>
      <w:r>
        <w:rPr>
          <w:noProof/>
        </w:rPr>
        <w:drawing>
          <wp:inline distT="0" distB="0" distL="0" distR="0" wp14:anchorId="65A56043" wp14:editId="0747A599">
            <wp:extent cx="5750169" cy="1142999"/>
            <wp:effectExtent l="0" t="0" r="3175"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6974" cy="1156278"/>
                    </a:xfrm>
                    <a:prstGeom prst="rect">
                      <a:avLst/>
                    </a:prstGeom>
                  </pic:spPr>
                </pic:pic>
              </a:graphicData>
            </a:graphic>
          </wp:inline>
        </w:drawing>
      </w:r>
    </w:p>
    <w:p w14:paraId="255BBA4F" w14:textId="2F8B55C8" w:rsidR="00172629" w:rsidRDefault="00172629">
      <w:r>
        <w:t>To get the version of the tool that installed,</w:t>
      </w:r>
    </w:p>
    <w:p w14:paraId="719D7FF8" w14:textId="25405C92" w:rsidR="00172629" w:rsidRPr="000E72A7" w:rsidRDefault="00172629" w:rsidP="00172629">
      <w:pPr>
        <w:pStyle w:val="Caption"/>
        <w:numPr>
          <w:ilvl w:val="0"/>
          <w:numId w:val="45"/>
        </w:numPr>
      </w:pPr>
      <w:r w:rsidRPr="000E72A7">
        <w:t>OasisHealthCheck.exe</w:t>
      </w:r>
      <w:r>
        <w:t xml:space="preserve"> -v</w:t>
      </w:r>
    </w:p>
    <w:p w14:paraId="0F66A76F" w14:textId="12DC4F5C" w:rsidR="00172629" w:rsidRDefault="005541D8">
      <w:r>
        <w:rPr>
          <w:noProof/>
        </w:rPr>
        <w:drawing>
          <wp:inline distT="0" distB="0" distL="0" distR="0" wp14:anchorId="28DD38AA" wp14:editId="5FD7BEDA">
            <wp:extent cx="5724939" cy="53149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9021" cy="531874"/>
                    </a:xfrm>
                    <a:prstGeom prst="rect">
                      <a:avLst/>
                    </a:prstGeom>
                  </pic:spPr>
                </pic:pic>
              </a:graphicData>
            </a:graphic>
          </wp:inline>
        </w:drawing>
      </w:r>
    </w:p>
    <w:p w14:paraId="5AB897E6" w14:textId="26EB20F2" w:rsidR="005A3DDC" w:rsidRDefault="00256D20">
      <w:r w:rsidRPr="00256D20">
        <w:t>To get detailed help messages</w:t>
      </w:r>
      <w:r>
        <w:t xml:space="preserve"> such as usage and details on each</w:t>
      </w:r>
      <w:r w:rsidR="00577B22">
        <w:t xml:space="preserve"> option</w:t>
      </w:r>
      <w:r w:rsidRPr="00256D20">
        <w:t>, enter the following command</w:t>
      </w:r>
      <w:r w:rsidR="005A3DDC">
        <w:t>:</w:t>
      </w:r>
    </w:p>
    <w:p w14:paraId="7DD8D6D9" w14:textId="1E32B6EB" w:rsidR="00424EF5" w:rsidRPr="000E72A7" w:rsidRDefault="000E63F9" w:rsidP="001B2A79">
      <w:pPr>
        <w:pStyle w:val="Caption"/>
        <w:numPr>
          <w:ilvl w:val="0"/>
          <w:numId w:val="45"/>
        </w:numPr>
      </w:pPr>
      <w:r w:rsidRPr="000E72A7">
        <w:t>OasisHealthCheck.exe</w:t>
      </w:r>
      <w:r w:rsidR="00234D9C" w:rsidRPr="000E72A7">
        <w:t xml:space="preserve"> -h (detailed help messages)</w:t>
      </w:r>
      <w:r w:rsidR="00050909" w:rsidRPr="000E72A7">
        <w:t>.</w:t>
      </w:r>
    </w:p>
    <w:p w14:paraId="63510866" w14:textId="77777777" w:rsidR="00050909" w:rsidRDefault="00234D9C">
      <w:pPr>
        <w:rPr>
          <w:b/>
        </w:rPr>
      </w:pPr>
      <w:r>
        <w:rPr>
          <w:noProof/>
        </w:rPr>
        <w:lastRenderedPageBreak/>
        <w:drawing>
          <wp:inline distT="0" distB="0" distL="0" distR="0" wp14:anchorId="33CFF36C" wp14:editId="52589D19">
            <wp:extent cx="5468815" cy="245045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9178" cy="2473022"/>
                    </a:xfrm>
                    <a:prstGeom prst="rect">
                      <a:avLst/>
                    </a:prstGeom>
                  </pic:spPr>
                </pic:pic>
              </a:graphicData>
            </a:graphic>
          </wp:inline>
        </w:drawing>
      </w:r>
    </w:p>
    <w:p w14:paraId="67A90DD8" w14:textId="4B24F17C" w:rsidR="00234D9C" w:rsidRPr="00424EF5" w:rsidRDefault="00234D9C">
      <w:pPr>
        <w:rPr>
          <w:b/>
        </w:rPr>
      </w:pPr>
      <w:r>
        <w:rPr>
          <w:noProof/>
        </w:rPr>
        <w:drawing>
          <wp:inline distT="0" distB="0" distL="0" distR="0" wp14:anchorId="11ACB091" wp14:editId="02F36B1C">
            <wp:extent cx="5486400" cy="24517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2587" cy="2467906"/>
                    </a:xfrm>
                    <a:prstGeom prst="rect">
                      <a:avLst/>
                    </a:prstGeom>
                  </pic:spPr>
                </pic:pic>
              </a:graphicData>
            </a:graphic>
          </wp:inline>
        </w:drawing>
      </w:r>
    </w:p>
    <w:p w14:paraId="20BB3EB6" w14:textId="38D960C3" w:rsidR="002D7F54" w:rsidRDefault="002D7F54" w:rsidP="00620B38">
      <w:pPr>
        <w:pStyle w:val="Heading2"/>
      </w:pPr>
      <w:bookmarkStart w:id="26" w:name="_Toc527042458"/>
      <w:bookmarkStart w:id="27" w:name="_Toc528236543"/>
      <w:bookmarkStart w:id="28" w:name="_Toc528331878"/>
      <w:r>
        <w:t>R</w:t>
      </w:r>
      <w:r w:rsidR="00766A6D">
        <w:t xml:space="preserve">un OASIS Health Check </w:t>
      </w:r>
      <w:r w:rsidR="005A3DDC">
        <w:t>from the</w:t>
      </w:r>
      <w:r w:rsidR="00050909">
        <w:t xml:space="preserve"> Command L</w:t>
      </w:r>
      <w:r w:rsidR="000F7DEF">
        <w:t>ine</w:t>
      </w:r>
      <w:bookmarkEnd w:id="26"/>
      <w:bookmarkEnd w:id="27"/>
      <w:bookmarkEnd w:id="28"/>
    </w:p>
    <w:p w14:paraId="4A619506" w14:textId="2B6B5F2E" w:rsidR="004B0824" w:rsidRDefault="00050909">
      <w:r>
        <w:t xml:space="preserve">Once OASIS Health Check tool is installed, </w:t>
      </w:r>
      <w:r w:rsidR="00351C42">
        <w:t>type in th</w:t>
      </w:r>
      <w:r w:rsidR="00766A6D">
        <w:t>e following</w:t>
      </w:r>
      <w:r w:rsidR="002C7A34">
        <w:t xml:space="preserve"> command,</w:t>
      </w:r>
      <w:r w:rsidR="00351C42">
        <w:t xml:space="preserve"> </w:t>
      </w:r>
    </w:p>
    <w:p w14:paraId="7C1517B9" w14:textId="5263EC09" w:rsidR="002C7A34" w:rsidRPr="000E72A7" w:rsidRDefault="00256D20" w:rsidP="001B2A79">
      <w:pPr>
        <w:pStyle w:val="Caption"/>
        <w:numPr>
          <w:ilvl w:val="0"/>
          <w:numId w:val="45"/>
        </w:numPr>
      </w:pPr>
      <w:r w:rsidRPr="000E72A7">
        <w:t>OasisHealthCheck.exe -c user/passwd@dbhost_dbschema</w:t>
      </w:r>
      <w:r w:rsidR="002C7A34" w:rsidRPr="000E72A7">
        <w:t xml:space="preserve"> (</w:t>
      </w:r>
      <w:r w:rsidR="002C7A34" w:rsidRPr="000E72A7">
        <w:rPr>
          <w:i/>
        </w:rPr>
        <w:t>defaults to –</w:t>
      </w:r>
      <w:r w:rsidR="008905BF" w:rsidRPr="000E72A7">
        <w:rPr>
          <w:i/>
        </w:rPr>
        <w:t>-</w:t>
      </w:r>
      <w:r w:rsidR="002C7A34" w:rsidRPr="000E72A7">
        <w:rPr>
          <w:i/>
        </w:rPr>
        <w:t>run action</w:t>
      </w:r>
      <w:r w:rsidR="002C7A34" w:rsidRPr="000E72A7">
        <w:t>)</w:t>
      </w:r>
    </w:p>
    <w:p w14:paraId="384EBB8A" w14:textId="02AD617E" w:rsidR="002C7A34" w:rsidRPr="005A3DDC" w:rsidRDefault="002C7A34" w:rsidP="00234D9C">
      <w:r w:rsidRPr="005A3DDC">
        <w:t>Or</w:t>
      </w:r>
    </w:p>
    <w:p w14:paraId="5081C643" w14:textId="1AC4794B" w:rsidR="002C7A34" w:rsidRPr="000E72A7" w:rsidRDefault="002C7A34" w:rsidP="001B2A79">
      <w:pPr>
        <w:pStyle w:val="Caption"/>
        <w:numPr>
          <w:ilvl w:val="0"/>
          <w:numId w:val="45"/>
        </w:numPr>
      </w:pPr>
      <w:r w:rsidRPr="000E72A7">
        <w:t xml:space="preserve">OasisHealthCheck.exe -c user/passwd@dbhost_dbschema </w:t>
      </w:r>
      <w:r w:rsidR="005A3DDC" w:rsidRPr="000E72A7">
        <w:t>–</w:t>
      </w:r>
      <w:r w:rsidR="008905BF" w:rsidRPr="000E72A7">
        <w:t>-</w:t>
      </w:r>
      <w:r w:rsidRPr="000E72A7">
        <w:t>run</w:t>
      </w:r>
    </w:p>
    <w:p w14:paraId="7637884D" w14:textId="77777777" w:rsidR="005A3DDC" w:rsidRDefault="00050909" w:rsidP="00234D9C">
      <w:pPr>
        <w:rPr>
          <w:noProof/>
        </w:rPr>
      </w:pPr>
      <w:r>
        <w:t>OHC defaults to R</w:t>
      </w:r>
      <w:r w:rsidR="002C7A34">
        <w:t>un action if</w:t>
      </w:r>
      <w:r>
        <w:t xml:space="preserve"> no action is specified</w:t>
      </w:r>
      <w:r w:rsidR="002C7A34">
        <w:t>.</w:t>
      </w:r>
      <w:r w:rsidR="002C7A34">
        <w:rPr>
          <w:noProof/>
        </w:rPr>
        <w:t xml:space="preserve"> </w:t>
      </w:r>
    </w:p>
    <w:p w14:paraId="619AED29" w14:textId="5A81831D" w:rsidR="005A3DDC" w:rsidRDefault="005A3DDC" w:rsidP="00234D9C"/>
    <w:p w14:paraId="06E1740B" w14:textId="358FD357" w:rsidR="00597B95" w:rsidRDefault="004648D6" w:rsidP="00234D9C">
      <w:r>
        <w:rPr>
          <w:noProof/>
        </w:rPr>
        <w:lastRenderedPageBreak/>
        <w:drawing>
          <wp:inline distT="0" distB="0" distL="0" distR="0" wp14:anchorId="2A8710CA" wp14:editId="69AB8858">
            <wp:extent cx="5943600" cy="2897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7505"/>
                    </a:xfrm>
                    <a:prstGeom prst="rect">
                      <a:avLst/>
                    </a:prstGeom>
                  </pic:spPr>
                </pic:pic>
              </a:graphicData>
            </a:graphic>
          </wp:inline>
        </w:drawing>
      </w:r>
      <w:r>
        <w:rPr>
          <w:noProof/>
        </w:rPr>
        <w:drawing>
          <wp:inline distT="0" distB="0" distL="0" distR="0" wp14:anchorId="5A187EDD" wp14:editId="26F32FE7">
            <wp:extent cx="5943600" cy="2897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7505"/>
                    </a:xfrm>
                    <a:prstGeom prst="rect">
                      <a:avLst/>
                    </a:prstGeom>
                  </pic:spPr>
                </pic:pic>
              </a:graphicData>
            </a:graphic>
          </wp:inline>
        </w:drawing>
      </w:r>
    </w:p>
    <w:p w14:paraId="2BB0A9B6" w14:textId="38ECD326" w:rsidR="004E482E" w:rsidRDefault="00533C57" w:rsidP="008046DE">
      <w:pPr>
        <w:jc w:val="both"/>
      </w:pPr>
      <w:r>
        <w:t>A</w:t>
      </w:r>
      <w:r w:rsidR="00760058">
        <w:t xml:space="preserve"> test file </w:t>
      </w:r>
      <w:r w:rsidR="00F45008">
        <w:t xml:space="preserve">included </w:t>
      </w:r>
      <w:r w:rsidR="00760058">
        <w:t xml:space="preserve">in </w:t>
      </w:r>
      <w:r w:rsidR="004E482E">
        <w:t xml:space="preserve">the </w:t>
      </w:r>
      <w:r w:rsidR="00760058" w:rsidRPr="005A3DDC">
        <w:rPr>
          <w:b/>
        </w:rPr>
        <w:t>scrip</w:t>
      </w:r>
      <w:r w:rsidR="005A3DDC" w:rsidRPr="005A3DDC">
        <w:rPr>
          <w:b/>
        </w:rPr>
        <w:t>ts/oasis_health_check.tst</w:t>
      </w:r>
      <w:r w:rsidRPr="005A3DDC">
        <w:rPr>
          <w:b/>
        </w:rPr>
        <w:t xml:space="preserve"> </w:t>
      </w:r>
      <w:r w:rsidR="004E482E">
        <w:t xml:space="preserve">directory </w:t>
      </w:r>
      <w:r>
        <w:t>can</w:t>
      </w:r>
      <w:r w:rsidR="00760058">
        <w:t xml:space="preserve"> be used to run </w:t>
      </w:r>
      <w:r w:rsidR="008F104A">
        <w:t>OASIS Health Check tool</w:t>
      </w:r>
      <w:r w:rsidR="00425B39">
        <w:t xml:space="preserve"> </w:t>
      </w:r>
      <w:r w:rsidR="00760058">
        <w:t xml:space="preserve">manually </w:t>
      </w:r>
      <w:r w:rsidR="00933F38">
        <w:t>using</w:t>
      </w:r>
      <w:r w:rsidR="00760058">
        <w:t xml:space="preserve"> </w:t>
      </w:r>
      <w:r w:rsidR="0036060A">
        <w:t>PL/SQL</w:t>
      </w:r>
      <w:r w:rsidR="00685CA1">
        <w:t xml:space="preserve"> D</w:t>
      </w:r>
      <w:r w:rsidR="00760058">
        <w:t>eveloper</w:t>
      </w:r>
      <w:r w:rsidR="00E7760A">
        <w:t xml:space="preserve"> environment</w:t>
      </w:r>
      <w:r w:rsidR="00760058">
        <w:t xml:space="preserve">. </w:t>
      </w:r>
      <w:r w:rsidR="00E75333">
        <w:t xml:space="preserve">This </w:t>
      </w:r>
      <w:r w:rsidR="00E7760A">
        <w:t>method of running</w:t>
      </w:r>
      <w:r w:rsidR="00E75333">
        <w:t xml:space="preserve"> a test </w:t>
      </w:r>
      <w:r w:rsidR="00E7760A">
        <w:t>provides</w:t>
      </w:r>
      <w:r w:rsidR="00E75333" w:rsidRPr="004E482E">
        <w:t xml:space="preserve"> control</w:t>
      </w:r>
      <w:r w:rsidR="004E482E" w:rsidRPr="004E482E">
        <w:t xml:space="preserve"> over</w:t>
      </w:r>
      <w:r w:rsidR="00E75333" w:rsidRPr="004E482E">
        <w:t xml:space="preserve"> the commit </w:t>
      </w:r>
      <w:r w:rsidR="00082E6D">
        <w:t>of the health check test results</w:t>
      </w:r>
      <w:r w:rsidR="00E75333" w:rsidRPr="004E482E">
        <w:t>.</w:t>
      </w:r>
      <w:r w:rsidR="00E75333">
        <w:t xml:space="preserve"> </w:t>
      </w:r>
      <w:r w:rsidR="004E482E">
        <w:t>T</w:t>
      </w:r>
      <w:r w:rsidR="00E75333">
        <w:t>est run</w:t>
      </w:r>
      <w:r w:rsidR="004E482E">
        <w:t>s</w:t>
      </w:r>
      <w:r w:rsidR="00E75333">
        <w:t xml:space="preserve"> </w:t>
      </w:r>
      <w:r w:rsidR="004E482E">
        <w:t>are not</w:t>
      </w:r>
      <w:r w:rsidR="00E75333">
        <w:t xml:space="preserve"> committed to </w:t>
      </w:r>
      <w:r w:rsidR="004E482E">
        <w:t xml:space="preserve">the </w:t>
      </w:r>
      <w:r w:rsidR="00443663">
        <w:t>“OASIS_HEALTH_CHECK”</w:t>
      </w:r>
      <w:r w:rsidR="006F70C1">
        <w:t xml:space="preserve"> table</w:t>
      </w:r>
      <w:r w:rsidR="00E75333">
        <w:t xml:space="preserve"> by default </w:t>
      </w:r>
      <w:r w:rsidR="004E482E">
        <w:t>unlike</w:t>
      </w:r>
      <w:r w:rsidR="00E75333">
        <w:t xml:space="preserve"> </w:t>
      </w:r>
      <w:r w:rsidR="004E482E">
        <w:t xml:space="preserve">when the tool is run </w:t>
      </w:r>
      <w:r w:rsidR="00E75333">
        <w:t>using the OHC executable</w:t>
      </w:r>
      <w:r w:rsidR="006F70C1">
        <w:t xml:space="preserve"> where commit of results is done immediately after execution of tests</w:t>
      </w:r>
      <w:r w:rsidR="00E75333">
        <w:t>.</w:t>
      </w:r>
    </w:p>
    <w:p w14:paraId="0B2E4972" w14:textId="18E59112" w:rsidR="000F7DEF" w:rsidRDefault="00AF136A" w:rsidP="0086669D">
      <w:pPr>
        <w:tabs>
          <w:tab w:val="left" w:pos="7920"/>
        </w:tabs>
        <w:jc w:val="both"/>
      </w:pPr>
      <w:r>
        <w:rPr>
          <w:noProof/>
        </w:rPr>
        <w:lastRenderedPageBreak/>
        <w:drawing>
          <wp:inline distT="0" distB="0" distL="0" distR="0" wp14:anchorId="37947323" wp14:editId="1E8311E0">
            <wp:extent cx="5146078" cy="2742565"/>
            <wp:effectExtent l="0" t="0" r="0" b="635"/>
            <wp:docPr id="3" name="Picture 3" descr="C:\Users\AMUTHU~1\AppData\Local\Temp\SNAGHTML203a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THU~1\AppData\Local\Temp\SNAGHTML203ab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6890" cy="2748327"/>
                    </a:xfrm>
                    <a:prstGeom prst="rect">
                      <a:avLst/>
                    </a:prstGeom>
                    <a:noFill/>
                    <a:ln>
                      <a:noFill/>
                    </a:ln>
                  </pic:spPr>
                </pic:pic>
              </a:graphicData>
            </a:graphic>
          </wp:inline>
        </w:drawing>
      </w:r>
    </w:p>
    <w:p w14:paraId="3A747769" w14:textId="6833ECA2" w:rsidR="000F7DEF" w:rsidRDefault="009710DD" w:rsidP="00620B38">
      <w:pPr>
        <w:pStyle w:val="Heading2"/>
      </w:pPr>
      <w:bookmarkStart w:id="29" w:name="_Toc527042459"/>
      <w:bookmarkStart w:id="30" w:name="_Toc528236544"/>
      <w:bookmarkStart w:id="31" w:name="_Toc528331879"/>
      <w:r>
        <w:t xml:space="preserve">Run OASIS Health Check </w:t>
      </w:r>
      <w:r w:rsidR="008905BF">
        <w:t xml:space="preserve">for </w:t>
      </w:r>
      <w:bookmarkEnd w:id="29"/>
      <w:r w:rsidR="008905BF">
        <w:t>Multiple Environments</w:t>
      </w:r>
      <w:bookmarkEnd w:id="30"/>
      <w:bookmarkEnd w:id="31"/>
      <w:r w:rsidR="00175985">
        <w:t xml:space="preserve"> </w:t>
      </w:r>
    </w:p>
    <w:p w14:paraId="399FC7B5" w14:textId="2B2B5E7B" w:rsidR="008905BF" w:rsidRDefault="001937AC" w:rsidP="008905BF">
      <w:pPr>
        <w:pStyle w:val="Heading3"/>
      </w:pPr>
      <w:r>
        <w:t xml:space="preserve">Run Oasis Health Check </w:t>
      </w:r>
      <w:r w:rsidR="008905BF">
        <w:t>Using Config File</w:t>
      </w:r>
    </w:p>
    <w:p w14:paraId="63597ADB" w14:textId="2B09FF9C" w:rsidR="000F7DEF" w:rsidRDefault="000F7DEF" w:rsidP="000F7DEF">
      <w:r>
        <w:t>OA</w:t>
      </w:r>
      <w:r w:rsidR="005A3DDC">
        <w:t>SIS Health Check can be run in</w:t>
      </w:r>
      <w:r w:rsidR="0086665B">
        <w:t xml:space="preserve"> the environments listed</w:t>
      </w:r>
      <w:r>
        <w:t xml:space="preserve"> in the following format</w:t>
      </w:r>
      <w:r w:rsidR="005A3DDC">
        <w:t>:</w:t>
      </w:r>
    </w:p>
    <w:p w14:paraId="62580597" w14:textId="1CEC87C4" w:rsidR="000F7DEF" w:rsidRDefault="000F7DEF" w:rsidP="00755231">
      <w:pPr>
        <w:pStyle w:val="Caption"/>
      </w:pPr>
      <w:r w:rsidRPr="002B3D4D">
        <w:t>&lt;Key&gt;             &lt;Connection String in the format user/password@host_sid&gt;</w:t>
      </w:r>
    </w:p>
    <w:p w14:paraId="392122A0" w14:textId="4E19277B" w:rsidR="002C339D" w:rsidRPr="002C339D" w:rsidRDefault="005A3DDC" w:rsidP="000F7DEF">
      <w:r>
        <w:t xml:space="preserve">Refer to </w:t>
      </w:r>
      <w:r w:rsidR="005F73F2">
        <w:t xml:space="preserve">sample </w:t>
      </w:r>
      <w:r w:rsidR="0002654F">
        <w:t>“</w:t>
      </w:r>
      <w:r w:rsidRPr="005A3DDC">
        <w:rPr>
          <w:b/>
        </w:rPr>
        <w:t>oasishealthcheckenv.txt</w:t>
      </w:r>
      <w:r w:rsidR="0002654F">
        <w:rPr>
          <w:b/>
        </w:rPr>
        <w:t>”</w:t>
      </w:r>
      <w:r w:rsidR="002C339D" w:rsidRPr="002C339D">
        <w:t xml:space="preserve"> in the </w:t>
      </w:r>
      <w:r>
        <w:t>OASIS Health C</w:t>
      </w:r>
      <w:r w:rsidR="002C339D" w:rsidRPr="002C339D">
        <w:t>heck tool directory.</w:t>
      </w:r>
    </w:p>
    <w:p w14:paraId="04D44FC7" w14:textId="6E7208F3" w:rsidR="00475CFF" w:rsidRDefault="002B3D4D" w:rsidP="000F7DEF">
      <w:r>
        <w:t>After creating the environment file, t</w:t>
      </w:r>
      <w:r w:rsidR="009535C8">
        <w:t xml:space="preserve">he following command </w:t>
      </w:r>
      <w:r w:rsidR="005A3DDC">
        <w:t xml:space="preserve">runs </w:t>
      </w:r>
      <w:r w:rsidR="009535C8">
        <w:t xml:space="preserve">the </w:t>
      </w:r>
      <w:r w:rsidR="00475CFF">
        <w:t>hea</w:t>
      </w:r>
      <w:r w:rsidR="00F161AF">
        <w:t>lt</w:t>
      </w:r>
      <w:r w:rsidR="005A3DDC">
        <w:t>h check i</w:t>
      </w:r>
      <w:r w:rsidR="00475CFF">
        <w:t xml:space="preserve">n </w:t>
      </w:r>
      <w:r>
        <w:t xml:space="preserve">the </w:t>
      </w:r>
      <w:r w:rsidR="009535C8">
        <w:t>e</w:t>
      </w:r>
      <w:r w:rsidR="005A3DDC">
        <w:t>nvironment pointed to by</w:t>
      </w:r>
      <w:r w:rsidR="009535C8">
        <w:t xml:space="preserve"> the key</w:t>
      </w:r>
      <w:r w:rsidR="005A3DDC">
        <w:t>:</w:t>
      </w:r>
      <w:r w:rsidR="00475CFF">
        <w:t xml:space="preserve"> </w:t>
      </w:r>
    </w:p>
    <w:p w14:paraId="5B66F795" w14:textId="0BE934DB" w:rsidR="000F7DEF" w:rsidRPr="00475CFF" w:rsidRDefault="003F7C12" w:rsidP="004D5EA3">
      <w:pPr>
        <w:pStyle w:val="Caption"/>
        <w:numPr>
          <w:ilvl w:val="0"/>
          <w:numId w:val="45"/>
        </w:numPr>
      </w:pPr>
      <w:r w:rsidRPr="00755231">
        <w:t>OASISHealthCheck.exe</w:t>
      </w:r>
      <w:r w:rsidR="000F7DEF" w:rsidRPr="00755231">
        <w:t xml:space="preserve"> </w:t>
      </w:r>
      <w:r w:rsidR="009535C8" w:rsidRPr="00755231">
        <w:t xml:space="preserve">-f &lt;filename&gt; </w:t>
      </w:r>
      <w:r w:rsidR="00475CFF" w:rsidRPr="00755231">
        <w:t xml:space="preserve">-k </w:t>
      </w:r>
      <w:r w:rsidR="00973E77" w:rsidRPr="00755231">
        <w:t>&lt;key&gt;</w:t>
      </w:r>
      <w:r w:rsidR="000F7DEF" w:rsidRPr="00755231">
        <w:t xml:space="preserve"> </w:t>
      </w:r>
    </w:p>
    <w:p w14:paraId="4C1AC7EC" w14:textId="22327C05" w:rsidR="000F7DEF" w:rsidRDefault="00F161AF" w:rsidP="00F161AF">
      <w:r>
        <w:t>If no key is provided, health check run</w:t>
      </w:r>
      <w:r w:rsidR="005A3DDC">
        <w:t>s</w:t>
      </w:r>
      <w:r>
        <w:t xml:space="preserve"> for all the environments specified in the health check environments file</w:t>
      </w:r>
      <w:r w:rsidR="005A3DDC">
        <w:t xml:space="preserve"> for the command shown below:</w:t>
      </w:r>
    </w:p>
    <w:p w14:paraId="2F45D012" w14:textId="12300702" w:rsidR="00A9365A" w:rsidRPr="00755231" w:rsidRDefault="003F7C12" w:rsidP="004D5EA3">
      <w:pPr>
        <w:pStyle w:val="Caption"/>
        <w:numPr>
          <w:ilvl w:val="0"/>
          <w:numId w:val="45"/>
        </w:numPr>
      </w:pPr>
      <w:r w:rsidRPr="00755231">
        <w:t>OASISHealthCheck.exe</w:t>
      </w:r>
      <w:r w:rsidR="0069406C" w:rsidRPr="00755231">
        <w:t xml:space="preserve"> -f </w:t>
      </w:r>
      <w:r w:rsidR="009535C8" w:rsidRPr="00755231">
        <w:t>&lt;filename&gt;</w:t>
      </w:r>
    </w:p>
    <w:p w14:paraId="1CFD6869" w14:textId="18687705" w:rsidR="001346DE" w:rsidRDefault="0077772B" w:rsidP="008905BF">
      <w:pPr>
        <w:pStyle w:val="Heading3"/>
      </w:pPr>
      <w:bookmarkStart w:id="32" w:name="_Set_Up_OASIS"/>
      <w:bookmarkEnd w:id="32"/>
      <w:r>
        <w:t>Create</w:t>
      </w:r>
      <w:r w:rsidR="008905BF">
        <w:t xml:space="preserve"> Database Config Table</w:t>
      </w:r>
      <w:r w:rsidR="00BE7CC9">
        <w:t xml:space="preserve"> Data</w:t>
      </w:r>
    </w:p>
    <w:p w14:paraId="35235298" w14:textId="4A77AFB2" w:rsidR="00954321" w:rsidRDefault="001346DE" w:rsidP="00205DC2">
      <w:pPr>
        <w:jc w:val="both"/>
      </w:pPr>
      <w:r>
        <w:t>OASIS H</w:t>
      </w:r>
      <w:r w:rsidR="001D4E6F">
        <w:t>ealth Check e</w:t>
      </w:r>
      <w:r w:rsidR="00C0627A">
        <w:t xml:space="preserve">nvironments </w:t>
      </w:r>
      <w:r w:rsidR="001D4E6F">
        <w:t xml:space="preserve">can be </w:t>
      </w:r>
      <w:r w:rsidR="00C0627A">
        <w:t>provisioned in a database table created du</w:t>
      </w:r>
      <w:r w:rsidR="00C33F6F">
        <w:t>ring installation (OASIS_HEALTH</w:t>
      </w:r>
      <w:r w:rsidR="00C0627A">
        <w:t>_CHECK_ENV)</w:t>
      </w:r>
      <w:r w:rsidR="001D4E6F">
        <w:t xml:space="preserve"> using a </w:t>
      </w:r>
      <w:r w:rsidR="009557AA">
        <w:t xml:space="preserve">sample script provided </w:t>
      </w:r>
      <w:r w:rsidR="00861AA8">
        <w:t>in</w:t>
      </w:r>
      <w:r w:rsidR="009557AA">
        <w:t xml:space="preserve"> the</w:t>
      </w:r>
      <w:r w:rsidR="00954321">
        <w:t xml:space="preserve"> </w:t>
      </w:r>
      <w:r w:rsidR="00861AA8">
        <w:rPr>
          <w:b/>
        </w:rPr>
        <w:t xml:space="preserve">scripts </w:t>
      </w:r>
      <w:r w:rsidR="00861AA8">
        <w:t>directory:</w:t>
      </w:r>
    </w:p>
    <w:p w14:paraId="4E46A88D" w14:textId="0DF2C2AE" w:rsidR="009557AA" w:rsidRPr="00861AA8" w:rsidRDefault="009557AA" w:rsidP="009C5781">
      <w:pPr>
        <w:rPr>
          <w:b/>
          <w:i/>
        </w:rPr>
      </w:pPr>
      <w:r w:rsidRPr="00861AA8">
        <w:rPr>
          <w:rStyle w:val="IntenseQuoteChar"/>
          <w:b/>
          <w:i w:val="0"/>
          <w:color w:val="auto"/>
        </w:rPr>
        <w:t>scripts/ insertHealthCheckEnv.sql</w:t>
      </w:r>
    </w:p>
    <w:p w14:paraId="2CEFD8A3" w14:textId="44501776" w:rsidR="009C5781" w:rsidRDefault="00576D66" w:rsidP="009557AA">
      <w:pPr>
        <w:jc w:val="both"/>
      </w:pPr>
      <w:r>
        <w:lastRenderedPageBreak/>
        <w:t>To</w:t>
      </w:r>
      <w:r w:rsidR="009557AA">
        <w:t xml:space="preserve"> provision the database environ</w:t>
      </w:r>
      <w:r w:rsidR="009C5781">
        <w:t>ments through the OasisHealthCheck.py</w:t>
      </w:r>
      <w:r w:rsidR="009557AA">
        <w:t xml:space="preserve"> script, </w:t>
      </w:r>
      <w:r w:rsidR="00861AA8">
        <w:t>u</w:t>
      </w:r>
      <w:r w:rsidR="009C5781">
        <w:t xml:space="preserve">pdate the </w:t>
      </w:r>
      <w:r w:rsidR="00861AA8">
        <w:t>SQL</w:t>
      </w:r>
      <w:r w:rsidR="009C5781">
        <w:t xml:space="preserve"> in the</w:t>
      </w:r>
      <w:r w:rsidR="009557AA">
        <w:t xml:space="preserve"> script </w:t>
      </w:r>
      <w:r w:rsidR="00861AA8">
        <w:t xml:space="preserve">shown </w:t>
      </w:r>
      <w:r w:rsidR="009557AA">
        <w:t>above</w:t>
      </w:r>
      <w:r w:rsidR="009C5781">
        <w:t xml:space="preserve"> for all the environments that </w:t>
      </w:r>
      <w:r w:rsidR="00861AA8">
        <w:t>OASIS Health C</w:t>
      </w:r>
      <w:r w:rsidR="009C5781">
        <w:t>heck has to run on</w:t>
      </w:r>
      <w:r w:rsidR="0086669D">
        <w:t xml:space="preserve">, </w:t>
      </w:r>
      <w:r w:rsidR="00861AA8">
        <w:t>and run the following command:</w:t>
      </w:r>
    </w:p>
    <w:p w14:paraId="334213D0" w14:textId="19BEF410" w:rsidR="00861AA8" w:rsidRPr="00FF4F18" w:rsidRDefault="000E63F9" w:rsidP="008E4C28">
      <w:pPr>
        <w:pStyle w:val="Caption"/>
        <w:numPr>
          <w:ilvl w:val="0"/>
          <w:numId w:val="45"/>
        </w:numPr>
      </w:pPr>
      <w:r w:rsidRPr="00FF4F18">
        <w:t>OasisHealthCheck.exe</w:t>
      </w:r>
      <w:r w:rsidR="00A9365A" w:rsidRPr="00FF4F18">
        <w:t xml:space="preserve"> -c </w:t>
      </w:r>
      <w:r w:rsidR="00576D66" w:rsidRPr="00FF4F18">
        <w:t>&lt;connection string of the db where env has to be installed&gt;</w:t>
      </w:r>
      <w:r w:rsidR="00A9365A" w:rsidRPr="00FF4F18">
        <w:t xml:space="preserve"> --insert_env</w:t>
      </w:r>
    </w:p>
    <w:p w14:paraId="28BC999B" w14:textId="636BE4E4" w:rsidR="00E3292D" w:rsidRDefault="003C382E" w:rsidP="008905BF">
      <w:pPr>
        <w:pStyle w:val="Heading3"/>
      </w:pPr>
      <w:bookmarkStart w:id="33" w:name="_Toc527042461"/>
      <w:r>
        <w:t xml:space="preserve">Run OASIS Health Check </w:t>
      </w:r>
      <w:bookmarkEnd w:id="33"/>
      <w:r w:rsidR="00BE7CC9">
        <w:t>Using</w:t>
      </w:r>
      <w:r w:rsidR="008905BF">
        <w:t xml:space="preserve"> DB Config Table</w:t>
      </w:r>
    </w:p>
    <w:p w14:paraId="665DA925" w14:textId="5DC9197D" w:rsidR="00E3292D" w:rsidRDefault="00E3292D" w:rsidP="008E4C28">
      <w:pPr>
        <w:jc w:val="both"/>
      </w:pPr>
      <w:r>
        <w:t>OASIS Health Check can be run with the environments provisioned in a database tab</w:t>
      </w:r>
      <w:r w:rsidR="00861AA8">
        <w:t>le created during installation (</w:t>
      </w:r>
      <w:r w:rsidR="00D75DB4">
        <w:rPr>
          <w:b/>
        </w:rPr>
        <w:t>O</w:t>
      </w:r>
      <w:r w:rsidR="00861AA8" w:rsidRPr="00861AA8">
        <w:rPr>
          <w:b/>
        </w:rPr>
        <w:t>ASIS_HEALTH_CHECK_ENV</w:t>
      </w:r>
      <w:r w:rsidR="00861AA8">
        <w:t>)</w:t>
      </w:r>
      <w:r w:rsidR="00D75DB4">
        <w:t xml:space="preserve"> once the</w:t>
      </w:r>
      <w:r w:rsidR="00CA55A0">
        <w:t xml:space="preserve"> step in </w:t>
      </w:r>
      <w:hyperlink w:anchor="_Set_Up_OASIS" w:history="1">
        <w:r w:rsidR="003C382E" w:rsidRPr="003C382E">
          <w:rPr>
            <w:rStyle w:val="Hyperlink"/>
          </w:rPr>
          <w:t>the previous section</w:t>
        </w:r>
      </w:hyperlink>
      <w:r w:rsidR="00CA55A0">
        <w:t xml:space="preserve"> is completed.</w:t>
      </w:r>
    </w:p>
    <w:p w14:paraId="403213F7" w14:textId="037F5D87" w:rsidR="00D30A2E" w:rsidRDefault="00861AA8" w:rsidP="00D30A2E">
      <w:r>
        <w:t>The f</w:t>
      </w:r>
      <w:r w:rsidR="00D30A2E">
        <w:t xml:space="preserve">ollowing command </w:t>
      </w:r>
      <w:r>
        <w:t>runs</w:t>
      </w:r>
      <w:r w:rsidR="00972A38">
        <w:t xml:space="preserve"> the </w:t>
      </w:r>
      <w:r w:rsidR="00D30A2E">
        <w:t>health c</w:t>
      </w:r>
      <w:r>
        <w:t xml:space="preserve">heck on the environment specified </w:t>
      </w:r>
      <w:r w:rsidR="00D30A2E">
        <w:t>by the key</w:t>
      </w:r>
      <w:r>
        <w:t>:</w:t>
      </w:r>
      <w:r w:rsidR="00D30A2E">
        <w:t xml:space="preserve"> </w:t>
      </w:r>
    </w:p>
    <w:p w14:paraId="5C34C29F" w14:textId="5F3E8F13" w:rsidR="00D30A2E" w:rsidRPr="00475CFF" w:rsidRDefault="001A6376" w:rsidP="0037272C">
      <w:pPr>
        <w:pStyle w:val="Caption"/>
        <w:numPr>
          <w:ilvl w:val="0"/>
          <w:numId w:val="45"/>
        </w:numPr>
      </w:pPr>
      <w:r w:rsidRPr="000E72A7">
        <w:t>OASISHealthCheck.exe</w:t>
      </w:r>
      <w:r w:rsidR="00D30A2E" w:rsidRPr="000E72A7">
        <w:t xml:space="preserve"> -l &lt;connection string where the environments are maintained&gt; -k &lt;key&gt; </w:t>
      </w:r>
    </w:p>
    <w:p w14:paraId="6F1B2A12" w14:textId="7EBA90E5" w:rsidR="00D30A2E" w:rsidRDefault="00D30A2E" w:rsidP="00D30A2E">
      <w:r>
        <w:t xml:space="preserve">If no key is provided, </w:t>
      </w:r>
      <w:r w:rsidR="00972A38">
        <w:t xml:space="preserve">the </w:t>
      </w:r>
      <w:r>
        <w:t xml:space="preserve">health check </w:t>
      </w:r>
      <w:r w:rsidR="00861AA8">
        <w:t>runs</w:t>
      </w:r>
      <w:r>
        <w:t xml:space="preserve"> for all the environments specified in the health check environments</w:t>
      </w:r>
      <w:r w:rsidR="00972A38">
        <w:t>’</w:t>
      </w:r>
      <w:r>
        <w:t xml:space="preserve"> file for the command </w:t>
      </w:r>
      <w:r w:rsidR="00861AA8">
        <w:t>shown below:</w:t>
      </w:r>
    </w:p>
    <w:p w14:paraId="15E83111" w14:textId="2CCF50F9" w:rsidR="00E3292D" w:rsidRPr="000E72A7" w:rsidRDefault="001A6376" w:rsidP="0037272C">
      <w:pPr>
        <w:pStyle w:val="Caption"/>
        <w:numPr>
          <w:ilvl w:val="0"/>
          <w:numId w:val="45"/>
        </w:numPr>
      </w:pPr>
      <w:r w:rsidRPr="000E72A7">
        <w:t>OASISHealthCheck.exe</w:t>
      </w:r>
      <w:r w:rsidR="00D30A2E" w:rsidRPr="000E72A7">
        <w:t xml:space="preserve"> -f &lt;connection string where the environments ar</w:t>
      </w:r>
      <w:r w:rsidR="0037272C">
        <w:t>e maintained</w:t>
      </w:r>
      <w:r w:rsidR="00D30A2E" w:rsidRPr="000E72A7">
        <w:t>&gt;</w:t>
      </w:r>
    </w:p>
    <w:p w14:paraId="58156038" w14:textId="743DD977" w:rsidR="000C6B2D" w:rsidRDefault="003C4118" w:rsidP="003C4118">
      <w:pPr>
        <w:pStyle w:val="Heading1"/>
      </w:pPr>
      <w:bookmarkStart w:id="34" w:name="_Toc527042466"/>
      <w:bookmarkStart w:id="35" w:name="_Toc528236549"/>
      <w:bookmarkStart w:id="36" w:name="_Toc528331880"/>
      <w:r>
        <w:t xml:space="preserve">Test </w:t>
      </w:r>
      <w:r w:rsidR="000C6B2D">
        <w:t>R</w:t>
      </w:r>
      <w:r w:rsidR="00766A6D">
        <w:t>eport</w:t>
      </w:r>
      <w:r w:rsidR="00EE545D">
        <w:t>s</w:t>
      </w:r>
      <w:bookmarkEnd w:id="34"/>
      <w:bookmarkEnd w:id="35"/>
      <w:bookmarkEnd w:id="36"/>
    </w:p>
    <w:p w14:paraId="03CCAF3B" w14:textId="71B0088D" w:rsidR="00AB4B6A" w:rsidRDefault="003E74AA" w:rsidP="003E74AA">
      <w:pPr>
        <w:pStyle w:val="BodyText"/>
        <w:jc w:val="both"/>
      </w:pPr>
      <w:r>
        <w:t xml:space="preserve">After oasis health check has run successful, </w:t>
      </w:r>
      <w:r w:rsidR="00AB4B6A">
        <w:t>OHC tool could be used to download various reports in a comma separated file format that could be opened through Microsoft Excel.</w:t>
      </w:r>
      <w:r>
        <w:t xml:space="preserve"> Every run will capture that latest run results to a default file or report file specified through -r option.</w:t>
      </w:r>
    </w:p>
    <w:p w14:paraId="09450023" w14:textId="7EEA6AAD" w:rsidR="00187AB6" w:rsidRPr="00AB4B6A" w:rsidRDefault="00187AB6" w:rsidP="003E74AA">
      <w:pPr>
        <w:pStyle w:val="BodyText"/>
        <w:jc w:val="both"/>
      </w:pPr>
      <w:r>
        <w:t>The various reports that could be run using the tool are described in the sections below.</w:t>
      </w:r>
    </w:p>
    <w:p w14:paraId="471932DD" w14:textId="22BBE651" w:rsidR="000C6B2D" w:rsidRDefault="006B1F97" w:rsidP="00620B38">
      <w:pPr>
        <w:pStyle w:val="Heading2"/>
      </w:pPr>
      <w:bookmarkStart w:id="37" w:name="_Toc527042467"/>
      <w:bookmarkStart w:id="38" w:name="_Toc528236550"/>
      <w:bookmarkStart w:id="39" w:name="_Toc528331881"/>
      <w:r>
        <w:t xml:space="preserve">Last </w:t>
      </w:r>
      <w:r w:rsidR="00766A6D">
        <w:t xml:space="preserve">Run </w:t>
      </w:r>
      <w:r>
        <w:t>Report</w:t>
      </w:r>
      <w:bookmarkEnd w:id="37"/>
      <w:bookmarkEnd w:id="38"/>
      <w:bookmarkEnd w:id="39"/>
    </w:p>
    <w:p w14:paraId="6A05E8B2" w14:textId="77777777" w:rsidR="000E72A7" w:rsidRDefault="00315591">
      <w:r>
        <w:t>To g</w:t>
      </w:r>
      <w:r w:rsidR="00754272">
        <w:t>et the</w:t>
      </w:r>
      <w:r w:rsidR="00625489">
        <w:t xml:space="preserve"> last run report in a comma-</w:t>
      </w:r>
      <w:r>
        <w:t>separ</w:t>
      </w:r>
      <w:r w:rsidR="00625489">
        <w:t xml:space="preserve">ated file, type in the </w:t>
      </w:r>
      <w:r w:rsidR="00766A6D">
        <w:t xml:space="preserve">following </w:t>
      </w:r>
      <w:r w:rsidR="00625489">
        <w:t>command:</w:t>
      </w:r>
      <w:r>
        <w:t xml:space="preserve"> </w:t>
      </w:r>
    </w:p>
    <w:p w14:paraId="07D11C9A" w14:textId="626F2EBC" w:rsidR="000C6B2D" w:rsidRPr="000E72A7" w:rsidRDefault="00D25551" w:rsidP="0037272C">
      <w:pPr>
        <w:pStyle w:val="Caption"/>
        <w:numPr>
          <w:ilvl w:val="0"/>
          <w:numId w:val="45"/>
        </w:numPr>
      </w:pPr>
      <w:r w:rsidRPr="000E72A7">
        <w:t>OasisHealthCheck.exe -c user/passwd@dbhost_dbschema --</w:t>
      </w:r>
      <w:r w:rsidR="00CD4EC7" w:rsidRPr="000E72A7">
        <w:t>lastreport</w:t>
      </w:r>
    </w:p>
    <w:p w14:paraId="5D6A4849" w14:textId="45581B4B" w:rsidR="008E7441" w:rsidRDefault="00DD6981">
      <w:r>
        <w:rPr>
          <w:noProof/>
        </w:rPr>
        <w:lastRenderedPageBreak/>
        <w:drawing>
          <wp:inline distT="0" distB="0" distL="0" distR="0" wp14:anchorId="23CF663A" wp14:editId="75A727DB">
            <wp:extent cx="5943600" cy="1619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19885"/>
                    </a:xfrm>
                    <a:prstGeom prst="rect">
                      <a:avLst/>
                    </a:prstGeom>
                  </pic:spPr>
                </pic:pic>
              </a:graphicData>
            </a:graphic>
          </wp:inline>
        </w:drawing>
      </w:r>
    </w:p>
    <w:p w14:paraId="7C43027A" w14:textId="77777777" w:rsidR="00834C1D" w:rsidRDefault="00625489">
      <w:r>
        <w:t>Example of a report</w:t>
      </w:r>
      <w:r w:rsidR="00315591">
        <w:t>:</w:t>
      </w:r>
    </w:p>
    <w:p w14:paraId="31C30DEA" w14:textId="642726F9" w:rsidR="000B52BC" w:rsidRDefault="008E67B5">
      <w:r>
        <w:rPr>
          <w:noProof/>
        </w:rPr>
        <w:drawing>
          <wp:inline distT="0" distB="0" distL="0" distR="0" wp14:anchorId="59BE2458" wp14:editId="4450A06C">
            <wp:extent cx="5943600" cy="2232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32025"/>
                    </a:xfrm>
                    <a:prstGeom prst="rect">
                      <a:avLst/>
                    </a:prstGeom>
                  </pic:spPr>
                </pic:pic>
              </a:graphicData>
            </a:graphic>
          </wp:inline>
        </w:drawing>
      </w:r>
    </w:p>
    <w:p w14:paraId="344B852D" w14:textId="18DC55E9" w:rsidR="009A52EB" w:rsidRDefault="009A52EB" w:rsidP="009A52EB">
      <w:pPr>
        <w:pStyle w:val="Heading2"/>
      </w:pPr>
      <w:bookmarkStart w:id="40" w:name="_Toc528331882"/>
      <w:bookmarkStart w:id="41" w:name="_Toc527042468"/>
      <w:bookmarkStart w:id="42" w:name="_Toc528236551"/>
      <w:r>
        <w:t>List of all tests run with date</w:t>
      </w:r>
      <w:r w:rsidR="00181D8A">
        <w:t>s</w:t>
      </w:r>
      <w:r>
        <w:t xml:space="preserve"> and run sequence</w:t>
      </w:r>
      <w:r w:rsidR="00181D8A">
        <w:t xml:space="preserve"> for the day</w:t>
      </w:r>
      <w:bookmarkEnd w:id="40"/>
    </w:p>
    <w:p w14:paraId="5040EBE2" w14:textId="77777777" w:rsidR="009A52EB" w:rsidRDefault="009A52EB" w:rsidP="009A52EB">
      <w:pPr>
        <w:rPr>
          <w:b/>
        </w:rPr>
      </w:pPr>
      <w:r>
        <w:t xml:space="preserve">To get a report for a timestamp in a comma-separated file, type in the following command: </w:t>
      </w:r>
      <w:r>
        <w:rPr>
          <w:rStyle w:val="SubtitleChar"/>
          <w:b/>
          <w:color w:val="002060"/>
        </w:rPr>
        <w:t xml:space="preserve"> </w:t>
      </w:r>
    </w:p>
    <w:p w14:paraId="65A62374" w14:textId="2D39196E" w:rsidR="009A52EB" w:rsidRPr="00973698" w:rsidRDefault="009A52EB" w:rsidP="0037272C">
      <w:pPr>
        <w:pStyle w:val="Caption"/>
        <w:numPr>
          <w:ilvl w:val="0"/>
          <w:numId w:val="45"/>
        </w:numPr>
      </w:pPr>
      <w:r w:rsidRPr="00973698">
        <w:t xml:space="preserve">OasisHealthCheck.exe -c user/passwd@dbhost_dbschema -r listreport.csv </w:t>
      </w:r>
      <w:r w:rsidR="00A640BF" w:rsidRPr="00973698">
        <w:t>–</w:t>
      </w:r>
      <w:r w:rsidRPr="00973698">
        <w:t>listreport</w:t>
      </w:r>
    </w:p>
    <w:p w14:paraId="00007B31" w14:textId="1CE852AB" w:rsidR="00A640BF" w:rsidRPr="00A640BF" w:rsidRDefault="007C2AB8" w:rsidP="009A52EB">
      <w:r>
        <w:rPr>
          <w:noProof/>
        </w:rPr>
        <w:drawing>
          <wp:inline distT="0" distB="0" distL="0" distR="0" wp14:anchorId="17B82D42" wp14:editId="527CDBCD">
            <wp:extent cx="5943600" cy="1429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29385"/>
                    </a:xfrm>
                    <a:prstGeom prst="rect">
                      <a:avLst/>
                    </a:prstGeom>
                  </pic:spPr>
                </pic:pic>
              </a:graphicData>
            </a:graphic>
          </wp:inline>
        </w:drawing>
      </w:r>
      <w:r w:rsidR="00A640BF" w:rsidRPr="00A640BF">
        <w:t>This report would produce a comma separated file as given below,</w:t>
      </w:r>
    </w:p>
    <w:p w14:paraId="3DD4BD5E" w14:textId="28A80EE4" w:rsidR="00A640BF" w:rsidRPr="00917171" w:rsidRDefault="001247F4" w:rsidP="009A52EB">
      <w:pPr>
        <w:rPr>
          <w:b/>
        </w:rPr>
      </w:pPr>
      <w:r>
        <w:rPr>
          <w:noProof/>
        </w:rPr>
        <w:lastRenderedPageBreak/>
        <w:drawing>
          <wp:inline distT="0" distB="0" distL="0" distR="0" wp14:anchorId="524FF9EC" wp14:editId="70C53D0D">
            <wp:extent cx="5943600" cy="49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6570"/>
                    </a:xfrm>
                    <a:prstGeom prst="rect">
                      <a:avLst/>
                    </a:prstGeom>
                  </pic:spPr>
                </pic:pic>
              </a:graphicData>
            </a:graphic>
          </wp:inline>
        </w:drawing>
      </w:r>
    </w:p>
    <w:p w14:paraId="22F98CC5" w14:textId="76455A91" w:rsidR="002C3F5B" w:rsidRDefault="00625489" w:rsidP="00620B38">
      <w:pPr>
        <w:pStyle w:val="Heading2"/>
      </w:pPr>
      <w:bookmarkStart w:id="43" w:name="_Toc528331883"/>
      <w:r>
        <w:t xml:space="preserve">Report of a </w:t>
      </w:r>
      <w:r w:rsidR="00754272">
        <w:t>Test R</w:t>
      </w:r>
      <w:r w:rsidR="00C753DC">
        <w:t xml:space="preserve">un </w:t>
      </w:r>
      <w:r w:rsidR="0022267A">
        <w:t>for a</w:t>
      </w:r>
      <w:r w:rsidR="00754272">
        <w:t xml:space="preserve"> P</w:t>
      </w:r>
      <w:r w:rsidR="00D93F79">
        <w:t>articular</w:t>
      </w:r>
      <w:r w:rsidR="006D531F">
        <w:t xml:space="preserve"> </w:t>
      </w:r>
      <w:bookmarkEnd w:id="41"/>
      <w:bookmarkEnd w:id="42"/>
      <w:r w:rsidR="0022267A">
        <w:t>date and run</w:t>
      </w:r>
      <w:bookmarkEnd w:id="43"/>
    </w:p>
    <w:p w14:paraId="36A4E97C" w14:textId="49DF062B" w:rsidR="00917171" w:rsidRDefault="002C3F5B" w:rsidP="00E10E9D">
      <w:pPr>
        <w:rPr>
          <w:b/>
        </w:rPr>
      </w:pPr>
      <w:r>
        <w:t xml:space="preserve">To get a report for a </w:t>
      </w:r>
      <w:r w:rsidR="00876B57">
        <w:t>timestamp</w:t>
      </w:r>
      <w:r w:rsidR="00625489">
        <w:t xml:space="preserve"> in a comma-</w:t>
      </w:r>
      <w:r>
        <w:t xml:space="preserve">separated file, type in the </w:t>
      </w:r>
      <w:r w:rsidR="00625489">
        <w:t xml:space="preserve">following </w:t>
      </w:r>
      <w:r>
        <w:t xml:space="preserve">command: </w:t>
      </w:r>
      <w:r w:rsidR="004107DF">
        <w:rPr>
          <w:rStyle w:val="SubtitleChar"/>
          <w:b/>
          <w:color w:val="002060"/>
        </w:rPr>
        <w:t xml:space="preserve"> </w:t>
      </w:r>
    </w:p>
    <w:p w14:paraId="5A9A3556" w14:textId="7B935948" w:rsidR="002C3F5B" w:rsidRPr="00973698" w:rsidRDefault="00E10E9D" w:rsidP="0037272C">
      <w:pPr>
        <w:pStyle w:val="Caption"/>
        <w:numPr>
          <w:ilvl w:val="0"/>
          <w:numId w:val="45"/>
        </w:numPr>
      </w:pPr>
      <w:r w:rsidRPr="00973698">
        <w:t>OasisHealthCheck.exe -c user/passwd@dbhost_dbschema -r date</w:t>
      </w:r>
      <w:r w:rsidR="0022267A" w:rsidRPr="00973698">
        <w:t>run</w:t>
      </w:r>
      <w:r w:rsidRPr="00973698">
        <w:t>report.csv --</w:t>
      </w:r>
      <w:r w:rsidR="00917171" w:rsidRPr="00973698">
        <w:t>date</w:t>
      </w:r>
      <w:r w:rsidR="0022267A" w:rsidRPr="00973698">
        <w:t>run</w:t>
      </w:r>
      <w:r w:rsidR="00917171" w:rsidRPr="00973698">
        <w:t xml:space="preserve">report </w:t>
      </w:r>
      <w:r w:rsidR="0022267A" w:rsidRPr="00973698">
        <w:t>“10</w:t>
      </w:r>
      <w:r w:rsidR="002C3F5B" w:rsidRPr="00973698">
        <w:t>/2</w:t>
      </w:r>
      <w:r w:rsidR="0022267A" w:rsidRPr="00973698">
        <w:t>4/2018</w:t>
      </w:r>
      <w:r w:rsidR="002C3F5B" w:rsidRPr="00973698">
        <w:t>”</w:t>
      </w:r>
      <w:r w:rsidR="0022267A" w:rsidRPr="00973698">
        <w:t xml:space="preserve"> 29</w:t>
      </w:r>
    </w:p>
    <w:p w14:paraId="62A47F24" w14:textId="4E36EFE1" w:rsidR="00D73810" w:rsidRPr="00807D43" w:rsidRDefault="00170FEF" w:rsidP="00D73810">
      <w:r>
        <w:rPr>
          <w:noProof/>
        </w:rPr>
        <w:drawing>
          <wp:inline distT="0" distB="0" distL="0" distR="0" wp14:anchorId="2C9D5C56" wp14:editId="43AE6CF0">
            <wp:extent cx="5943600" cy="1611630"/>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11630"/>
                    </a:xfrm>
                    <a:prstGeom prst="rect">
                      <a:avLst/>
                    </a:prstGeom>
                  </pic:spPr>
                </pic:pic>
              </a:graphicData>
            </a:graphic>
          </wp:inline>
        </w:drawing>
      </w:r>
      <w:r w:rsidR="00D73810" w:rsidRPr="00807D43">
        <w:t>A sample of all report is given below,</w:t>
      </w:r>
    </w:p>
    <w:p w14:paraId="21A8C544" w14:textId="2AE374C1" w:rsidR="00D73810" w:rsidRPr="00917171" w:rsidRDefault="00E17D2B" w:rsidP="00917171">
      <w:pPr>
        <w:rPr>
          <w:b/>
        </w:rPr>
      </w:pPr>
      <w:r>
        <w:rPr>
          <w:noProof/>
        </w:rPr>
        <w:drawing>
          <wp:inline distT="0" distB="0" distL="0" distR="0" wp14:anchorId="7302D784" wp14:editId="6BC78620">
            <wp:extent cx="5943600" cy="223202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2025"/>
                    </a:xfrm>
                    <a:prstGeom prst="rect">
                      <a:avLst/>
                    </a:prstGeom>
                  </pic:spPr>
                </pic:pic>
              </a:graphicData>
            </a:graphic>
          </wp:inline>
        </w:drawing>
      </w:r>
    </w:p>
    <w:p w14:paraId="68FD00ED" w14:textId="77777777" w:rsidR="002C3F5B" w:rsidRDefault="002C3F5B" w:rsidP="00620B38">
      <w:pPr>
        <w:pStyle w:val="Heading2"/>
      </w:pPr>
      <w:bookmarkStart w:id="44" w:name="_Toc527042469"/>
      <w:bookmarkStart w:id="45" w:name="_Toc528236552"/>
      <w:bookmarkStart w:id="46" w:name="_Toc528331884"/>
      <w:r>
        <w:t>All Reports</w:t>
      </w:r>
      <w:bookmarkEnd w:id="44"/>
      <w:bookmarkEnd w:id="45"/>
      <w:bookmarkEnd w:id="46"/>
    </w:p>
    <w:p w14:paraId="6CC97BDA" w14:textId="254065B9" w:rsidR="009170B1" w:rsidRDefault="00E4240E" w:rsidP="00DE3E96">
      <w:pPr>
        <w:rPr>
          <w:b/>
        </w:rPr>
      </w:pPr>
      <w:r>
        <w:t xml:space="preserve">To get </w:t>
      </w:r>
      <w:r w:rsidR="002C3F5B">
        <w:t xml:space="preserve">all </w:t>
      </w:r>
      <w:r w:rsidR="00566BB3">
        <w:t xml:space="preserve">health check </w:t>
      </w:r>
      <w:r w:rsidR="00625489">
        <w:t xml:space="preserve">reports </w:t>
      </w:r>
      <w:r w:rsidR="00754272">
        <w:t>in the database in</w:t>
      </w:r>
      <w:r w:rsidR="00625489">
        <w:t xml:space="preserve"> a comma-</w:t>
      </w:r>
      <w:r w:rsidR="002C3F5B">
        <w:t>sepa</w:t>
      </w:r>
      <w:r w:rsidR="00CB4063">
        <w:t xml:space="preserve">rated file, type in the </w:t>
      </w:r>
      <w:r w:rsidR="00625489">
        <w:t xml:space="preserve">following </w:t>
      </w:r>
      <w:r w:rsidR="00CB4063">
        <w:t>command</w:t>
      </w:r>
      <w:r w:rsidR="00DE3E96">
        <w:t xml:space="preserve">: </w:t>
      </w:r>
    </w:p>
    <w:p w14:paraId="683E0924" w14:textId="51989F0A" w:rsidR="00807D43" w:rsidRPr="00973698" w:rsidRDefault="00DE3E96" w:rsidP="0037272C">
      <w:pPr>
        <w:pStyle w:val="Caption"/>
        <w:numPr>
          <w:ilvl w:val="0"/>
          <w:numId w:val="45"/>
        </w:numPr>
      </w:pPr>
      <w:r w:rsidRPr="00973698">
        <w:t xml:space="preserve">OasisHealthCheck.exe -c user/passwd@dbhost_dbschema </w:t>
      </w:r>
      <w:r w:rsidR="00445DED" w:rsidRPr="00973698">
        <w:t xml:space="preserve">-r allreport.csv </w:t>
      </w:r>
      <w:r w:rsidR="009170B1" w:rsidRPr="00973698">
        <w:t>–allreport</w:t>
      </w:r>
    </w:p>
    <w:p w14:paraId="03F3EDD0" w14:textId="55835F9F" w:rsidR="00807D43" w:rsidRPr="00807D43" w:rsidRDefault="00170FEF" w:rsidP="002C3F5B">
      <w:r>
        <w:rPr>
          <w:noProof/>
        </w:rPr>
        <w:lastRenderedPageBreak/>
        <w:drawing>
          <wp:inline distT="0" distB="0" distL="0" distR="0" wp14:anchorId="2BF83EB0" wp14:editId="0FE2FBAB">
            <wp:extent cx="5943600" cy="14662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66215"/>
                    </a:xfrm>
                    <a:prstGeom prst="rect">
                      <a:avLst/>
                    </a:prstGeom>
                  </pic:spPr>
                </pic:pic>
              </a:graphicData>
            </a:graphic>
          </wp:inline>
        </w:drawing>
      </w:r>
      <w:r w:rsidR="00807D43" w:rsidRPr="00807D43">
        <w:t>A sample of all report is given below,</w:t>
      </w:r>
    </w:p>
    <w:p w14:paraId="6132AB76" w14:textId="3B793A17" w:rsidR="00807D43" w:rsidRPr="002465EC" w:rsidRDefault="00807D43" w:rsidP="002C3F5B">
      <w:pPr>
        <w:rPr>
          <w:rStyle w:val="SubtitleChar"/>
          <w:rFonts w:ascii="HelvLight" w:hAnsi="HelvLight" w:cs="Times New Roman"/>
          <w:b/>
        </w:rPr>
      </w:pPr>
      <w:r>
        <w:rPr>
          <w:noProof/>
        </w:rPr>
        <w:drawing>
          <wp:inline distT="0" distB="0" distL="0" distR="0" wp14:anchorId="34B65129" wp14:editId="0FA6E057">
            <wp:extent cx="5943600" cy="223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32025"/>
                    </a:xfrm>
                    <a:prstGeom prst="rect">
                      <a:avLst/>
                    </a:prstGeom>
                  </pic:spPr>
                </pic:pic>
              </a:graphicData>
            </a:graphic>
          </wp:inline>
        </w:drawing>
      </w:r>
    </w:p>
    <w:p w14:paraId="6C92E4D4" w14:textId="61ACD18E" w:rsidR="002465EC" w:rsidRDefault="002465EC" w:rsidP="002465EC">
      <w:pPr>
        <w:pStyle w:val="Heading1"/>
      </w:pPr>
      <w:bookmarkStart w:id="47" w:name="_Toc527042463"/>
      <w:bookmarkStart w:id="48" w:name="_Toc528236546"/>
      <w:bookmarkStart w:id="49" w:name="_Toc528331885"/>
      <w:r>
        <w:t xml:space="preserve">Test Interpretations </w:t>
      </w:r>
      <w:r w:rsidR="0040310C">
        <w:t>&amp;</w:t>
      </w:r>
      <w:r>
        <w:t xml:space="preserve"> Validations</w:t>
      </w:r>
      <w:bookmarkEnd w:id="47"/>
      <w:bookmarkEnd w:id="48"/>
      <w:r>
        <w:t xml:space="preserve"> - Advanced Users</w:t>
      </w:r>
      <w:bookmarkEnd w:id="49"/>
    </w:p>
    <w:p w14:paraId="5A618237" w14:textId="77777777" w:rsidR="002465EC" w:rsidRPr="0072373B" w:rsidRDefault="002465EC" w:rsidP="002465EC">
      <w:pPr>
        <w:jc w:val="both"/>
      </w:pPr>
      <w:bookmarkStart w:id="50" w:name="_Hlk528252242"/>
      <w:r>
        <w:t>This section introduces the location where the health check results are stored, as well as the type of validations performed and how they can be interpreted from the results saved to a table or a comma-separated file.</w:t>
      </w:r>
    </w:p>
    <w:p w14:paraId="69CD52B7" w14:textId="5B036FE4" w:rsidR="002465EC" w:rsidRDefault="002465EC" w:rsidP="002465EC">
      <w:pPr>
        <w:pStyle w:val="Heading2"/>
      </w:pPr>
      <w:bookmarkStart w:id="51" w:name="_Toc527042464"/>
      <w:bookmarkStart w:id="52" w:name="_Toc528236547"/>
      <w:bookmarkStart w:id="53" w:name="_Toc528331886"/>
      <w:bookmarkEnd w:id="50"/>
      <w:r>
        <w:t>Health Check Results</w:t>
      </w:r>
      <w:bookmarkEnd w:id="51"/>
      <w:bookmarkEnd w:id="52"/>
      <w:bookmarkEnd w:id="53"/>
    </w:p>
    <w:p w14:paraId="04EB356A" w14:textId="77777777" w:rsidR="002465EC" w:rsidRDefault="002465EC" w:rsidP="002465EC">
      <w:r>
        <w:t xml:space="preserve">The OHC tool captures the results of the test to the </w:t>
      </w:r>
      <w:r w:rsidRPr="00861AA8">
        <w:rPr>
          <w:b/>
        </w:rPr>
        <w:t>OASIS_HEALTH_CHECK</w:t>
      </w:r>
      <w:r>
        <w:t xml:space="preserve"> table. The following information is stored for some of the columns in that table:</w:t>
      </w:r>
    </w:p>
    <w:p w14:paraId="4E6CCB72" w14:textId="77777777" w:rsidR="002465EC" w:rsidRDefault="002465EC" w:rsidP="008543E8">
      <w:pPr>
        <w:pStyle w:val="ListParagraph"/>
        <w:numPr>
          <w:ilvl w:val="0"/>
          <w:numId w:val="26"/>
        </w:numPr>
      </w:pPr>
      <w:r w:rsidRPr="00D72235">
        <w:rPr>
          <w:b/>
        </w:rPr>
        <w:t>STATUS</w:t>
      </w:r>
      <w:r>
        <w:t xml:space="preserve"> column reports the test status with three status codes:</w:t>
      </w:r>
    </w:p>
    <w:p w14:paraId="3EC5A723" w14:textId="77777777" w:rsidR="002465EC" w:rsidRDefault="002465EC" w:rsidP="008543E8">
      <w:pPr>
        <w:pStyle w:val="ListParagraph"/>
        <w:numPr>
          <w:ilvl w:val="1"/>
          <w:numId w:val="20"/>
        </w:numPr>
      </w:pPr>
      <w:r>
        <w:t>OK – Validation was completed and was found to be the expected value.</w:t>
      </w:r>
    </w:p>
    <w:p w14:paraId="3FA9B192" w14:textId="77777777" w:rsidR="002465EC" w:rsidRDefault="002465EC" w:rsidP="008543E8">
      <w:pPr>
        <w:pStyle w:val="ListParagraph"/>
        <w:numPr>
          <w:ilvl w:val="1"/>
          <w:numId w:val="20"/>
        </w:numPr>
      </w:pPr>
      <w:r>
        <w:t>REVIEW – Validation was completed; a configuration issue was found. A status message field specifies the problem for the parameter.</w:t>
      </w:r>
    </w:p>
    <w:p w14:paraId="6C0E0F4B" w14:textId="77777777" w:rsidR="002465EC" w:rsidRPr="009036B0" w:rsidRDefault="002465EC" w:rsidP="008543E8">
      <w:pPr>
        <w:pStyle w:val="ListParagraph"/>
        <w:numPr>
          <w:ilvl w:val="1"/>
          <w:numId w:val="20"/>
        </w:numPr>
      </w:pPr>
      <w:bookmarkStart w:id="54" w:name="_Hlk527034680"/>
      <w:r w:rsidRPr="009036B0">
        <w:t xml:space="preserve">PENDING – Validation was not completed </w:t>
      </w:r>
      <w:r>
        <w:t>when a test case was added without the validation option.</w:t>
      </w:r>
    </w:p>
    <w:bookmarkEnd w:id="54"/>
    <w:p w14:paraId="726DA79B" w14:textId="77777777" w:rsidR="002465EC" w:rsidRDefault="002465EC" w:rsidP="008543E8">
      <w:pPr>
        <w:pStyle w:val="ListParagraph"/>
        <w:numPr>
          <w:ilvl w:val="0"/>
          <w:numId w:val="26"/>
        </w:numPr>
      </w:pPr>
      <w:r>
        <w:lastRenderedPageBreak/>
        <w:t xml:space="preserve">Presently, the following subsystems supported by OASIS Health Check tool are shown in the </w:t>
      </w:r>
      <w:r w:rsidRPr="00D72235">
        <w:rPr>
          <w:b/>
        </w:rPr>
        <w:t>SUB_SYSTEM</w:t>
      </w:r>
      <w:r>
        <w:t xml:space="preserve"> column:</w:t>
      </w:r>
    </w:p>
    <w:p w14:paraId="73C3CCC8" w14:textId="77777777" w:rsidR="002465EC" w:rsidRDefault="002465EC" w:rsidP="008543E8">
      <w:pPr>
        <w:pStyle w:val="ListParagraph"/>
        <w:numPr>
          <w:ilvl w:val="1"/>
          <w:numId w:val="20"/>
        </w:numPr>
      </w:pPr>
      <w:r>
        <w:t>CIS</w:t>
      </w:r>
    </w:p>
    <w:p w14:paraId="39940F04" w14:textId="77777777" w:rsidR="002465EC" w:rsidRDefault="002465EC" w:rsidP="008543E8">
      <w:pPr>
        <w:pStyle w:val="ListParagraph"/>
        <w:numPr>
          <w:ilvl w:val="1"/>
          <w:numId w:val="20"/>
        </w:numPr>
      </w:pPr>
      <w:r>
        <w:t>Claims</w:t>
      </w:r>
    </w:p>
    <w:p w14:paraId="0010D7C3" w14:textId="77777777" w:rsidR="002465EC" w:rsidRDefault="002465EC" w:rsidP="008543E8">
      <w:pPr>
        <w:pStyle w:val="ListParagraph"/>
        <w:numPr>
          <w:ilvl w:val="1"/>
          <w:numId w:val="20"/>
        </w:numPr>
      </w:pPr>
      <w:r>
        <w:t>FM</w:t>
      </w:r>
    </w:p>
    <w:p w14:paraId="2131F602" w14:textId="77777777" w:rsidR="002465EC" w:rsidRDefault="002465EC" w:rsidP="008543E8">
      <w:pPr>
        <w:pStyle w:val="ListParagraph"/>
        <w:numPr>
          <w:ilvl w:val="1"/>
          <w:numId w:val="20"/>
        </w:numPr>
      </w:pPr>
      <w:r>
        <w:t>Output</w:t>
      </w:r>
    </w:p>
    <w:p w14:paraId="14B77DFA" w14:textId="77777777" w:rsidR="002465EC" w:rsidRDefault="002465EC" w:rsidP="008543E8">
      <w:pPr>
        <w:pStyle w:val="ListParagraph"/>
        <w:numPr>
          <w:ilvl w:val="1"/>
          <w:numId w:val="20"/>
        </w:numPr>
      </w:pPr>
      <w:r>
        <w:t>Policy</w:t>
      </w:r>
    </w:p>
    <w:p w14:paraId="5E68995D" w14:textId="77777777" w:rsidR="002465EC" w:rsidRDefault="002465EC" w:rsidP="008543E8">
      <w:pPr>
        <w:pStyle w:val="ListParagraph"/>
        <w:numPr>
          <w:ilvl w:val="0"/>
          <w:numId w:val="26"/>
        </w:numPr>
      </w:pPr>
      <w:r>
        <w:t xml:space="preserve">Two categories of validations are supported as shown in the </w:t>
      </w:r>
      <w:r w:rsidRPr="00D72235">
        <w:rPr>
          <w:b/>
        </w:rPr>
        <w:t>OHC_CATEGORY</w:t>
      </w:r>
      <w:r>
        <w:t xml:space="preserve"> column:</w:t>
      </w:r>
    </w:p>
    <w:p w14:paraId="6DD071CE" w14:textId="77777777" w:rsidR="002465EC" w:rsidRDefault="002465EC" w:rsidP="008543E8">
      <w:pPr>
        <w:pStyle w:val="ListParagraph"/>
        <w:numPr>
          <w:ilvl w:val="1"/>
          <w:numId w:val="20"/>
        </w:numPr>
      </w:pPr>
      <w:r>
        <w:t xml:space="preserve">Configuration - Invalid configuration in the </w:t>
      </w:r>
      <w:r w:rsidRPr="002F6F0E">
        <w:rPr>
          <w:b/>
        </w:rPr>
        <w:t>SYSTEM_PARAMETER_UTIL</w:t>
      </w:r>
      <w:r>
        <w:t xml:space="preserve"> table for every subsystem. This category is stored in the following format: &lt;SUBSYSTEM&gt;_SYS_PARAM.</w:t>
      </w:r>
    </w:p>
    <w:p w14:paraId="70AAD0B0" w14:textId="77777777" w:rsidR="002465EC" w:rsidRDefault="002465EC" w:rsidP="008543E8">
      <w:pPr>
        <w:pStyle w:val="ListParagraph"/>
        <w:numPr>
          <w:ilvl w:val="1"/>
          <w:numId w:val="20"/>
        </w:numPr>
      </w:pPr>
      <w:r>
        <w:t>Data inconsistencies – Data inconsistencies found for the subsystem. This category is stored in the following format: &lt;SUBSYSTEM&gt;_CFG.</w:t>
      </w:r>
    </w:p>
    <w:p w14:paraId="6414DCA8" w14:textId="77777777" w:rsidR="002465EC" w:rsidRDefault="002465EC" w:rsidP="008543E8">
      <w:pPr>
        <w:pStyle w:val="ListParagraph"/>
        <w:numPr>
          <w:ilvl w:val="0"/>
          <w:numId w:val="26"/>
        </w:numPr>
      </w:pPr>
      <w:r>
        <w:t xml:space="preserve">Validation level is shown using column </w:t>
      </w:r>
      <w:r w:rsidRPr="00D72235">
        <w:rPr>
          <w:b/>
        </w:rPr>
        <w:t>OHC_LEVEL</w:t>
      </w:r>
      <w:r>
        <w:t xml:space="preserve"> and is used to assign severity level to the validation. Some of the validation levels are:</w:t>
      </w:r>
    </w:p>
    <w:p w14:paraId="0F620874" w14:textId="77777777" w:rsidR="002465EC" w:rsidRDefault="002465EC" w:rsidP="008543E8">
      <w:pPr>
        <w:pStyle w:val="ListParagraph"/>
        <w:numPr>
          <w:ilvl w:val="1"/>
          <w:numId w:val="20"/>
        </w:numPr>
      </w:pPr>
      <w:r>
        <w:t xml:space="preserve">INFO – Informational. This fix should be applied for OASIS to work efficiently. </w:t>
      </w:r>
    </w:p>
    <w:p w14:paraId="3EEB0170" w14:textId="77777777" w:rsidR="002465EC" w:rsidRDefault="002465EC" w:rsidP="008543E8">
      <w:pPr>
        <w:pStyle w:val="ListParagraph"/>
        <w:numPr>
          <w:ilvl w:val="1"/>
          <w:numId w:val="20"/>
        </w:numPr>
      </w:pPr>
      <w:r>
        <w:t xml:space="preserve">WARNING – Problem exists, but OASIS is operational. </w:t>
      </w:r>
    </w:p>
    <w:p w14:paraId="58A30179" w14:textId="77777777" w:rsidR="002465EC" w:rsidRDefault="002465EC" w:rsidP="008543E8">
      <w:pPr>
        <w:pStyle w:val="ListParagraph"/>
        <w:numPr>
          <w:ilvl w:val="1"/>
          <w:numId w:val="20"/>
        </w:numPr>
      </w:pPr>
      <w:r>
        <w:t>ERROR – The issue must be fixed.</w:t>
      </w:r>
    </w:p>
    <w:p w14:paraId="007C6C5B" w14:textId="77777777" w:rsidR="002465EC" w:rsidRDefault="002465EC" w:rsidP="002465EC">
      <w:r>
        <w:rPr>
          <w:noProof/>
        </w:rPr>
        <w:drawing>
          <wp:inline distT="0" distB="0" distL="0" distR="0" wp14:anchorId="420CA90C" wp14:editId="7ABE14F0">
            <wp:extent cx="5943600" cy="1268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602" cy="1273856"/>
                    </a:xfrm>
                    <a:prstGeom prst="rect">
                      <a:avLst/>
                    </a:prstGeom>
                  </pic:spPr>
                </pic:pic>
              </a:graphicData>
            </a:graphic>
          </wp:inline>
        </w:drawing>
      </w:r>
      <w:r>
        <w:t xml:space="preserve"> </w:t>
      </w:r>
    </w:p>
    <w:p w14:paraId="40559A07" w14:textId="77777777" w:rsidR="002465EC" w:rsidRDefault="002465EC" w:rsidP="002465EC">
      <w:pPr>
        <w:pStyle w:val="Heading2"/>
      </w:pPr>
      <w:bookmarkStart w:id="55" w:name="_Toc527042465"/>
      <w:bookmarkStart w:id="56" w:name="_Toc528236548"/>
      <w:bookmarkStart w:id="57" w:name="_Toc528331887"/>
      <w:r>
        <w:t>Health Check Interpretations</w:t>
      </w:r>
      <w:bookmarkEnd w:id="55"/>
      <w:bookmarkEnd w:id="56"/>
      <w:bookmarkEnd w:id="57"/>
    </w:p>
    <w:p w14:paraId="2F02D683" w14:textId="77777777" w:rsidR="002465EC" w:rsidRDefault="002465EC" w:rsidP="002465EC">
      <w:pPr>
        <w:jc w:val="both"/>
      </w:pPr>
      <w:r>
        <w:t>This section provides examples of interpreting the OHC tool results. Screenshots below show different test statuses and an explanation of what is expected in that test scenario.</w:t>
      </w:r>
    </w:p>
    <w:p w14:paraId="1AEC27F9" w14:textId="77777777" w:rsidR="002465EC" w:rsidRPr="006107CD" w:rsidRDefault="002465EC" w:rsidP="002465EC">
      <w:pPr>
        <w:pStyle w:val="Heading3"/>
      </w:pPr>
      <w:r>
        <w:lastRenderedPageBreak/>
        <w:t>Test Status – OK and REVIEW</w:t>
      </w:r>
    </w:p>
    <w:p w14:paraId="70C640C3" w14:textId="77777777" w:rsidR="002465EC" w:rsidRDefault="002465EC" w:rsidP="002465EC">
      <w:r>
        <w:rPr>
          <w:noProof/>
        </w:rPr>
        <w:drawing>
          <wp:inline distT="0" distB="0" distL="0" distR="0" wp14:anchorId="69362462" wp14:editId="5D1EC4B4">
            <wp:extent cx="5943600" cy="892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92810"/>
                    </a:xfrm>
                    <a:prstGeom prst="rect">
                      <a:avLst/>
                    </a:prstGeom>
                  </pic:spPr>
                </pic:pic>
              </a:graphicData>
            </a:graphic>
          </wp:inline>
        </w:drawing>
      </w:r>
    </w:p>
    <w:p w14:paraId="00AF79B8" w14:textId="77777777" w:rsidR="002465EC" w:rsidRDefault="002465EC" w:rsidP="002465EC">
      <w:r>
        <w:t>All expected parameter values are displayed with a status of OK and blank status message.</w:t>
      </w:r>
    </w:p>
    <w:p w14:paraId="66DD4B81" w14:textId="77777777" w:rsidR="002465EC" w:rsidRDefault="002465EC" w:rsidP="002465EC">
      <w:r>
        <w:rPr>
          <w:noProof/>
        </w:rPr>
        <w:drawing>
          <wp:inline distT="0" distB="0" distL="0" distR="0" wp14:anchorId="006D05F6" wp14:editId="718A564D">
            <wp:extent cx="5943600" cy="1268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68095"/>
                    </a:xfrm>
                    <a:prstGeom prst="rect">
                      <a:avLst/>
                    </a:prstGeom>
                  </pic:spPr>
                </pic:pic>
              </a:graphicData>
            </a:graphic>
          </wp:inline>
        </w:drawing>
      </w:r>
    </w:p>
    <w:p w14:paraId="52A66E87" w14:textId="77777777" w:rsidR="002465EC" w:rsidRDefault="002465EC" w:rsidP="002465EC">
      <w:r>
        <w:t>These examples show two types of validations:</w:t>
      </w:r>
    </w:p>
    <w:p w14:paraId="55EB0E1A" w14:textId="77777777" w:rsidR="002465EC" w:rsidRDefault="002465EC" w:rsidP="008543E8">
      <w:pPr>
        <w:pStyle w:val="ListParagraph"/>
        <w:numPr>
          <w:ilvl w:val="0"/>
          <w:numId w:val="2"/>
        </w:numPr>
      </w:pPr>
      <w:r w:rsidRPr="00754272">
        <w:rPr>
          <w:b/>
        </w:rPr>
        <w:t>OK</w:t>
      </w:r>
      <w:r>
        <w:t xml:space="preserve"> status for OS_APP_DATE_TO_DIR and OS_DIRECTORY_SIZE includes a blank status message field.</w:t>
      </w:r>
    </w:p>
    <w:p w14:paraId="3588EC37" w14:textId="77777777" w:rsidR="002465EC" w:rsidRDefault="002465EC" w:rsidP="008543E8">
      <w:pPr>
        <w:pStyle w:val="ListParagraph"/>
        <w:numPr>
          <w:ilvl w:val="0"/>
          <w:numId w:val="2"/>
        </w:numPr>
      </w:pPr>
      <w:r w:rsidRPr="00754272">
        <w:rPr>
          <w:b/>
        </w:rPr>
        <w:t>REVIEW</w:t>
      </w:r>
      <w:r>
        <w:t xml:space="preserve"> status includes an explanation of which validation failed in the status message field.</w:t>
      </w:r>
    </w:p>
    <w:p w14:paraId="60DABB9E" w14:textId="77777777" w:rsidR="002465EC" w:rsidRDefault="002465EC" w:rsidP="002465EC">
      <w:pPr>
        <w:pStyle w:val="Heading3"/>
      </w:pPr>
      <w:r>
        <w:t>Missing Parameter Configuration</w:t>
      </w:r>
    </w:p>
    <w:p w14:paraId="425C7ABC" w14:textId="77777777" w:rsidR="002465EC" w:rsidRDefault="002465EC" w:rsidP="002465EC">
      <w:r>
        <w:rPr>
          <w:noProof/>
        </w:rPr>
        <w:drawing>
          <wp:inline distT="0" distB="0" distL="0" distR="0" wp14:anchorId="631DC10E" wp14:editId="07842FD9">
            <wp:extent cx="5943600" cy="1268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8095"/>
                    </a:xfrm>
                    <a:prstGeom prst="rect">
                      <a:avLst/>
                    </a:prstGeom>
                  </pic:spPr>
                </pic:pic>
              </a:graphicData>
            </a:graphic>
          </wp:inline>
        </w:drawing>
      </w:r>
    </w:p>
    <w:p w14:paraId="70DD4C12" w14:textId="77777777" w:rsidR="002465EC" w:rsidRDefault="002465EC" w:rsidP="002465EC">
      <w:r w:rsidRPr="00754272">
        <w:rPr>
          <w:b/>
        </w:rPr>
        <w:t>ODS_INSTALLED</w:t>
      </w:r>
      <w:r>
        <w:t xml:space="preserve"> and </w:t>
      </w:r>
      <w:r w:rsidRPr="00754272">
        <w:rPr>
          <w:b/>
        </w:rPr>
        <w:t>ODS_VERSION</w:t>
      </w:r>
      <w:r>
        <w:t xml:space="preserve"> parameters are not set. Status is set to </w:t>
      </w:r>
      <w:r w:rsidRPr="00754272">
        <w:rPr>
          <w:b/>
        </w:rPr>
        <w:t>Validation_Pending</w:t>
      </w:r>
      <w:r>
        <w:t xml:space="preserve"> since validation was not completed for the missing parameters.</w:t>
      </w:r>
    </w:p>
    <w:p w14:paraId="74BC3D35" w14:textId="77777777" w:rsidR="002465EC" w:rsidRDefault="002465EC" w:rsidP="002465EC">
      <w:pPr>
        <w:pStyle w:val="Heading3"/>
      </w:pPr>
      <w:r>
        <w:lastRenderedPageBreak/>
        <w:t>Invalid Parameter Value</w:t>
      </w:r>
    </w:p>
    <w:p w14:paraId="7484FF08" w14:textId="77777777" w:rsidR="002465EC" w:rsidRDefault="002465EC" w:rsidP="002465EC">
      <w:r>
        <w:rPr>
          <w:noProof/>
        </w:rPr>
        <w:drawing>
          <wp:inline distT="0" distB="0" distL="0" distR="0" wp14:anchorId="752C51AC" wp14:editId="40463C61">
            <wp:extent cx="5943600" cy="1268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8095"/>
                    </a:xfrm>
                    <a:prstGeom prst="rect">
                      <a:avLst/>
                    </a:prstGeom>
                  </pic:spPr>
                </pic:pic>
              </a:graphicData>
            </a:graphic>
          </wp:inline>
        </w:drawing>
      </w:r>
    </w:p>
    <w:p w14:paraId="2D38BB96" w14:textId="77777777" w:rsidR="002465EC" w:rsidRDefault="002465EC" w:rsidP="002465EC">
      <w:r w:rsidRPr="00754272">
        <w:rPr>
          <w:b/>
        </w:rPr>
        <w:t>ODS_VERSION</w:t>
      </w:r>
      <w:r>
        <w:t xml:space="preserve"> is a floating number. </w:t>
      </w:r>
    </w:p>
    <w:p w14:paraId="74812FB2" w14:textId="77777777" w:rsidR="002465EC" w:rsidRDefault="002465EC" w:rsidP="002465EC">
      <w:r w:rsidRPr="00754272">
        <w:rPr>
          <w:b/>
        </w:rPr>
        <w:t>ODS_INSTALLED</w:t>
      </w:r>
      <w:r>
        <w:t xml:space="preserve"> is expected to be Y.</w:t>
      </w:r>
    </w:p>
    <w:p w14:paraId="1B0FC770" w14:textId="77777777" w:rsidR="002465EC" w:rsidRDefault="002465EC" w:rsidP="002465EC">
      <w:pPr>
        <w:pStyle w:val="Heading3"/>
      </w:pPr>
      <w:r>
        <w:t>Parameter Validation Failure</w:t>
      </w:r>
    </w:p>
    <w:p w14:paraId="4762CC42" w14:textId="77777777" w:rsidR="002465EC" w:rsidRDefault="002465EC" w:rsidP="002465EC">
      <w:r>
        <w:rPr>
          <w:noProof/>
        </w:rPr>
        <w:drawing>
          <wp:inline distT="0" distB="0" distL="0" distR="0" wp14:anchorId="618729AE" wp14:editId="1956ED40">
            <wp:extent cx="5943600" cy="1268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68095"/>
                    </a:xfrm>
                    <a:prstGeom prst="rect">
                      <a:avLst/>
                    </a:prstGeom>
                  </pic:spPr>
                </pic:pic>
              </a:graphicData>
            </a:graphic>
          </wp:inline>
        </w:drawing>
      </w:r>
    </w:p>
    <w:p w14:paraId="3442DF23" w14:textId="77777777" w:rsidR="002465EC" w:rsidRDefault="002465EC" w:rsidP="002465EC">
      <w:r>
        <w:t xml:space="preserve">If </w:t>
      </w:r>
      <w:r w:rsidRPr="00754272">
        <w:rPr>
          <w:b/>
        </w:rPr>
        <w:t>OS_</w:t>
      </w:r>
      <w:r>
        <w:rPr>
          <w:b/>
        </w:rPr>
        <w:t>SORT_</w:t>
      </w:r>
      <w:r w:rsidRPr="00754272">
        <w:rPr>
          <w:b/>
        </w:rPr>
        <w:t>FORM</w:t>
      </w:r>
      <w:r>
        <w:t xml:space="preserve"> is set to </w:t>
      </w:r>
      <w:r w:rsidRPr="00754272">
        <w:rPr>
          <w:b/>
        </w:rPr>
        <w:t>‘Y’</w:t>
      </w:r>
      <w:r>
        <w:t xml:space="preserve">, jobs must be present to handle EOD for a form that is configured to be </w:t>
      </w:r>
      <w:r w:rsidRPr="00754272">
        <w:rPr>
          <w:b/>
        </w:rPr>
        <w:t>End Of Day</w:t>
      </w:r>
      <w:r>
        <w:t xml:space="preserve">. Since it did not find that job, this is set to </w:t>
      </w:r>
      <w:r w:rsidRPr="00754272">
        <w:rPr>
          <w:b/>
        </w:rPr>
        <w:t>REVIEW</w:t>
      </w:r>
      <w:r>
        <w:t>.</w:t>
      </w:r>
    </w:p>
    <w:p w14:paraId="04770F6B" w14:textId="77777777" w:rsidR="002465EC" w:rsidRDefault="002465EC" w:rsidP="002465EC">
      <w:pPr>
        <w:pStyle w:val="Heading3"/>
      </w:pPr>
      <w:r>
        <w:t>Incorrect Parameter Value</w:t>
      </w:r>
    </w:p>
    <w:p w14:paraId="66973D35" w14:textId="77777777" w:rsidR="002465EC" w:rsidRDefault="002465EC" w:rsidP="002465EC">
      <w:r>
        <w:rPr>
          <w:noProof/>
        </w:rPr>
        <w:drawing>
          <wp:inline distT="0" distB="0" distL="0" distR="0" wp14:anchorId="36D87F73" wp14:editId="2A9E3865">
            <wp:extent cx="5943600" cy="940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40435"/>
                    </a:xfrm>
                    <a:prstGeom prst="rect">
                      <a:avLst/>
                    </a:prstGeom>
                  </pic:spPr>
                </pic:pic>
              </a:graphicData>
            </a:graphic>
          </wp:inline>
        </w:drawing>
      </w:r>
    </w:p>
    <w:p w14:paraId="53140314" w14:textId="77777777" w:rsidR="002465EC" w:rsidRDefault="002465EC" w:rsidP="002465EC">
      <w:r w:rsidRPr="00754272">
        <w:rPr>
          <w:b/>
        </w:rPr>
        <w:t>ODS_Version</w:t>
      </w:r>
      <w:r>
        <w:t xml:space="preserve"> should equal 2.1.</w:t>
      </w:r>
    </w:p>
    <w:p w14:paraId="41C6F487" w14:textId="77777777" w:rsidR="002465EC" w:rsidRDefault="002465EC" w:rsidP="002465EC">
      <w:r w:rsidRPr="00754272">
        <w:rPr>
          <w:b/>
        </w:rPr>
        <w:t>ODS_INSTALLED</w:t>
      </w:r>
      <w:r>
        <w:t xml:space="preserve"> is expected to be set to </w:t>
      </w:r>
      <w:r w:rsidRPr="00754272">
        <w:rPr>
          <w:b/>
        </w:rPr>
        <w:t>‘Y’</w:t>
      </w:r>
      <w:r>
        <w:rPr>
          <w:b/>
        </w:rPr>
        <w:t>.</w:t>
      </w:r>
    </w:p>
    <w:p w14:paraId="089FA5DB" w14:textId="77777777" w:rsidR="002465EC" w:rsidRDefault="002465EC" w:rsidP="002465EC">
      <w:r>
        <w:rPr>
          <w:noProof/>
        </w:rPr>
        <w:lastRenderedPageBreak/>
        <w:drawing>
          <wp:inline distT="0" distB="0" distL="0" distR="0" wp14:anchorId="12E63776" wp14:editId="24EA6942">
            <wp:extent cx="5943600" cy="1268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68095"/>
                    </a:xfrm>
                    <a:prstGeom prst="rect">
                      <a:avLst/>
                    </a:prstGeom>
                  </pic:spPr>
                </pic:pic>
              </a:graphicData>
            </a:graphic>
          </wp:inline>
        </w:drawing>
      </w:r>
    </w:p>
    <w:p w14:paraId="6FAA689F" w14:textId="77777777" w:rsidR="002465EC" w:rsidRDefault="002465EC" w:rsidP="002465EC">
      <w:r w:rsidRPr="00754272">
        <w:rPr>
          <w:b/>
        </w:rPr>
        <w:t>OS_APP_DATE_TO_DIR</w:t>
      </w:r>
      <w:r>
        <w:t xml:space="preserve"> is expected to be set as </w:t>
      </w:r>
      <w:r w:rsidRPr="00754272">
        <w:rPr>
          <w:b/>
        </w:rPr>
        <w:t>‘YYYYMM’</w:t>
      </w:r>
      <w:r>
        <w:rPr>
          <w:b/>
        </w:rPr>
        <w:t>.</w:t>
      </w:r>
    </w:p>
    <w:p w14:paraId="777C8016" w14:textId="77777777" w:rsidR="002465EC" w:rsidRDefault="002465EC" w:rsidP="002465EC">
      <w:r w:rsidRPr="00754272">
        <w:rPr>
          <w:b/>
        </w:rPr>
        <w:t>OS_DIRECTORY_SIZE</w:t>
      </w:r>
      <w:r>
        <w:t xml:space="preserve"> is expected to be set to </w:t>
      </w:r>
      <w:r w:rsidRPr="00754272">
        <w:rPr>
          <w:b/>
        </w:rPr>
        <w:t>1000</w:t>
      </w:r>
      <w:r>
        <w:t>.</w:t>
      </w:r>
    </w:p>
    <w:p w14:paraId="7E4AD495" w14:textId="77777777" w:rsidR="002465EC" w:rsidRDefault="002465EC" w:rsidP="002465EC">
      <w:r w:rsidRPr="00754272">
        <w:rPr>
          <w:b/>
        </w:rPr>
        <w:t>OS_SORT_FORM</w:t>
      </w:r>
      <w:r>
        <w:t xml:space="preserve"> is expected to be set to ‘</w:t>
      </w:r>
      <w:r w:rsidRPr="00754272">
        <w:rPr>
          <w:b/>
        </w:rPr>
        <w:t>Y</w:t>
      </w:r>
      <w:r>
        <w:rPr>
          <w:b/>
        </w:rPr>
        <w:t>’.</w:t>
      </w:r>
    </w:p>
    <w:p w14:paraId="23B5B26C" w14:textId="4328FE66" w:rsidR="00754272" w:rsidRPr="002465EC" w:rsidRDefault="002465EC" w:rsidP="002465EC">
      <w:r w:rsidRPr="00754272">
        <w:rPr>
          <w:b/>
        </w:rPr>
        <w:t>ODS_VERSION</w:t>
      </w:r>
      <w:r>
        <w:t xml:space="preserve"> is expected to be </w:t>
      </w:r>
      <w:r w:rsidRPr="00754272">
        <w:rPr>
          <w:b/>
        </w:rPr>
        <w:t>2.1</w:t>
      </w:r>
      <w:r>
        <w:t>.</w:t>
      </w:r>
    </w:p>
    <w:p w14:paraId="639D40E1" w14:textId="634F94F5" w:rsidR="00FA1424" w:rsidRDefault="00CC44AB" w:rsidP="003C4118">
      <w:pPr>
        <w:pStyle w:val="Heading1"/>
      </w:pPr>
      <w:bookmarkStart w:id="58" w:name="_Toc527042470"/>
      <w:bookmarkStart w:id="59" w:name="_Toc528236553"/>
      <w:bookmarkStart w:id="60" w:name="_Toc528331888"/>
      <w:r>
        <w:t>Self</w:t>
      </w:r>
      <w:r w:rsidR="00754272">
        <w:t>-Service</w:t>
      </w:r>
      <w:bookmarkEnd w:id="58"/>
      <w:bookmarkEnd w:id="59"/>
      <w:bookmarkEnd w:id="60"/>
    </w:p>
    <w:p w14:paraId="1E401574" w14:textId="5091C777" w:rsidR="004502B1" w:rsidRDefault="004502B1" w:rsidP="00754272">
      <w:r>
        <w:t>Customers</w:t>
      </w:r>
      <w:r w:rsidR="00754272">
        <w:t xml:space="preserve"> may </w:t>
      </w:r>
      <w:r>
        <w:t xml:space="preserve">resolve the issues </w:t>
      </w:r>
      <w:r w:rsidR="00754272">
        <w:t xml:space="preserve">on their own </w:t>
      </w:r>
      <w:r w:rsidR="00E73CE4">
        <w:t xml:space="preserve">using </w:t>
      </w:r>
      <w:r w:rsidR="00593922">
        <w:t>OHC tool</w:t>
      </w:r>
      <w:r w:rsidR="00E73CE4">
        <w:t xml:space="preserve">. </w:t>
      </w:r>
      <w:r w:rsidR="00AF3BE2">
        <w:t xml:space="preserve">Below is </w:t>
      </w:r>
      <w:r w:rsidR="00D75DB4">
        <w:t>an example</w:t>
      </w:r>
      <w:r w:rsidR="00AF3BE2">
        <w:t xml:space="preserve"> of self-service using one of Delph</w:t>
      </w:r>
      <w:r w:rsidR="00E73CE4">
        <w:t>i environment</w:t>
      </w:r>
      <w:r w:rsidR="00AF3BE2">
        <w:t>s</w:t>
      </w:r>
      <w:r w:rsidR="00E73CE4">
        <w:t>.</w:t>
      </w:r>
    </w:p>
    <w:p w14:paraId="75E6B2D1" w14:textId="5D4553DB" w:rsidR="00AF3BE2" w:rsidRPr="004502B1" w:rsidRDefault="00AF3BE2" w:rsidP="00620B38">
      <w:pPr>
        <w:pStyle w:val="Heading2"/>
      </w:pPr>
      <w:bookmarkStart w:id="61" w:name="_Toc527042471"/>
      <w:bookmarkStart w:id="62" w:name="_Toc528236554"/>
      <w:bookmarkStart w:id="63" w:name="_Toc528331889"/>
      <w:r>
        <w:t>Self-Service Steps</w:t>
      </w:r>
      <w:bookmarkEnd w:id="61"/>
      <w:bookmarkEnd w:id="62"/>
      <w:bookmarkEnd w:id="63"/>
    </w:p>
    <w:p w14:paraId="585D42CA" w14:textId="004DD8D5" w:rsidR="007628C1" w:rsidRPr="007628C1" w:rsidRDefault="00AF3BE2" w:rsidP="00AF3BE2">
      <w:r>
        <w:t>The following</w:t>
      </w:r>
      <w:r w:rsidR="007628C1">
        <w:t xml:space="preserve"> steps </w:t>
      </w:r>
      <w:r>
        <w:t>are required</w:t>
      </w:r>
      <w:r w:rsidR="007628C1">
        <w:t xml:space="preserve"> to successf</w:t>
      </w:r>
      <w:r>
        <w:t>ully resolve an issue found during OASIS</w:t>
      </w:r>
      <w:r w:rsidR="007628C1">
        <w:t xml:space="preserve"> health check</w:t>
      </w:r>
      <w:r>
        <w:t xml:space="preserve"> process:</w:t>
      </w:r>
    </w:p>
    <w:p w14:paraId="6285D4B2" w14:textId="768F60AA" w:rsidR="004F19C9" w:rsidRDefault="004F19C9" w:rsidP="008543E8">
      <w:pPr>
        <w:pStyle w:val="ListParagraph"/>
        <w:numPr>
          <w:ilvl w:val="0"/>
          <w:numId w:val="19"/>
        </w:numPr>
      </w:pPr>
      <w:r>
        <w:t>Run health check</w:t>
      </w:r>
      <w:r w:rsidR="004502B1">
        <w:t xml:space="preserve"> for a small subset (one subsystem)</w:t>
      </w:r>
      <w:r w:rsidR="00AF3BE2">
        <w:t>.</w:t>
      </w:r>
    </w:p>
    <w:p w14:paraId="2F91D383" w14:textId="619A5329" w:rsidR="004F19C9" w:rsidRPr="00C61421" w:rsidRDefault="004502B1" w:rsidP="008543E8">
      <w:pPr>
        <w:pStyle w:val="ListParagraph"/>
        <w:numPr>
          <w:ilvl w:val="0"/>
          <w:numId w:val="19"/>
        </w:numPr>
      </w:pPr>
      <w:r>
        <w:t>Check for any errors (</w:t>
      </w:r>
      <w:r w:rsidR="00AF3BE2">
        <w:t>review</w:t>
      </w:r>
      <w:r>
        <w:t xml:space="preserve"> the ohc_sql used to trigger the error)</w:t>
      </w:r>
      <w:r w:rsidR="00AF3BE2">
        <w:t>.</w:t>
      </w:r>
    </w:p>
    <w:p w14:paraId="6B80ABBA" w14:textId="36216C6C" w:rsidR="004F19C9" w:rsidRDefault="004502B1" w:rsidP="008543E8">
      <w:pPr>
        <w:pStyle w:val="ListParagraph"/>
        <w:numPr>
          <w:ilvl w:val="0"/>
          <w:numId w:val="19"/>
        </w:numPr>
      </w:pPr>
      <w:r>
        <w:t>Fix an</w:t>
      </w:r>
      <w:r w:rsidR="00AF3BE2">
        <w:t>y found</w:t>
      </w:r>
      <w:r>
        <w:t xml:space="preserve"> error</w:t>
      </w:r>
      <w:r w:rsidR="00AF3BE2">
        <w:t>s</w:t>
      </w:r>
      <w:r>
        <w:t>.</w:t>
      </w:r>
    </w:p>
    <w:p w14:paraId="4CA28612" w14:textId="2E8E87FB" w:rsidR="004F19C9" w:rsidRDefault="004F19C9" w:rsidP="008543E8">
      <w:pPr>
        <w:pStyle w:val="ListParagraph"/>
        <w:numPr>
          <w:ilvl w:val="0"/>
          <w:numId w:val="19"/>
        </w:numPr>
      </w:pPr>
      <w:r>
        <w:t xml:space="preserve">Run </w:t>
      </w:r>
      <w:r w:rsidR="00AF3BE2">
        <w:t xml:space="preserve">the </w:t>
      </w:r>
      <w:r w:rsidR="004502B1">
        <w:t xml:space="preserve">same </w:t>
      </w:r>
      <w:r>
        <w:t>health check</w:t>
      </w:r>
      <w:r w:rsidR="004502B1">
        <w:t xml:space="preserve"> for that small subset (</w:t>
      </w:r>
      <w:r w:rsidR="00AF3BE2">
        <w:t>one sub</w:t>
      </w:r>
      <w:r w:rsidR="004502B1">
        <w:t>system)</w:t>
      </w:r>
      <w:r w:rsidR="00AF3BE2">
        <w:t>.</w:t>
      </w:r>
    </w:p>
    <w:p w14:paraId="3332AD3A" w14:textId="4A9AD586" w:rsidR="004F19C9" w:rsidRPr="00C61421" w:rsidRDefault="00AF3BE2" w:rsidP="008543E8">
      <w:pPr>
        <w:pStyle w:val="ListParagraph"/>
        <w:numPr>
          <w:ilvl w:val="0"/>
          <w:numId w:val="19"/>
        </w:numPr>
      </w:pPr>
      <w:r>
        <w:t>Check to see if the error</w:t>
      </w:r>
      <w:r w:rsidR="004F19C9">
        <w:t xml:space="preserve">s </w:t>
      </w:r>
      <w:r>
        <w:t xml:space="preserve">have been </w:t>
      </w:r>
      <w:r w:rsidR="004F19C9">
        <w:t>resolved</w:t>
      </w:r>
      <w:r>
        <w:t>.</w:t>
      </w:r>
    </w:p>
    <w:p w14:paraId="48AC3043" w14:textId="05A50633" w:rsidR="007628C1" w:rsidRPr="004502B1" w:rsidRDefault="00AF3BE2" w:rsidP="00620B38">
      <w:pPr>
        <w:pStyle w:val="Heading2"/>
      </w:pPr>
      <w:bookmarkStart w:id="64" w:name="_Toc527042472"/>
      <w:bookmarkStart w:id="65" w:name="_Toc528236555"/>
      <w:bookmarkStart w:id="66" w:name="_Toc528331890"/>
      <w:r>
        <w:t>An Example of a S</w:t>
      </w:r>
      <w:r w:rsidR="00D17983">
        <w:t>elf-</w:t>
      </w:r>
      <w:r>
        <w:t>Service P</w:t>
      </w:r>
      <w:r w:rsidR="00D17983">
        <w:t xml:space="preserve">rocedure </w:t>
      </w:r>
      <w:r>
        <w:t>Performed</w:t>
      </w:r>
      <w:r w:rsidR="00D17983">
        <w:t xml:space="preserve"> </w:t>
      </w:r>
      <w:r w:rsidR="00CF7647">
        <w:t>in odev20181se</w:t>
      </w:r>
      <w:bookmarkEnd w:id="64"/>
      <w:bookmarkEnd w:id="65"/>
      <w:bookmarkEnd w:id="66"/>
    </w:p>
    <w:p w14:paraId="10C452E9" w14:textId="7912278C" w:rsidR="007628C1" w:rsidRDefault="007628C1" w:rsidP="008543E8">
      <w:pPr>
        <w:pStyle w:val="ListParagraph"/>
        <w:numPr>
          <w:ilvl w:val="0"/>
          <w:numId w:val="25"/>
        </w:numPr>
      </w:pPr>
      <w:r>
        <w:t>Run health check for a sm</w:t>
      </w:r>
      <w:r w:rsidR="00AF3BE2">
        <w:t>all subset (one sub</w:t>
      </w:r>
      <w:r>
        <w:t>system</w:t>
      </w:r>
      <w:r w:rsidR="00B01B2A">
        <w:t xml:space="preserve">, </w:t>
      </w:r>
      <w:r w:rsidR="00AF3BE2">
        <w:t>in this case CIS</w:t>
      </w:r>
      <w:r>
        <w:t>)</w:t>
      </w:r>
      <w:r w:rsidR="00AF3BE2">
        <w:t>.</w:t>
      </w:r>
    </w:p>
    <w:p w14:paraId="3A0C1FE3" w14:textId="174D7DC8" w:rsidR="00FB7CE1" w:rsidRDefault="00C7539E" w:rsidP="00DA481F">
      <w:pPr>
        <w:ind w:left="720"/>
      </w:pPr>
      <w:r>
        <w:rPr>
          <w:noProof/>
        </w:rPr>
        <w:lastRenderedPageBreak/>
        <w:drawing>
          <wp:inline distT="0" distB="0" distL="0" distR="0" wp14:anchorId="39B2FF1E" wp14:editId="6B9A3E1B">
            <wp:extent cx="5943600" cy="2362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2200"/>
                    </a:xfrm>
                    <a:prstGeom prst="rect">
                      <a:avLst/>
                    </a:prstGeom>
                  </pic:spPr>
                </pic:pic>
              </a:graphicData>
            </a:graphic>
          </wp:inline>
        </w:drawing>
      </w:r>
    </w:p>
    <w:p w14:paraId="38F6D6D6" w14:textId="1BC28B99" w:rsidR="00204E3A" w:rsidRDefault="007628C1" w:rsidP="008543E8">
      <w:pPr>
        <w:pStyle w:val="ListParagraph"/>
        <w:numPr>
          <w:ilvl w:val="0"/>
          <w:numId w:val="25"/>
        </w:numPr>
      </w:pPr>
      <w:r>
        <w:t>Check for any errors (look at the oh</w:t>
      </w:r>
      <w:r w:rsidR="00204E3A">
        <w:t>c_sql used to trigger the error)</w:t>
      </w:r>
      <w:r w:rsidR="00AF3BE2">
        <w:t>.</w:t>
      </w:r>
    </w:p>
    <w:p w14:paraId="220BB984" w14:textId="1CE3D264" w:rsidR="00204E3A" w:rsidRDefault="00ED5535" w:rsidP="00DA481F">
      <w:pPr>
        <w:ind w:left="720"/>
      </w:pPr>
      <w:r>
        <w:rPr>
          <w:noProof/>
        </w:rPr>
        <w:drawing>
          <wp:inline distT="0" distB="0" distL="0" distR="0" wp14:anchorId="6B0B1872" wp14:editId="47F652E1">
            <wp:extent cx="5829300" cy="102697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7816" cy="1032002"/>
                    </a:xfrm>
                    <a:prstGeom prst="rect">
                      <a:avLst/>
                    </a:prstGeom>
                  </pic:spPr>
                </pic:pic>
              </a:graphicData>
            </a:graphic>
          </wp:inline>
        </w:drawing>
      </w:r>
    </w:p>
    <w:p w14:paraId="00A66598" w14:textId="6C7A6268" w:rsidR="00782CFC" w:rsidRDefault="00782CFC" w:rsidP="008543E8">
      <w:pPr>
        <w:pStyle w:val="ListParagraph"/>
        <w:numPr>
          <w:ilvl w:val="0"/>
          <w:numId w:val="25"/>
        </w:numPr>
      </w:pPr>
      <w:r>
        <w:t xml:space="preserve">Click on the “…” to get the </w:t>
      </w:r>
      <w:r w:rsidR="00AF3BE2">
        <w:t xml:space="preserve">SQL and </w:t>
      </w:r>
      <w:r>
        <w:t xml:space="preserve">run the </w:t>
      </w:r>
      <w:r w:rsidR="00AF3BE2">
        <w:t>SQL</w:t>
      </w:r>
      <w:r>
        <w:t xml:space="preserve"> with minor updates as shown below,</w:t>
      </w:r>
    </w:p>
    <w:p w14:paraId="20BA0226" w14:textId="7B852898" w:rsidR="00782CFC" w:rsidRDefault="00357AA6" w:rsidP="00AF3BE2">
      <w:pPr>
        <w:ind w:left="720"/>
      </w:pPr>
      <w:r>
        <w:rPr>
          <w:noProof/>
        </w:rPr>
        <w:drawing>
          <wp:inline distT="0" distB="0" distL="0" distR="0" wp14:anchorId="3E7346E1" wp14:editId="45390FD2">
            <wp:extent cx="5414572" cy="1189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4492" cy="1191534"/>
                    </a:xfrm>
                    <a:prstGeom prst="rect">
                      <a:avLst/>
                    </a:prstGeom>
                  </pic:spPr>
                </pic:pic>
              </a:graphicData>
            </a:graphic>
          </wp:inline>
        </w:drawing>
      </w:r>
    </w:p>
    <w:p w14:paraId="1CE7404C" w14:textId="7832DBEC" w:rsidR="00204E3A" w:rsidRDefault="00AF3BE2" w:rsidP="008543E8">
      <w:pPr>
        <w:pStyle w:val="ListParagraph"/>
        <w:numPr>
          <w:ilvl w:val="0"/>
          <w:numId w:val="25"/>
        </w:numPr>
      </w:pPr>
      <w:r>
        <w:t>The error rows will be displayed</w:t>
      </w:r>
    </w:p>
    <w:p w14:paraId="463D1972" w14:textId="0AA6BA0B" w:rsidR="001A3A2C" w:rsidRPr="00C61421" w:rsidRDefault="001A3A2C" w:rsidP="00AF3BE2">
      <w:pPr>
        <w:ind w:left="720"/>
      </w:pPr>
      <w:r>
        <w:rPr>
          <w:noProof/>
        </w:rPr>
        <w:drawing>
          <wp:inline distT="0" distB="0" distL="0" distR="0" wp14:anchorId="393BFE48" wp14:editId="71835FFD">
            <wp:extent cx="5057775" cy="8975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0622" cy="898044"/>
                    </a:xfrm>
                    <a:prstGeom prst="rect">
                      <a:avLst/>
                    </a:prstGeom>
                  </pic:spPr>
                </pic:pic>
              </a:graphicData>
            </a:graphic>
          </wp:inline>
        </w:drawing>
      </w:r>
    </w:p>
    <w:p w14:paraId="53C592D9" w14:textId="140B21DA" w:rsidR="007628C1" w:rsidRDefault="007628C1" w:rsidP="008543E8">
      <w:pPr>
        <w:pStyle w:val="ListParagraph"/>
      </w:pPr>
      <w:r>
        <w:t xml:space="preserve">Fix </w:t>
      </w:r>
      <w:r w:rsidR="00AF3BE2">
        <w:t>the</w:t>
      </w:r>
      <w:r>
        <w:t xml:space="preserve"> error.</w:t>
      </w:r>
      <w:r w:rsidR="00ED5535">
        <w:t xml:space="preserve"> </w:t>
      </w:r>
      <w:r w:rsidR="00AF3BE2">
        <w:t xml:space="preserve">In this case, the </w:t>
      </w:r>
      <w:r w:rsidR="00ED5535">
        <w:t>primary address fo</w:t>
      </w:r>
      <w:r w:rsidR="00AF3BE2">
        <w:t>r the first entity on the query was added.</w:t>
      </w:r>
    </w:p>
    <w:p w14:paraId="6BCF2218" w14:textId="35A84741" w:rsidR="00ED5535" w:rsidRDefault="00ED5535" w:rsidP="00AF3BE2">
      <w:pPr>
        <w:ind w:left="720"/>
      </w:pPr>
      <w:r>
        <w:rPr>
          <w:noProof/>
        </w:rPr>
        <w:lastRenderedPageBreak/>
        <w:drawing>
          <wp:inline distT="0" distB="0" distL="0" distR="0" wp14:anchorId="13C26454" wp14:editId="55C2503A">
            <wp:extent cx="5000625" cy="20851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3501" cy="2090566"/>
                    </a:xfrm>
                    <a:prstGeom prst="rect">
                      <a:avLst/>
                    </a:prstGeom>
                  </pic:spPr>
                </pic:pic>
              </a:graphicData>
            </a:graphic>
          </wp:inline>
        </w:drawing>
      </w:r>
    </w:p>
    <w:p w14:paraId="2D7D5BF1" w14:textId="140EC73D" w:rsidR="00CF7647" w:rsidRDefault="007628C1" w:rsidP="008543E8">
      <w:pPr>
        <w:pStyle w:val="ListParagraph"/>
      </w:pPr>
      <w:r>
        <w:t xml:space="preserve">Run </w:t>
      </w:r>
      <w:r w:rsidR="00AF3BE2">
        <w:t xml:space="preserve">the </w:t>
      </w:r>
      <w:r>
        <w:t>same health check for tha</w:t>
      </w:r>
      <w:r w:rsidR="00AF3BE2">
        <w:t>t small subset (one subs</w:t>
      </w:r>
      <w:r>
        <w:t>ystem</w:t>
      </w:r>
      <w:r w:rsidR="00483B4B">
        <w:t>,</w:t>
      </w:r>
      <w:r w:rsidR="00AF3BE2">
        <w:t xml:space="preserve"> in this case CIS</w:t>
      </w:r>
      <w:r>
        <w:t>)</w:t>
      </w:r>
      <w:r w:rsidR="00AF3BE2">
        <w:t>.</w:t>
      </w:r>
    </w:p>
    <w:p w14:paraId="6298C34E" w14:textId="32FA570A" w:rsidR="00A96CFA" w:rsidRDefault="00A96CFA" w:rsidP="00AF3BE2">
      <w:pPr>
        <w:ind w:left="720"/>
      </w:pPr>
      <w:r>
        <w:rPr>
          <w:noProof/>
        </w:rPr>
        <w:drawing>
          <wp:inline distT="0" distB="0" distL="0" distR="0" wp14:anchorId="48E9EE67" wp14:editId="536D6F98">
            <wp:extent cx="5943600" cy="1047115"/>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47115"/>
                    </a:xfrm>
                    <a:prstGeom prst="rect">
                      <a:avLst/>
                    </a:prstGeom>
                  </pic:spPr>
                </pic:pic>
              </a:graphicData>
            </a:graphic>
          </wp:inline>
        </w:drawing>
      </w:r>
    </w:p>
    <w:p w14:paraId="5E42FD93" w14:textId="15896671" w:rsidR="007F7F53" w:rsidRDefault="007628C1" w:rsidP="008543E8">
      <w:pPr>
        <w:pStyle w:val="ListParagraph"/>
      </w:pPr>
      <w:r>
        <w:t xml:space="preserve">Check to </w:t>
      </w:r>
      <w:r w:rsidR="00AF3BE2">
        <w:t>make sure the error was</w:t>
      </w:r>
      <w:r>
        <w:t xml:space="preserve"> resolved</w:t>
      </w:r>
      <w:r w:rsidR="00A96CFA">
        <w:t xml:space="preserve">. </w:t>
      </w:r>
    </w:p>
    <w:p w14:paraId="652C4435" w14:textId="5EB86B1D" w:rsidR="00D66C37" w:rsidRDefault="000B130B" w:rsidP="00D75DB4">
      <w:pPr>
        <w:ind w:left="360"/>
      </w:pPr>
      <w:r>
        <w:t xml:space="preserve">The </w:t>
      </w:r>
      <w:r w:rsidR="00A96CFA">
        <w:t xml:space="preserve">number of rows </w:t>
      </w:r>
      <w:r>
        <w:t xml:space="preserve">of the health check </w:t>
      </w:r>
      <w:r w:rsidR="00A96CFA">
        <w:t>went down by one from 3530 rows</w:t>
      </w:r>
      <w:r>
        <w:t xml:space="preserve"> on the previous run</w:t>
      </w:r>
      <w:r w:rsidR="00A96CFA">
        <w:t xml:space="preserve"> to 3529 </w:t>
      </w:r>
      <w:r>
        <w:t>rows on the present run.</w:t>
      </w:r>
    </w:p>
    <w:p w14:paraId="670FA4D3" w14:textId="77777777" w:rsidR="00AF3BE2" w:rsidRDefault="00AF3BE2">
      <w:pPr>
        <w:spacing w:after="160" w:line="259" w:lineRule="auto"/>
        <w:rPr>
          <w:rFonts w:ascii="Arial" w:hAnsi="Arial"/>
          <w:b/>
          <w:kern w:val="32"/>
          <w:sz w:val="32"/>
        </w:rPr>
      </w:pPr>
      <w:r>
        <w:br w:type="page"/>
      </w:r>
    </w:p>
    <w:p w14:paraId="04160D65" w14:textId="3E97F7F1" w:rsidR="00450B37" w:rsidRDefault="00450B37" w:rsidP="003C4118">
      <w:pPr>
        <w:pStyle w:val="Heading1"/>
      </w:pPr>
      <w:bookmarkStart w:id="67" w:name="_Toc527042473"/>
      <w:bookmarkStart w:id="68" w:name="_Toc528236556"/>
      <w:bookmarkStart w:id="69" w:name="_Toc528331891"/>
      <w:r>
        <w:lastRenderedPageBreak/>
        <w:t>Troubleshooting</w:t>
      </w:r>
      <w:bookmarkEnd w:id="67"/>
      <w:bookmarkEnd w:id="68"/>
      <w:bookmarkEnd w:id="69"/>
    </w:p>
    <w:p w14:paraId="5D0C9DDA" w14:textId="661F1191" w:rsidR="00450B37" w:rsidRDefault="00AF3BE2" w:rsidP="00AF3BE2">
      <w:r>
        <w:t xml:space="preserve">This section lists examples of errors that may be encountered during </w:t>
      </w:r>
      <w:r w:rsidR="00321B53">
        <w:t>OASIS health check process and suggested fixes.</w:t>
      </w:r>
    </w:p>
    <w:p w14:paraId="50F1E5EE" w14:textId="4C697F80" w:rsidR="00321B53" w:rsidRPr="004502B1" w:rsidRDefault="00321B53" w:rsidP="00620B38">
      <w:pPr>
        <w:pStyle w:val="Heading2"/>
      </w:pPr>
      <w:bookmarkStart w:id="70" w:name="_Toc527042474"/>
      <w:bookmarkStart w:id="71" w:name="_Toc528236557"/>
      <w:bookmarkStart w:id="72" w:name="_Toc528331892"/>
      <w:r>
        <w:t>Possible Errors</w:t>
      </w:r>
      <w:bookmarkEnd w:id="70"/>
      <w:bookmarkEnd w:id="71"/>
      <w:bookmarkEnd w:id="72"/>
    </w:p>
    <w:p w14:paraId="646A2517" w14:textId="008C1F95" w:rsidR="00AF3BE2" w:rsidRDefault="00131550" w:rsidP="008543E8">
      <w:pPr>
        <w:pStyle w:val="ListParagraph"/>
        <w:numPr>
          <w:ilvl w:val="0"/>
          <w:numId w:val="23"/>
        </w:numPr>
      </w:pPr>
      <w:r>
        <w:t>32-bit</w:t>
      </w:r>
      <w:r w:rsidR="004B7B7F">
        <w:t xml:space="preserve"> </w:t>
      </w:r>
      <w:r w:rsidR="005349ED">
        <w:t>Oracle Client Library</w:t>
      </w:r>
      <w:r w:rsidR="00AF3BE2">
        <w:t xml:space="preserve"> is n</w:t>
      </w:r>
      <w:r w:rsidR="00850B08">
        <w:t>ot installed</w:t>
      </w:r>
      <w:r w:rsidR="00AF3BE2">
        <w:t>.</w:t>
      </w:r>
      <w:r w:rsidR="000E2931">
        <w:t xml:space="preserve"> </w:t>
      </w:r>
    </w:p>
    <w:p w14:paraId="48109CF2" w14:textId="7C397051" w:rsidR="00450B37" w:rsidRDefault="00AF3BE2" w:rsidP="00AF3BE2">
      <w:r>
        <w:t>(T</w:t>
      </w:r>
      <w:r w:rsidR="000E2931">
        <w:t>o be revisited in a later release</w:t>
      </w:r>
      <w:r>
        <w:t>.</w:t>
      </w:r>
      <w:r w:rsidR="000E2931">
        <w:t>)</w:t>
      </w:r>
    </w:p>
    <w:p w14:paraId="1411FD9A" w14:textId="75CA2688" w:rsidR="00EA0EA1" w:rsidRDefault="002D508B">
      <w:r>
        <w:t xml:space="preserve">OHC tool </w:t>
      </w:r>
      <w:r w:rsidR="00AF3BE2">
        <w:t xml:space="preserve">only </w:t>
      </w:r>
      <w:r>
        <w:t>works with the Oracle 32-bit client library installed in the host machine</w:t>
      </w:r>
      <w:r w:rsidR="005349ED">
        <w:t>.</w:t>
      </w:r>
      <w:r w:rsidR="003866C2">
        <w:t xml:space="preserve"> In this case, the host machine had only 64-bit client library installed in the host machine.</w:t>
      </w:r>
    </w:p>
    <w:p w14:paraId="3C73DF75" w14:textId="22FDFE85" w:rsidR="006D090B" w:rsidRDefault="005349ED">
      <w:r>
        <w:rPr>
          <w:noProof/>
        </w:rPr>
        <w:drawing>
          <wp:inline distT="0" distB="0" distL="0" distR="0" wp14:anchorId="1CABDA9C" wp14:editId="5F8FA447">
            <wp:extent cx="5943600" cy="1047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47750"/>
                    </a:xfrm>
                    <a:prstGeom prst="rect">
                      <a:avLst/>
                    </a:prstGeom>
                  </pic:spPr>
                </pic:pic>
              </a:graphicData>
            </a:graphic>
          </wp:inline>
        </w:drawing>
      </w:r>
    </w:p>
    <w:p w14:paraId="0B6A4596" w14:textId="4BE64D14" w:rsidR="006D090B" w:rsidRDefault="00AF3BE2" w:rsidP="008543E8">
      <w:pPr>
        <w:pStyle w:val="ListParagraph"/>
        <w:numPr>
          <w:ilvl w:val="0"/>
          <w:numId w:val="23"/>
        </w:numPr>
      </w:pPr>
      <w:r>
        <w:t xml:space="preserve">Excessive </w:t>
      </w:r>
      <w:r w:rsidR="00D75DB4">
        <w:t>number</w:t>
      </w:r>
      <w:r>
        <w:t xml:space="preserve"> of i</w:t>
      </w:r>
      <w:r w:rsidR="006D090B">
        <w:t xml:space="preserve">nvalid rows </w:t>
      </w:r>
      <w:r>
        <w:t>s</w:t>
      </w:r>
      <w:r w:rsidR="006D090B">
        <w:t>how</w:t>
      </w:r>
      <w:r>
        <w:t>s</w:t>
      </w:r>
      <w:r w:rsidR="006D090B">
        <w:t xml:space="preserve"> up in </w:t>
      </w:r>
      <w:r>
        <w:t xml:space="preserve">the </w:t>
      </w:r>
      <w:r w:rsidR="006D090B">
        <w:t>health check runs.</w:t>
      </w:r>
    </w:p>
    <w:p w14:paraId="76634D79" w14:textId="49F4B895" w:rsidR="006D090B" w:rsidRDefault="006D090B" w:rsidP="00DC70DC">
      <w:pPr>
        <w:jc w:val="both"/>
      </w:pPr>
      <w:r>
        <w:t xml:space="preserve">If there </w:t>
      </w:r>
      <w:r w:rsidR="00AF3BE2">
        <w:t>is an</w:t>
      </w:r>
      <w:r>
        <w:t xml:space="preserve"> excessive number of records in the </w:t>
      </w:r>
      <w:r w:rsidR="00AF3BE2">
        <w:t>OASIS</w:t>
      </w:r>
      <w:r>
        <w:t xml:space="preserve"> </w:t>
      </w:r>
      <w:r w:rsidR="00AF3BE2">
        <w:t>health check test run that show</w:t>
      </w:r>
      <w:r>
        <w:t xml:space="preserve"> up </w:t>
      </w:r>
      <w:r w:rsidR="004D37F2">
        <w:t>in REVIEW status</w:t>
      </w:r>
      <w:r w:rsidR="006233B8">
        <w:t xml:space="preserve"> </w:t>
      </w:r>
      <w:r w:rsidR="005E2A3E">
        <w:rPr>
          <w:b/>
        </w:rPr>
        <w:t>(</w:t>
      </w:r>
      <w:r w:rsidR="006233B8" w:rsidRPr="006233B8">
        <w:rPr>
          <w:b/>
        </w:rPr>
        <w:t>STATUS</w:t>
      </w:r>
      <w:r w:rsidR="006233B8">
        <w:t xml:space="preserve"> column in </w:t>
      </w:r>
      <w:r w:rsidR="006233B8" w:rsidRPr="006233B8">
        <w:rPr>
          <w:b/>
        </w:rPr>
        <w:t>OHC_HEALTH CHECK</w:t>
      </w:r>
      <w:r w:rsidR="006233B8">
        <w:t xml:space="preserve"> table)</w:t>
      </w:r>
      <w:r>
        <w:t xml:space="preserve">, customers can refer these results </w:t>
      </w:r>
      <w:r w:rsidR="00321B53">
        <w:t>to</w:t>
      </w:r>
      <w:r w:rsidR="00A07E77">
        <w:t xml:space="preserve"> Delphi</w:t>
      </w:r>
      <w:r w:rsidR="006233B8">
        <w:t xml:space="preserve"> by creating a comma separated file of the last report. </w:t>
      </w:r>
      <w:r w:rsidR="00B0708F">
        <w:t>If a fix is required</w:t>
      </w:r>
      <w:r w:rsidR="00FC1F7A">
        <w:t>,</w:t>
      </w:r>
      <w:r w:rsidR="00B0708F">
        <w:t xml:space="preserve"> Delphi can assist</w:t>
      </w:r>
      <w:r w:rsidR="00805883">
        <w:t xml:space="preserve"> with</w:t>
      </w:r>
      <w:r w:rsidR="00B0708F">
        <w:t xml:space="preserve"> this effort by creating </w:t>
      </w:r>
      <w:r w:rsidR="00321B53">
        <w:t>additional</w:t>
      </w:r>
      <w:r w:rsidR="00B0708F">
        <w:t xml:space="preserve"> scripts </w:t>
      </w:r>
      <w:r w:rsidR="00321B53">
        <w:t>to fix the issue</w:t>
      </w:r>
      <w:r w:rsidR="00B0708F">
        <w:t>.</w:t>
      </w:r>
    </w:p>
    <w:p w14:paraId="1C3E72DB" w14:textId="77777777" w:rsidR="00321B53" w:rsidRDefault="00321B53">
      <w:pPr>
        <w:spacing w:after="160" w:line="259" w:lineRule="auto"/>
        <w:rPr>
          <w:rFonts w:ascii="Arial" w:hAnsi="Arial"/>
          <w:b/>
          <w:sz w:val="28"/>
        </w:rPr>
      </w:pPr>
      <w:r>
        <w:br w:type="page"/>
      </w:r>
    </w:p>
    <w:p w14:paraId="1A605E83" w14:textId="06203283" w:rsidR="004D2643" w:rsidRDefault="00D84C93" w:rsidP="00620B38">
      <w:pPr>
        <w:pStyle w:val="Heading2"/>
      </w:pPr>
      <w:bookmarkStart w:id="73" w:name="_OHC_Test_Matrix"/>
      <w:bookmarkStart w:id="74" w:name="_Toc527042475"/>
      <w:bookmarkStart w:id="75" w:name="_Toc528236558"/>
      <w:bookmarkStart w:id="76" w:name="_Toc528331893"/>
      <w:bookmarkEnd w:id="73"/>
      <w:r>
        <w:lastRenderedPageBreak/>
        <w:t xml:space="preserve">OHC Test </w:t>
      </w:r>
      <w:r w:rsidR="003F3522">
        <w:t>Matrix</w:t>
      </w:r>
      <w:bookmarkEnd w:id="74"/>
      <w:bookmarkEnd w:id="75"/>
      <w:bookmarkEnd w:id="76"/>
    </w:p>
    <w:p w14:paraId="117B74AA" w14:textId="0C6C8722" w:rsidR="004D2643" w:rsidRDefault="00D06CFA" w:rsidP="00593AC3">
      <w:pPr>
        <w:jc w:val="both"/>
      </w:pPr>
      <w:r>
        <w:t>Tests run with OHC tool are listed</w:t>
      </w:r>
      <w:r w:rsidR="0044588D">
        <w:t xml:space="preserve"> </w:t>
      </w:r>
      <w:r w:rsidR="00321B53">
        <w:t>in this section</w:t>
      </w:r>
      <w:r w:rsidR="0044588D">
        <w:t xml:space="preserve"> </w:t>
      </w:r>
      <w:r>
        <w:t xml:space="preserve">with </w:t>
      </w:r>
      <w:r w:rsidR="00321B53">
        <w:t xml:space="preserve">a </w:t>
      </w:r>
      <w:r>
        <w:t>descripti</w:t>
      </w:r>
      <w:r w:rsidR="005649B2">
        <w:t>on and</w:t>
      </w:r>
      <w:r>
        <w:t xml:space="preserve"> </w:t>
      </w:r>
      <w:r w:rsidR="00321B53">
        <w:t>instructions on fixing</w:t>
      </w:r>
      <w:r>
        <w:t xml:space="preserve"> the</w:t>
      </w:r>
      <w:r w:rsidR="004D2643">
        <w:t xml:space="preserve"> issue</w:t>
      </w:r>
      <w:r w:rsidR="00321B53">
        <w:t>s</w:t>
      </w:r>
      <w:r w:rsidR="004D2643">
        <w:t>.</w:t>
      </w:r>
      <w:r w:rsidR="00593AC3">
        <w:t xml:space="preserve"> This section </w:t>
      </w:r>
      <w:r w:rsidR="00321B53">
        <w:t>will</w:t>
      </w:r>
      <w:r w:rsidR="00593AC3">
        <w:t xml:space="preserve"> </w:t>
      </w:r>
      <w:r w:rsidR="0015755F">
        <w:t>be updated</w:t>
      </w:r>
      <w:r w:rsidR="00593AC3">
        <w:t xml:space="preserve"> </w:t>
      </w:r>
      <w:r w:rsidR="00321B53">
        <w:t>as</w:t>
      </w:r>
      <w:r w:rsidR="00593AC3">
        <w:t xml:space="preserve"> fix</w:t>
      </w:r>
      <w:r w:rsidR="00321B53">
        <w:t>es are found</w:t>
      </w:r>
      <w:r w:rsidR="00593AC3">
        <w:t xml:space="preserve"> for each </w:t>
      </w:r>
      <w:r w:rsidR="002304D5">
        <w:t>of the issue</w:t>
      </w:r>
      <w:r w:rsidR="00321B53">
        <w:t>s</w:t>
      </w:r>
      <w:r w:rsidR="00593AC3">
        <w:t>.</w:t>
      </w:r>
      <w:r w:rsidR="00321B53">
        <w:t xml:space="preserve"> Since this section i</w:t>
      </w:r>
      <w:r w:rsidR="002304D5">
        <w:t>s bound to</w:t>
      </w:r>
      <w:r w:rsidR="00321B53">
        <w:t xml:space="preserve"> </w:t>
      </w:r>
      <w:r w:rsidR="00D75DB4">
        <w:t>evolve</w:t>
      </w:r>
      <w:r w:rsidR="002304D5">
        <w:t>,</w:t>
      </w:r>
      <w:r w:rsidR="00593AC3">
        <w:t xml:space="preserve"> </w:t>
      </w:r>
      <w:r w:rsidR="00321B53">
        <w:t>Delphi recommends reviewing</w:t>
      </w:r>
      <w:r w:rsidR="002304D5">
        <w:t xml:space="preserve"> this section </w:t>
      </w:r>
      <w:r w:rsidR="00321B53">
        <w:t xml:space="preserve">with each new release. </w:t>
      </w:r>
    </w:p>
    <w:p w14:paraId="05059467" w14:textId="6B19149A" w:rsidR="001F0201" w:rsidRDefault="00CF5909" w:rsidP="008905BF">
      <w:pPr>
        <w:pStyle w:val="Heading3"/>
      </w:pPr>
      <w:r>
        <w:t xml:space="preserve">TEST </w:t>
      </w:r>
      <w:r w:rsidR="002224C8">
        <w:t>ID:</w:t>
      </w:r>
      <w:r>
        <w:t xml:space="preserve"> </w:t>
      </w:r>
      <w:r w:rsidR="001F0201">
        <w:t>CIS_001</w:t>
      </w:r>
      <w:r w:rsidR="001F0201">
        <w:tab/>
      </w:r>
    </w:p>
    <w:tbl>
      <w:tblPr>
        <w:tblStyle w:val="GridTable5Dark-Accent5"/>
        <w:tblW w:w="0" w:type="auto"/>
        <w:tblLook w:val="04A0" w:firstRow="1" w:lastRow="0" w:firstColumn="1" w:lastColumn="0" w:noHBand="0" w:noVBand="1"/>
      </w:tblPr>
      <w:tblGrid>
        <w:gridCol w:w="1427"/>
        <w:gridCol w:w="7820"/>
      </w:tblGrid>
      <w:tr w:rsidR="00234F1D" w14:paraId="2C4B1718"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5DC0973" w14:textId="7A3C4893" w:rsidR="00234F1D" w:rsidRDefault="00234F1D" w:rsidP="006A3FEE">
            <w:pPr>
              <w:tabs>
                <w:tab w:val="left" w:pos="4192"/>
                <w:tab w:val="left" w:pos="8137"/>
                <w:tab w:val="left" w:pos="9838"/>
              </w:tabs>
            </w:pPr>
            <w:r>
              <w:t>Summary</w:t>
            </w:r>
          </w:p>
        </w:tc>
        <w:tc>
          <w:tcPr>
            <w:tcW w:w="7820" w:type="dxa"/>
          </w:tcPr>
          <w:p w14:paraId="65634496" w14:textId="242E1C7B" w:rsidR="00234F1D" w:rsidRDefault="005256A9" w:rsidP="006A3FEE">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Check for o</w:t>
            </w:r>
            <w:r w:rsidRPr="00A67495">
              <w:t>rphaned Entity Roles in the system</w:t>
            </w:r>
            <w:r>
              <w:t>.</w:t>
            </w:r>
          </w:p>
        </w:tc>
      </w:tr>
      <w:tr w:rsidR="00234F1D" w14:paraId="35EF8535"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7C1BD13" w14:textId="652CAC76" w:rsidR="00234F1D" w:rsidRDefault="00234F1D" w:rsidP="006A3FEE">
            <w:pPr>
              <w:tabs>
                <w:tab w:val="left" w:pos="4192"/>
                <w:tab w:val="left" w:pos="8137"/>
                <w:tab w:val="left" w:pos="9838"/>
              </w:tabs>
            </w:pPr>
            <w:r>
              <w:t>Description</w:t>
            </w:r>
          </w:p>
        </w:tc>
        <w:tc>
          <w:tcPr>
            <w:tcW w:w="7820" w:type="dxa"/>
          </w:tcPr>
          <w:p w14:paraId="3E7F5513" w14:textId="129C9F4F" w:rsidR="00234F1D" w:rsidRDefault="00234F1D" w:rsidP="006A3FEE">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Orphaned </w:t>
            </w:r>
            <w:r w:rsidRPr="00234F1D">
              <w:t>ENTITY_ROLE records pointing to a discarded ENTITY record</w:t>
            </w:r>
            <w:r>
              <w:t>.</w:t>
            </w:r>
          </w:p>
        </w:tc>
      </w:tr>
      <w:tr w:rsidR="00234F1D" w14:paraId="3D0CC6FA"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40D60AC9" w14:textId="62347F7A" w:rsidR="00234F1D" w:rsidRDefault="00234F1D" w:rsidP="006A3FEE">
            <w:pPr>
              <w:tabs>
                <w:tab w:val="left" w:pos="4192"/>
                <w:tab w:val="left" w:pos="8137"/>
                <w:tab w:val="left" w:pos="9838"/>
              </w:tabs>
            </w:pPr>
            <w:r>
              <w:t>Type</w:t>
            </w:r>
          </w:p>
        </w:tc>
        <w:tc>
          <w:tcPr>
            <w:tcW w:w="7820" w:type="dxa"/>
          </w:tcPr>
          <w:p w14:paraId="6E689443" w14:textId="0DE9AA94" w:rsidR="00234F1D" w:rsidRDefault="00234F1D" w:rsidP="006A3FEE">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234F1D" w14:paraId="3B0D8A3A"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3EB06B5D" w14:textId="48B79AA1" w:rsidR="00234F1D" w:rsidRDefault="00234F1D" w:rsidP="006A3FEE">
            <w:pPr>
              <w:tabs>
                <w:tab w:val="left" w:pos="4192"/>
                <w:tab w:val="left" w:pos="8137"/>
                <w:tab w:val="left" w:pos="9838"/>
              </w:tabs>
            </w:pPr>
            <w:r>
              <w:t>Fix</w:t>
            </w:r>
          </w:p>
        </w:tc>
        <w:tc>
          <w:tcPr>
            <w:tcW w:w="7820" w:type="dxa"/>
          </w:tcPr>
          <w:p w14:paraId="1113AE2C" w14:textId="2A46434F" w:rsidR="00234F1D" w:rsidRDefault="00234F1D" w:rsidP="006A3FEE">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1CEAC2E" w14:textId="41F3C61B" w:rsidR="0091770D" w:rsidRDefault="000E74BC" w:rsidP="008905BF">
      <w:pPr>
        <w:pStyle w:val="Heading3"/>
      </w:pPr>
      <w:r>
        <w:t xml:space="preserve">TEST ID: </w:t>
      </w:r>
      <w:r w:rsidR="001F0201">
        <w:t>CIS_002</w:t>
      </w:r>
      <w:r w:rsidR="001F0201">
        <w:tab/>
      </w:r>
    </w:p>
    <w:tbl>
      <w:tblPr>
        <w:tblStyle w:val="GridTable5Dark-Accent5"/>
        <w:tblW w:w="0" w:type="auto"/>
        <w:tblLook w:val="04A0" w:firstRow="1" w:lastRow="0" w:firstColumn="1" w:lastColumn="0" w:noHBand="0" w:noVBand="1"/>
      </w:tblPr>
      <w:tblGrid>
        <w:gridCol w:w="1427"/>
        <w:gridCol w:w="7820"/>
      </w:tblGrid>
      <w:tr w:rsidR="00B3373C" w14:paraId="38D6BC35"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87A5B4" w14:textId="77777777" w:rsidR="00B3373C" w:rsidRDefault="00B3373C" w:rsidP="00BA2C4F">
            <w:pPr>
              <w:tabs>
                <w:tab w:val="left" w:pos="4192"/>
                <w:tab w:val="left" w:pos="8137"/>
                <w:tab w:val="left" w:pos="9838"/>
              </w:tabs>
            </w:pPr>
            <w:r>
              <w:t>Summary</w:t>
            </w:r>
          </w:p>
        </w:tc>
        <w:tc>
          <w:tcPr>
            <w:tcW w:w="7820" w:type="dxa"/>
          </w:tcPr>
          <w:p w14:paraId="41ECE9EB" w14:textId="6A43399C" w:rsidR="00B3373C" w:rsidRDefault="00B3373C"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81348">
              <w:t>Entities without primary address</w:t>
            </w:r>
            <w:r>
              <w:t>.</w:t>
            </w:r>
          </w:p>
        </w:tc>
      </w:tr>
      <w:tr w:rsidR="00B3373C" w14:paraId="6F140AE0"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20FEFCF2" w14:textId="77777777" w:rsidR="00B3373C" w:rsidRDefault="00B3373C" w:rsidP="00BA2C4F">
            <w:pPr>
              <w:tabs>
                <w:tab w:val="left" w:pos="4192"/>
                <w:tab w:val="left" w:pos="8137"/>
                <w:tab w:val="left" w:pos="9838"/>
              </w:tabs>
            </w:pPr>
            <w:r>
              <w:t>Description</w:t>
            </w:r>
          </w:p>
        </w:tc>
        <w:tc>
          <w:tcPr>
            <w:tcW w:w="7820" w:type="dxa"/>
          </w:tcPr>
          <w:p w14:paraId="713A9286" w14:textId="50772635" w:rsidR="00B3373C" w:rsidRDefault="00B3373C"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Historical Entities that do not have a primary address</w:t>
            </w:r>
          </w:p>
        </w:tc>
      </w:tr>
      <w:tr w:rsidR="00B3373C" w14:paraId="55639FD2"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6EF2184D" w14:textId="77777777" w:rsidR="00B3373C" w:rsidRDefault="00B3373C" w:rsidP="00BA2C4F">
            <w:pPr>
              <w:tabs>
                <w:tab w:val="left" w:pos="4192"/>
                <w:tab w:val="left" w:pos="8137"/>
                <w:tab w:val="left" w:pos="9838"/>
              </w:tabs>
            </w:pPr>
            <w:r>
              <w:t>Type</w:t>
            </w:r>
          </w:p>
        </w:tc>
        <w:tc>
          <w:tcPr>
            <w:tcW w:w="7820" w:type="dxa"/>
          </w:tcPr>
          <w:p w14:paraId="589B3596" w14:textId="77777777" w:rsidR="00B3373C" w:rsidRDefault="00B3373C"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3373C" w14:paraId="2C946AA6"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9F71D71" w14:textId="77777777" w:rsidR="00B3373C" w:rsidRDefault="00B3373C" w:rsidP="00BA2C4F">
            <w:pPr>
              <w:tabs>
                <w:tab w:val="left" w:pos="4192"/>
                <w:tab w:val="left" w:pos="8137"/>
                <w:tab w:val="left" w:pos="9838"/>
              </w:tabs>
            </w:pPr>
            <w:r>
              <w:t>Fix</w:t>
            </w:r>
          </w:p>
        </w:tc>
        <w:tc>
          <w:tcPr>
            <w:tcW w:w="7820" w:type="dxa"/>
          </w:tcPr>
          <w:p w14:paraId="4831764E" w14:textId="77777777" w:rsidR="00B3373C" w:rsidRDefault="00B3373C"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469E70F" w14:textId="5E00D878" w:rsidR="00B33438" w:rsidRDefault="00B33438" w:rsidP="008905BF">
      <w:pPr>
        <w:pStyle w:val="Heading3"/>
      </w:pPr>
      <w:r>
        <w:t xml:space="preserve">TEST ID: </w:t>
      </w:r>
      <w:r w:rsidR="001F0201">
        <w:t>OUTPUT_001</w:t>
      </w:r>
      <w:r w:rsidR="001F0201">
        <w:tab/>
      </w:r>
    </w:p>
    <w:tbl>
      <w:tblPr>
        <w:tblStyle w:val="GridTable5Dark-Accent5"/>
        <w:tblW w:w="0" w:type="auto"/>
        <w:tblLook w:val="04A0" w:firstRow="1" w:lastRow="0" w:firstColumn="1" w:lastColumn="0" w:noHBand="0" w:noVBand="1"/>
      </w:tblPr>
      <w:tblGrid>
        <w:gridCol w:w="1427"/>
        <w:gridCol w:w="7820"/>
      </w:tblGrid>
      <w:tr w:rsidR="00D32C8D" w14:paraId="7777FB65" w14:textId="77777777" w:rsidTr="00A94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022898B" w14:textId="77777777" w:rsidR="00D32C8D" w:rsidRDefault="00D32C8D" w:rsidP="00BA2C4F">
            <w:pPr>
              <w:tabs>
                <w:tab w:val="left" w:pos="4192"/>
                <w:tab w:val="left" w:pos="8137"/>
                <w:tab w:val="left" w:pos="9838"/>
              </w:tabs>
            </w:pPr>
            <w:r>
              <w:t>Summary</w:t>
            </w:r>
          </w:p>
        </w:tc>
        <w:tc>
          <w:tcPr>
            <w:tcW w:w="7820" w:type="dxa"/>
          </w:tcPr>
          <w:p w14:paraId="380373A3" w14:textId="705272F0" w:rsidR="00D32C8D" w:rsidRDefault="00D32C8D" w:rsidP="00D32C8D">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Non-bundled forms with no mapping transaction</w:t>
            </w:r>
            <w:r>
              <w:t>.</w:t>
            </w:r>
          </w:p>
        </w:tc>
      </w:tr>
      <w:tr w:rsidR="00D32C8D" w14:paraId="7ED34F40" w14:textId="77777777" w:rsidTr="00A94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0F440F6" w14:textId="77777777" w:rsidR="00D32C8D" w:rsidRDefault="00D32C8D" w:rsidP="00BA2C4F">
            <w:pPr>
              <w:tabs>
                <w:tab w:val="left" w:pos="4192"/>
                <w:tab w:val="left" w:pos="8137"/>
                <w:tab w:val="left" w:pos="9838"/>
              </w:tabs>
            </w:pPr>
            <w:r>
              <w:t>Description</w:t>
            </w:r>
          </w:p>
        </w:tc>
        <w:tc>
          <w:tcPr>
            <w:tcW w:w="7820" w:type="dxa"/>
          </w:tcPr>
          <w:p w14:paraId="456CED2A" w14:textId="261047B1" w:rsidR="00D32C8D" w:rsidRDefault="00D32C8D"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32C8D" w14:paraId="26B29865" w14:textId="77777777" w:rsidTr="00A94A9E">
        <w:tc>
          <w:tcPr>
            <w:cnfStyle w:val="001000000000" w:firstRow="0" w:lastRow="0" w:firstColumn="1" w:lastColumn="0" w:oddVBand="0" w:evenVBand="0" w:oddHBand="0" w:evenHBand="0" w:firstRowFirstColumn="0" w:firstRowLastColumn="0" w:lastRowFirstColumn="0" w:lastRowLastColumn="0"/>
            <w:tcW w:w="1427" w:type="dxa"/>
          </w:tcPr>
          <w:p w14:paraId="0B945924" w14:textId="77777777" w:rsidR="00D32C8D" w:rsidRDefault="00D32C8D" w:rsidP="00BA2C4F">
            <w:pPr>
              <w:tabs>
                <w:tab w:val="left" w:pos="4192"/>
                <w:tab w:val="left" w:pos="8137"/>
                <w:tab w:val="left" w:pos="9838"/>
              </w:tabs>
            </w:pPr>
            <w:r>
              <w:t>Type</w:t>
            </w:r>
          </w:p>
        </w:tc>
        <w:tc>
          <w:tcPr>
            <w:tcW w:w="7820" w:type="dxa"/>
          </w:tcPr>
          <w:p w14:paraId="552C7C8A" w14:textId="77777777" w:rsidR="00D32C8D" w:rsidRDefault="00D32C8D"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32C8D" w14:paraId="0016236E" w14:textId="77777777" w:rsidTr="00A94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C8D2180" w14:textId="77777777" w:rsidR="00D32C8D" w:rsidRDefault="00D32C8D" w:rsidP="00BA2C4F">
            <w:pPr>
              <w:tabs>
                <w:tab w:val="left" w:pos="4192"/>
                <w:tab w:val="left" w:pos="8137"/>
                <w:tab w:val="left" w:pos="9838"/>
              </w:tabs>
            </w:pPr>
            <w:r>
              <w:t>Fix</w:t>
            </w:r>
          </w:p>
        </w:tc>
        <w:tc>
          <w:tcPr>
            <w:tcW w:w="7820" w:type="dxa"/>
          </w:tcPr>
          <w:p w14:paraId="3D4AF7ED" w14:textId="77777777" w:rsidR="00D32C8D" w:rsidRDefault="00D32C8D"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05DFF00" w14:textId="79D156A8" w:rsidR="009E6A1F" w:rsidRDefault="00DC3969" w:rsidP="008905BF">
      <w:pPr>
        <w:pStyle w:val="Heading3"/>
      </w:pPr>
      <w:r>
        <w:t>TEST ID: OUTPUT_002</w:t>
      </w:r>
    </w:p>
    <w:tbl>
      <w:tblPr>
        <w:tblStyle w:val="GridTable5Dark-Accent5"/>
        <w:tblW w:w="0" w:type="auto"/>
        <w:tblLook w:val="04A0" w:firstRow="1" w:lastRow="0" w:firstColumn="1" w:lastColumn="0" w:noHBand="0" w:noVBand="1"/>
      </w:tblPr>
      <w:tblGrid>
        <w:gridCol w:w="1427"/>
        <w:gridCol w:w="7820"/>
      </w:tblGrid>
      <w:tr w:rsidR="00DC3969" w14:paraId="1352E842"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7BDEECC0" w14:textId="77777777" w:rsidR="00DC3969" w:rsidRDefault="00DC3969" w:rsidP="00BA2C4F">
            <w:pPr>
              <w:tabs>
                <w:tab w:val="left" w:pos="4192"/>
                <w:tab w:val="left" w:pos="8137"/>
                <w:tab w:val="left" w:pos="9838"/>
              </w:tabs>
            </w:pPr>
            <w:r>
              <w:t>Summary</w:t>
            </w:r>
          </w:p>
        </w:tc>
        <w:tc>
          <w:tcPr>
            <w:tcW w:w="7820" w:type="dxa"/>
          </w:tcPr>
          <w:p w14:paraId="322D6A47" w14:textId="0F1B18DE" w:rsidR="00DC3969" w:rsidRDefault="00DC3969"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 xml:space="preserve">Non-bundled forms with no mapping </w:t>
            </w:r>
            <w:r>
              <w:t>copy type.</w:t>
            </w:r>
          </w:p>
        </w:tc>
      </w:tr>
      <w:tr w:rsidR="00DC3969" w14:paraId="54070A93"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A4E3DF" w14:textId="77777777" w:rsidR="00DC3969" w:rsidRDefault="00DC3969" w:rsidP="00BA2C4F">
            <w:pPr>
              <w:tabs>
                <w:tab w:val="left" w:pos="4192"/>
                <w:tab w:val="left" w:pos="8137"/>
                <w:tab w:val="left" w:pos="9838"/>
              </w:tabs>
            </w:pPr>
            <w:r>
              <w:t>Description</w:t>
            </w:r>
          </w:p>
        </w:tc>
        <w:tc>
          <w:tcPr>
            <w:tcW w:w="7820" w:type="dxa"/>
          </w:tcPr>
          <w:p w14:paraId="46C6CF2F" w14:textId="77777777" w:rsidR="00DC3969" w:rsidRDefault="00DC3969"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C3969" w14:paraId="67CDBF13"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2D2D94B3" w14:textId="77777777" w:rsidR="00DC3969" w:rsidRDefault="00DC3969" w:rsidP="00BA2C4F">
            <w:pPr>
              <w:tabs>
                <w:tab w:val="left" w:pos="4192"/>
                <w:tab w:val="left" w:pos="8137"/>
                <w:tab w:val="left" w:pos="9838"/>
              </w:tabs>
            </w:pPr>
            <w:r>
              <w:lastRenderedPageBreak/>
              <w:t>Type</w:t>
            </w:r>
          </w:p>
        </w:tc>
        <w:tc>
          <w:tcPr>
            <w:tcW w:w="7820" w:type="dxa"/>
          </w:tcPr>
          <w:p w14:paraId="48AE7510" w14:textId="77777777" w:rsidR="00DC3969" w:rsidRDefault="00DC3969"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C3969" w14:paraId="7416E29A"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B283B0E" w14:textId="77777777" w:rsidR="00DC3969" w:rsidRDefault="00DC3969" w:rsidP="00BA2C4F">
            <w:pPr>
              <w:tabs>
                <w:tab w:val="left" w:pos="4192"/>
                <w:tab w:val="left" w:pos="8137"/>
                <w:tab w:val="left" w:pos="9838"/>
              </w:tabs>
            </w:pPr>
            <w:r>
              <w:t>Fix</w:t>
            </w:r>
          </w:p>
        </w:tc>
        <w:tc>
          <w:tcPr>
            <w:tcW w:w="7820" w:type="dxa"/>
          </w:tcPr>
          <w:p w14:paraId="316E6B4B" w14:textId="77777777" w:rsidR="00DC3969" w:rsidRDefault="00DC3969"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22FED4B" w14:textId="36ACF80F" w:rsidR="00FF5C61" w:rsidRDefault="00FF5C61" w:rsidP="008905BF">
      <w:pPr>
        <w:pStyle w:val="Heading3"/>
      </w:pPr>
      <w:r>
        <w:t>TEST ID: OUTPUT_003</w:t>
      </w:r>
      <w:r>
        <w:tab/>
      </w:r>
    </w:p>
    <w:tbl>
      <w:tblPr>
        <w:tblStyle w:val="GridTable5Dark-Accent5"/>
        <w:tblW w:w="0" w:type="auto"/>
        <w:tblLook w:val="04A0" w:firstRow="1" w:lastRow="0" w:firstColumn="1" w:lastColumn="0" w:noHBand="0" w:noVBand="1"/>
      </w:tblPr>
      <w:tblGrid>
        <w:gridCol w:w="1427"/>
        <w:gridCol w:w="7820"/>
      </w:tblGrid>
      <w:tr w:rsidR="003C56E8" w14:paraId="314B5DA2" w14:textId="77777777" w:rsidTr="000B7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0CF7CDA" w14:textId="77777777" w:rsidR="003C56E8" w:rsidRDefault="003C56E8" w:rsidP="00BA2C4F">
            <w:pPr>
              <w:tabs>
                <w:tab w:val="left" w:pos="4192"/>
                <w:tab w:val="left" w:pos="8137"/>
                <w:tab w:val="left" w:pos="9838"/>
              </w:tabs>
            </w:pPr>
            <w:r>
              <w:t>Summary</w:t>
            </w:r>
          </w:p>
        </w:tc>
        <w:tc>
          <w:tcPr>
            <w:tcW w:w="7820" w:type="dxa"/>
          </w:tcPr>
          <w:p w14:paraId="52F58DBD" w14:textId="4F83B44C" w:rsidR="003C56E8" w:rsidRDefault="003C56E8"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 xml:space="preserve">Non-bundled forms with no mapping </w:t>
            </w:r>
            <w:r w:rsidR="009750D9">
              <w:t>schedule</w:t>
            </w:r>
            <w:r>
              <w:t>.</w:t>
            </w:r>
          </w:p>
        </w:tc>
      </w:tr>
      <w:tr w:rsidR="003C56E8" w14:paraId="022551D0" w14:textId="77777777" w:rsidTr="000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353DEC1" w14:textId="77777777" w:rsidR="003C56E8" w:rsidRDefault="003C56E8" w:rsidP="00BA2C4F">
            <w:pPr>
              <w:tabs>
                <w:tab w:val="left" w:pos="4192"/>
                <w:tab w:val="left" w:pos="8137"/>
                <w:tab w:val="left" w:pos="9838"/>
              </w:tabs>
            </w:pPr>
            <w:r>
              <w:t>Description</w:t>
            </w:r>
          </w:p>
        </w:tc>
        <w:tc>
          <w:tcPr>
            <w:tcW w:w="7820" w:type="dxa"/>
          </w:tcPr>
          <w:p w14:paraId="33954FDB" w14:textId="77777777" w:rsidR="003C56E8" w:rsidRDefault="003C56E8"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3C56E8" w14:paraId="7EA53887" w14:textId="77777777" w:rsidTr="000B7CD7">
        <w:tc>
          <w:tcPr>
            <w:cnfStyle w:val="001000000000" w:firstRow="0" w:lastRow="0" w:firstColumn="1" w:lastColumn="0" w:oddVBand="0" w:evenVBand="0" w:oddHBand="0" w:evenHBand="0" w:firstRowFirstColumn="0" w:firstRowLastColumn="0" w:lastRowFirstColumn="0" w:lastRowLastColumn="0"/>
            <w:tcW w:w="1427" w:type="dxa"/>
          </w:tcPr>
          <w:p w14:paraId="6CC05673" w14:textId="77777777" w:rsidR="003C56E8" w:rsidRDefault="003C56E8" w:rsidP="00BA2C4F">
            <w:pPr>
              <w:tabs>
                <w:tab w:val="left" w:pos="4192"/>
                <w:tab w:val="left" w:pos="8137"/>
                <w:tab w:val="left" w:pos="9838"/>
              </w:tabs>
            </w:pPr>
            <w:r>
              <w:t>Type</w:t>
            </w:r>
          </w:p>
        </w:tc>
        <w:tc>
          <w:tcPr>
            <w:tcW w:w="7820" w:type="dxa"/>
          </w:tcPr>
          <w:p w14:paraId="29C17B55" w14:textId="77777777" w:rsidR="003C56E8" w:rsidRDefault="003C56E8"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3C56E8" w14:paraId="4015F440" w14:textId="77777777" w:rsidTr="000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3768C47" w14:textId="77777777" w:rsidR="003C56E8" w:rsidRDefault="003C56E8" w:rsidP="00BA2C4F">
            <w:pPr>
              <w:tabs>
                <w:tab w:val="left" w:pos="4192"/>
                <w:tab w:val="left" w:pos="8137"/>
                <w:tab w:val="left" w:pos="9838"/>
              </w:tabs>
            </w:pPr>
            <w:r>
              <w:t>Fix</w:t>
            </w:r>
          </w:p>
        </w:tc>
        <w:tc>
          <w:tcPr>
            <w:tcW w:w="7820" w:type="dxa"/>
          </w:tcPr>
          <w:p w14:paraId="15F055BD" w14:textId="77777777" w:rsidR="003C56E8" w:rsidRDefault="003C56E8"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CEC48B5" w14:textId="5948C35A" w:rsidR="00616A32" w:rsidRDefault="00616A32" w:rsidP="008905BF">
      <w:pPr>
        <w:pStyle w:val="Heading3"/>
      </w:pPr>
      <w:r>
        <w:t>TEST ID: OUTPUT_004</w:t>
      </w:r>
      <w:r>
        <w:tab/>
      </w:r>
    </w:p>
    <w:tbl>
      <w:tblPr>
        <w:tblStyle w:val="GridTable5Dark-Accent5"/>
        <w:tblW w:w="0" w:type="auto"/>
        <w:tblLook w:val="04A0" w:firstRow="1" w:lastRow="0" w:firstColumn="1" w:lastColumn="0" w:noHBand="0" w:noVBand="1"/>
      </w:tblPr>
      <w:tblGrid>
        <w:gridCol w:w="1427"/>
        <w:gridCol w:w="7820"/>
      </w:tblGrid>
      <w:tr w:rsidR="009750D9" w14:paraId="533C65AC" w14:textId="77777777" w:rsidTr="000B7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AA8AD71" w14:textId="77777777" w:rsidR="009750D9" w:rsidRDefault="009750D9" w:rsidP="00BA2C4F">
            <w:pPr>
              <w:tabs>
                <w:tab w:val="left" w:pos="4192"/>
                <w:tab w:val="left" w:pos="8137"/>
                <w:tab w:val="left" w:pos="9838"/>
              </w:tabs>
            </w:pPr>
            <w:r>
              <w:t>Summary</w:t>
            </w:r>
          </w:p>
        </w:tc>
        <w:tc>
          <w:tcPr>
            <w:tcW w:w="7820" w:type="dxa"/>
          </w:tcPr>
          <w:p w14:paraId="041275C3" w14:textId="3FF5CC9E" w:rsidR="009750D9" w:rsidRDefault="009750D9"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No</w:t>
            </w:r>
            <w:r>
              <w:t>n-bundled forms with no mapping device.</w:t>
            </w:r>
          </w:p>
        </w:tc>
      </w:tr>
      <w:tr w:rsidR="009750D9" w14:paraId="411DB180" w14:textId="77777777" w:rsidTr="000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155B4A" w14:textId="77777777" w:rsidR="009750D9" w:rsidRDefault="009750D9" w:rsidP="00BA2C4F">
            <w:pPr>
              <w:tabs>
                <w:tab w:val="left" w:pos="4192"/>
                <w:tab w:val="left" w:pos="8137"/>
                <w:tab w:val="left" w:pos="9838"/>
              </w:tabs>
            </w:pPr>
            <w:r>
              <w:t>Description</w:t>
            </w:r>
          </w:p>
        </w:tc>
        <w:tc>
          <w:tcPr>
            <w:tcW w:w="7820" w:type="dxa"/>
          </w:tcPr>
          <w:p w14:paraId="015BFDA1" w14:textId="77777777" w:rsidR="009750D9" w:rsidRDefault="009750D9"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750D9" w14:paraId="3413C19E" w14:textId="77777777" w:rsidTr="000B7CD7">
        <w:tc>
          <w:tcPr>
            <w:cnfStyle w:val="001000000000" w:firstRow="0" w:lastRow="0" w:firstColumn="1" w:lastColumn="0" w:oddVBand="0" w:evenVBand="0" w:oddHBand="0" w:evenHBand="0" w:firstRowFirstColumn="0" w:firstRowLastColumn="0" w:lastRowFirstColumn="0" w:lastRowLastColumn="0"/>
            <w:tcW w:w="1427" w:type="dxa"/>
          </w:tcPr>
          <w:p w14:paraId="2B2F5531" w14:textId="77777777" w:rsidR="009750D9" w:rsidRDefault="009750D9" w:rsidP="00BA2C4F">
            <w:pPr>
              <w:tabs>
                <w:tab w:val="left" w:pos="4192"/>
                <w:tab w:val="left" w:pos="8137"/>
                <w:tab w:val="left" w:pos="9838"/>
              </w:tabs>
            </w:pPr>
            <w:r>
              <w:t>Type</w:t>
            </w:r>
          </w:p>
        </w:tc>
        <w:tc>
          <w:tcPr>
            <w:tcW w:w="7820" w:type="dxa"/>
          </w:tcPr>
          <w:p w14:paraId="51E40800" w14:textId="77777777" w:rsidR="009750D9" w:rsidRDefault="009750D9"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750D9" w14:paraId="18500C58" w14:textId="77777777" w:rsidTr="000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4F7872A" w14:textId="77777777" w:rsidR="009750D9" w:rsidRDefault="009750D9" w:rsidP="00BA2C4F">
            <w:pPr>
              <w:tabs>
                <w:tab w:val="left" w:pos="4192"/>
                <w:tab w:val="left" w:pos="8137"/>
                <w:tab w:val="left" w:pos="9838"/>
              </w:tabs>
            </w:pPr>
            <w:r>
              <w:t>Fix</w:t>
            </w:r>
          </w:p>
        </w:tc>
        <w:tc>
          <w:tcPr>
            <w:tcW w:w="7820" w:type="dxa"/>
          </w:tcPr>
          <w:p w14:paraId="57093C02" w14:textId="77777777" w:rsidR="009750D9" w:rsidRDefault="009750D9"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B32D360" w14:textId="713551C0" w:rsidR="005A6542" w:rsidRDefault="00B46A94" w:rsidP="008905BF">
      <w:pPr>
        <w:pStyle w:val="Heading3"/>
      </w:pPr>
      <w:r>
        <w:t>TEST ID: OUTPUT_005</w:t>
      </w:r>
      <w:r w:rsidR="005A6542">
        <w:tab/>
      </w:r>
    </w:p>
    <w:tbl>
      <w:tblPr>
        <w:tblStyle w:val="GridTable5Dark-Accent5"/>
        <w:tblW w:w="0" w:type="auto"/>
        <w:tblLook w:val="04A0" w:firstRow="1" w:lastRow="0" w:firstColumn="1" w:lastColumn="0" w:noHBand="0" w:noVBand="1"/>
      </w:tblPr>
      <w:tblGrid>
        <w:gridCol w:w="1427"/>
        <w:gridCol w:w="7820"/>
      </w:tblGrid>
      <w:tr w:rsidR="006C3C4F" w14:paraId="33819F96"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ADE4C8E" w14:textId="77777777" w:rsidR="006C3C4F" w:rsidRDefault="006C3C4F" w:rsidP="00BA2C4F">
            <w:pPr>
              <w:tabs>
                <w:tab w:val="left" w:pos="4192"/>
                <w:tab w:val="left" w:pos="8137"/>
                <w:tab w:val="left" w:pos="9838"/>
              </w:tabs>
            </w:pPr>
            <w:r>
              <w:t>Summary</w:t>
            </w:r>
          </w:p>
        </w:tc>
        <w:tc>
          <w:tcPr>
            <w:tcW w:w="7820" w:type="dxa"/>
          </w:tcPr>
          <w:p w14:paraId="1D2BC718" w14:textId="4201D002" w:rsidR="006C3C4F" w:rsidRDefault="006C3C4F"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 xml:space="preserve">Non-bundled forms with no mapping </w:t>
            </w:r>
            <w:r>
              <w:t>base rule.</w:t>
            </w:r>
          </w:p>
        </w:tc>
      </w:tr>
      <w:tr w:rsidR="006C3C4F" w14:paraId="7D6D5648"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ED41C5B" w14:textId="77777777" w:rsidR="006C3C4F" w:rsidRDefault="006C3C4F" w:rsidP="00BA2C4F">
            <w:pPr>
              <w:tabs>
                <w:tab w:val="left" w:pos="4192"/>
                <w:tab w:val="left" w:pos="8137"/>
                <w:tab w:val="left" w:pos="9838"/>
              </w:tabs>
            </w:pPr>
            <w:r>
              <w:t>Description</w:t>
            </w:r>
          </w:p>
        </w:tc>
        <w:tc>
          <w:tcPr>
            <w:tcW w:w="7820" w:type="dxa"/>
          </w:tcPr>
          <w:p w14:paraId="7A5080E2" w14:textId="77777777" w:rsidR="006C3C4F" w:rsidRDefault="006C3C4F"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6C3C4F" w14:paraId="3C645D4C"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669415D8" w14:textId="77777777" w:rsidR="006C3C4F" w:rsidRDefault="006C3C4F" w:rsidP="00BA2C4F">
            <w:pPr>
              <w:tabs>
                <w:tab w:val="left" w:pos="4192"/>
                <w:tab w:val="left" w:pos="8137"/>
                <w:tab w:val="left" w:pos="9838"/>
              </w:tabs>
            </w:pPr>
            <w:r>
              <w:t>Type</w:t>
            </w:r>
          </w:p>
        </w:tc>
        <w:tc>
          <w:tcPr>
            <w:tcW w:w="7820" w:type="dxa"/>
          </w:tcPr>
          <w:p w14:paraId="5A16EBE4" w14:textId="77777777" w:rsidR="006C3C4F" w:rsidRDefault="006C3C4F"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6C3C4F" w14:paraId="039B24B5"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715C13C8" w14:textId="77777777" w:rsidR="006C3C4F" w:rsidRDefault="006C3C4F" w:rsidP="00BA2C4F">
            <w:pPr>
              <w:tabs>
                <w:tab w:val="left" w:pos="4192"/>
                <w:tab w:val="left" w:pos="8137"/>
                <w:tab w:val="left" w:pos="9838"/>
              </w:tabs>
            </w:pPr>
            <w:r>
              <w:t>Fix</w:t>
            </w:r>
          </w:p>
        </w:tc>
        <w:tc>
          <w:tcPr>
            <w:tcW w:w="7820" w:type="dxa"/>
          </w:tcPr>
          <w:p w14:paraId="746FE46D" w14:textId="77777777" w:rsidR="006C3C4F" w:rsidRDefault="006C3C4F"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r w:rsidR="00B74B07" w14:paraId="0CB0BD95"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522377A7" w14:textId="77777777" w:rsidR="00B74B07" w:rsidRDefault="00B74B07" w:rsidP="00BA2C4F">
            <w:pPr>
              <w:tabs>
                <w:tab w:val="left" w:pos="4192"/>
                <w:tab w:val="left" w:pos="8137"/>
                <w:tab w:val="left" w:pos="9838"/>
              </w:tabs>
            </w:pPr>
          </w:p>
        </w:tc>
        <w:tc>
          <w:tcPr>
            <w:tcW w:w="7820" w:type="dxa"/>
          </w:tcPr>
          <w:p w14:paraId="35B21A89" w14:textId="77777777" w:rsidR="00B74B07" w:rsidRDefault="00B74B07"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p>
        </w:tc>
      </w:tr>
    </w:tbl>
    <w:p w14:paraId="54832B05" w14:textId="13DD26CB" w:rsidR="00B46A94" w:rsidRDefault="00B46A94" w:rsidP="008905BF">
      <w:pPr>
        <w:pStyle w:val="Heading3"/>
      </w:pPr>
      <w:r>
        <w:t>TEST ID: OUTPUT_006</w:t>
      </w:r>
    </w:p>
    <w:tbl>
      <w:tblPr>
        <w:tblStyle w:val="GridTable5Dark-Accent5"/>
        <w:tblW w:w="0" w:type="auto"/>
        <w:tblLook w:val="04A0" w:firstRow="1" w:lastRow="0" w:firstColumn="1" w:lastColumn="0" w:noHBand="0" w:noVBand="1"/>
      </w:tblPr>
      <w:tblGrid>
        <w:gridCol w:w="1427"/>
        <w:gridCol w:w="7820"/>
      </w:tblGrid>
      <w:tr w:rsidR="00D84C6B" w14:paraId="4AC648E1"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1A0F3685" w14:textId="77777777" w:rsidR="00D84C6B" w:rsidRDefault="00D84C6B" w:rsidP="00BA2C4F">
            <w:pPr>
              <w:tabs>
                <w:tab w:val="left" w:pos="4192"/>
                <w:tab w:val="left" w:pos="8137"/>
                <w:tab w:val="left" w:pos="9838"/>
              </w:tabs>
            </w:pPr>
            <w:r>
              <w:t>Summary</w:t>
            </w:r>
          </w:p>
        </w:tc>
        <w:tc>
          <w:tcPr>
            <w:tcW w:w="7820" w:type="dxa"/>
          </w:tcPr>
          <w:p w14:paraId="54AB4D6E" w14:textId="3844EFD8" w:rsidR="00D84C6B" w:rsidRDefault="00E413E4"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OS_Bundle_</w:t>
            </w:r>
            <w:r w:rsidR="00D84C6B" w:rsidRPr="00A77812">
              <w:t xml:space="preserve">ID missing in </w:t>
            </w:r>
            <w:r w:rsidR="0058759F">
              <w:t>OS_FORM table</w:t>
            </w:r>
            <w:r w:rsidR="00D84C6B">
              <w:t>.</w:t>
            </w:r>
          </w:p>
        </w:tc>
      </w:tr>
      <w:tr w:rsidR="00D84C6B" w14:paraId="44072D96"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33E6CA5D" w14:textId="77777777" w:rsidR="00D84C6B" w:rsidRDefault="00D84C6B" w:rsidP="00BA2C4F">
            <w:pPr>
              <w:tabs>
                <w:tab w:val="left" w:pos="4192"/>
                <w:tab w:val="left" w:pos="8137"/>
                <w:tab w:val="left" w:pos="9838"/>
              </w:tabs>
            </w:pPr>
            <w:r>
              <w:t>Description</w:t>
            </w:r>
          </w:p>
        </w:tc>
        <w:tc>
          <w:tcPr>
            <w:tcW w:w="7820" w:type="dxa"/>
          </w:tcPr>
          <w:p w14:paraId="37EE1778" w14:textId="77777777" w:rsidR="00D84C6B" w:rsidRDefault="00D84C6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84C6B" w14:paraId="6A50FE10"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626CA8E9" w14:textId="77777777" w:rsidR="00D84C6B" w:rsidRDefault="00D84C6B" w:rsidP="00BA2C4F">
            <w:pPr>
              <w:tabs>
                <w:tab w:val="left" w:pos="4192"/>
                <w:tab w:val="left" w:pos="8137"/>
                <w:tab w:val="left" w:pos="9838"/>
              </w:tabs>
            </w:pPr>
            <w:r>
              <w:t>Type</w:t>
            </w:r>
          </w:p>
        </w:tc>
        <w:tc>
          <w:tcPr>
            <w:tcW w:w="7820" w:type="dxa"/>
          </w:tcPr>
          <w:p w14:paraId="7D98CF2D" w14:textId="77777777" w:rsidR="00D84C6B" w:rsidRDefault="00D84C6B"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84C6B" w14:paraId="5D0440FF"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402F8A72" w14:textId="77777777" w:rsidR="00D84C6B" w:rsidRDefault="00D84C6B" w:rsidP="00BA2C4F">
            <w:pPr>
              <w:tabs>
                <w:tab w:val="left" w:pos="4192"/>
                <w:tab w:val="left" w:pos="8137"/>
                <w:tab w:val="left" w:pos="9838"/>
              </w:tabs>
            </w:pPr>
            <w:r>
              <w:lastRenderedPageBreak/>
              <w:t>Fix</w:t>
            </w:r>
          </w:p>
        </w:tc>
        <w:tc>
          <w:tcPr>
            <w:tcW w:w="7820" w:type="dxa"/>
          </w:tcPr>
          <w:p w14:paraId="7ADF210F" w14:textId="77777777" w:rsidR="00D84C6B" w:rsidRDefault="00D84C6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72431A0" w14:textId="1FBB56D0" w:rsidR="00B46A94" w:rsidRDefault="00B46A94" w:rsidP="008905BF">
      <w:pPr>
        <w:pStyle w:val="Heading3"/>
      </w:pPr>
      <w:r>
        <w:t>TEST ID: OUTPUT_007</w:t>
      </w:r>
      <w:r>
        <w:tab/>
      </w:r>
    </w:p>
    <w:tbl>
      <w:tblPr>
        <w:tblStyle w:val="GridTable5Dark-Accent5"/>
        <w:tblW w:w="0" w:type="auto"/>
        <w:tblLook w:val="04A0" w:firstRow="1" w:lastRow="0" w:firstColumn="1" w:lastColumn="0" w:noHBand="0" w:noVBand="1"/>
      </w:tblPr>
      <w:tblGrid>
        <w:gridCol w:w="1427"/>
        <w:gridCol w:w="7820"/>
      </w:tblGrid>
      <w:tr w:rsidR="00B74B07" w14:paraId="06262CC5" w14:textId="77777777" w:rsidTr="004C0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23E537A" w14:textId="77777777" w:rsidR="00B74B07" w:rsidRDefault="00B74B07" w:rsidP="00BA2C4F">
            <w:pPr>
              <w:tabs>
                <w:tab w:val="left" w:pos="4192"/>
                <w:tab w:val="left" w:pos="8137"/>
                <w:tab w:val="left" w:pos="9838"/>
              </w:tabs>
            </w:pPr>
            <w:r>
              <w:t>Summary</w:t>
            </w:r>
          </w:p>
        </w:tc>
        <w:tc>
          <w:tcPr>
            <w:tcW w:w="7820" w:type="dxa"/>
          </w:tcPr>
          <w:p w14:paraId="6C153F31" w14:textId="41FD317C" w:rsidR="00B74B07" w:rsidRDefault="00B74B07"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 xml:space="preserve">UFE Form ID missing in UFE </w:t>
            </w:r>
            <w:r w:rsidRPr="00A77812">
              <w:t>form</w:t>
            </w:r>
            <w:r>
              <w:t>.</w:t>
            </w:r>
          </w:p>
        </w:tc>
      </w:tr>
      <w:tr w:rsidR="00B74B07" w14:paraId="7C7B0DFC" w14:textId="77777777" w:rsidTr="004C0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1903FB0" w14:textId="77777777" w:rsidR="00B74B07" w:rsidRDefault="00B74B07" w:rsidP="00BA2C4F">
            <w:pPr>
              <w:tabs>
                <w:tab w:val="left" w:pos="4192"/>
                <w:tab w:val="left" w:pos="8137"/>
                <w:tab w:val="left" w:pos="9838"/>
              </w:tabs>
            </w:pPr>
            <w:r>
              <w:t>Description</w:t>
            </w:r>
          </w:p>
        </w:tc>
        <w:tc>
          <w:tcPr>
            <w:tcW w:w="7820" w:type="dxa"/>
          </w:tcPr>
          <w:p w14:paraId="15E7E64E" w14:textId="77777777" w:rsidR="00B74B07" w:rsidRDefault="00B74B07"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74B07" w14:paraId="573E2F0E" w14:textId="77777777" w:rsidTr="004C0989">
        <w:tc>
          <w:tcPr>
            <w:cnfStyle w:val="001000000000" w:firstRow="0" w:lastRow="0" w:firstColumn="1" w:lastColumn="0" w:oddVBand="0" w:evenVBand="0" w:oddHBand="0" w:evenHBand="0" w:firstRowFirstColumn="0" w:firstRowLastColumn="0" w:lastRowFirstColumn="0" w:lastRowLastColumn="0"/>
            <w:tcW w:w="1427" w:type="dxa"/>
          </w:tcPr>
          <w:p w14:paraId="17D4651D" w14:textId="77777777" w:rsidR="00B74B07" w:rsidRDefault="00B74B07" w:rsidP="00BA2C4F">
            <w:pPr>
              <w:tabs>
                <w:tab w:val="left" w:pos="4192"/>
                <w:tab w:val="left" w:pos="8137"/>
                <w:tab w:val="left" w:pos="9838"/>
              </w:tabs>
            </w:pPr>
            <w:r>
              <w:t>Type</w:t>
            </w:r>
          </w:p>
        </w:tc>
        <w:tc>
          <w:tcPr>
            <w:tcW w:w="7820" w:type="dxa"/>
          </w:tcPr>
          <w:p w14:paraId="4A37BC43" w14:textId="77777777" w:rsidR="00B74B07" w:rsidRDefault="00B74B07"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74B07" w14:paraId="4C796975" w14:textId="77777777" w:rsidTr="004C0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7A00854" w14:textId="77777777" w:rsidR="00B74B07" w:rsidRDefault="00B74B07" w:rsidP="00BA2C4F">
            <w:pPr>
              <w:tabs>
                <w:tab w:val="left" w:pos="4192"/>
                <w:tab w:val="left" w:pos="8137"/>
                <w:tab w:val="left" w:pos="9838"/>
              </w:tabs>
            </w:pPr>
            <w:r>
              <w:t>Fix</w:t>
            </w:r>
          </w:p>
        </w:tc>
        <w:tc>
          <w:tcPr>
            <w:tcW w:w="7820" w:type="dxa"/>
          </w:tcPr>
          <w:p w14:paraId="216C22A2" w14:textId="77777777" w:rsidR="00B74B07" w:rsidRDefault="00B74B07"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7305AAA" w14:textId="2AF6FDEA" w:rsidR="00B81843" w:rsidRDefault="00B81843" w:rsidP="008905BF">
      <w:pPr>
        <w:pStyle w:val="Heading3"/>
      </w:pPr>
      <w:r>
        <w:t>TEST ID: OUTPUT_008</w:t>
      </w:r>
    </w:p>
    <w:tbl>
      <w:tblPr>
        <w:tblStyle w:val="GridTable5Dark-Accent5"/>
        <w:tblW w:w="0" w:type="auto"/>
        <w:tblLook w:val="04A0" w:firstRow="1" w:lastRow="0" w:firstColumn="1" w:lastColumn="0" w:noHBand="0" w:noVBand="1"/>
      </w:tblPr>
      <w:tblGrid>
        <w:gridCol w:w="1427"/>
        <w:gridCol w:w="7820"/>
      </w:tblGrid>
      <w:tr w:rsidR="00B81843" w14:paraId="49403621" w14:textId="77777777" w:rsidTr="00890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130632" w14:textId="77777777" w:rsidR="00B81843" w:rsidRDefault="00B81843" w:rsidP="008905BF">
            <w:pPr>
              <w:tabs>
                <w:tab w:val="left" w:pos="4192"/>
                <w:tab w:val="left" w:pos="8137"/>
                <w:tab w:val="left" w:pos="9838"/>
              </w:tabs>
            </w:pPr>
            <w:r>
              <w:t>Summary</w:t>
            </w:r>
          </w:p>
        </w:tc>
        <w:tc>
          <w:tcPr>
            <w:tcW w:w="7820" w:type="dxa"/>
          </w:tcPr>
          <w:p w14:paraId="55E18F38" w14:textId="61DF0EF0" w:rsidR="00B81843" w:rsidRDefault="00B81843" w:rsidP="008905B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B81843">
              <w:t xml:space="preserve">Invalid data format in </w:t>
            </w:r>
            <w:r w:rsidR="00DF1A62">
              <w:t>OS_FORM_RULE Table</w:t>
            </w:r>
            <w:r w:rsidRPr="00B81843">
              <w:t xml:space="preserve"> </w:t>
            </w:r>
            <w:r w:rsidR="00DF1A62">
              <w:t>–</w:t>
            </w:r>
            <w:r w:rsidRPr="00B81843">
              <w:t xml:space="preserve"> </w:t>
            </w:r>
            <w:r w:rsidR="00DF1A62">
              <w:t>VALUE_LOW</w:t>
            </w:r>
            <w:r w:rsidRPr="00B81843">
              <w:t xml:space="preserve"> column</w:t>
            </w:r>
            <w:r>
              <w:t>.</w:t>
            </w:r>
          </w:p>
        </w:tc>
      </w:tr>
      <w:tr w:rsidR="00B81843" w14:paraId="024496E8" w14:textId="77777777" w:rsidTr="00890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F696136" w14:textId="77777777" w:rsidR="00B81843" w:rsidRDefault="00B81843" w:rsidP="008905BF">
            <w:pPr>
              <w:tabs>
                <w:tab w:val="left" w:pos="4192"/>
                <w:tab w:val="left" w:pos="8137"/>
                <w:tab w:val="left" w:pos="9838"/>
              </w:tabs>
            </w:pPr>
            <w:r>
              <w:t>Description</w:t>
            </w:r>
          </w:p>
        </w:tc>
        <w:tc>
          <w:tcPr>
            <w:tcW w:w="7820" w:type="dxa"/>
          </w:tcPr>
          <w:p w14:paraId="48C32A8F" w14:textId="16487433" w:rsidR="00B81843" w:rsidRDefault="00B81843" w:rsidP="008905B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This test would capture any </w:t>
            </w:r>
            <w:r w:rsidR="008E66E0">
              <w:t>inv</w:t>
            </w:r>
            <w:r w:rsidR="00DF1A62">
              <w:t>a</w:t>
            </w:r>
            <w:r w:rsidR="008E66E0">
              <w:t>l</w:t>
            </w:r>
            <w:r w:rsidR="00DF1A62">
              <w:t xml:space="preserve">id </w:t>
            </w:r>
            <w:r>
              <w:t xml:space="preserve">configuration </w:t>
            </w:r>
            <w:r w:rsidR="00DF1A62">
              <w:t>in VALUE_LOW</w:t>
            </w:r>
            <w:r>
              <w:t xml:space="preserve"> column</w:t>
            </w:r>
            <w:r w:rsidR="00DF1A62">
              <w:t xml:space="preserve"> of OS_FORM_RULE table,</w:t>
            </w:r>
            <w:r>
              <w:t xml:space="preserve"> if the parameter is a date and is configured with double slashes (10//01/2018)</w:t>
            </w:r>
          </w:p>
        </w:tc>
      </w:tr>
      <w:tr w:rsidR="00B81843" w14:paraId="37D2A709" w14:textId="77777777" w:rsidTr="008905BF">
        <w:tc>
          <w:tcPr>
            <w:cnfStyle w:val="001000000000" w:firstRow="0" w:lastRow="0" w:firstColumn="1" w:lastColumn="0" w:oddVBand="0" w:evenVBand="0" w:oddHBand="0" w:evenHBand="0" w:firstRowFirstColumn="0" w:firstRowLastColumn="0" w:lastRowFirstColumn="0" w:lastRowLastColumn="0"/>
            <w:tcW w:w="1427" w:type="dxa"/>
          </w:tcPr>
          <w:p w14:paraId="1C5DE56D" w14:textId="77777777" w:rsidR="00B81843" w:rsidRDefault="00B81843" w:rsidP="008905BF">
            <w:pPr>
              <w:tabs>
                <w:tab w:val="left" w:pos="4192"/>
                <w:tab w:val="left" w:pos="8137"/>
                <w:tab w:val="left" w:pos="9838"/>
              </w:tabs>
            </w:pPr>
            <w:r>
              <w:t>Type</w:t>
            </w:r>
          </w:p>
        </w:tc>
        <w:tc>
          <w:tcPr>
            <w:tcW w:w="7820" w:type="dxa"/>
          </w:tcPr>
          <w:p w14:paraId="59374158" w14:textId="026A2F62" w:rsidR="00B81843" w:rsidRDefault="00B81843" w:rsidP="008905B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 xml:space="preserve">Data </w:t>
            </w:r>
            <w:r w:rsidR="00655738">
              <w:t>Con</w:t>
            </w:r>
            <w:r w:rsidR="00DF17CC">
              <w:t>fi</w:t>
            </w:r>
            <w:r w:rsidR="00655738">
              <w:t>guration</w:t>
            </w:r>
          </w:p>
        </w:tc>
      </w:tr>
      <w:tr w:rsidR="00B81843" w14:paraId="3A1E2641" w14:textId="77777777" w:rsidTr="00890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75EC47C" w14:textId="77777777" w:rsidR="00B81843" w:rsidRDefault="00B81843" w:rsidP="008905BF">
            <w:pPr>
              <w:tabs>
                <w:tab w:val="left" w:pos="4192"/>
                <w:tab w:val="left" w:pos="8137"/>
                <w:tab w:val="left" w:pos="9838"/>
              </w:tabs>
            </w:pPr>
            <w:r>
              <w:t>Fix</w:t>
            </w:r>
          </w:p>
        </w:tc>
        <w:tc>
          <w:tcPr>
            <w:tcW w:w="7820" w:type="dxa"/>
          </w:tcPr>
          <w:p w14:paraId="089AA520" w14:textId="1188989D" w:rsidR="00C05C5B" w:rsidRDefault="00C05C5B"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8080"/>
                <w:sz w:val="20"/>
                <w:highlight w:val="white"/>
              </w:rPr>
            </w:pPr>
            <w:r>
              <w:rPr>
                <w:rFonts w:ascii="Courier New" w:eastAsiaTheme="minorHAnsi" w:hAnsi="Courier New" w:cs="Courier New"/>
                <w:color w:val="008080"/>
                <w:sz w:val="20"/>
                <w:highlight w:val="white"/>
              </w:rPr>
              <w:t xml:space="preserve">This script </w:t>
            </w:r>
            <w:r w:rsidR="007E2E65">
              <w:rPr>
                <w:rFonts w:ascii="Courier New" w:eastAsiaTheme="minorHAnsi" w:hAnsi="Courier New" w:cs="Courier New"/>
                <w:color w:val="008080"/>
                <w:sz w:val="20"/>
                <w:highlight w:val="white"/>
              </w:rPr>
              <w:t>will</w:t>
            </w:r>
            <w:r>
              <w:rPr>
                <w:rFonts w:ascii="Courier New" w:eastAsiaTheme="minorHAnsi" w:hAnsi="Courier New" w:cs="Courier New"/>
                <w:color w:val="008080"/>
                <w:sz w:val="20"/>
                <w:highlight w:val="white"/>
              </w:rPr>
              <w:t xml:space="preserve"> get </w:t>
            </w:r>
            <w:r w:rsidR="00B25404">
              <w:rPr>
                <w:rFonts w:ascii="Courier New" w:eastAsiaTheme="minorHAnsi" w:hAnsi="Courier New" w:cs="Courier New"/>
                <w:color w:val="008080"/>
                <w:sz w:val="20"/>
                <w:highlight w:val="white"/>
              </w:rPr>
              <w:t>any</w:t>
            </w:r>
            <w:r>
              <w:rPr>
                <w:rFonts w:ascii="Courier New" w:eastAsiaTheme="minorHAnsi" w:hAnsi="Courier New" w:cs="Courier New"/>
                <w:color w:val="008080"/>
                <w:sz w:val="20"/>
                <w:highlight w:val="white"/>
              </w:rPr>
              <w:t xml:space="preserve"> invalid rows configured</w:t>
            </w:r>
            <w:r w:rsidR="00B25404">
              <w:rPr>
                <w:rFonts w:ascii="Courier New" w:eastAsiaTheme="minorHAnsi" w:hAnsi="Courier New" w:cs="Courier New"/>
                <w:color w:val="008080"/>
                <w:sz w:val="20"/>
                <w:highlight w:val="white"/>
              </w:rPr>
              <w:t xml:space="preserve"> in the table for the value_low column</w:t>
            </w:r>
            <w:r>
              <w:rPr>
                <w:rFonts w:ascii="Courier New" w:eastAsiaTheme="minorHAnsi" w:hAnsi="Courier New" w:cs="Courier New"/>
                <w:color w:val="008080"/>
                <w:sz w:val="20"/>
                <w:highlight w:val="white"/>
              </w:rPr>
              <w:t>.</w:t>
            </w:r>
          </w:p>
          <w:p w14:paraId="545CB0E9" w14:textId="77777777" w:rsidR="00C05C5B" w:rsidRDefault="00C05C5B"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8080"/>
                <w:sz w:val="20"/>
                <w:highlight w:val="white"/>
              </w:rPr>
            </w:pPr>
          </w:p>
          <w:p w14:paraId="5B2AE32A" w14:textId="2D0DE1C2" w:rsidR="00556F7C" w:rsidRDefault="00556F7C"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0080"/>
                <w:sz w:val="20"/>
                <w:highlight w:val="white"/>
              </w:rPr>
            </w:pPr>
            <w:r>
              <w:rPr>
                <w:rFonts w:ascii="Courier New" w:eastAsiaTheme="minorHAnsi" w:hAnsi="Courier New" w:cs="Courier New"/>
                <w:color w:val="008080"/>
                <w:sz w:val="20"/>
                <w:highlight w:val="white"/>
              </w:rPr>
              <w:t>SELECT</w:t>
            </w:r>
            <w:r>
              <w:rPr>
                <w:rFonts w:ascii="Courier New" w:eastAsiaTheme="minorHAnsi" w:hAnsi="Courier New" w:cs="Courier New"/>
                <w:color w:val="000080"/>
                <w:sz w:val="20"/>
                <w:highlight w:val="white"/>
              </w:rPr>
              <w:t xml:space="preserve"> *</w:t>
            </w:r>
          </w:p>
          <w:p w14:paraId="175997D4" w14:textId="77777777" w:rsidR="00556F7C" w:rsidRDefault="00556F7C"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0080"/>
                <w:sz w:val="20"/>
                <w:highlight w:val="white"/>
              </w:rPr>
            </w:pPr>
            <w:r>
              <w:rPr>
                <w:rFonts w:ascii="Courier New" w:eastAsiaTheme="minorHAnsi" w:hAnsi="Courier New" w:cs="Courier New"/>
                <w:color w:val="008080"/>
                <w:sz w:val="20"/>
                <w:highlight w:val="white"/>
              </w:rPr>
              <w:t>FROM</w:t>
            </w:r>
            <w:r>
              <w:rPr>
                <w:rFonts w:ascii="Courier New" w:eastAsiaTheme="minorHAnsi" w:hAnsi="Courier New" w:cs="Courier New"/>
                <w:color w:val="000080"/>
                <w:sz w:val="20"/>
                <w:highlight w:val="white"/>
              </w:rPr>
              <w:t xml:space="preserve"> os_form_rule o</w:t>
            </w:r>
          </w:p>
          <w:p w14:paraId="63226420" w14:textId="77777777" w:rsidR="00556F7C" w:rsidRDefault="00556F7C"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0080"/>
                <w:sz w:val="20"/>
                <w:highlight w:val="white"/>
              </w:rPr>
            </w:pPr>
            <w:r>
              <w:rPr>
                <w:rFonts w:ascii="Courier New" w:eastAsiaTheme="minorHAnsi" w:hAnsi="Courier New" w:cs="Courier New"/>
                <w:color w:val="008080"/>
                <w:sz w:val="20"/>
                <w:highlight w:val="white"/>
              </w:rPr>
              <w:t>WHERE</w:t>
            </w:r>
            <w:r>
              <w:rPr>
                <w:rFonts w:ascii="Courier New" w:eastAsiaTheme="minorHAnsi" w:hAnsi="Courier New" w:cs="Courier New"/>
                <w:color w:val="000080"/>
                <w:sz w:val="20"/>
                <w:highlight w:val="white"/>
              </w:rPr>
              <w:t xml:space="preserve"> o.attribute_code </w:t>
            </w:r>
            <w:r>
              <w:rPr>
                <w:rFonts w:ascii="Courier New" w:eastAsiaTheme="minorHAnsi" w:hAnsi="Courier New" w:cs="Courier New"/>
                <w:color w:val="008080"/>
                <w:sz w:val="20"/>
                <w:highlight w:val="white"/>
              </w:rPr>
              <w:t>like</w:t>
            </w:r>
            <w:r>
              <w:rPr>
                <w:rFonts w:ascii="Courier New" w:eastAsiaTheme="minorHAnsi" w:hAnsi="Courier New" w:cs="Courier New"/>
                <w:color w:val="000080"/>
                <w:sz w:val="20"/>
                <w:highlight w:val="white"/>
              </w:rPr>
              <w:t xml:space="preserve"> </w:t>
            </w:r>
            <w:r>
              <w:rPr>
                <w:rFonts w:ascii="Courier New" w:eastAsiaTheme="minorHAnsi" w:hAnsi="Courier New" w:cs="Courier New"/>
                <w:color w:val="0000FF"/>
                <w:sz w:val="20"/>
                <w:highlight w:val="white"/>
              </w:rPr>
              <w:t>'%DT'</w:t>
            </w:r>
            <w:r>
              <w:rPr>
                <w:rFonts w:ascii="Courier New" w:eastAsiaTheme="minorHAnsi" w:hAnsi="Courier New" w:cs="Courier New"/>
                <w:color w:val="000080"/>
                <w:sz w:val="20"/>
                <w:highlight w:val="white"/>
              </w:rPr>
              <w:t xml:space="preserve"> </w:t>
            </w:r>
          </w:p>
          <w:p w14:paraId="3967FDBC" w14:textId="77777777" w:rsidR="00556F7C" w:rsidRDefault="00556F7C"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0080"/>
                <w:sz w:val="20"/>
                <w:highlight w:val="white"/>
              </w:rPr>
            </w:pPr>
            <w:r>
              <w:rPr>
                <w:rFonts w:ascii="Courier New" w:eastAsiaTheme="minorHAnsi" w:hAnsi="Courier New" w:cs="Courier New"/>
                <w:color w:val="008080"/>
                <w:sz w:val="20"/>
                <w:highlight w:val="white"/>
              </w:rPr>
              <w:t>and</w:t>
            </w:r>
            <w:r>
              <w:rPr>
                <w:rFonts w:ascii="Courier New" w:eastAsiaTheme="minorHAnsi" w:hAnsi="Courier New" w:cs="Courier New"/>
                <w:color w:val="000080"/>
                <w:sz w:val="20"/>
                <w:highlight w:val="white"/>
              </w:rPr>
              <w:t xml:space="preserve"> oasis_health_check_main.is_valid_date(o.value_low) &gt; </w:t>
            </w:r>
            <w:r>
              <w:rPr>
                <w:rFonts w:ascii="Courier New" w:eastAsiaTheme="minorHAnsi" w:hAnsi="Courier New" w:cs="Courier New"/>
                <w:color w:val="0000FF"/>
                <w:sz w:val="20"/>
                <w:highlight w:val="white"/>
              </w:rPr>
              <w:t>0</w:t>
            </w:r>
          </w:p>
          <w:p w14:paraId="79A49612" w14:textId="657DF487" w:rsidR="00B81843" w:rsidRDefault="00556F7C" w:rsidP="00556F7C">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Pr>
                <w:rFonts w:ascii="Courier New" w:eastAsiaTheme="minorHAnsi" w:hAnsi="Courier New" w:cs="Courier New"/>
                <w:color w:val="000080"/>
                <w:sz w:val="20"/>
                <w:highlight w:val="white"/>
              </w:rPr>
              <w:t>;</w:t>
            </w:r>
          </w:p>
        </w:tc>
      </w:tr>
    </w:tbl>
    <w:p w14:paraId="4530746A" w14:textId="1A018EC3" w:rsidR="009522E7" w:rsidRDefault="009522E7" w:rsidP="008905BF">
      <w:pPr>
        <w:pStyle w:val="Heading3"/>
      </w:pPr>
      <w:r>
        <w:t xml:space="preserve">TEST ID: </w:t>
      </w:r>
      <w:r w:rsidR="00DF6FF4" w:rsidRPr="002E4EA3">
        <w:t>OUTPUT_ODS_INSTALLED</w:t>
      </w:r>
      <w:r>
        <w:tab/>
      </w:r>
    </w:p>
    <w:tbl>
      <w:tblPr>
        <w:tblStyle w:val="GridTable5Dark-Accent5"/>
        <w:tblW w:w="0" w:type="auto"/>
        <w:tblLook w:val="04A0" w:firstRow="1" w:lastRow="0" w:firstColumn="1" w:lastColumn="0" w:noHBand="0" w:noVBand="1"/>
      </w:tblPr>
      <w:tblGrid>
        <w:gridCol w:w="1427"/>
        <w:gridCol w:w="7820"/>
      </w:tblGrid>
      <w:tr w:rsidR="009522E7" w14:paraId="5EC3D527" w14:textId="77777777" w:rsidTr="00670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EEED9E7" w14:textId="6056E32B" w:rsidR="009522E7" w:rsidRDefault="007351EE" w:rsidP="00BA2C4F">
            <w:pPr>
              <w:tabs>
                <w:tab w:val="left" w:pos="4192"/>
                <w:tab w:val="left" w:pos="8137"/>
                <w:tab w:val="left" w:pos="9838"/>
              </w:tabs>
            </w:pPr>
            <w:r>
              <w:t>Parameter</w:t>
            </w:r>
          </w:p>
        </w:tc>
        <w:tc>
          <w:tcPr>
            <w:tcW w:w="7820" w:type="dxa"/>
          </w:tcPr>
          <w:p w14:paraId="5C2A5320" w14:textId="199960B3" w:rsidR="009522E7" w:rsidRDefault="00670E2E"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7711B">
              <w:t>ODS_INSTALLED</w:t>
            </w:r>
          </w:p>
        </w:tc>
      </w:tr>
      <w:tr w:rsidR="009522E7" w14:paraId="40668972"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9D533E7" w14:textId="77777777" w:rsidR="009522E7" w:rsidRDefault="009522E7" w:rsidP="00BA2C4F">
            <w:pPr>
              <w:tabs>
                <w:tab w:val="left" w:pos="4192"/>
                <w:tab w:val="left" w:pos="8137"/>
                <w:tab w:val="left" w:pos="9838"/>
              </w:tabs>
            </w:pPr>
            <w:r>
              <w:t>Description</w:t>
            </w:r>
          </w:p>
        </w:tc>
        <w:tc>
          <w:tcPr>
            <w:tcW w:w="7820" w:type="dxa"/>
          </w:tcPr>
          <w:p w14:paraId="2334ECA0" w14:textId="1F4301EE" w:rsidR="009522E7" w:rsidRDefault="00EA26AC"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This parameter should be set to Y if ODS is in the solution</w:t>
            </w:r>
            <w:r w:rsidR="0072529C">
              <w:t xml:space="preserve"> architecture</w:t>
            </w:r>
            <w:r>
              <w:t>.</w:t>
            </w:r>
          </w:p>
        </w:tc>
      </w:tr>
      <w:tr w:rsidR="009522E7" w14:paraId="564CC1C8" w14:textId="77777777" w:rsidTr="00670E2E">
        <w:tc>
          <w:tcPr>
            <w:cnfStyle w:val="001000000000" w:firstRow="0" w:lastRow="0" w:firstColumn="1" w:lastColumn="0" w:oddVBand="0" w:evenVBand="0" w:oddHBand="0" w:evenHBand="0" w:firstRowFirstColumn="0" w:firstRowLastColumn="0" w:lastRowFirstColumn="0" w:lastRowLastColumn="0"/>
            <w:tcW w:w="1427" w:type="dxa"/>
          </w:tcPr>
          <w:p w14:paraId="38B3B3A8" w14:textId="77777777" w:rsidR="009522E7" w:rsidRDefault="009522E7" w:rsidP="00BA2C4F">
            <w:pPr>
              <w:tabs>
                <w:tab w:val="left" w:pos="4192"/>
                <w:tab w:val="left" w:pos="8137"/>
                <w:tab w:val="left" w:pos="9838"/>
              </w:tabs>
            </w:pPr>
            <w:r>
              <w:t>Type</w:t>
            </w:r>
          </w:p>
        </w:tc>
        <w:tc>
          <w:tcPr>
            <w:tcW w:w="7820" w:type="dxa"/>
          </w:tcPr>
          <w:p w14:paraId="60FFF451" w14:textId="3925D2FF" w:rsidR="009522E7" w:rsidRDefault="00DC4EF4"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 xml:space="preserve">SYSTEM_PARAMETER_UTIL Table </w:t>
            </w:r>
            <w:r w:rsidR="009522E7">
              <w:t>Configuration</w:t>
            </w:r>
          </w:p>
        </w:tc>
      </w:tr>
      <w:tr w:rsidR="0067711B" w14:paraId="77F451D1"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9BE5B46" w14:textId="7783C19F" w:rsidR="0067711B" w:rsidRDefault="0067711B" w:rsidP="00BA2C4F">
            <w:pPr>
              <w:tabs>
                <w:tab w:val="left" w:pos="4192"/>
                <w:tab w:val="left" w:pos="8137"/>
                <w:tab w:val="left" w:pos="9838"/>
              </w:tabs>
            </w:pPr>
            <w:r>
              <w:t>Value</w:t>
            </w:r>
          </w:p>
        </w:tc>
        <w:tc>
          <w:tcPr>
            <w:tcW w:w="7820" w:type="dxa"/>
          </w:tcPr>
          <w:p w14:paraId="66C03D16" w14:textId="4730D5DB" w:rsidR="0067711B" w:rsidRPr="0067711B" w:rsidRDefault="00EA26AC"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Y or N</w:t>
            </w:r>
          </w:p>
        </w:tc>
      </w:tr>
    </w:tbl>
    <w:p w14:paraId="49552D1F" w14:textId="11F20D15" w:rsidR="00C87508" w:rsidRDefault="00C87508" w:rsidP="008905BF">
      <w:pPr>
        <w:pStyle w:val="Heading3"/>
      </w:pPr>
      <w:r>
        <w:lastRenderedPageBreak/>
        <w:t xml:space="preserve">TEST ID: </w:t>
      </w:r>
      <w:r w:rsidRPr="002E4EA3">
        <w:t>OUTPUT_ODS_VERSION</w:t>
      </w:r>
      <w:r>
        <w:tab/>
      </w:r>
    </w:p>
    <w:tbl>
      <w:tblPr>
        <w:tblStyle w:val="GridTable5Dark-Accent5"/>
        <w:tblW w:w="0" w:type="auto"/>
        <w:tblLook w:val="04A0" w:firstRow="1" w:lastRow="0" w:firstColumn="1" w:lastColumn="0" w:noHBand="0" w:noVBand="1"/>
      </w:tblPr>
      <w:tblGrid>
        <w:gridCol w:w="1427"/>
        <w:gridCol w:w="7820"/>
      </w:tblGrid>
      <w:tr w:rsidR="00C87508" w14:paraId="09AF3F05" w14:textId="77777777" w:rsidTr="00670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3B0E8BC" w14:textId="3E0BCF66" w:rsidR="00C87508" w:rsidRDefault="00670E2E" w:rsidP="00BA2C4F">
            <w:pPr>
              <w:tabs>
                <w:tab w:val="left" w:pos="4192"/>
                <w:tab w:val="left" w:pos="8137"/>
                <w:tab w:val="left" w:pos="9838"/>
              </w:tabs>
            </w:pPr>
            <w:r>
              <w:t>Parameter</w:t>
            </w:r>
          </w:p>
        </w:tc>
        <w:tc>
          <w:tcPr>
            <w:tcW w:w="7820" w:type="dxa"/>
          </w:tcPr>
          <w:p w14:paraId="14DD5269" w14:textId="0708EFE7" w:rsidR="00C87508" w:rsidRDefault="00670E2E"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E4EA3">
              <w:t>ODS_VERSION</w:t>
            </w:r>
          </w:p>
        </w:tc>
      </w:tr>
      <w:tr w:rsidR="00C87508" w14:paraId="4B21224E"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3115120" w14:textId="77777777" w:rsidR="00C87508" w:rsidRDefault="00C87508" w:rsidP="00BA2C4F">
            <w:pPr>
              <w:tabs>
                <w:tab w:val="left" w:pos="4192"/>
                <w:tab w:val="left" w:pos="8137"/>
                <w:tab w:val="left" w:pos="9838"/>
              </w:tabs>
            </w:pPr>
            <w:r>
              <w:t>Description</w:t>
            </w:r>
          </w:p>
        </w:tc>
        <w:tc>
          <w:tcPr>
            <w:tcW w:w="7820" w:type="dxa"/>
          </w:tcPr>
          <w:p w14:paraId="6A61F5D7" w14:textId="4C4E0E2B" w:rsidR="00C87508" w:rsidRDefault="00B54DA2"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ODS Version number. </w:t>
            </w:r>
            <w:r w:rsidR="00C87508">
              <w:t>This can be set to 1 or 2 or any value beyond 2</w:t>
            </w:r>
          </w:p>
        </w:tc>
      </w:tr>
      <w:tr w:rsidR="00C87508" w14:paraId="3E31E3E5" w14:textId="77777777" w:rsidTr="00670E2E">
        <w:tc>
          <w:tcPr>
            <w:cnfStyle w:val="001000000000" w:firstRow="0" w:lastRow="0" w:firstColumn="1" w:lastColumn="0" w:oddVBand="0" w:evenVBand="0" w:oddHBand="0" w:evenHBand="0" w:firstRowFirstColumn="0" w:firstRowLastColumn="0" w:lastRowFirstColumn="0" w:lastRowLastColumn="0"/>
            <w:tcW w:w="1427" w:type="dxa"/>
          </w:tcPr>
          <w:p w14:paraId="512DE513" w14:textId="77777777" w:rsidR="00C87508" w:rsidRDefault="00C87508" w:rsidP="00BA2C4F">
            <w:pPr>
              <w:tabs>
                <w:tab w:val="left" w:pos="4192"/>
                <w:tab w:val="left" w:pos="8137"/>
                <w:tab w:val="left" w:pos="9838"/>
              </w:tabs>
            </w:pPr>
            <w:r>
              <w:t>Type</w:t>
            </w:r>
          </w:p>
        </w:tc>
        <w:tc>
          <w:tcPr>
            <w:tcW w:w="7820" w:type="dxa"/>
          </w:tcPr>
          <w:p w14:paraId="68B9E277" w14:textId="77777777" w:rsidR="00C87508" w:rsidRDefault="00C87508"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C87508" w14:paraId="21263E73"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F0CE280" w14:textId="77777777" w:rsidR="00C87508" w:rsidRDefault="00C87508" w:rsidP="00BA2C4F">
            <w:pPr>
              <w:tabs>
                <w:tab w:val="left" w:pos="4192"/>
                <w:tab w:val="left" w:pos="8137"/>
                <w:tab w:val="left" w:pos="9838"/>
              </w:tabs>
            </w:pPr>
            <w:r>
              <w:t>Value</w:t>
            </w:r>
          </w:p>
        </w:tc>
        <w:tc>
          <w:tcPr>
            <w:tcW w:w="7820" w:type="dxa"/>
          </w:tcPr>
          <w:p w14:paraId="7C59EEAC" w14:textId="77777777" w:rsidR="00C87508" w:rsidRPr="0067711B" w:rsidRDefault="00C87508"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2.1</w:t>
            </w:r>
          </w:p>
        </w:tc>
      </w:tr>
    </w:tbl>
    <w:p w14:paraId="07FCFBC9" w14:textId="296448AF" w:rsidR="00342503" w:rsidRDefault="00342503" w:rsidP="008905BF">
      <w:pPr>
        <w:pStyle w:val="Heading3"/>
      </w:pPr>
      <w:r>
        <w:t xml:space="preserve">TEST ID: </w:t>
      </w:r>
      <w:r w:rsidRPr="00F45321">
        <w:t>OUTPUT_OS_APP_DATE_TO_DIR</w:t>
      </w:r>
      <w:r>
        <w:tab/>
      </w:r>
    </w:p>
    <w:tbl>
      <w:tblPr>
        <w:tblStyle w:val="GridTable5Dark-Accent5"/>
        <w:tblW w:w="0" w:type="auto"/>
        <w:tblLook w:val="04A0" w:firstRow="1" w:lastRow="0" w:firstColumn="1" w:lastColumn="0" w:noHBand="0" w:noVBand="1"/>
      </w:tblPr>
      <w:tblGrid>
        <w:gridCol w:w="1427"/>
        <w:gridCol w:w="7820"/>
      </w:tblGrid>
      <w:tr w:rsidR="00342503" w14:paraId="6ACCC95F" w14:textId="77777777" w:rsidTr="00670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F540672" w14:textId="11B9050E" w:rsidR="00342503" w:rsidRDefault="00670E2E" w:rsidP="00BA2C4F">
            <w:pPr>
              <w:tabs>
                <w:tab w:val="left" w:pos="4192"/>
                <w:tab w:val="left" w:pos="8137"/>
                <w:tab w:val="left" w:pos="9838"/>
              </w:tabs>
            </w:pPr>
            <w:r>
              <w:t>Parameter</w:t>
            </w:r>
          </w:p>
        </w:tc>
        <w:tc>
          <w:tcPr>
            <w:tcW w:w="7820" w:type="dxa"/>
          </w:tcPr>
          <w:p w14:paraId="2587EE46" w14:textId="6760288A" w:rsidR="00342503" w:rsidRDefault="00670E2E"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OS_APP_DATE_TO_DIR</w:t>
            </w:r>
          </w:p>
        </w:tc>
      </w:tr>
      <w:tr w:rsidR="00342503" w14:paraId="2CEF9B26"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D562876" w14:textId="77777777" w:rsidR="00342503" w:rsidRDefault="00342503" w:rsidP="00BA2C4F">
            <w:pPr>
              <w:tabs>
                <w:tab w:val="left" w:pos="4192"/>
                <w:tab w:val="left" w:pos="8137"/>
                <w:tab w:val="left" w:pos="9838"/>
              </w:tabs>
            </w:pPr>
            <w:r>
              <w:t>Description</w:t>
            </w:r>
          </w:p>
        </w:tc>
        <w:tc>
          <w:tcPr>
            <w:tcW w:w="7820" w:type="dxa"/>
          </w:tcPr>
          <w:p w14:paraId="7D5B26E2" w14:textId="086006BD" w:rsidR="00342503" w:rsidRDefault="00670E2E"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Append to Drive Destination. </w:t>
            </w:r>
            <w:r w:rsidR="00342503">
              <w:t xml:space="preserve">This </w:t>
            </w:r>
            <w:r w:rsidR="00F808A3">
              <w:t xml:space="preserve">has to be set to </w:t>
            </w:r>
            <w:r w:rsidR="00F808A3" w:rsidRPr="00F808A3">
              <w:t>YYYYMM</w:t>
            </w:r>
            <w:r w:rsidR="00F808A3">
              <w:t xml:space="preserve"> for optimal performance. It can also be set to </w:t>
            </w:r>
            <w:r w:rsidR="00F808A3" w:rsidRPr="00F808A3">
              <w:t>YYYYMM</w:t>
            </w:r>
            <w:r w:rsidR="00F808A3">
              <w:t>DD, but there maybe too many folders to handle.</w:t>
            </w:r>
          </w:p>
        </w:tc>
      </w:tr>
      <w:tr w:rsidR="00342503" w14:paraId="0B0B9EA0" w14:textId="77777777" w:rsidTr="00670E2E">
        <w:tc>
          <w:tcPr>
            <w:cnfStyle w:val="001000000000" w:firstRow="0" w:lastRow="0" w:firstColumn="1" w:lastColumn="0" w:oddVBand="0" w:evenVBand="0" w:oddHBand="0" w:evenHBand="0" w:firstRowFirstColumn="0" w:firstRowLastColumn="0" w:lastRowFirstColumn="0" w:lastRowLastColumn="0"/>
            <w:tcW w:w="1427" w:type="dxa"/>
          </w:tcPr>
          <w:p w14:paraId="7F1FBBC5" w14:textId="77777777" w:rsidR="00342503" w:rsidRDefault="00342503" w:rsidP="00BA2C4F">
            <w:pPr>
              <w:tabs>
                <w:tab w:val="left" w:pos="4192"/>
                <w:tab w:val="left" w:pos="8137"/>
                <w:tab w:val="left" w:pos="9838"/>
              </w:tabs>
            </w:pPr>
            <w:r>
              <w:t>Type</w:t>
            </w:r>
          </w:p>
        </w:tc>
        <w:tc>
          <w:tcPr>
            <w:tcW w:w="7820" w:type="dxa"/>
          </w:tcPr>
          <w:p w14:paraId="7F7372E4" w14:textId="77777777" w:rsidR="00342503" w:rsidRDefault="00342503"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342503" w14:paraId="48F96CB4"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67731AB" w14:textId="77777777" w:rsidR="00342503" w:rsidRDefault="00342503" w:rsidP="00BA2C4F">
            <w:pPr>
              <w:tabs>
                <w:tab w:val="left" w:pos="4192"/>
                <w:tab w:val="left" w:pos="8137"/>
                <w:tab w:val="left" w:pos="9838"/>
              </w:tabs>
            </w:pPr>
            <w:r>
              <w:t>Value</w:t>
            </w:r>
          </w:p>
        </w:tc>
        <w:tc>
          <w:tcPr>
            <w:tcW w:w="7820" w:type="dxa"/>
          </w:tcPr>
          <w:p w14:paraId="25B918CE" w14:textId="42BB20B7" w:rsidR="00342503" w:rsidRPr="0067711B" w:rsidRDefault="00F808A3"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F808A3">
              <w:t>YYYYMM</w:t>
            </w:r>
          </w:p>
        </w:tc>
      </w:tr>
    </w:tbl>
    <w:p w14:paraId="06230B1D" w14:textId="5CE852ED" w:rsidR="00D65796" w:rsidRDefault="00D65796" w:rsidP="008905BF">
      <w:pPr>
        <w:pStyle w:val="Heading3"/>
      </w:pPr>
      <w:r>
        <w:t xml:space="preserve">TEST ID: </w:t>
      </w:r>
      <w:r w:rsidRPr="00F45321">
        <w:t>OUTPUT_DOC_GEN_PRD_NAME</w:t>
      </w:r>
      <w:r>
        <w:tab/>
      </w:r>
    </w:p>
    <w:tbl>
      <w:tblPr>
        <w:tblStyle w:val="GridTable5Dark-Accent5"/>
        <w:tblW w:w="0" w:type="auto"/>
        <w:tblLook w:val="04A0" w:firstRow="1" w:lastRow="0" w:firstColumn="1" w:lastColumn="0" w:noHBand="0" w:noVBand="1"/>
      </w:tblPr>
      <w:tblGrid>
        <w:gridCol w:w="1427"/>
        <w:gridCol w:w="7820"/>
      </w:tblGrid>
      <w:tr w:rsidR="00D65796" w14:paraId="0E346DDD"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96E12CF" w14:textId="21FAF578" w:rsidR="00D65796" w:rsidRDefault="00290ADF" w:rsidP="00BA2C4F">
            <w:pPr>
              <w:tabs>
                <w:tab w:val="left" w:pos="4192"/>
                <w:tab w:val="left" w:pos="8137"/>
                <w:tab w:val="left" w:pos="9838"/>
              </w:tabs>
            </w:pPr>
            <w:r>
              <w:t>Parameter</w:t>
            </w:r>
          </w:p>
        </w:tc>
        <w:tc>
          <w:tcPr>
            <w:tcW w:w="7820" w:type="dxa"/>
          </w:tcPr>
          <w:p w14:paraId="5ED4364F" w14:textId="21698D4B" w:rsidR="00D65796" w:rsidRDefault="00290ADF"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DOC_GEN_PRD_NAME</w:t>
            </w:r>
          </w:p>
        </w:tc>
      </w:tr>
      <w:tr w:rsidR="00D65796" w14:paraId="10E7890E"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C675FC0" w14:textId="77777777" w:rsidR="00D65796" w:rsidRDefault="00D65796" w:rsidP="00BA2C4F">
            <w:pPr>
              <w:tabs>
                <w:tab w:val="left" w:pos="4192"/>
                <w:tab w:val="left" w:pos="8137"/>
                <w:tab w:val="left" w:pos="9838"/>
              </w:tabs>
            </w:pPr>
            <w:r>
              <w:t>Description</w:t>
            </w:r>
          </w:p>
        </w:tc>
        <w:tc>
          <w:tcPr>
            <w:tcW w:w="7820" w:type="dxa"/>
          </w:tcPr>
          <w:p w14:paraId="74D0FF85" w14:textId="0F3496A0" w:rsidR="00D65796" w:rsidRDefault="00D65796"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This </w:t>
            </w:r>
            <w:r w:rsidR="001332AB">
              <w:t>must</w:t>
            </w:r>
            <w:r>
              <w:t xml:space="preserve"> be set to</w:t>
            </w:r>
            <w:r w:rsidR="007C53FB">
              <w:t xml:space="preserve"> the </w:t>
            </w:r>
            <w:r w:rsidR="0097500F">
              <w:t>third-party</w:t>
            </w:r>
            <w:r w:rsidR="007C53FB">
              <w:t xml:space="preserve"> forms engine that is a part of the solution architecture</w:t>
            </w:r>
            <w:r>
              <w:t>.</w:t>
            </w:r>
          </w:p>
        </w:tc>
      </w:tr>
      <w:tr w:rsidR="00D65796" w14:paraId="28DF6811" w14:textId="77777777" w:rsidTr="00DA16E9">
        <w:tc>
          <w:tcPr>
            <w:cnfStyle w:val="001000000000" w:firstRow="0" w:lastRow="0" w:firstColumn="1" w:lastColumn="0" w:oddVBand="0" w:evenVBand="0" w:oddHBand="0" w:evenHBand="0" w:firstRowFirstColumn="0" w:firstRowLastColumn="0" w:lastRowFirstColumn="0" w:lastRowLastColumn="0"/>
            <w:tcW w:w="1427" w:type="dxa"/>
          </w:tcPr>
          <w:p w14:paraId="1D819BC1" w14:textId="77777777" w:rsidR="00D65796" w:rsidRDefault="00D65796" w:rsidP="00BA2C4F">
            <w:pPr>
              <w:tabs>
                <w:tab w:val="left" w:pos="4192"/>
                <w:tab w:val="left" w:pos="8137"/>
                <w:tab w:val="left" w:pos="9838"/>
              </w:tabs>
            </w:pPr>
            <w:r>
              <w:t>Type</w:t>
            </w:r>
          </w:p>
        </w:tc>
        <w:tc>
          <w:tcPr>
            <w:tcW w:w="7820" w:type="dxa"/>
          </w:tcPr>
          <w:p w14:paraId="10410166" w14:textId="77777777" w:rsidR="00D65796" w:rsidRDefault="00D65796"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D65796" w14:paraId="4BC2E47E"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955451" w14:textId="77777777" w:rsidR="00D65796" w:rsidRDefault="00D65796" w:rsidP="00BA2C4F">
            <w:pPr>
              <w:tabs>
                <w:tab w:val="left" w:pos="4192"/>
                <w:tab w:val="left" w:pos="8137"/>
                <w:tab w:val="left" w:pos="9838"/>
              </w:tabs>
            </w:pPr>
            <w:r>
              <w:t>Value</w:t>
            </w:r>
          </w:p>
        </w:tc>
        <w:tc>
          <w:tcPr>
            <w:tcW w:w="7820" w:type="dxa"/>
          </w:tcPr>
          <w:p w14:paraId="79D06BC2" w14:textId="1CF27303" w:rsidR="00D65796" w:rsidRPr="0067711B" w:rsidRDefault="007C53F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GHOSTDRAFT/</w:t>
            </w:r>
            <w:r w:rsidR="0007262F">
              <w:t>ELOQUENCE</w:t>
            </w:r>
          </w:p>
        </w:tc>
      </w:tr>
    </w:tbl>
    <w:p w14:paraId="4738FC6B" w14:textId="725375F2" w:rsidR="00DA16E9" w:rsidRDefault="00DA16E9" w:rsidP="008905BF">
      <w:pPr>
        <w:pStyle w:val="Heading3"/>
      </w:pPr>
      <w:r>
        <w:t xml:space="preserve">TEST ID: </w:t>
      </w:r>
      <w:r w:rsidRPr="00912F45">
        <w:t>OUTPUT_OS_BASE_VERSION</w:t>
      </w:r>
      <w:r>
        <w:tab/>
      </w:r>
    </w:p>
    <w:tbl>
      <w:tblPr>
        <w:tblStyle w:val="GridTable5Dark-Accent5"/>
        <w:tblW w:w="0" w:type="auto"/>
        <w:tblLook w:val="04A0" w:firstRow="1" w:lastRow="0" w:firstColumn="1" w:lastColumn="0" w:noHBand="0" w:noVBand="1"/>
      </w:tblPr>
      <w:tblGrid>
        <w:gridCol w:w="1427"/>
        <w:gridCol w:w="7820"/>
      </w:tblGrid>
      <w:tr w:rsidR="00290ADF" w14:paraId="0ACE6A6D" w14:textId="77777777" w:rsidTr="0029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03864AB" w14:textId="749A822F" w:rsidR="00290ADF" w:rsidRDefault="00290ADF" w:rsidP="00290ADF">
            <w:pPr>
              <w:tabs>
                <w:tab w:val="left" w:pos="4192"/>
                <w:tab w:val="left" w:pos="8137"/>
                <w:tab w:val="left" w:pos="9838"/>
              </w:tabs>
            </w:pPr>
            <w:r>
              <w:t>Parameter</w:t>
            </w:r>
          </w:p>
        </w:tc>
        <w:tc>
          <w:tcPr>
            <w:tcW w:w="7820" w:type="dxa"/>
          </w:tcPr>
          <w:p w14:paraId="3E7ADF1E" w14:textId="07BEACF5" w:rsidR="00290ADF" w:rsidRDefault="00290ADF" w:rsidP="00290AD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912F45">
              <w:t>OS_BASE_VERSION</w:t>
            </w:r>
          </w:p>
        </w:tc>
      </w:tr>
      <w:tr w:rsidR="00DA16E9" w14:paraId="43151609" w14:textId="77777777" w:rsidTr="00290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BD599FC" w14:textId="77777777" w:rsidR="00DA16E9" w:rsidRDefault="00DA16E9" w:rsidP="00BA2C4F">
            <w:pPr>
              <w:tabs>
                <w:tab w:val="left" w:pos="4192"/>
                <w:tab w:val="left" w:pos="8137"/>
                <w:tab w:val="left" w:pos="9838"/>
              </w:tabs>
            </w:pPr>
            <w:r>
              <w:t>Description</w:t>
            </w:r>
          </w:p>
        </w:tc>
        <w:tc>
          <w:tcPr>
            <w:tcW w:w="7820" w:type="dxa"/>
          </w:tcPr>
          <w:p w14:paraId="3C812FD7" w14:textId="15186DD8" w:rsidR="00DA16E9" w:rsidRDefault="001B7C25"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010DDB">
              <w:t>Version number of OS base being us</w:t>
            </w:r>
            <w:r>
              <w:t>ed</w:t>
            </w:r>
          </w:p>
        </w:tc>
      </w:tr>
      <w:tr w:rsidR="00DA16E9" w14:paraId="6597ABF9" w14:textId="77777777" w:rsidTr="00290ADF">
        <w:tc>
          <w:tcPr>
            <w:cnfStyle w:val="001000000000" w:firstRow="0" w:lastRow="0" w:firstColumn="1" w:lastColumn="0" w:oddVBand="0" w:evenVBand="0" w:oddHBand="0" w:evenHBand="0" w:firstRowFirstColumn="0" w:firstRowLastColumn="0" w:lastRowFirstColumn="0" w:lastRowLastColumn="0"/>
            <w:tcW w:w="1427" w:type="dxa"/>
          </w:tcPr>
          <w:p w14:paraId="1AFB2353" w14:textId="77777777" w:rsidR="00DA16E9" w:rsidRDefault="00DA16E9" w:rsidP="00BA2C4F">
            <w:pPr>
              <w:tabs>
                <w:tab w:val="left" w:pos="4192"/>
                <w:tab w:val="left" w:pos="8137"/>
                <w:tab w:val="left" w:pos="9838"/>
              </w:tabs>
            </w:pPr>
            <w:r>
              <w:t>Type</w:t>
            </w:r>
          </w:p>
        </w:tc>
        <w:tc>
          <w:tcPr>
            <w:tcW w:w="7820" w:type="dxa"/>
          </w:tcPr>
          <w:p w14:paraId="2F86E8A4" w14:textId="77777777" w:rsidR="00DA16E9" w:rsidRDefault="00DA16E9"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DA16E9" w14:paraId="4B6B1C3C" w14:textId="77777777" w:rsidTr="00290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2E3778F" w14:textId="77777777" w:rsidR="00DA16E9" w:rsidRDefault="00DA16E9" w:rsidP="00BA2C4F">
            <w:pPr>
              <w:tabs>
                <w:tab w:val="left" w:pos="4192"/>
                <w:tab w:val="left" w:pos="8137"/>
                <w:tab w:val="left" w:pos="9838"/>
              </w:tabs>
            </w:pPr>
            <w:r>
              <w:t>Value</w:t>
            </w:r>
          </w:p>
        </w:tc>
        <w:tc>
          <w:tcPr>
            <w:tcW w:w="7820" w:type="dxa"/>
          </w:tcPr>
          <w:p w14:paraId="2B6E8EDA" w14:textId="78FB144D" w:rsidR="00DA16E9" w:rsidRPr="0067711B" w:rsidRDefault="001B7C25"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010DDB">
              <w:t>0 for OLD, 1 for NEW, and 2 for both OLD and NEW</w:t>
            </w:r>
          </w:p>
        </w:tc>
      </w:tr>
    </w:tbl>
    <w:p w14:paraId="3E8A7424" w14:textId="18D7FD60" w:rsidR="000F1A45" w:rsidRDefault="000F1A45" w:rsidP="008905BF">
      <w:pPr>
        <w:pStyle w:val="Heading3"/>
      </w:pPr>
      <w:r>
        <w:lastRenderedPageBreak/>
        <w:t xml:space="preserve">TEST ID: </w:t>
      </w:r>
      <w:r w:rsidRPr="00F45321">
        <w:t>OUTPUT_OS_DIRECTORY_SIZE</w:t>
      </w:r>
    </w:p>
    <w:tbl>
      <w:tblPr>
        <w:tblStyle w:val="GridTable5Dark-Accent5"/>
        <w:tblW w:w="0" w:type="auto"/>
        <w:tblLook w:val="04A0" w:firstRow="1" w:lastRow="0" w:firstColumn="1" w:lastColumn="0" w:noHBand="0" w:noVBand="1"/>
      </w:tblPr>
      <w:tblGrid>
        <w:gridCol w:w="1427"/>
        <w:gridCol w:w="7820"/>
      </w:tblGrid>
      <w:tr w:rsidR="000F1A45" w14:paraId="54C7B79C"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965042" w14:textId="77777777" w:rsidR="000F1A45" w:rsidRDefault="000F1A45" w:rsidP="00BA2C4F">
            <w:pPr>
              <w:tabs>
                <w:tab w:val="left" w:pos="4192"/>
                <w:tab w:val="left" w:pos="8137"/>
                <w:tab w:val="left" w:pos="9838"/>
              </w:tabs>
            </w:pPr>
            <w:r>
              <w:t>Parameter</w:t>
            </w:r>
          </w:p>
        </w:tc>
        <w:tc>
          <w:tcPr>
            <w:tcW w:w="7820" w:type="dxa"/>
          </w:tcPr>
          <w:p w14:paraId="0191E340" w14:textId="7BB4B3A3" w:rsidR="000F1A45" w:rsidRDefault="000F1A45"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OS_DIRECTORY_SIZE</w:t>
            </w:r>
          </w:p>
        </w:tc>
      </w:tr>
      <w:tr w:rsidR="000F1A45" w14:paraId="3634D513"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CDBBFB5" w14:textId="77777777" w:rsidR="000F1A45" w:rsidRDefault="000F1A45" w:rsidP="00BA2C4F">
            <w:pPr>
              <w:tabs>
                <w:tab w:val="left" w:pos="4192"/>
                <w:tab w:val="left" w:pos="8137"/>
                <w:tab w:val="left" w:pos="9838"/>
              </w:tabs>
            </w:pPr>
            <w:r>
              <w:t>Description</w:t>
            </w:r>
          </w:p>
        </w:tc>
        <w:tc>
          <w:tcPr>
            <w:tcW w:w="7820" w:type="dxa"/>
          </w:tcPr>
          <w:p w14:paraId="65562E23" w14:textId="65D7C4DA" w:rsidR="000F1A45" w:rsidRDefault="004F2121"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4F2121">
              <w:t>Number of PDFs that ODS will put into a single folder</w:t>
            </w:r>
          </w:p>
        </w:tc>
      </w:tr>
      <w:tr w:rsidR="000F1A45" w14:paraId="2C8D7604"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23DF0402" w14:textId="77777777" w:rsidR="000F1A45" w:rsidRDefault="000F1A45" w:rsidP="00BA2C4F">
            <w:pPr>
              <w:tabs>
                <w:tab w:val="left" w:pos="4192"/>
                <w:tab w:val="left" w:pos="8137"/>
                <w:tab w:val="left" w:pos="9838"/>
              </w:tabs>
            </w:pPr>
            <w:r>
              <w:t>Type</w:t>
            </w:r>
          </w:p>
        </w:tc>
        <w:tc>
          <w:tcPr>
            <w:tcW w:w="7820" w:type="dxa"/>
          </w:tcPr>
          <w:p w14:paraId="3DA98CDB" w14:textId="77777777" w:rsidR="000F1A45" w:rsidRDefault="000F1A45"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0F1A45" w14:paraId="2AA1E18D"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9F543BB" w14:textId="77777777" w:rsidR="000F1A45" w:rsidRDefault="000F1A45" w:rsidP="00BA2C4F">
            <w:pPr>
              <w:tabs>
                <w:tab w:val="left" w:pos="4192"/>
                <w:tab w:val="left" w:pos="8137"/>
                <w:tab w:val="left" w:pos="9838"/>
              </w:tabs>
            </w:pPr>
            <w:r>
              <w:t>Value</w:t>
            </w:r>
          </w:p>
        </w:tc>
        <w:tc>
          <w:tcPr>
            <w:tcW w:w="7820" w:type="dxa"/>
          </w:tcPr>
          <w:p w14:paraId="61343353" w14:textId="601170B3" w:rsidR="000F1A45" w:rsidRPr="0067711B" w:rsidRDefault="004F2121"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1000</w:t>
            </w:r>
          </w:p>
        </w:tc>
      </w:tr>
    </w:tbl>
    <w:p w14:paraId="38452238" w14:textId="02D37450" w:rsidR="009E2EC6" w:rsidRDefault="009E2EC6" w:rsidP="008905BF">
      <w:pPr>
        <w:pStyle w:val="Heading3"/>
      </w:pPr>
      <w:r>
        <w:t xml:space="preserve">TEST ID: </w:t>
      </w:r>
      <w:r w:rsidRPr="00F45321">
        <w:t>OUTPUT_OS_DOC_DIRECTORY</w:t>
      </w:r>
    </w:p>
    <w:tbl>
      <w:tblPr>
        <w:tblStyle w:val="GridTable5Dark-Accent5"/>
        <w:tblW w:w="0" w:type="auto"/>
        <w:tblLook w:val="04A0" w:firstRow="1" w:lastRow="0" w:firstColumn="1" w:lastColumn="0" w:noHBand="0" w:noVBand="1"/>
      </w:tblPr>
      <w:tblGrid>
        <w:gridCol w:w="1427"/>
        <w:gridCol w:w="7820"/>
      </w:tblGrid>
      <w:tr w:rsidR="009E2EC6" w14:paraId="0519DD58"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3E9D47" w14:textId="77777777" w:rsidR="009E2EC6" w:rsidRDefault="009E2EC6" w:rsidP="00BA2C4F">
            <w:pPr>
              <w:tabs>
                <w:tab w:val="left" w:pos="4192"/>
                <w:tab w:val="left" w:pos="8137"/>
                <w:tab w:val="left" w:pos="9838"/>
              </w:tabs>
            </w:pPr>
            <w:r>
              <w:t>Parameter</w:t>
            </w:r>
          </w:p>
        </w:tc>
        <w:tc>
          <w:tcPr>
            <w:tcW w:w="7820" w:type="dxa"/>
          </w:tcPr>
          <w:p w14:paraId="30248BF4" w14:textId="71E8092B" w:rsidR="009E2EC6" w:rsidRDefault="009E2EC6"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OS_DOC_DIRECTORY</w:t>
            </w:r>
          </w:p>
        </w:tc>
      </w:tr>
      <w:tr w:rsidR="009E2EC6" w14:paraId="4C2D2227"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C4D3A4E" w14:textId="77777777" w:rsidR="009E2EC6" w:rsidRDefault="009E2EC6" w:rsidP="00BA2C4F">
            <w:pPr>
              <w:tabs>
                <w:tab w:val="left" w:pos="4192"/>
                <w:tab w:val="left" w:pos="8137"/>
                <w:tab w:val="left" w:pos="9838"/>
              </w:tabs>
            </w:pPr>
            <w:r>
              <w:t>Description</w:t>
            </w:r>
          </w:p>
        </w:tc>
        <w:tc>
          <w:tcPr>
            <w:tcW w:w="7820" w:type="dxa"/>
          </w:tcPr>
          <w:p w14:paraId="49C2AB29" w14:textId="66EC4A7B" w:rsidR="009E2EC6" w:rsidRDefault="00FF5700"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010DDB">
              <w:t>Indicates the name of the document directory</w:t>
            </w:r>
            <w:r>
              <w:t>.</w:t>
            </w:r>
          </w:p>
        </w:tc>
      </w:tr>
      <w:tr w:rsidR="009E2EC6" w14:paraId="26D42C3D"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7A841F56" w14:textId="77777777" w:rsidR="009E2EC6" w:rsidRDefault="009E2EC6" w:rsidP="00BA2C4F">
            <w:pPr>
              <w:tabs>
                <w:tab w:val="left" w:pos="4192"/>
                <w:tab w:val="left" w:pos="8137"/>
                <w:tab w:val="left" w:pos="9838"/>
              </w:tabs>
            </w:pPr>
            <w:r>
              <w:t>Type</w:t>
            </w:r>
          </w:p>
        </w:tc>
        <w:tc>
          <w:tcPr>
            <w:tcW w:w="7820" w:type="dxa"/>
          </w:tcPr>
          <w:p w14:paraId="39B31908" w14:textId="77777777" w:rsidR="009E2EC6" w:rsidRDefault="009E2EC6"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9E2EC6" w14:paraId="64D7F8B7"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4B1DBF4" w14:textId="77777777" w:rsidR="009E2EC6" w:rsidRDefault="009E2EC6" w:rsidP="00BA2C4F">
            <w:pPr>
              <w:tabs>
                <w:tab w:val="left" w:pos="4192"/>
                <w:tab w:val="left" w:pos="8137"/>
                <w:tab w:val="left" w:pos="9838"/>
              </w:tabs>
            </w:pPr>
            <w:r>
              <w:t>Value</w:t>
            </w:r>
          </w:p>
        </w:tc>
        <w:tc>
          <w:tcPr>
            <w:tcW w:w="7820" w:type="dxa"/>
          </w:tcPr>
          <w:p w14:paraId="264FF789" w14:textId="4F74EE99" w:rsidR="009E2EC6" w:rsidRPr="0067711B" w:rsidRDefault="00D026DD"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hyperlink r:id="rId50" w:history="1">
              <w:r w:rsidR="00645E15" w:rsidRPr="00D32C8E">
                <w:rPr>
                  <w:rStyle w:val="Hyperlink"/>
                </w:rPr>
                <w:t>\\OASISStorage.Alias\OASISStorage$\Dev\SE\ODS\ODEV20181</w:t>
              </w:r>
            </w:hyperlink>
            <w:r w:rsidR="00645E15">
              <w:t xml:space="preserve"> (Sample)</w:t>
            </w:r>
          </w:p>
        </w:tc>
      </w:tr>
    </w:tbl>
    <w:p w14:paraId="0D08F4F7" w14:textId="015D8764" w:rsidR="006A7B3B" w:rsidRDefault="006A7B3B" w:rsidP="008905BF">
      <w:pPr>
        <w:pStyle w:val="Heading3"/>
      </w:pPr>
      <w:r>
        <w:t xml:space="preserve">TEST ID: </w:t>
      </w:r>
      <w:r w:rsidRPr="00A76802">
        <w:t>OUTPUT_OS_SORT_FORM</w:t>
      </w:r>
    </w:p>
    <w:tbl>
      <w:tblPr>
        <w:tblStyle w:val="GridTable5Dark-Accent5"/>
        <w:tblW w:w="0" w:type="auto"/>
        <w:tblLook w:val="04A0" w:firstRow="1" w:lastRow="0" w:firstColumn="1" w:lastColumn="0" w:noHBand="0" w:noVBand="1"/>
      </w:tblPr>
      <w:tblGrid>
        <w:gridCol w:w="1427"/>
        <w:gridCol w:w="7820"/>
      </w:tblGrid>
      <w:tr w:rsidR="006A7B3B" w14:paraId="69665E3A"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BAA67B9" w14:textId="77777777" w:rsidR="006A7B3B" w:rsidRDefault="006A7B3B" w:rsidP="00BA2C4F">
            <w:pPr>
              <w:tabs>
                <w:tab w:val="left" w:pos="4192"/>
                <w:tab w:val="left" w:pos="8137"/>
                <w:tab w:val="left" w:pos="9838"/>
              </w:tabs>
            </w:pPr>
            <w:r>
              <w:t>Parameter</w:t>
            </w:r>
          </w:p>
        </w:tc>
        <w:tc>
          <w:tcPr>
            <w:tcW w:w="7820" w:type="dxa"/>
          </w:tcPr>
          <w:p w14:paraId="4359DC54" w14:textId="08DAB4F6" w:rsidR="006A7B3B" w:rsidRDefault="006A7B3B"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76802">
              <w:t>OS_SORT_FORM</w:t>
            </w:r>
          </w:p>
        </w:tc>
      </w:tr>
      <w:tr w:rsidR="006A7B3B" w14:paraId="12C8F673"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739BD80" w14:textId="77777777" w:rsidR="006A7B3B" w:rsidRDefault="006A7B3B" w:rsidP="00BA2C4F">
            <w:pPr>
              <w:tabs>
                <w:tab w:val="left" w:pos="4192"/>
                <w:tab w:val="left" w:pos="8137"/>
                <w:tab w:val="left" w:pos="9838"/>
              </w:tabs>
            </w:pPr>
            <w:r>
              <w:t>Description</w:t>
            </w:r>
          </w:p>
        </w:tc>
        <w:tc>
          <w:tcPr>
            <w:tcW w:w="7820" w:type="dxa"/>
          </w:tcPr>
          <w:p w14:paraId="1D279698" w14:textId="5111AA30" w:rsidR="006A7B3B" w:rsidRDefault="006A7B3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E93783">
              <w:t>Test form resorting</w:t>
            </w:r>
          </w:p>
        </w:tc>
      </w:tr>
      <w:tr w:rsidR="006A7B3B" w14:paraId="2629C0FF"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42A35A37" w14:textId="77777777" w:rsidR="006A7B3B" w:rsidRDefault="006A7B3B" w:rsidP="00BA2C4F">
            <w:pPr>
              <w:tabs>
                <w:tab w:val="left" w:pos="4192"/>
                <w:tab w:val="left" w:pos="8137"/>
                <w:tab w:val="left" w:pos="9838"/>
              </w:tabs>
            </w:pPr>
            <w:r>
              <w:t>Type</w:t>
            </w:r>
          </w:p>
        </w:tc>
        <w:tc>
          <w:tcPr>
            <w:tcW w:w="7820" w:type="dxa"/>
          </w:tcPr>
          <w:p w14:paraId="0FC8D1EA" w14:textId="77777777" w:rsidR="006A7B3B" w:rsidRDefault="006A7B3B"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6A7B3B" w14:paraId="6B8F6CFE"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ADDB8F3" w14:textId="77777777" w:rsidR="006A7B3B" w:rsidRDefault="006A7B3B" w:rsidP="00BA2C4F">
            <w:pPr>
              <w:tabs>
                <w:tab w:val="left" w:pos="4192"/>
                <w:tab w:val="left" w:pos="8137"/>
                <w:tab w:val="left" w:pos="9838"/>
              </w:tabs>
            </w:pPr>
            <w:r>
              <w:t>Value</w:t>
            </w:r>
          </w:p>
        </w:tc>
        <w:tc>
          <w:tcPr>
            <w:tcW w:w="7820" w:type="dxa"/>
          </w:tcPr>
          <w:p w14:paraId="170D129A" w14:textId="33AA6376" w:rsidR="006A7B3B" w:rsidRPr="0067711B" w:rsidRDefault="006A7B3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Y or N</w:t>
            </w:r>
          </w:p>
        </w:tc>
      </w:tr>
    </w:tbl>
    <w:p w14:paraId="5C8CC45A" w14:textId="1DEDBE65" w:rsidR="009B7DA6" w:rsidRDefault="009B7DA6" w:rsidP="008905BF">
      <w:pPr>
        <w:pStyle w:val="Heading3"/>
      </w:pPr>
      <w:r>
        <w:t xml:space="preserve">TEST ID: </w:t>
      </w:r>
      <w:r w:rsidRPr="00F45321">
        <w:t>OUTPUT_OS_XML_DIRECTORY</w:t>
      </w:r>
    </w:p>
    <w:tbl>
      <w:tblPr>
        <w:tblStyle w:val="GridTable5Dark-Accent5"/>
        <w:tblW w:w="0" w:type="auto"/>
        <w:tblLook w:val="04A0" w:firstRow="1" w:lastRow="0" w:firstColumn="1" w:lastColumn="0" w:noHBand="0" w:noVBand="1"/>
      </w:tblPr>
      <w:tblGrid>
        <w:gridCol w:w="1427"/>
        <w:gridCol w:w="7820"/>
      </w:tblGrid>
      <w:tr w:rsidR="009B7DA6" w14:paraId="6337B06D"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F559374" w14:textId="77777777" w:rsidR="009B7DA6" w:rsidRDefault="009B7DA6" w:rsidP="00BA2C4F">
            <w:pPr>
              <w:tabs>
                <w:tab w:val="left" w:pos="4192"/>
                <w:tab w:val="left" w:pos="8137"/>
                <w:tab w:val="left" w:pos="9838"/>
              </w:tabs>
            </w:pPr>
            <w:r>
              <w:t>Parameter</w:t>
            </w:r>
          </w:p>
        </w:tc>
        <w:tc>
          <w:tcPr>
            <w:tcW w:w="7820" w:type="dxa"/>
          </w:tcPr>
          <w:p w14:paraId="31068C0E" w14:textId="7F12BAA0" w:rsidR="009B7DA6" w:rsidRDefault="009B7DA6"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OS_XML_DIRECTORY</w:t>
            </w:r>
          </w:p>
        </w:tc>
      </w:tr>
      <w:tr w:rsidR="009B7DA6" w14:paraId="4AF0EBB4"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A784067" w14:textId="77777777" w:rsidR="009B7DA6" w:rsidRDefault="009B7DA6" w:rsidP="00BA2C4F">
            <w:pPr>
              <w:tabs>
                <w:tab w:val="left" w:pos="4192"/>
                <w:tab w:val="left" w:pos="8137"/>
                <w:tab w:val="left" w:pos="9838"/>
              </w:tabs>
            </w:pPr>
            <w:r>
              <w:t>Description</w:t>
            </w:r>
          </w:p>
        </w:tc>
        <w:tc>
          <w:tcPr>
            <w:tcW w:w="7820" w:type="dxa"/>
          </w:tcPr>
          <w:p w14:paraId="224BA475" w14:textId="1AD18389" w:rsidR="009B7DA6" w:rsidRDefault="00405721"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96507A">
              <w:t>The network location to save XML file used by 3rd party ODS form generation product</w:t>
            </w:r>
            <w:r>
              <w:t>.</w:t>
            </w:r>
          </w:p>
        </w:tc>
      </w:tr>
      <w:tr w:rsidR="009B7DA6" w14:paraId="638A4E86"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178F3202" w14:textId="77777777" w:rsidR="009B7DA6" w:rsidRDefault="009B7DA6" w:rsidP="00BA2C4F">
            <w:pPr>
              <w:tabs>
                <w:tab w:val="left" w:pos="4192"/>
                <w:tab w:val="left" w:pos="8137"/>
                <w:tab w:val="left" w:pos="9838"/>
              </w:tabs>
            </w:pPr>
            <w:r>
              <w:t>Type</w:t>
            </w:r>
          </w:p>
        </w:tc>
        <w:tc>
          <w:tcPr>
            <w:tcW w:w="7820" w:type="dxa"/>
          </w:tcPr>
          <w:p w14:paraId="6B7E337E" w14:textId="77777777" w:rsidR="009B7DA6" w:rsidRDefault="009B7DA6"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9B7DA6" w14:paraId="7844D4AF"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BF35E4B" w14:textId="77777777" w:rsidR="009B7DA6" w:rsidRDefault="009B7DA6" w:rsidP="00BA2C4F">
            <w:pPr>
              <w:tabs>
                <w:tab w:val="left" w:pos="4192"/>
                <w:tab w:val="left" w:pos="8137"/>
                <w:tab w:val="left" w:pos="9838"/>
              </w:tabs>
            </w:pPr>
            <w:r>
              <w:t>Value</w:t>
            </w:r>
          </w:p>
        </w:tc>
        <w:tc>
          <w:tcPr>
            <w:tcW w:w="7820" w:type="dxa"/>
          </w:tcPr>
          <w:p w14:paraId="2A52150F" w14:textId="63FE1A71" w:rsidR="009B7DA6" w:rsidRDefault="00D026DD"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hyperlink r:id="rId51" w:history="1">
              <w:r w:rsidR="009B7DA6" w:rsidRPr="00D32C8E">
                <w:rPr>
                  <w:rStyle w:val="Hyperlink"/>
                </w:rPr>
                <w:t>\\OASISStorage.Alias\OASISStorage$\Dev\SE\ODS\ODEV20181\XMLDATA</w:t>
              </w:r>
            </w:hyperlink>
          </w:p>
          <w:p w14:paraId="52754780" w14:textId="64565820" w:rsidR="009B7DA6" w:rsidRPr="0067711B" w:rsidRDefault="009B7DA6"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(Sample)</w:t>
            </w:r>
          </w:p>
        </w:tc>
      </w:tr>
    </w:tbl>
    <w:p w14:paraId="75B6A757" w14:textId="6885B0F4" w:rsidR="00BA2C4F" w:rsidRDefault="00BA2C4F" w:rsidP="008905BF">
      <w:pPr>
        <w:pStyle w:val="Heading3"/>
      </w:pPr>
      <w:r>
        <w:lastRenderedPageBreak/>
        <w:t xml:space="preserve">TEST ID: </w:t>
      </w:r>
      <w:r w:rsidRPr="00721CCF">
        <w:t>POLICY_PM_CHECK_NOTICE</w:t>
      </w:r>
    </w:p>
    <w:tbl>
      <w:tblPr>
        <w:tblStyle w:val="GridTable5Dark-Accent5"/>
        <w:tblW w:w="0" w:type="auto"/>
        <w:tblLook w:val="04A0" w:firstRow="1" w:lastRow="0" w:firstColumn="1" w:lastColumn="0" w:noHBand="0" w:noVBand="1"/>
      </w:tblPr>
      <w:tblGrid>
        <w:gridCol w:w="1427"/>
        <w:gridCol w:w="7820"/>
      </w:tblGrid>
      <w:tr w:rsidR="00BA2C4F" w14:paraId="4AF96C8F"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B3EBCF9" w14:textId="77777777" w:rsidR="00BA2C4F" w:rsidRDefault="00BA2C4F" w:rsidP="00BA2C4F">
            <w:pPr>
              <w:tabs>
                <w:tab w:val="left" w:pos="4192"/>
                <w:tab w:val="left" w:pos="8137"/>
                <w:tab w:val="left" w:pos="9838"/>
              </w:tabs>
            </w:pPr>
            <w:r>
              <w:t>Parameter</w:t>
            </w:r>
          </w:p>
        </w:tc>
        <w:tc>
          <w:tcPr>
            <w:tcW w:w="7820" w:type="dxa"/>
          </w:tcPr>
          <w:p w14:paraId="30E48CC7" w14:textId="2C667E02" w:rsidR="00BA2C4F" w:rsidRDefault="00BA2C4F"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721CCF">
              <w:t>PM_CHECK_NOTICE</w:t>
            </w:r>
          </w:p>
        </w:tc>
      </w:tr>
      <w:tr w:rsidR="00BA2C4F" w14:paraId="4DBA29A5"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DC6819D" w14:textId="77777777" w:rsidR="00BA2C4F" w:rsidRDefault="00BA2C4F" w:rsidP="00BA2C4F">
            <w:pPr>
              <w:tabs>
                <w:tab w:val="left" w:pos="4192"/>
                <w:tab w:val="left" w:pos="8137"/>
                <w:tab w:val="left" w:pos="9838"/>
              </w:tabs>
            </w:pPr>
            <w:r>
              <w:t>Description</w:t>
            </w:r>
          </w:p>
        </w:tc>
        <w:tc>
          <w:tcPr>
            <w:tcW w:w="7820" w:type="dxa"/>
          </w:tcPr>
          <w:p w14:paraId="236751CF" w14:textId="04398E95" w:rsidR="00BA2C4F" w:rsidRDefault="00294C8E"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3101B8">
              <w:t>Tu</w:t>
            </w:r>
            <w:r w:rsidR="009767B8">
              <w:t>rns on check for notices that are</w:t>
            </w:r>
            <w:r w:rsidRPr="003101B8">
              <w:t xml:space="preserve"> stored in </w:t>
            </w:r>
            <w:r w:rsidR="009767B8">
              <w:t>PM_ATTRIBUTE table</w:t>
            </w:r>
          </w:p>
        </w:tc>
      </w:tr>
      <w:tr w:rsidR="00BA2C4F" w14:paraId="20A2BAE1"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79DC88A9" w14:textId="77777777" w:rsidR="00BA2C4F" w:rsidRDefault="00BA2C4F" w:rsidP="00BA2C4F">
            <w:pPr>
              <w:tabs>
                <w:tab w:val="left" w:pos="4192"/>
                <w:tab w:val="left" w:pos="8137"/>
                <w:tab w:val="left" w:pos="9838"/>
              </w:tabs>
            </w:pPr>
            <w:r>
              <w:t>Type</w:t>
            </w:r>
          </w:p>
        </w:tc>
        <w:tc>
          <w:tcPr>
            <w:tcW w:w="7820" w:type="dxa"/>
          </w:tcPr>
          <w:p w14:paraId="1C73C6EA" w14:textId="77777777" w:rsidR="00BA2C4F" w:rsidRDefault="00BA2C4F"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BA2C4F" w14:paraId="7262AEBB"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DE8023D" w14:textId="77777777" w:rsidR="00BA2C4F" w:rsidRDefault="00BA2C4F" w:rsidP="00BA2C4F">
            <w:pPr>
              <w:tabs>
                <w:tab w:val="left" w:pos="4192"/>
                <w:tab w:val="left" w:pos="8137"/>
                <w:tab w:val="left" w:pos="9838"/>
              </w:tabs>
            </w:pPr>
            <w:r>
              <w:t>Value</w:t>
            </w:r>
          </w:p>
        </w:tc>
        <w:tc>
          <w:tcPr>
            <w:tcW w:w="7820" w:type="dxa"/>
          </w:tcPr>
          <w:p w14:paraId="68AA8FFC" w14:textId="77777777" w:rsidR="00BA2C4F" w:rsidRPr="0067711B" w:rsidRDefault="00BA2C4F"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Y or N</w:t>
            </w:r>
          </w:p>
        </w:tc>
      </w:tr>
    </w:tbl>
    <w:p w14:paraId="02BD2A4C" w14:textId="45A27463" w:rsidR="00A94A9E" w:rsidRDefault="00A94A9E" w:rsidP="008905BF">
      <w:pPr>
        <w:pStyle w:val="Heading3"/>
      </w:pPr>
      <w:r>
        <w:t>TEST ID: PM_001</w:t>
      </w:r>
    </w:p>
    <w:tbl>
      <w:tblPr>
        <w:tblStyle w:val="GridTable5Dark-Accent5"/>
        <w:tblW w:w="0" w:type="auto"/>
        <w:tblLook w:val="04A0" w:firstRow="1" w:lastRow="0" w:firstColumn="1" w:lastColumn="0" w:noHBand="0" w:noVBand="1"/>
      </w:tblPr>
      <w:tblGrid>
        <w:gridCol w:w="1427"/>
        <w:gridCol w:w="7820"/>
      </w:tblGrid>
      <w:tr w:rsidR="00A94A9E" w14:paraId="618CE47C"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E0C4B26" w14:textId="77777777" w:rsidR="00A94A9E" w:rsidRDefault="00A94A9E" w:rsidP="00DA2026">
            <w:pPr>
              <w:tabs>
                <w:tab w:val="left" w:pos="4192"/>
                <w:tab w:val="left" w:pos="8137"/>
                <w:tab w:val="left" w:pos="9838"/>
              </w:tabs>
            </w:pPr>
            <w:r>
              <w:t>Summary</w:t>
            </w:r>
          </w:p>
        </w:tc>
        <w:tc>
          <w:tcPr>
            <w:tcW w:w="7820" w:type="dxa"/>
          </w:tcPr>
          <w:p w14:paraId="28ABCAB9" w14:textId="52A0883A" w:rsidR="00A94A9E" w:rsidRDefault="0091119D"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P</w:t>
            </w:r>
            <w:r w:rsidRPr="004B7154">
              <w:t>olicy term reco</w:t>
            </w:r>
            <w:r w:rsidR="006D51DD">
              <w:t>rds that have incorrect CLOSING_TRANS_LOG_FK</w:t>
            </w:r>
            <w:r>
              <w:t>.</w:t>
            </w:r>
          </w:p>
        </w:tc>
      </w:tr>
      <w:tr w:rsidR="00A94A9E" w14:paraId="0D622807"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5265B9C" w14:textId="77777777" w:rsidR="00A94A9E" w:rsidRDefault="00A94A9E" w:rsidP="00DA2026">
            <w:pPr>
              <w:tabs>
                <w:tab w:val="left" w:pos="4192"/>
                <w:tab w:val="left" w:pos="8137"/>
                <w:tab w:val="left" w:pos="9838"/>
              </w:tabs>
            </w:pPr>
            <w:r>
              <w:t>Description</w:t>
            </w:r>
          </w:p>
        </w:tc>
        <w:tc>
          <w:tcPr>
            <w:tcW w:w="7820" w:type="dxa"/>
          </w:tcPr>
          <w:p w14:paraId="5B956575" w14:textId="77777777" w:rsidR="00A94A9E" w:rsidRDefault="00A94A9E"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A94A9E" w14:paraId="5802D448"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09A644F3" w14:textId="77777777" w:rsidR="00A94A9E" w:rsidRDefault="00A94A9E" w:rsidP="00DA2026">
            <w:pPr>
              <w:tabs>
                <w:tab w:val="left" w:pos="4192"/>
                <w:tab w:val="left" w:pos="8137"/>
                <w:tab w:val="left" w:pos="9838"/>
              </w:tabs>
            </w:pPr>
            <w:r>
              <w:t>Type</w:t>
            </w:r>
          </w:p>
        </w:tc>
        <w:tc>
          <w:tcPr>
            <w:tcW w:w="7820" w:type="dxa"/>
          </w:tcPr>
          <w:p w14:paraId="4AAFDECA" w14:textId="77777777" w:rsidR="00A94A9E" w:rsidRDefault="00A94A9E"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A94A9E" w14:paraId="0935969F"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F96B361" w14:textId="77777777" w:rsidR="00A94A9E" w:rsidRDefault="00A94A9E" w:rsidP="00DA2026">
            <w:pPr>
              <w:tabs>
                <w:tab w:val="left" w:pos="4192"/>
                <w:tab w:val="left" w:pos="8137"/>
                <w:tab w:val="left" w:pos="9838"/>
              </w:tabs>
            </w:pPr>
            <w:r>
              <w:t>Fix</w:t>
            </w:r>
          </w:p>
        </w:tc>
        <w:tc>
          <w:tcPr>
            <w:tcW w:w="7820" w:type="dxa"/>
          </w:tcPr>
          <w:p w14:paraId="536C9FA6" w14:textId="77777777" w:rsidR="00A94A9E" w:rsidRDefault="00A94A9E"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EA66A6C" w14:textId="47D461DF" w:rsidR="007A15C2" w:rsidRDefault="001867FE" w:rsidP="008905BF">
      <w:pPr>
        <w:pStyle w:val="Heading3"/>
      </w:pPr>
      <w:r>
        <w:t xml:space="preserve">TEST ID: </w:t>
      </w:r>
      <w:r w:rsidR="007A15C2">
        <w:t>PM_002</w:t>
      </w:r>
    </w:p>
    <w:tbl>
      <w:tblPr>
        <w:tblStyle w:val="GridTable5Dark-Accent5"/>
        <w:tblW w:w="0" w:type="auto"/>
        <w:tblLook w:val="04A0" w:firstRow="1" w:lastRow="0" w:firstColumn="1" w:lastColumn="0" w:noHBand="0" w:noVBand="1"/>
      </w:tblPr>
      <w:tblGrid>
        <w:gridCol w:w="1427"/>
        <w:gridCol w:w="7820"/>
      </w:tblGrid>
      <w:tr w:rsidR="007A15C2" w14:paraId="3A4DA2F1"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14D79D8" w14:textId="77777777" w:rsidR="007A15C2" w:rsidRDefault="007A15C2" w:rsidP="00DA2026">
            <w:pPr>
              <w:tabs>
                <w:tab w:val="left" w:pos="4192"/>
                <w:tab w:val="left" w:pos="8137"/>
                <w:tab w:val="left" w:pos="9838"/>
              </w:tabs>
            </w:pPr>
            <w:r>
              <w:t>Summary</w:t>
            </w:r>
          </w:p>
        </w:tc>
        <w:tc>
          <w:tcPr>
            <w:tcW w:w="7820" w:type="dxa"/>
          </w:tcPr>
          <w:p w14:paraId="64480751" w14:textId="26CE8C3B" w:rsidR="007A15C2" w:rsidRDefault="00DB6A6D"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TRANSACTION_APPLIED_TERM</w:t>
            </w:r>
            <w:r w:rsidR="007A15C2" w:rsidRPr="00D63710">
              <w:t xml:space="preserve"> </w:t>
            </w:r>
            <w:r>
              <w:t xml:space="preserve">table </w:t>
            </w:r>
            <w:r w:rsidR="007A15C2" w:rsidRPr="00D63710">
              <w:t xml:space="preserve">that has more than one term affected by a transaction but has same </w:t>
            </w:r>
            <w:r>
              <w:t>POLICY_TERM_HISTORY_FK</w:t>
            </w:r>
            <w:r w:rsidR="007A15C2" w:rsidRPr="00D63710">
              <w:t xml:space="preserve"> in </w:t>
            </w:r>
            <w:r>
              <w:t>TRANSACTION_APPLIED_TERM</w:t>
            </w:r>
            <w:r w:rsidRPr="00D63710">
              <w:t xml:space="preserve"> </w:t>
            </w:r>
            <w:r>
              <w:t>table</w:t>
            </w:r>
          </w:p>
        </w:tc>
      </w:tr>
      <w:tr w:rsidR="007A15C2" w14:paraId="22518D1E"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70BC56" w14:textId="77777777" w:rsidR="007A15C2" w:rsidRDefault="007A15C2" w:rsidP="00DA2026">
            <w:pPr>
              <w:tabs>
                <w:tab w:val="left" w:pos="4192"/>
                <w:tab w:val="left" w:pos="8137"/>
                <w:tab w:val="left" w:pos="9838"/>
              </w:tabs>
            </w:pPr>
            <w:r>
              <w:t>Description</w:t>
            </w:r>
          </w:p>
        </w:tc>
        <w:tc>
          <w:tcPr>
            <w:tcW w:w="7820" w:type="dxa"/>
          </w:tcPr>
          <w:p w14:paraId="32F5FF57" w14:textId="77777777" w:rsidR="007A15C2" w:rsidRDefault="007A15C2"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7A15C2" w14:paraId="004BCDE1"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2D9F6994" w14:textId="77777777" w:rsidR="007A15C2" w:rsidRDefault="007A15C2" w:rsidP="00DA2026">
            <w:pPr>
              <w:tabs>
                <w:tab w:val="left" w:pos="4192"/>
                <w:tab w:val="left" w:pos="8137"/>
                <w:tab w:val="left" w:pos="9838"/>
              </w:tabs>
            </w:pPr>
            <w:r>
              <w:t>Type</w:t>
            </w:r>
          </w:p>
        </w:tc>
        <w:tc>
          <w:tcPr>
            <w:tcW w:w="7820" w:type="dxa"/>
          </w:tcPr>
          <w:p w14:paraId="57A216A6" w14:textId="77777777" w:rsidR="007A15C2" w:rsidRDefault="007A15C2"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7A15C2" w14:paraId="3E76A596" w14:textId="77777777" w:rsidTr="00BC780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725CF9B" w14:textId="77777777" w:rsidR="007A15C2" w:rsidRDefault="007A15C2" w:rsidP="00DA2026">
            <w:pPr>
              <w:tabs>
                <w:tab w:val="left" w:pos="4192"/>
                <w:tab w:val="left" w:pos="8137"/>
                <w:tab w:val="left" w:pos="9838"/>
              </w:tabs>
            </w:pPr>
            <w:r>
              <w:t>Fix</w:t>
            </w:r>
          </w:p>
        </w:tc>
        <w:tc>
          <w:tcPr>
            <w:tcW w:w="7820" w:type="dxa"/>
          </w:tcPr>
          <w:p w14:paraId="009A6739" w14:textId="77777777" w:rsidR="007A15C2" w:rsidRDefault="007A15C2"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AE99FA5" w14:textId="28748470" w:rsidR="00BC7805" w:rsidRDefault="001867FE" w:rsidP="008905BF">
      <w:pPr>
        <w:pStyle w:val="Heading3"/>
      </w:pPr>
      <w:r>
        <w:t xml:space="preserve">TEST ID: </w:t>
      </w:r>
      <w:r w:rsidR="00BC7805">
        <w:t>PM_003</w:t>
      </w:r>
    </w:p>
    <w:tbl>
      <w:tblPr>
        <w:tblStyle w:val="GridTable5Dark-Accent5"/>
        <w:tblW w:w="0" w:type="auto"/>
        <w:tblLook w:val="04A0" w:firstRow="1" w:lastRow="0" w:firstColumn="1" w:lastColumn="0" w:noHBand="0" w:noVBand="1"/>
      </w:tblPr>
      <w:tblGrid>
        <w:gridCol w:w="1427"/>
        <w:gridCol w:w="7820"/>
      </w:tblGrid>
      <w:tr w:rsidR="00BC7805" w14:paraId="233E2150"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F9E390A" w14:textId="77777777" w:rsidR="00BC7805" w:rsidRDefault="00BC7805" w:rsidP="00DA2026">
            <w:pPr>
              <w:tabs>
                <w:tab w:val="left" w:pos="4192"/>
                <w:tab w:val="left" w:pos="8137"/>
                <w:tab w:val="left" w:pos="9838"/>
              </w:tabs>
            </w:pPr>
            <w:r>
              <w:t>Summary</w:t>
            </w:r>
          </w:p>
        </w:tc>
        <w:tc>
          <w:tcPr>
            <w:tcW w:w="7820" w:type="dxa"/>
          </w:tcPr>
          <w:p w14:paraId="43FEDBAC" w14:textId="2411A0AF" w:rsidR="00BC7805" w:rsidRDefault="00FE1ED7"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00BC7805" w:rsidRPr="00A15C2A">
              <w:t xml:space="preserve"> effective date in mini policy coverage</w:t>
            </w:r>
          </w:p>
        </w:tc>
      </w:tr>
      <w:tr w:rsidR="00BC7805" w14:paraId="18076A4F"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190CD03" w14:textId="77777777" w:rsidR="00BC7805" w:rsidRDefault="00BC7805" w:rsidP="00DA2026">
            <w:pPr>
              <w:tabs>
                <w:tab w:val="left" w:pos="4192"/>
                <w:tab w:val="left" w:pos="8137"/>
                <w:tab w:val="left" w:pos="9838"/>
              </w:tabs>
            </w:pPr>
            <w:r>
              <w:t>Description</w:t>
            </w:r>
          </w:p>
        </w:tc>
        <w:tc>
          <w:tcPr>
            <w:tcW w:w="7820" w:type="dxa"/>
          </w:tcPr>
          <w:p w14:paraId="4B15A27D" w14:textId="77777777" w:rsidR="00BC7805" w:rsidRDefault="00BC7805"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C7805" w14:paraId="754FBA8A"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6F860474" w14:textId="77777777" w:rsidR="00BC7805" w:rsidRDefault="00BC7805" w:rsidP="00DA2026">
            <w:pPr>
              <w:tabs>
                <w:tab w:val="left" w:pos="4192"/>
                <w:tab w:val="left" w:pos="8137"/>
                <w:tab w:val="left" w:pos="9838"/>
              </w:tabs>
            </w:pPr>
            <w:r>
              <w:t>Type</w:t>
            </w:r>
          </w:p>
        </w:tc>
        <w:tc>
          <w:tcPr>
            <w:tcW w:w="7820" w:type="dxa"/>
          </w:tcPr>
          <w:p w14:paraId="0365D958" w14:textId="77777777" w:rsidR="00BC7805" w:rsidRDefault="00BC7805"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C7805" w14:paraId="23296B3F" w14:textId="77777777" w:rsidTr="00DA202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EB43B78" w14:textId="77777777" w:rsidR="00BC7805" w:rsidRDefault="00BC7805" w:rsidP="00DA2026">
            <w:pPr>
              <w:tabs>
                <w:tab w:val="left" w:pos="4192"/>
                <w:tab w:val="left" w:pos="8137"/>
                <w:tab w:val="left" w:pos="9838"/>
              </w:tabs>
            </w:pPr>
            <w:r>
              <w:t>Fix</w:t>
            </w:r>
          </w:p>
        </w:tc>
        <w:tc>
          <w:tcPr>
            <w:tcW w:w="7820" w:type="dxa"/>
          </w:tcPr>
          <w:p w14:paraId="335A1D79" w14:textId="77777777" w:rsidR="00BC7805" w:rsidRDefault="00BC7805"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CD039EE" w14:textId="190992A2" w:rsidR="00BC7805" w:rsidRDefault="001867FE" w:rsidP="008905BF">
      <w:pPr>
        <w:pStyle w:val="Heading3"/>
      </w:pPr>
      <w:r>
        <w:lastRenderedPageBreak/>
        <w:t xml:space="preserve">TEST ID: </w:t>
      </w:r>
      <w:r w:rsidR="00BC7805">
        <w:t>PM_004</w:t>
      </w:r>
    </w:p>
    <w:tbl>
      <w:tblPr>
        <w:tblStyle w:val="GridTable5Dark-Accent5"/>
        <w:tblW w:w="0" w:type="auto"/>
        <w:tblLook w:val="04A0" w:firstRow="1" w:lastRow="0" w:firstColumn="1" w:lastColumn="0" w:noHBand="0" w:noVBand="1"/>
      </w:tblPr>
      <w:tblGrid>
        <w:gridCol w:w="1427"/>
        <w:gridCol w:w="7820"/>
      </w:tblGrid>
      <w:tr w:rsidR="00BC7805" w14:paraId="11CF28D2"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B4B4F68" w14:textId="77777777" w:rsidR="00BC7805" w:rsidRDefault="00BC7805" w:rsidP="00DA2026">
            <w:pPr>
              <w:tabs>
                <w:tab w:val="left" w:pos="4192"/>
                <w:tab w:val="left" w:pos="8137"/>
                <w:tab w:val="left" w:pos="9838"/>
              </w:tabs>
            </w:pPr>
            <w:r>
              <w:t>Summary</w:t>
            </w:r>
          </w:p>
        </w:tc>
        <w:tc>
          <w:tcPr>
            <w:tcW w:w="7820" w:type="dxa"/>
          </w:tcPr>
          <w:p w14:paraId="63320AA4" w14:textId="0DCE5D3B" w:rsidR="00BC7805" w:rsidRDefault="00FE1ED7"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00BC7805" w:rsidRPr="000C07D8">
              <w:t xml:space="preserve"> effective date in mini policy risk</w:t>
            </w:r>
          </w:p>
        </w:tc>
      </w:tr>
      <w:tr w:rsidR="00BC7805" w14:paraId="0A83556E"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5DC1B3" w14:textId="77777777" w:rsidR="00BC7805" w:rsidRDefault="00BC7805" w:rsidP="00DA2026">
            <w:pPr>
              <w:tabs>
                <w:tab w:val="left" w:pos="4192"/>
                <w:tab w:val="left" w:pos="8137"/>
                <w:tab w:val="left" w:pos="9838"/>
              </w:tabs>
            </w:pPr>
            <w:r>
              <w:t>Description</w:t>
            </w:r>
          </w:p>
        </w:tc>
        <w:tc>
          <w:tcPr>
            <w:tcW w:w="7820" w:type="dxa"/>
          </w:tcPr>
          <w:p w14:paraId="4EDCDFD2" w14:textId="77777777" w:rsidR="00BC7805" w:rsidRDefault="00BC7805"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C7805" w14:paraId="68A3EE21"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6B712424" w14:textId="77777777" w:rsidR="00BC7805" w:rsidRDefault="00BC7805" w:rsidP="00DA2026">
            <w:pPr>
              <w:tabs>
                <w:tab w:val="left" w:pos="4192"/>
                <w:tab w:val="left" w:pos="8137"/>
                <w:tab w:val="left" w:pos="9838"/>
              </w:tabs>
            </w:pPr>
            <w:r>
              <w:t>Type</w:t>
            </w:r>
          </w:p>
        </w:tc>
        <w:tc>
          <w:tcPr>
            <w:tcW w:w="7820" w:type="dxa"/>
          </w:tcPr>
          <w:p w14:paraId="6E846858" w14:textId="77777777" w:rsidR="00BC7805" w:rsidRDefault="00BC7805"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C7805" w14:paraId="4BDBE32E" w14:textId="77777777" w:rsidTr="00DA202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3F3530F" w14:textId="77777777" w:rsidR="00BC7805" w:rsidRDefault="00BC7805" w:rsidP="00DA2026">
            <w:pPr>
              <w:tabs>
                <w:tab w:val="left" w:pos="4192"/>
                <w:tab w:val="left" w:pos="8137"/>
                <w:tab w:val="left" w:pos="9838"/>
              </w:tabs>
            </w:pPr>
            <w:r>
              <w:t>Fix</w:t>
            </w:r>
          </w:p>
        </w:tc>
        <w:tc>
          <w:tcPr>
            <w:tcW w:w="7820" w:type="dxa"/>
          </w:tcPr>
          <w:p w14:paraId="58C655F1" w14:textId="77777777" w:rsidR="00BC7805" w:rsidRDefault="00BC7805"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172B65A" w14:textId="1F4B1171" w:rsidR="00C014A7" w:rsidRDefault="001867FE" w:rsidP="008905BF">
      <w:pPr>
        <w:pStyle w:val="Heading3"/>
      </w:pPr>
      <w:r>
        <w:t xml:space="preserve">TEST ID: </w:t>
      </w:r>
      <w:r w:rsidR="00C014A7">
        <w:t>PM_005</w:t>
      </w:r>
    </w:p>
    <w:tbl>
      <w:tblPr>
        <w:tblStyle w:val="GridTable5Dark-Accent5"/>
        <w:tblW w:w="0" w:type="auto"/>
        <w:tblLook w:val="04A0" w:firstRow="1" w:lastRow="0" w:firstColumn="1" w:lastColumn="0" w:noHBand="0" w:noVBand="1"/>
      </w:tblPr>
      <w:tblGrid>
        <w:gridCol w:w="1427"/>
        <w:gridCol w:w="7820"/>
      </w:tblGrid>
      <w:tr w:rsidR="00C014A7" w14:paraId="4E611F25"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8CA9C65" w14:textId="77777777" w:rsidR="00C014A7" w:rsidRDefault="00C014A7" w:rsidP="00DA2026">
            <w:pPr>
              <w:tabs>
                <w:tab w:val="left" w:pos="4192"/>
                <w:tab w:val="left" w:pos="8137"/>
                <w:tab w:val="left" w:pos="9838"/>
              </w:tabs>
            </w:pPr>
            <w:r>
              <w:t>Summary</w:t>
            </w:r>
          </w:p>
        </w:tc>
        <w:tc>
          <w:tcPr>
            <w:tcW w:w="7820" w:type="dxa"/>
          </w:tcPr>
          <w:p w14:paraId="6FDEB8B6" w14:textId="39B5FD3D" w:rsidR="00C014A7" w:rsidRDefault="00FE1ED7"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00C014A7" w:rsidRPr="00772430">
              <w:t xml:space="preserve"> effective date in mini policy</w:t>
            </w:r>
          </w:p>
        </w:tc>
      </w:tr>
      <w:tr w:rsidR="00C014A7" w14:paraId="142D295E"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EF4A02F" w14:textId="77777777" w:rsidR="00C014A7" w:rsidRDefault="00C014A7" w:rsidP="00DA2026">
            <w:pPr>
              <w:tabs>
                <w:tab w:val="left" w:pos="4192"/>
                <w:tab w:val="left" w:pos="8137"/>
                <w:tab w:val="left" w:pos="9838"/>
              </w:tabs>
            </w:pPr>
            <w:r>
              <w:t>Description</w:t>
            </w:r>
          </w:p>
        </w:tc>
        <w:tc>
          <w:tcPr>
            <w:tcW w:w="7820" w:type="dxa"/>
          </w:tcPr>
          <w:p w14:paraId="09B231CD" w14:textId="77777777" w:rsidR="00C014A7" w:rsidRDefault="00C014A7"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C014A7" w14:paraId="35D5062C"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2398AEDA" w14:textId="77777777" w:rsidR="00C014A7" w:rsidRDefault="00C014A7" w:rsidP="00DA2026">
            <w:pPr>
              <w:tabs>
                <w:tab w:val="left" w:pos="4192"/>
                <w:tab w:val="left" w:pos="8137"/>
                <w:tab w:val="left" w:pos="9838"/>
              </w:tabs>
            </w:pPr>
            <w:r>
              <w:t>Type</w:t>
            </w:r>
          </w:p>
        </w:tc>
        <w:tc>
          <w:tcPr>
            <w:tcW w:w="7820" w:type="dxa"/>
          </w:tcPr>
          <w:p w14:paraId="3378A169" w14:textId="77777777" w:rsidR="00C014A7" w:rsidRDefault="00C014A7"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C014A7" w14:paraId="1BE5E7DA" w14:textId="77777777" w:rsidTr="00DA202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85A9555" w14:textId="77777777" w:rsidR="00C014A7" w:rsidRDefault="00C014A7" w:rsidP="00DA2026">
            <w:pPr>
              <w:tabs>
                <w:tab w:val="left" w:pos="4192"/>
                <w:tab w:val="left" w:pos="8137"/>
                <w:tab w:val="left" w:pos="9838"/>
              </w:tabs>
            </w:pPr>
            <w:r>
              <w:t>Fix</w:t>
            </w:r>
          </w:p>
        </w:tc>
        <w:tc>
          <w:tcPr>
            <w:tcW w:w="7820" w:type="dxa"/>
          </w:tcPr>
          <w:p w14:paraId="561FC56E" w14:textId="77777777" w:rsidR="00C014A7" w:rsidRDefault="00C014A7"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52DA91D" w14:textId="1DE8E58F" w:rsidR="00DA2026" w:rsidRDefault="001867FE" w:rsidP="008905BF">
      <w:pPr>
        <w:pStyle w:val="Heading3"/>
      </w:pPr>
      <w:r>
        <w:t xml:space="preserve">TEST ID: </w:t>
      </w:r>
      <w:r w:rsidR="00DA2026">
        <w:t>PM_006</w:t>
      </w:r>
    </w:p>
    <w:tbl>
      <w:tblPr>
        <w:tblStyle w:val="GridTable5Dark-Accent5"/>
        <w:tblW w:w="0" w:type="auto"/>
        <w:tblLook w:val="04A0" w:firstRow="1" w:lastRow="0" w:firstColumn="1" w:lastColumn="0" w:noHBand="0" w:noVBand="1"/>
      </w:tblPr>
      <w:tblGrid>
        <w:gridCol w:w="1427"/>
        <w:gridCol w:w="7820"/>
      </w:tblGrid>
      <w:tr w:rsidR="00DA2026" w14:paraId="70EAFA76"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BD926E" w14:textId="77777777" w:rsidR="00DA2026" w:rsidRDefault="00DA2026" w:rsidP="00DA2026">
            <w:pPr>
              <w:tabs>
                <w:tab w:val="left" w:pos="4192"/>
                <w:tab w:val="left" w:pos="8137"/>
                <w:tab w:val="left" w:pos="9838"/>
              </w:tabs>
            </w:pPr>
            <w:r>
              <w:t>Summary</w:t>
            </w:r>
          </w:p>
        </w:tc>
        <w:tc>
          <w:tcPr>
            <w:tcW w:w="7820" w:type="dxa"/>
          </w:tcPr>
          <w:p w14:paraId="2AA75815" w14:textId="5B74C915" w:rsidR="00DA2026" w:rsidRDefault="00E161D0"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41EFC">
              <w:t>Transactions that have timestamp info in ACCOUNTING_DATE</w:t>
            </w:r>
          </w:p>
        </w:tc>
      </w:tr>
      <w:tr w:rsidR="00DA2026" w14:paraId="37F418CC"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1978319" w14:textId="77777777" w:rsidR="00DA2026" w:rsidRDefault="00DA2026" w:rsidP="00DA2026">
            <w:pPr>
              <w:tabs>
                <w:tab w:val="left" w:pos="4192"/>
                <w:tab w:val="left" w:pos="8137"/>
                <w:tab w:val="left" w:pos="9838"/>
              </w:tabs>
            </w:pPr>
            <w:r>
              <w:t>Description</w:t>
            </w:r>
          </w:p>
        </w:tc>
        <w:tc>
          <w:tcPr>
            <w:tcW w:w="7820" w:type="dxa"/>
          </w:tcPr>
          <w:p w14:paraId="2C8CFDDF" w14:textId="77777777" w:rsidR="00DA2026" w:rsidRDefault="00DA2026"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A2026" w14:paraId="34E85609"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2A6825B6" w14:textId="77777777" w:rsidR="00DA2026" w:rsidRDefault="00DA2026" w:rsidP="00DA2026">
            <w:pPr>
              <w:tabs>
                <w:tab w:val="left" w:pos="4192"/>
                <w:tab w:val="left" w:pos="8137"/>
                <w:tab w:val="left" w:pos="9838"/>
              </w:tabs>
            </w:pPr>
            <w:r>
              <w:t>Type</w:t>
            </w:r>
          </w:p>
        </w:tc>
        <w:tc>
          <w:tcPr>
            <w:tcW w:w="7820" w:type="dxa"/>
          </w:tcPr>
          <w:p w14:paraId="787B7FF2" w14:textId="77777777" w:rsidR="00DA2026" w:rsidRDefault="00DA2026"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A2026" w14:paraId="534FAAD8" w14:textId="77777777" w:rsidTr="00DA202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0395921" w14:textId="77777777" w:rsidR="00DA2026" w:rsidRDefault="00DA2026" w:rsidP="00DA2026">
            <w:pPr>
              <w:tabs>
                <w:tab w:val="left" w:pos="4192"/>
                <w:tab w:val="left" w:pos="8137"/>
                <w:tab w:val="left" w:pos="9838"/>
              </w:tabs>
            </w:pPr>
            <w:r>
              <w:t>Fix</w:t>
            </w:r>
          </w:p>
        </w:tc>
        <w:tc>
          <w:tcPr>
            <w:tcW w:w="7820" w:type="dxa"/>
          </w:tcPr>
          <w:p w14:paraId="431D3A3A" w14:textId="77777777" w:rsidR="00DA2026" w:rsidRDefault="00DA2026"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47AA145" w14:textId="0ABB59B2" w:rsidR="00E161D0" w:rsidRDefault="001867FE" w:rsidP="008905BF">
      <w:pPr>
        <w:pStyle w:val="Heading3"/>
      </w:pPr>
      <w:r>
        <w:t xml:space="preserve">TEST ID: </w:t>
      </w:r>
      <w:r w:rsidR="00E161D0">
        <w:t>PM_007</w:t>
      </w:r>
    </w:p>
    <w:tbl>
      <w:tblPr>
        <w:tblStyle w:val="GridTable5Dark-Accent5"/>
        <w:tblW w:w="0" w:type="auto"/>
        <w:tblLook w:val="04A0" w:firstRow="1" w:lastRow="0" w:firstColumn="1" w:lastColumn="0" w:noHBand="0" w:noVBand="1"/>
      </w:tblPr>
      <w:tblGrid>
        <w:gridCol w:w="1427"/>
        <w:gridCol w:w="7820"/>
      </w:tblGrid>
      <w:tr w:rsidR="00E161D0" w14:paraId="2EC09EEE"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F899B79" w14:textId="77777777" w:rsidR="00E161D0" w:rsidRDefault="00E161D0" w:rsidP="00223008">
            <w:pPr>
              <w:tabs>
                <w:tab w:val="left" w:pos="4192"/>
                <w:tab w:val="left" w:pos="8137"/>
                <w:tab w:val="left" w:pos="9838"/>
              </w:tabs>
            </w:pPr>
            <w:r>
              <w:t>Summary</w:t>
            </w:r>
          </w:p>
        </w:tc>
        <w:tc>
          <w:tcPr>
            <w:tcW w:w="7820" w:type="dxa"/>
          </w:tcPr>
          <w:p w14:paraId="1D1E4EC5" w14:textId="3F652DB6"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41EFC">
              <w:t>Policies with more than one primary risk</w:t>
            </w:r>
          </w:p>
        </w:tc>
      </w:tr>
      <w:tr w:rsidR="00E161D0" w14:paraId="54F409C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E9DCF41" w14:textId="77777777" w:rsidR="00E161D0" w:rsidRDefault="00E161D0" w:rsidP="00223008">
            <w:pPr>
              <w:tabs>
                <w:tab w:val="left" w:pos="4192"/>
                <w:tab w:val="left" w:pos="8137"/>
                <w:tab w:val="left" w:pos="9838"/>
              </w:tabs>
            </w:pPr>
            <w:r>
              <w:t>Description</w:t>
            </w:r>
          </w:p>
        </w:tc>
        <w:tc>
          <w:tcPr>
            <w:tcW w:w="7820" w:type="dxa"/>
          </w:tcPr>
          <w:p w14:paraId="7724AC54"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32C0111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128DDE8" w14:textId="77777777" w:rsidR="00E161D0" w:rsidRDefault="00E161D0" w:rsidP="00223008">
            <w:pPr>
              <w:tabs>
                <w:tab w:val="left" w:pos="4192"/>
                <w:tab w:val="left" w:pos="8137"/>
                <w:tab w:val="left" w:pos="9838"/>
              </w:tabs>
            </w:pPr>
            <w:r>
              <w:t>Type</w:t>
            </w:r>
          </w:p>
        </w:tc>
        <w:tc>
          <w:tcPr>
            <w:tcW w:w="7820" w:type="dxa"/>
          </w:tcPr>
          <w:p w14:paraId="07D5DE5B"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69D109D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D5B8202" w14:textId="77777777" w:rsidR="00E161D0" w:rsidRDefault="00E161D0" w:rsidP="00223008">
            <w:pPr>
              <w:tabs>
                <w:tab w:val="left" w:pos="4192"/>
                <w:tab w:val="left" w:pos="8137"/>
                <w:tab w:val="left" w:pos="9838"/>
              </w:tabs>
            </w:pPr>
            <w:r>
              <w:t>Fix</w:t>
            </w:r>
          </w:p>
        </w:tc>
        <w:tc>
          <w:tcPr>
            <w:tcW w:w="7820" w:type="dxa"/>
          </w:tcPr>
          <w:p w14:paraId="0A974F7C"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B9461BA" w14:textId="7E99A7A0" w:rsidR="00E161D0" w:rsidRDefault="000A4F0A" w:rsidP="008905BF">
      <w:pPr>
        <w:pStyle w:val="Heading3"/>
      </w:pPr>
      <w:r>
        <w:lastRenderedPageBreak/>
        <w:t xml:space="preserve">TEST ID: </w:t>
      </w:r>
      <w:r w:rsidR="00E161D0">
        <w:t>PM_008</w:t>
      </w:r>
    </w:p>
    <w:tbl>
      <w:tblPr>
        <w:tblStyle w:val="GridTable5Dark-Accent5"/>
        <w:tblW w:w="0" w:type="auto"/>
        <w:tblLook w:val="04A0" w:firstRow="1" w:lastRow="0" w:firstColumn="1" w:lastColumn="0" w:noHBand="0" w:noVBand="1"/>
      </w:tblPr>
      <w:tblGrid>
        <w:gridCol w:w="1427"/>
        <w:gridCol w:w="7820"/>
      </w:tblGrid>
      <w:tr w:rsidR="00E161D0" w14:paraId="23485F4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675F462" w14:textId="77777777" w:rsidR="00E161D0" w:rsidRDefault="00E161D0" w:rsidP="00223008">
            <w:pPr>
              <w:tabs>
                <w:tab w:val="left" w:pos="4192"/>
                <w:tab w:val="left" w:pos="8137"/>
                <w:tab w:val="left" w:pos="9838"/>
              </w:tabs>
            </w:pPr>
            <w:r>
              <w:t>Summary</w:t>
            </w:r>
          </w:p>
        </w:tc>
        <w:tc>
          <w:tcPr>
            <w:tcW w:w="7820" w:type="dxa"/>
          </w:tcPr>
          <w:p w14:paraId="562D4F4F" w14:textId="69C6357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B046C">
              <w:t xml:space="preserve">Policy terms </w:t>
            </w:r>
            <w:r w:rsidR="00223008">
              <w:t>with</w:t>
            </w:r>
            <w:r w:rsidRPr="00CB046C">
              <w:t xml:space="preserve"> </w:t>
            </w:r>
            <w:r w:rsidR="005C3ADF">
              <w:t>ACCT_FROM_DATE</w:t>
            </w:r>
            <w:r w:rsidRPr="00CB046C">
              <w:t xml:space="preserve"> greater than </w:t>
            </w:r>
            <w:r w:rsidR="005C3ADF">
              <w:t>ACCT_TO_DATE</w:t>
            </w:r>
          </w:p>
        </w:tc>
      </w:tr>
      <w:tr w:rsidR="00E161D0" w14:paraId="5B1B21B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A7B9E2E" w14:textId="77777777" w:rsidR="00E161D0" w:rsidRDefault="00E161D0" w:rsidP="00223008">
            <w:pPr>
              <w:tabs>
                <w:tab w:val="left" w:pos="4192"/>
                <w:tab w:val="left" w:pos="8137"/>
                <w:tab w:val="left" w:pos="9838"/>
              </w:tabs>
            </w:pPr>
            <w:r>
              <w:t>Description</w:t>
            </w:r>
          </w:p>
        </w:tc>
        <w:tc>
          <w:tcPr>
            <w:tcW w:w="7820" w:type="dxa"/>
          </w:tcPr>
          <w:p w14:paraId="63700275"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35D817E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AEA2454" w14:textId="77777777" w:rsidR="00E161D0" w:rsidRDefault="00E161D0" w:rsidP="00223008">
            <w:pPr>
              <w:tabs>
                <w:tab w:val="left" w:pos="4192"/>
                <w:tab w:val="left" w:pos="8137"/>
                <w:tab w:val="left" w:pos="9838"/>
              </w:tabs>
            </w:pPr>
            <w:r>
              <w:t>Type</w:t>
            </w:r>
          </w:p>
        </w:tc>
        <w:tc>
          <w:tcPr>
            <w:tcW w:w="7820" w:type="dxa"/>
          </w:tcPr>
          <w:p w14:paraId="43808E18"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100E57F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E1A6D1C" w14:textId="77777777" w:rsidR="00E161D0" w:rsidRDefault="00E161D0" w:rsidP="00223008">
            <w:pPr>
              <w:tabs>
                <w:tab w:val="left" w:pos="4192"/>
                <w:tab w:val="left" w:pos="8137"/>
                <w:tab w:val="left" w:pos="9838"/>
              </w:tabs>
            </w:pPr>
            <w:r>
              <w:t>Fix</w:t>
            </w:r>
          </w:p>
        </w:tc>
        <w:tc>
          <w:tcPr>
            <w:tcW w:w="7820" w:type="dxa"/>
          </w:tcPr>
          <w:p w14:paraId="16D8A3BD"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65B9DB3" w14:textId="67C091C5" w:rsidR="00E161D0" w:rsidRDefault="000A4F0A" w:rsidP="008905BF">
      <w:pPr>
        <w:pStyle w:val="Heading3"/>
      </w:pPr>
      <w:r>
        <w:t xml:space="preserve">TEST ID: </w:t>
      </w:r>
      <w:r w:rsidR="00E161D0">
        <w:t>PM_009</w:t>
      </w:r>
    </w:p>
    <w:tbl>
      <w:tblPr>
        <w:tblStyle w:val="GridTable5Dark-Accent5"/>
        <w:tblW w:w="0" w:type="auto"/>
        <w:tblLook w:val="04A0" w:firstRow="1" w:lastRow="0" w:firstColumn="1" w:lastColumn="0" w:noHBand="0" w:noVBand="1"/>
      </w:tblPr>
      <w:tblGrid>
        <w:gridCol w:w="1427"/>
        <w:gridCol w:w="7820"/>
      </w:tblGrid>
      <w:tr w:rsidR="00E161D0" w14:paraId="75180C3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BD9FE9" w14:textId="77777777" w:rsidR="00E161D0" w:rsidRDefault="00E161D0" w:rsidP="00223008">
            <w:pPr>
              <w:tabs>
                <w:tab w:val="left" w:pos="4192"/>
                <w:tab w:val="left" w:pos="8137"/>
                <w:tab w:val="left" w:pos="9838"/>
              </w:tabs>
            </w:pPr>
            <w:r>
              <w:t>Summary</w:t>
            </w:r>
          </w:p>
        </w:tc>
        <w:tc>
          <w:tcPr>
            <w:tcW w:w="7820" w:type="dxa"/>
          </w:tcPr>
          <w:p w14:paraId="2CAC9D37" w14:textId="2C80F51D"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410">
              <w:t xml:space="preserve">Records in </w:t>
            </w:r>
            <w:r w:rsidR="00AF5D2C">
              <w:t>TRANSACTION_APPLIED_TERM</w:t>
            </w:r>
            <w:r w:rsidRPr="00565410">
              <w:t xml:space="preserve"> </w:t>
            </w:r>
            <w:r w:rsidR="00223008">
              <w:t xml:space="preserve">table </w:t>
            </w:r>
            <w:r w:rsidRPr="00565410">
              <w:t xml:space="preserve">with </w:t>
            </w:r>
            <w:r w:rsidR="00AF5D2C">
              <w:t>POLICY_TERM_HISTORY_FK</w:t>
            </w:r>
            <w:r w:rsidRPr="00565410">
              <w:t xml:space="preserve"> does not match </w:t>
            </w:r>
            <w:r w:rsidR="00AF5D2C">
              <w:t>TERM_BASE_RECORD_FK</w:t>
            </w:r>
          </w:p>
        </w:tc>
      </w:tr>
      <w:tr w:rsidR="00E161D0" w14:paraId="5368A7D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6996D87" w14:textId="77777777" w:rsidR="00E161D0" w:rsidRDefault="00E161D0" w:rsidP="00223008">
            <w:pPr>
              <w:tabs>
                <w:tab w:val="left" w:pos="4192"/>
                <w:tab w:val="left" w:pos="8137"/>
                <w:tab w:val="left" w:pos="9838"/>
              </w:tabs>
            </w:pPr>
            <w:r>
              <w:t>Description</w:t>
            </w:r>
          </w:p>
        </w:tc>
        <w:tc>
          <w:tcPr>
            <w:tcW w:w="7820" w:type="dxa"/>
          </w:tcPr>
          <w:p w14:paraId="370B9BE6"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6A4949A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0FAA78F" w14:textId="77777777" w:rsidR="00E161D0" w:rsidRDefault="00E161D0" w:rsidP="00223008">
            <w:pPr>
              <w:tabs>
                <w:tab w:val="left" w:pos="4192"/>
                <w:tab w:val="left" w:pos="8137"/>
                <w:tab w:val="left" w:pos="9838"/>
              </w:tabs>
            </w:pPr>
            <w:r>
              <w:t>Type</w:t>
            </w:r>
          </w:p>
        </w:tc>
        <w:tc>
          <w:tcPr>
            <w:tcW w:w="7820" w:type="dxa"/>
          </w:tcPr>
          <w:p w14:paraId="5AFB0059"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3CDC116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89B2DB0" w14:textId="77777777" w:rsidR="00E161D0" w:rsidRDefault="00E161D0" w:rsidP="00223008">
            <w:pPr>
              <w:tabs>
                <w:tab w:val="left" w:pos="4192"/>
                <w:tab w:val="left" w:pos="8137"/>
                <w:tab w:val="left" w:pos="9838"/>
              </w:tabs>
            </w:pPr>
            <w:r>
              <w:t>Fix</w:t>
            </w:r>
          </w:p>
        </w:tc>
        <w:tc>
          <w:tcPr>
            <w:tcW w:w="7820" w:type="dxa"/>
          </w:tcPr>
          <w:p w14:paraId="14347E40"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A83AB02" w14:textId="61A51B17" w:rsidR="00E161D0" w:rsidRDefault="000A4F0A" w:rsidP="008905BF">
      <w:pPr>
        <w:pStyle w:val="Heading3"/>
      </w:pPr>
      <w:r>
        <w:t xml:space="preserve">TEST ID: </w:t>
      </w:r>
      <w:r w:rsidR="00E161D0">
        <w:t>PM_010</w:t>
      </w:r>
    </w:p>
    <w:tbl>
      <w:tblPr>
        <w:tblStyle w:val="GridTable5Dark-Accent5"/>
        <w:tblW w:w="0" w:type="auto"/>
        <w:tblLook w:val="04A0" w:firstRow="1" w:lastRow="0" w:firstColumn="1" w:lastColumn="0" w:noHBand="0" w:noVBand="1"/>
      </w:tblPr>
      <w:tblGrid>
        <w:gridCol w:w="1427"/>
        <w:gridCol w:w="7820"/>
      </w:tblGrid>
      <w:tr w:rsidR="00E161D0" w14:paraId="12DD4A2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844566D" w14:textId="77777777" w:rsidR="00E161D0" w:rsidRDefault="00E161D0" w:rsidP="00223008">
            <w:pPr>
              <w:tabs>
                <w:tab w:val="left" w:pos="4192"/>
                <w:tab w:val="left" w:pos="8137"/>
                <w:tab w:val="left" w:pos="9838"/>
              </w:tabs>
            </w:pPr>
            <w:r>
              <w:t>Summary</w:t>
            </w:r>
          </w:p>
        </w:tc>
        <w:tc>
          <w:tcPr>
            <w:tcW w:w="7820" w:type="dxa"/>
          </w:tcPr>
          <w:p w14:paraId="30B46040" w14:textId="79F0D5AC" w:rsidR="00E161D0" w:rsidRDefault="00271896"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 xml:space="preserve">Risks </w:t>
            </w:r>
            <w:r w:rsidR="009211B7">
              <w:t>with</w:t>
            </w:r>
            <w:r w:rsidR="00E161D0" w:rsidRPr="00565410">
              <w:t xml:space="preserve"> </w:t>
            </w:r>
            <w:r w:rsidR="002C3ACC">
              <w:t>EFFECTIVE_FROM_DATE</w:t>
            </w:r>
            <w:r w:rsidR="005D4990">
              <w:t xml:space="preserve"> is greater than </w:t>
            </w:r>
            <w:r w:rsidR="002C3ACC">
              <w:t>EFFECTIVE_TO_DATE</w:t>
            </w:r>
          </w:p>
        </w:tc>
      </w:tr>
      <w:tr w:rsidR="00E161D0" w14:paraId="5315A63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E715D0E" w14:textId="77777777" w:rsidR="00E161D0" w:rsidRDefault="00E161D0" w:rsidP="00223008">
            <w:pPr>
              <w:tabs>
                <w:tab w:val="left" w:pos="4192"/>
                <w:tab w:val="left" w:pos="8137"/>
                <w:tab w:val="left" w:pos="9838"/>
              </w:tabs>
            </w:pPr>
            <w:r>
              <w:t>Description</w:t>
            </w:r>
          </w:p>
        </w:tc>
        <w:tc>
          <w:tcPr>
            <w:tcW w:w="7820" w:type="dxa"/>
          </w:tcPr>
          <w:p w14:paraId="6E0BBB19"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02023F06"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095863D" w14:textId="77777777" w:rsidR="00E161D0" w:rsidRDefault="00E161D0" w:rsidP="00223008">
            <w:pPr>
              <w:tabs>
                <w:tab w:val="left" w:pos="4192"/>
                <w:tab w:val="left" w:pos="8137"/>
                <w:tab w:val="left" w:pos="9838"/>
              </w:tabs>
            </w:pPr>
            <w:r>
              <w:t>Type</w:t>
            </w:r>
          </w:p>
        </w:tc>
        <w:tc>
          <w:tcPr>
            <w:tcW w:w="7820" w:type="dxa"/>
          </w:tcPr>
          <w:p w14:paraId="034B7CE0"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15E4F17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B387726" w14:textId="77777777" w:rsidR="00E161D0" w:rsidRDefault="00E161D0" w:rsidP="00223008">
            <w:pPr>
              <w:tabs>
                <w:tab w:val="left" w:pos="4192"/>
                <w:tab w:val="left" w:pos="8137"/>
                <w:tab w:val="left" w:pos="9838"/>
              </w:tabs>
            </w:pPr>
            <w:r>
              <w:t>Fix</w:t>
            </w:r>
          </w:p>
        </w:tc>
        <w:tc>
          <w:tcPr>
            <w:tcW w:w="7820" w:type="dxa"/>
          </w:tcPr>
          <w:p w14:paraId="303FAD37"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D9D0B8B" w14:textId="160D2A1C" w:rsidR="00E161D0" w:rsidRDefault="000A4F0A" w:rsidP="008905BF">
      <w:pPr>
        <w:pStyle w:val="Heading3"/>
      </w:pPr>
      <w:r>
        <w:t xml:space="preserve">TEST ID: </w:t>
      </w:r>
      <w:r w:rsidR="00E161D0">
        <w:t>PM_011</w:t>
      </w:r>
    </w:p>
    <w:tbl>
      <w:tblPr>
        <w:tblStyle w:val="GridTable5Dark-Accent5"/>
        <w:tblW w:w="0" w:type="auto"/>
        <w:tblLook w:val="04A0" w:firstRow="1" w:lastRow="0" w:firstColumn="1" w:lastColumn="0" w:noHBand="0" w:noVBand="1"/>
      </w:tblPr>
      <w:tblGrid>
        <w:gridCol w:w="1427"/>
        <w:gridCol w:w="7820"/>
      </w:tblGrid>
      <w:tr w:rsidR="00E161D0" w14:paraId="0773936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CD0D919" w14:textId="77777777" w:rsidR="00E161D0" w:rsidRDefault="00E161D0" w:rsidP="00223008">
            <w:pPr>
              <w:tabs>
                <w:tab w:val="left" w:pos="4192"/>
                <w:tab w:val="left" w:pos="8137"/>
                <w:tab w:val="left" w:pos="9838"/>
              </w:tabs>
            </w:pPr>
            <w:r>
              <w:t>Summary</w:t>
            </w:r>
          </w:p>
        </w:tc>
        <w:tc>
          <w:tcPr>
            <w:tcW w:w="7820" w:type="dxa"/>
          </w:tcPr>
          <w:p w14:paraId="43254276" w14:textId="6601C52D"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Risk</w:t>
            </w:r>
            <w:r w:rsidR="0080288A">
              <w:t>s</w:t>
            </w:r>
            <w:r w:rsidRPr="00565E14">
              <w:t xml:space="preserve"> </w:t>
            </w:r>
            <w:r w:rsidR="0080288A">
              <w:t>with</w:t>
            </w:r>
            <w:r w:rsidRPr="00565E14">
              <w:t xml:space="preserve"> </w:t>
            </w:r>
            <w:r w:rsidR="008F7B82">
              <w:t>ACCT_FROM_DATE</w:t>
            </w:r>
            <w:r w:rsidRPr="00565E14">
              <w:t xml:space="preserve"> is greater than </w:t>
            </w:r>
            <w:r w:rsidR="008F7B82">
              <w:t>ACCT_TO_DATE</w:t>
            </w:r>
          </w:p>
        </w:tc>
      </w:tr>
      <w:tr w:rsidR="00E161D0" w14:paraId="50350E5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7EB2E95" w14:textId="77777777" w:rsidR="00E161D0" w:rsidRDefault="00E161D0" w:rsidP="00223008">
            <w:pPr>
              <w:tabs>
                <w:tab w:val="left" w:pos="4192"/>
                <w:tab w:val="left" w:pos="8137"/>
                <w:tab w:val="left" w:pos="9838"/>
              </w:tabs>
            </w:pPr>
            <w:r>
              <w:t>Description</w:t>
            </w:r>
          </w:p>
        </w:tc>
        <w:tc>
          <w:tcPr>
            <w:tcW w:w="7820" w:type="dxa"/>
          </w:tcPr>
          <w:p w14:paraId="14670B9C"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1B6A3E5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E7472C1" w14:textId="77777777" w:rsidR="00E161D0" w:rsidRDefault="00E161D0" w:rsidP="00223008">
            <w:pPr>
              <w:tabs>
                <w:tab w:val="left" w:pos="4192"/>
                <w:tab w:val="left" w:pos="8137"/>
                <w:tab w:val="left" w:pos="9838"/>
              </w:tabs>
            </w:pPr>
            <w:r>
              <w:t>Type</w:t>
            </w:r>
          </w:p>
        </w:tc>
        <w:tc>
          <w:tcPr>
            <w:tcW w:w="7820" w:type="dxa"/>
          </w:tcPr>
          <w:p w14:paraId="74632AB4"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161EBD1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5E7631B" w14:textId="77777777" w:rsidR="00E161D0" w:rsidRDefault="00E161D0" w:rsidP="00223008">
            <w:pPr>
              <w:tabs>
                <w:tab w:val="left" w:pos="4192"/>
                <w:tab w:val="left" w:pos="8137"/>
                <w:tab w:val="left" w:pos="9838"/>
              </w:tabs>
            </w:pPr>
            <w:r>
              <w:t>Fix</w:t>
            </w:r>
          </w:p>
        </w:tc>
        <w:tc>
          <w:tcPr>
            <w:tcW w:w="7820" w:type="dxa"/>
          </w:tcPr>
          <w:p w14:paraId="28D1DD2D"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01DB52E" w14:textId="1215251A" w:rsidR="00E161D0" w:rsidRDefault="000A4F0A" w:rsidP="008905BF">
      <w:pPr>
        <w:pStyle w:val="Heading3"/>
      </w:pPr>
      <w:r>
        <w:lastRenderedPageBreak/>
        <w:t xml:space="preserve">TEST ID: </w:t>
      </w:r>
      <w:r w:rsidR="00E161D0">
        <w:t>PM_012</w:t>
      </w:r>
    </w:p>
    <w:tbl>
      <w:tblPr>
        <w:tblStyle w:val="GridTable5Dark-Accent5"/>
        <w:tblW w:w="0" w:type="auto"/>
        <w:tblLook w:val="04A0" w:firstRow="1" w:lastRow="0" w:firstColumn="1" w:lastColumn="0" w:noHBand="0" w:noVBand="1"/>
      </w:tblPr>
      <w:tblGrid>
        <w:gridCol w:w="1427"/>
        <w:gridCol w:w="7820"/>
      </w:tblGrid>
      <w:tr w:rsidR="00E161D0" w14:paraId="6E3729DF"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EBC7463" w14:textId="77777777" w:rsidR="00E161D0" w:rsidRDefault="00E161D0" w:rsidP="00223008">
            <w:pPr>
              <w:tabs>
                <w:tab w:val="left" w:pos="4192"/>
                <w:tab w:val="left" w:pos="8137"/>
                <w:tab w:val="left" w:pos="9838"/>
              </w:tabs>
            </w:pPr>
            <w:r>
              <w:t>Summary</w:t>
            </w:r>
          </w:p>
        </w:tc>
        <w:tc>
          <w:tcPr>
            <w:tcW w:w="7820" w:type="dxa"/>
          </w:tcPr>
          <w:p w14:paraId="0EC9C92B" w14:textId="3EB231C7"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 xml:space="preserve">Coverage with </w:t>
            </w:r>
            <w:r w:rsidR="00177808">
              <w:t xml:space="preserve">EFFECTIVE_FROM_DATE </w:t>
            </w:r>
            <w:r w:rsidRPr="00565E14">
              <w:t xml:space="preserve">greater than </w:t>
            </w:r>
            <w:r w:rsidR="00CB1E43">
              <w:t>EFFECTIVE_TO</w:t>
            </w:r>
            <w:r w:rsidR="00177808">
              <w:t>_DA</w:t>
            </w:r>
            <w:r w:rsidR="00CB1E43">
              <w:t>TE</w:t>
            </w:r>
          </w:p>
        </w:tc>
      </w:tr>
      <w:tr w:rsidR="00E161D0" w14:paraId="6ADD855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4E3324" w14:textId="77777777" w:rsidR="00E161D0" w:rsidRDefault="00E161D0" w:rsidP="00223008">
            <w:pPr>
              <w:tabs>
                <w:tab w:val="left" w:pos="4192"/>
                <w:tab w:val="left" w:pos="8137"/>
                <w:tab w:val="left" w:pos="9838"/>
              </w:tabs>
            </w:pPr>
            <w:r>
              <w:t>Description</w:t>
            </w:r>
          </w:p>
        </w:tc>
        <w:tc>
          <w:tcPr>
            <w:tcW w:w="7820" w:type="dxa"/>
          </w:tcPr>
          <w:p w14:paraId="340CD1E8"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21CCEB77"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F519FE4" w14:textId="77777777" w:rsidR="00E161D0" w:rsidRDefault="00E161D0" w:rsidP="00223008">
            <w:pPr>
              <w:tabs>
                <w:tab w:val="left" w:pos="4192"/>
                <w:tab w:val="left" w:pos="8137"/>
                <w:tab w:val="left" w:pos="9838"/>
              </w:tabs>
            </w:pPr>
            <w:r>
              <w:t>Type</w:t>
            </w:r>
          </w:p>
        </w:tc>
        <w:tc>
          <w:tcPr>
            <w:tcW w:w="7820" w:type="dxa"/>
          </w:tcPr>
          <w:p w14:paraId="096FD1B6"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18FCD9C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D71FE7C" w14:textId="77777777" w:rsidR="00E161D0" w:rsidRDefault="00E161D0" w:rsidP="00223008">
            <w:pPr>
              <w:tabs>
                <w:tab w:val="left" w:pos="4192"/>
                <w:tab w:val="left" w:pos="8137"/>
                <w:tab w:val="left" w:pos="9838"/>
              </w:tabs>
            </w:pPr>
            <w:r>
              <w:t>Fix</w:t>
            </w:r>
          </w:p>
        </w:tc>
        <w:tc>
          <w:tcPr>
            <w:tcW w:w="7820" w:type="dxa"/>
          </w:tcPr>
          <w:p w14:paraId="293CB51D"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F4D3206" w14:textId="503D215F" w:rsidR="00E161D0" w:rsidRDefault="000A4F0A" w:rsidP="008905BF">
      <w:pPr>
        <w:pStyle w:val="Heading3"/>
      </w:pPr>
      <w:r>
        <w:t xml:space="preserve">TEST ID: </w:t>
      </w:r>
      <w:r w:rsidR="00E161D0">
        <w:t>PM_013</w:t>
      </w:r>
    </w:p>
    <w:tbl>
      <w:tblPr>
        <w:tblStyle w:val="GridTable5Dark-Accent5"/>
        <w:tblW w:w="0" w:type="auto"/>
        <w:tblLook w:val="04A0" w:firstRow="1" w:lastRow="0" w:firstColumn="1" w:lastColumn="0" w:noHBand="0" w:noVBand="1"/>
      </w:tblPr>
      <w:tblGrid>
        <w:gridCol w:w="1427"/>
        <w:gridCol w:w="7820"/>
      </w:tblGrid>
      <w:tr w:rsidR="00E161D0" w14:paraId="662310C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F84E3DF" w14:textId="77777777" w:rsidR="00E161D0" w:rsidRDefault="00E161D0" w:rsidP="00223008">
            <w:pPr>
              <w:tabs>
                <w:tab w:val="left" w:pos="4192"/>
                <w:tab w:val="left" w:pos="8137"/>
                <w:tab w:val="left" w:pos="9838"/>
              </w:tabs>
            </w:pPr>
            <w:r>
              <w:t>Summary</w:t>
            </w:r>
          </w:p>
        </w:tc>
        <w:tc>
          <w:tcPr>
            <w:tcW w:w="7820" w:type="dxa"/>
          </w:tcPr>
          <w:p w14:paraId="5826DE18" w14:textId="7F13B8F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 xml:space="preserve">Coverage with </w:t>
            </w:r>
            <w:r w:rsidR="00C52734">
              <w:t>ACCT_FROM_DATE</w:t>
            </w:r>
            <w:r w:rsidRPr="00565E14">
              <w:t xml:space="preserve"> is greater than</w:t>
            </w:r>
            <w:r w:rsidR="00C52734">
              <w:t xml:space="preserve"> ACCT_TO_DATE</w:t>
            </w:r>
          </w:p>
        </w:tc>
      </w:tr>
      <w:tr w:rsidR="00E161D0" w14:paraId="5AE8D94E"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A470512" w14:textId="77777777" w:rsidR="00E161D0" w:rsidRDefault="00E161D0" w:rsidP="00223008">
            <w:pPr>
              <w:tabs>
                <w:tab w:val="left" w:pos="4192"/>
                <w:tab w:val="left" w:pos="8137"/>
                <w:tab w:val="left" w:pos="9838"/>
              </w:tabs>
            </w:pPr>
            <w:r>
              <w:t>Description</w:t>
            </w:r>
          </w:p>
        </w:tc>
        <w:tc>
          <w:tcPr>
            <w:tcW w:w="7820" w:type="dxa"/>
          </w:tcPr>
          <w:p w14:paraId="419A6386"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5F118E2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1E56612" w14:textId="77777777" w:rsidR="00E161D0" w:rsidRDefault="00E161D0" w:rsidP="00223008">
            <w:pPr>
              <w:tabs>
                <w:tab w:val="left" w:pos="4192"/>
                <w:tab w:val="left" w:pos="8137"/>
                <w:tab w:val="left" w:pos="9838"/>
              </w:tabs>
            </w:pPr>
            <w:r>
              <w:t>Type</w:t>
            </w:r>
          </w:p>
        </w:tc>
        <w:tc>
          <w:tcPr>
            <w:tcW w:w="7820" w:type="dxa"/>
          </w:tcPr>
          <w:p w14:paraId="4889871F"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22F0290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F871222" w14:textId="77777777" w:rsidR="00E161D0" w:rsidRDefault="00E161D0" w:rsidP="00223008">
            <w:pPr>
              <w:tabs>
                <w:tab w:val="left" w:pos="4192"/>
                <w:tab w:val="left" w:pos="8137"/>
                <w:tab w:val="left" w:pos="9838"/>
              </w:tabs>
            </w:pPr>
            <w:r>
              <w:t>Fix</w:t>
            </w:r>
          </w:p>
        </w:tc>
        <w:tc>
          <w:tcPr>
            <w:tcW w:w="7820" w:type="dxa"/>
          </w:tcPr>
          <w:p w14:paraId="3BCF8362"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8B98F0F" w14:textId="54362BED" w:rsidR="00E161D0" w:rsidRDefault="000A4F0A" w:rsidP="008905BF">
      <w:pPr>
        <w:pStyle w:val="Heading3"/>
      </w:pPr>
      <w:r>
        <w:t xml:space="preserve">TEST ID: </w:t>
      </w:r>
      <w:r w:rsidR="00E161D0">
        <w:t>PM_014</w:t>
      </w:r>
    </w:p>
    <w:tbl>
      <w:tblPr>
        <w:tblStyle w:val="GridTable5Dark-Accent5"/>
        <w:tblW w:w="0" w:type="auto"/>
        <w:tblLook w:val="04A0" w:firstRow="1" w:lastRow="0" w:firstColumn="1" w:lastColumn="0" w:noHBand="0" w:noVBand="1"/>
      </w:tblPr>
      <w:tblGrid>
        <w:gridCol w:w="1427"/>
        <w:gridCol w:w="7820"/>
      </w:tblGrid>
      <w:tr w:rsidR="00E161D0" w14:paraId="7DF0790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1B2131C" w14:textId="77777777" w:rsidR="00E161D0" w:rsidRDefault="00E161D0" w:rsidP="00223008">
            <w:pPr>
              <w:tabs>
                <w:tab w:val="left" w:pos="4192"/>
                <w:tab w:val="left" w:pos="8137"/>
                <w:tab w:val="left" w:pos="9838"/>
              </w:tabs>
            </w:pPr>
            <w:r>
              <w:t>Summary</w:t>
            </w:r>
          </w:p>
        </w:tc>
        <w:tc>
          <w:tcPr>
            <w:tcW w:w="7820" w:type="dxa"/>
          </w:tcPr>
          <w:p w14:paraId="7793D8C8" w14:textId="5736F7F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 xml:space="preserve">Component with </w:t>
            </w:r>
            <w:r w:rsidR="006B7BA2">
              <w:t xml:space="preserve">EFFECTIVE_FROM_DATE </w:t>
            </w:r>
            <w:r w:rsidRPr="00565E14">
              <w:t xml:space="preserve">greater than </w:t>
            </w:r>
            <w:r w:rsidR="006B7BA2">
              <w:t>EFFECTIVE_TO_DATE</w:t>
            </w:r>
          </w:p>
        </w:tc>
      </w:tr>
      <w:tr w:rsidR="00E161D0" w14:paraId="60E055DE"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D5FCB80" w14:textId="77777777" w:rsidR="00E161D0" w:rsidRDefault="00E161D0" w:rsidP="00223008">
            <w:pPr>
              <w:tabs>
                <w:tab w:val="left" w:pos="4192"/>
                <w:tab w:val="left" w:pos="8137"/>
                <w:tab w:val="left" w:pos="9838"/>
              </w:tabs>
            </w:pPr>
            <w:r>
              <w:t>Description</w:t>
            </w:r>
          </w:p>
        </w:tc>
        <w:tc>
          <w:tcPr>
            <w:tcW w:w="7820" w:type="dxa"/>
          </w:tcPr>
          <w:p w14:paraId="2F0EABC4"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34C375F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94B136C" w14:textId="77777777" w:rsidR="00E161D0" w:rsidRDefault="00E161D0" w:rsidP="00223008">
            <w:pPr>
              <w:tabs>
                <w:tab w:val="left" w:pos="4192"/>
                <w:tab w:val="left" w:pos="8137"/>
                <w:tab w:val="left" w:pos="9838"/>
              </w:tabs>
            </w:pPr>
            <w:r>
              <w:t>Type</w:t>
            </w:r>
          </w:p>
        </w:tc>
        <w:tc>
          <w:tcPr>
            <w:tcW w:w="7820" w:type="dxa"/>
          </w:tcPr>
          <w:p w14:paraId="7034CDAE"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67E836B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990370D" w14:textId="77777777" w:rsidR="00E161D0" w:rsidRDefault="00E161D0" w:rsidP="00223008">
            <w:pPr>
              <w:tabs>
                <w:tab w:val="left" w:pos="4192"/>
                <w:tab w:val="left" w:pos="8137"/>
                <w:tab w:val="left" w:pos="9838"/>
              </w:tabs>
            </w:pPr>
            <w:r>
              <w:t>Fix</w:t>
            </w:r>
          </w:p>
        </w:tc>
        <w:tc>
          <w:tcPr>
            <w:tcW w:w="7820" w:type="dxa"/>
          </w:tcPr>
          <w:p w14:paraId="3C9CD6C6"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0AE2815" w14:textId="3D400AF3" w:rsidR="00E161D0" w:rsidRDefault="000A4F0A" w:rsidP="008905BF">
      <w:pPr>
        <w:pStyle w:val="Heading3"/>
      </w:pPr>
      <w:r>
        <w:t xml:space="preserve">TEST ID: </w:t>
      </w:r>
      <w:r w:rsidR="00E161D0">
        <w:t>PM_015</w:t>
      </w:r>
    </w:p>
    <w:tbl>
      <w:tblPr>
        <w:tblStyle w:val="GridTable5Dark-Accent5"/>
        <w:tblW w:w="0" w:type="auto"/>
        <w:tblLook w:val="04A0" w:firstRow="1" w:lastRow="0" w:firstColumn="1" w:lastColumn="0" w:noHBand="0" w:noVBand="1"/>
      </w:tblPr>
      <w:tblGrid>
        <w:gridCol w:w="1427"/>
        <w:gridCol w:w="7820"/>
      </w:tblGrid>
      <w:tr w:rsidR="00E161D0" w14:paraId="4CB554B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4489CA" w14:textId="77777777" w:rsidR="00E161D0" w:rsidRDefault="00E161D0" w:rsidP="00223008">
            <w:pPr>
              <w:tabs>
                <w:tab w:val="left" w:pos="4192"/>
                <w:tab w:val="left" w:pos="8137"/>
                <w:tab w:val="left" w:pos="9838"/>
              </w:tabs>
            </w:pPr>
            <w:r>
              <w:t>Summary</w:t>
            </w:r>
          </w:p>
        </w:tc>
        <w:tc>
          <w:tcPr>
            <w:tcW w:w="7820" w:type="dxa"/>
          </w:tcPr>
          <w:p w14:paraId="1466F442" w14:textId="4921E71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 xml:space="preserve">Risk effective from or to date is less than transaction </w:t>
            </w:r>
            <w:r w:rsidR="00671137">
              <w:t>EFFECTIVE_FROM_DATE</w:t>
            </w:r>
          </w:p>
        </w:tc>
      </w:tr>
      <w:tr w:rsidR="00E161D0" w14:paraId="343B993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37F573A" w14:textId="77777777" w:rsidR="00E161D0" w:rsidRDefault="00E161D0" w:rsidP="00223008">
            <w:pPr>
              <w:tabs>
                <w:tab w:val="left" w:pos="4192"/>
                <w:tab w:val="left" w:pos="8137"/>
                <w:tab w:val="left" w:pos="9838"/>
              </w:tabs>
            </w:pPr>
            <w:r>
              <w:t>Description</w:t>
            </w:r>
          </w:p>
        </w:tc>
        <w:tc>
          <w:tcPr>
            <w:tcW w:w="7820" w:type="dxa"/>
          </w:tcPr>
          <w:p w14:paraId="2742441B"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43690AB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D7107C0" w14:textId="77777777" w:rsidR="00E161D0" w:rsidRDefault="00E161D0" w:rsidP="00223008">
            <w:pPr>
              <w:tabs>
                <w:tab w:val="left" w:pos="4192"/>
                <w:tab w:val="left" w:pos="8137"/>
                <w:tab w:val="left" w:pos="9838"/>
              </w:tabs>
            </w:pPr>
            <w:r>
              <w:t>Type</w:t>
            </w:r>
          </w:p>
        </w:tc>
        <w:tc>
          <w:tcPr>
            <w:tcW w:w="7820" w:type="dxa"/>
          </w:tcPr>
          <w:p w14:paraId="244342DE"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6E89B8B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FCC5CE1" w14:textId="77777777" w:rsidR="00E161D0" w:rsidRDefault="00E161D0" w:rsidP="00223008">
            <w:pPr>
              <w:tabs>
                <w:tab w:val="left" w:pos="4192"/>
                <w:tab w:val="left" w:pos="8137"/>
                <w:tab w:val="left" w:pos="9838"/>
              </w:tabs>
            </w:pPr>
            <w:r>
              <w:t>Fix</w:t>
            </w:r>
          </w:p>
        </w:tc>
        <w:tc>
          <w:tcPr>
            <w:tcW w:w="7820" w:type="dxa"/>
          </w:tcPr>
          <w:p w14:paraId="4E13F423"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7EA6065" w14:textId="76E98115" w:rsidR="00E161D0" w:rsidRDefault="005A0FD8" w:rsidP="008905BF">
      <w:pPr>
        <w:pStyle w:val="Heading3"/>
      </w:pPr>
      <w:r>
        <w:lastRenderedPageBreak/>
        <w:t xml:space="preserve">TEST ID: </w:t>
      </w:r>
      <w:r w:rsidR="00E161D0">
        <w:t>PM_016</w:t>
      </w:r>
    </w:p>
    <w:tbl>
      <w:tblPr>
        <w:tblStyle w:val="GridTable5Dark-Accent5"/>
        <w:tblW w:w="0" w:type="auto"/>
        <w:tblLook w:val="04A0" w:firstRow="1" w:lastRow="0" w:firstColumn="1" w:lastColumn="0" w:noHBand="0" w:noVBand="1"/>
      </w:tblPr>
      <w:tblGrid>
        <w:gridCol w:w="1427"/>
        <w:gridCol w:w="7820"/>
      </w:tblGrid>
      <w:tr w:rsidR="00E161D0" w14:paraId="724DEE5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580CE5E" w14:textId="77777777" w:rsidR="00E161D0" w:rsidRDefault="00E161D0" w:rsidP="00223008">
            <w:pPr>
              <w:tabs>
                <w:tab w:val="left" w:pos="4192"/>
                <w:tab w:val="left" w:pos="8137"/>
                <w:tab w:val="left" w:pos="9838"/>
              </w:tabs>
            </w:pPr>
            <w:r>
              <w:t>Summary</w:t>
            </w:r>
          </w:p>
        </w:tc>
        <w:tc>
          <w:tcPr>
            <w:tcW w:w="7820" w:type="dxa"/>
          </w:tcPr>
          <w:p w14:paraId="1979D786" w14:textId="14AFE0E3"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w:t>
            </w:r>
            <w:r w:rsidRPr="00831479">
              <w:t>overage effective from or to date is less than transaction effective from date</w:t>
            </w:r>
          </w:p>
        </w:tc>
      </w:tr>
      <w:tr w:rsidR="00E161D0" w14:paraId="708F7976"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2BC93EF" w14:textId="77777777" w:rsidR="00E161D0" w:rsidRDefault="00E161D0" w:rsidP="00223008">
            <w:pPr>
              <w:tabs>
                <w:tab w:val="left" w:pos="4192"/>
                <w:tab w:val="left" w:pos="8137"/>
                <w:tab w:val="left" w:pos="9838"/>
              </w:tabs>
            </w:pPr>
            <w:r>
              <w:t>Description</w:t>
            </w:r>
          </w:p>
        </w:tc>
        <w:tc>
          <w:tcPr>
            <w:tcW w:w="7820" w:type="dxa"/>
          </w:tcPr>
          <w:p w14:paraId="07841111"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2B7E456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B339E3A" w14:textId="77777777" w:rsidR="00E161D0" w:rsidRDefault="00E161D0" w:rsidP="00223008">
            <w:pPr>
              <w:tabs>
                <w:tab w:val="left" w:pos="4192"/>
                <w:tab w:val="left" w:pos="8137"/>
                <w:tab w:val="left" w:pos="9838"/>
              </w:tabs>
            </w:pPr>
            <w:r>
              <w:t>Type</w:t>
            </w:r>
          </w:p>
        </w:tc>
        <w:tc>
          <w:tcPr>
            <w:tcW w:w="7820" w:type="dxa"/>
          </w:tcPr>
          <w:p w14:paraId="1649E260"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765C865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6397A07" w14:textId="77777777" w:rsidR="00E161D0" w:rsidRDefault="00E161D0" w:rsidP="00223008">
            <w:pPr>
              <w:tabs>
                <w:tab w:val="left" w:pos="4192"/>
                <w:tab w:val="left" w:pos="8137"/>
                <w:tab w:val="left" w:pos="9838"/>
              </w:tabs>
            </w:pPr>
            <w:r>
              <w:t>Fix</w:t>
            </w:r>
          </w:p>
        </w:tc>
        <w:tc>
          <w:tcPr>
            <w:tcW w:w="7820" w:type="dxa"/>
          </w:tcPr>
          <w:p w14:paraId="060B30D1"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423FDA7" w14:textId="7709F857" w:rsidR="00E161D0" w:rsidRDefault="005A0FD8" w:rsidP="008905BF">
      <w:pPr>
        <w:pStyle w:val="Heading3"/>
      </w:pPr>
      <w:r>
        <w:t xml:space="preserve">TEST ID: </w:t>
      </w:r>
      <w:r w:rsidR="00E161D0">
        <w:t>PM_017</w:t>
      </w:r>
    </w:p>
    <w:tbl>
      <w:tblPr>
        <w:tblStyle w:val="GridTable5Dark-Accent5"/>
        <w:tblW w:w="0" w:type="auto"/>
        <w:tblLook w:val="04A0" w:firstRow="1" w:lastRow="0" w:firstColumn="1" w:lastColumn="0" w:noHBand="0" w:noVBand="1"/>
      </w:tblPr>
      <w:tblGrid>
        <w:gridCol w:w="1427"/>
        <w:gridCol w:w="7820"/>
      </w:tblGrid>
      <w:tr w:rsidR="00E161D0" w14:paraId="1845AB5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C6CB4E" w14:textId="77777777" w:rsidR="00E161D0" w:rsidRDefault="00E161D0" w:rsidP="00223008">
            <w:pPr>
              <w:tabs>
                <w:tab w:val="left" w:pos="4192"/>
                <w:tab w:val="left" w:pos="8137"/>
                <w:tab w:val="left" w:pos="9838"/>
              </w:tabs>
            </w:pPr>
            <w:r>
              <w:t>Summary</w:t>
            </w:r>
          </w:p>
        </w:tc>
        <w:tc>
          <w:tcPr>
            <w:tcW w:w="7820" w:type="dxa"/>
          </w:tcPr>
          <w:p w14:paraId="0C724ECC" w14:textId="138F205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30645">
              <w:t>Component effective from or to date is less than transaction effective from date</w:t>
            </w:r>
          </w:p>
        </w:tc>
      </w:tr>
      <w:tr w:rsidR="00E161D0" w14:paraId="2A52401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3CA4001" w14:textId="77777777" w:rsidR="00E161D0" w:rsidRDefault="00E161D0" w:rsidP="00223008">
            <w:pPr>
              <w:tabs>
                <w:tab w:val="left" w:pos="4192"/>
                <w:tab w:val="left" w:pos="8137"/>
                <w:tab w:val="left" w:pos="9838"/>
              </w:tabs>
            </w:pPr>
            <w:r>
              <w:t>Description</w:t>
            </w:r>
          </w:p>
        </w:tc>
        <w:tc>
          <w:tcPr>
            <w:tcW w:w="7820" w:type="dxa"/>
          </w:tcPr>
          <w:p w14:paraId="410650B0"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6CFCBA54"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07259A6" w14:textId="77777777" w:rsidR="00E161D0" w:rsidRDefault="00E161D0" w:rsidP="00223008">
            <w:pPr>
              <w:tabs>
                <w:tab w:val="left" w:pos="4192"/>
                <w:tab w:val="left" w:pos="8137"/>
                <w:tab w:val="left" w:pos="9838"/>
              </w:tabs>
            </w:pPr>
            <w:r>
              <w:t>Type</w:t>
            </w:r>
          </w:p>
        </w:tc>
        <w:tc>
          <w:tcPr>
            <w:tcW w:w="7820" w:type="dxa"/>
          </w:tcPr>
          <w:p w14:paraId="2DE6093A"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0CC1D88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6851490" w14:textId="77777777" w:rsidR="00E161D0" w:rsidRDefault="00E161D0" w:rsidP="00223008">
            <w:pPr>
              <w:tabs>
                <w:tab w:val="left" w:pos="4192"/>
                <w:tab w:val="left" w:pos="8137"/>
                <w:tab w:val="left" w:pos="9838"/>
              </w:tabs>
            </w:pPr>
            <w:r>
              <w:t>Fix</w:t>
            </w:r>
          </w:p>
        </w:tc>
        <w:tc>
          <w:tcPr>
            <w:tcW w:w="7820" w:type="dxa"/>
          </w:tcPr>
          <w:p w14:paraId="2A72AF75"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3820234" w14:textId="5489093B" w:rsidR="00E161D0" w:rsidRDefault="005A0FD8" w:rsidP="008905BF">
      <w:pPr>
        <w:pStyle w:val="Heading3"/>
      </w:pPr>
      <w:r>
        <w:t xml:space="preserve">TEST ID: </w:t>
      </w:r>
      <w:r w:rsidR="00E161D0">
        <w:t>PM_018</w:t>
      </w:r>
    </w:p>
    <w:tbl>
      <w:tblPr>
        <w:tblStyle w:val="GridTable5Dark-Accent5"/>
        <w:tblW w:w="0" w:type="auto"/>
        <w:tblLook w:val="04A0" w:firstRow="1" w:lastRow="0" w:firstColumn="1" w:lastColumn="0" w:noHBand="0" w:noVBand="1"/>
      </w:tblPr>
      <w:tblGrid>
        <w:gridCol w:w="1427"/>
        <w:gridCol w:w="7820"/>
      </w:tblGrid>
      <w:tr w:rsidR="00E161D0" w14:paraId="0983073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D9B6C24" w14:textId="77777777" w:rsidR="00E161D0" w:rsidRDefault="00E161D0" w:rsidP="00223008">
            <w:pPr>
              <w:tabs>
                <w:tab w:val="left" w:pos="4192"/>
                <w:tab w:val="left" w:pos="8137"/>
                <w:tab w:val="left" w:pos="9838"/>
              </w:tabs>
            </w:pPr>
            <w:r>
              <w:t>Summary</w:t>
            </w:r>
          </w:p>
        </w:tc>
        <w:tc>
          <w:tcPr>
            <w:tcW w:w="7820" w:type="dxa"/>
          </w:tcPr>
          <w:p w14:paraId="7E908674" w14:textId="202E8C93" w:rsidR="00E161D0" w:rsidRDefault="005D499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TRANSACTION_APPLIED_TERM table</w:t>
            </w:r>
            <w:r w:rsidR="00E161D0" w:rsidRPr="00C30645">
              <w:t xml:space="preserve"> records that link to TEMP status </w:t>
            </w:r>
            <w:r>
              <w:t>POLICY_TERM_HISTORY table</w:t>
            </w:r>
            <w:r w:rsidR="00E161D0" w:rsidRPr="00C30645">
              <w:t xml:space="preserve"> record</w:t>
            </w:r>
          </w:p>
        </w:tc>
      </w:tr>
      <w:tr w:rsidR="00E161D0" w14:paraId="5EF17E7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2B8217F" w14:textId="77777777" w:rsidR="00E161D0" w:rsidRDefault="00E161D0" w:rsidP="00223008">
            <w:pPr>
              <w:tabs>
                <w:tab w:val="left" w:pos="4192"/>
                <w:tab w:val="left" w:pos="8137"/>
                <w:tab w:val="left" w:pos="9838"/>
              </w:tabs>
            </w:pPr>
            <w:r>
              <w:t>Description</w:t>
            </w:r>
          </w:p>
        </w:tc>
        <w:tc>
          <w:tcPr>
            <w:tcW w:w="7820" w:type="dxa"/>
          </w:tcPr>
          <w:p w14:paraId="6CE9C32D"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1392CD57"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18DD2BA" w14:textId="77777777" w:rsidR="00E161D0" w:rsidRDefault="00E161D0" w:rsidP="00223008">
            <w:pPr>
              <w:tabs>
                <w:tab w:val="left" w:pos="4192"/>
                <w:tab w:val="left" w:pos="8137"/>
                <w:tab w:val="left" w:pos="9838"/>
              </w:tabs>
            </w:pPr>
            <w:r>
              <w:t>Type</w:t>
            </w:r>
          </w:p>
        </w:tc>
        <w:tc>
          <w:tcPr>
            <w:tcW w:w="7820" w:type="dxa"/>
          </w:tcPr>
          <w:p w14:paraId="68DA238D"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06D93FB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1DC326A" w14:textId="77777777" w:rsidR="00E161D0" w:rsidRDefault="00E161D0" w:rsidP="00223008">
            <w:pPr>
              <w:tabs>
                <w:tab w:val="left" w:pos="4192"/>
                <w:tab w:val="left" w:pos="8137"/>
                <w:tab w:val="left" w:pos="9838"/>
              </w:tabs>
            </w:pPr>
            <w:r>
              <w:t>Fix</w:t>
            </w:r>
          </w:p>
        </w:tc>
        <w:tc>
          <w:tcPr>
            <w:tcW w:w="7820" w:type="dxa"/>
          </w:tcPr>
          <w:p w14:paraId="7786BBA2"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1444405" w14:textId="2833FE5E" w:rsidR="00E161D0" w:rsidRDefault="005A0FD8" w:rsidP="008905BF">
      <w:pPr>
        <w:pStyle w:val="Heading3"/>
      </w:pPr>
      <w:r>
        <w:t xml:space="preserve">TEST ID: </w:t>
      </w:r>
      <w:r w:rsidR="00E161D0">
        <w:t>PM_019</w:t>
      </w:r>
    </w:p>
    <w:tbl>
      <w:tblPr>
        <w:tblStyle w:val="GridTable5Dark-Accent5"/>
        <w:tblW w:w="0" w:type="auto"/>
        <w:tblLook w:val="04A0" w:firstRow="1" w:lastRow="0" w:firstColumn="1" w:lastColumn="0" w:noHBand="0" w:noVBand="1"/>
      </w:tblPr>
      <w:tblGrid>
        <w:gridCol w:w="1427"/>
        <w:gridCol w:w="7820"/>
      </w:tblGrid>
      <w:tr w:rsidR="00E161D0" w14:paraId="3D4E8598"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2F230A9" w14:textId="77777777" w:rsidR="00E161D0" w:rsidRDefault="00E161D0" w:rsidP="00223008">
            <w:pPr>
              <w:tabs>
                <w:tab w:val="left" w:pos="4192"/>
                <w:tab w:val="left" w:pos="8137"/>
                <w:tab w:val="left" w:pos="9838"/>
              </w:tabs>
            </w:pPr>
            <w:r>
              <w:t>Summary</w:t>
            </w:r>
          </w:p>
        </w:tc>
        <w:tc>
          <w:tcPr>
            <w:tcW w:w="7820" w:type="dxa"/>
          </w:tcPr>
          <w:p w14:paraId="104189C2" w14:textId="767945BA" w:rsidR="00E161D0" w:rsidRDefault="0031072D"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POLICY_TERM_HISTORY table</w:t>
            </w:r>
            <w:r w:rsidR="00E161D0" w:rsidRPr="00C30645">
              <w:t xml:space="preserve"> records that have gap in accounting dates</w:t>
            </w:r>
          </w:p>
        </w:tc>
      </w:tr>
      <w:tr w:rsidR="00E161D0" w14:paraId="30919BCE"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867FD90" w14:textId="77777777" w:rsidR="00E161D0" w:rsidRDefault="00E161D0" w:rsidP="00223008">
            <w:pPr>
              <w:tabs>
                <w:tab w:val="left" w:pos="4192"/>
                <w:tab w:val="left" w:pos="8137"/>
                <w:tab w:val="left" w:pos="9838"/>
              </w:tabs>
            </w:pPr>
            <w:r>
              <w:t>Description</w:t>
            </w:r>
          </w:p>
        </w:tc>
        <w:tc>
          <w:tcPr>
            <w:tcW w:w="7820" w:type="dxa"/>
          </w:tcPr>
          <w:p w14:paraId="1877374F"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3D2D9AB7"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D12F9F6" w14:textId="77777777" w:rsidR="00E161D0" w:rsidRDefault="00E161D0" w:rsidP="00223008">
            <w:pPr>
              <w:tabs>
                <w:tab w:val="left" w:pos="4192"/>
                <w:tab w:val="left" w:pos="8137"/>
                <w:tab w:val="left" w:pos="9838"/>
              </w:tabs>
            </w:pPr>
            <w:r>
              <w:t>Type</w:t>
            </w:r>
          </w:p>
        </w:tc>
        <w:tc>
          <w:tcPr>
            <w:tcW w:w="7820" w:type="dxa"/>
          </w:tcPr>
          <w:p w14:paraId="3C0C4130"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6519484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99534E0" w14:textId="77777777" w:rsidR="00E161D0" w:rsidRDefault="00E161D0" w:rsidP="00223008">
            <w:pPr>
              <w:tabs>
                <w:tab w:val="left" w:pos="4192"/>
                <w:tab w:val="left" w:pos="8137"/>
                <w:tab w:val="left" w:pos="9838"/>
              </w:tabs>
            </w:pPr>
            <w:r>
              <w:lastRenderedPageBreak/>
              <w:t>Fix</w:t>
            </w:r>
          </w:p>
        </w:tc>
        <w:tc>
          <w:tcPr>
            <w:tcW w:w="7820" w:type="dxa"/>
          </w:tcPr>
          <w:p w14:paraId="0C1A396A"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9D6F59A" w14:textId="6DB21F22" w:rsidR="00E161D0" w:rsidRDefault="005A0FD8" w:rsidP="008905BF">
      <w:pPr>
        <w:pStyle w:val="Heading3"/>
      </w:pPr>
      <w:r>
        <w:t xml:space="preserve">TEST ID: </w:t>
      </w:r>
      <w:r w:rsidR="00E161D0">
        <w:t>PM_020</w:t>
      </w:r>
    </w:p>
    <w:tbl>
      <w:tblPr>
        <w:tblStyle w:val="GridTable5Dark-Accent5"/>
        <w:tblW w:w="0" w:type="auto"/>
        <w:tblLook w:val="04A0" w:firstRow="1" w:lastRow="0" w:firstColumn="1" w:lastColumn="0" w:noHBand="0" w:noVBand="1"/>
      </w:tblPr>
      <w:tblGrid>
        <w:gridCol w:w="1427"/>
        <w:gridCol w:w="7820"/>
      </w:tblGrid>
      <w:tr w:rsidR="00E161D0" w14:paraId="09E7C56D"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698E9B1" w14:textId="77777777" w:rsidR="00E161D0" w:rsidRDefault="00E161D0" w:rsidP="00223008">
            <w:pPr>
              <w:tabs>
                <w:tab w:val="left" w:pos="4192"/>
                <w:tab w:val="left" w:pos="8137"/>
                <w:tab w:val="left" w:pos="9838"/>
              </w:tabs>
            </w:pPr>
            <w:r>
              <w:t>Summary</w:t>
            </w:r>
          </w:p>
        </w:tc>
        <w:tc>
          <w:tcPr>
            <w:tcW w:w="7820" w:type="dxa"/>
          </w:tcPr>
          <w:p w14:paraId="434A067D" w14:textId="12E61F9F"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DA08C6">
              <w:t xml:space="preserve">Policy </w:t>
            </w:r>
            <w:r w:rsidR="00B61394">
              <w:t>with</w:t>
            </w:r>
            <w:r w:rsidRPr="00DA08C6">
              <w:t xml:space="preserve"> incorrect transaction accounting date</w:t>
            </w:r>
          </w:p>
        </w:tc>
      </w:tr>
      <w:tr w:rsidR="00E161D0" w14:paraId="65A321B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B8D9C2D" w14:textId="77777777" w:rsidR="00E161D0" w:rsidRDefault="00E161D0" w:rsidP="00223008">
            <w:pPr>
              <w:tabs>
                <w:tab w:val="left" w:pos="4192"/>
                <w:tab w:val="left" w:pos="8137"/>
                <w:tab w:val="left" w:pos="9838"/>
              </w:tabs>
            </w:pPr>
            <w:r>
              <w:t>Description</w:t>
            </w:r>
          </w:p>
        </w:tc>
        <w:tc>
          <w:tcPr>
            <w:tcW w:w="7820" w:type="dxa"/>
          </w:tcPr>
          <w:p w14:paraId="22AD18F5"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53B2DDF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E51DBA6" w14:textId="77777777" w:rsidR="00E161D0" w:rsidRDefault="00E161D0" w:rsidP="00223008">
            <w:pPr>
              <w:tabs>
                <w:tab w:val="left" w:pos="4192"/>
                <w:tab w:val="left" w:pos="8137"/>
                <w:tab w:val="left" w:pos="9838"/>
              </w:tabs>
            </w:pPr>
            <w:r>
              <w:t>Type</w:t>
            </w:r>
          </w:p>
        </w:tc>
        <w:tc>
          <w:tcPr>
            <w:tcW w:w="7820" w:type="dxa"/>
          </w:tcPr>
          <w:p w14:paraId="65644B8A"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43DCD4B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FFA886E" w14:textId="77777777" w:rsidR="00E161D0" w:rsidRDefault="00E161D0" w:rsidP="00223008">
            <w:pPr>
              <w:tabs>
                <w:tab w:val="left" w:pos="4192"/>
                <w:tab w:val="left" w:pos="8137"/>
                <w:tab w:val="left" w:pos="9838"/>
              </w:tabs>
            </w:pPr>
            <w:r>
              <w:t>Fix</w:t>
            </w:r>
          </w:p>
        </w:tc>
        <w:tc>
          <w:tcPr>
            <w:tcW w:w="7820" w:type="dxa"/>
          </w:tcPr>
          <w:p w14:paraId="195097D0"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A35D35A" w14:textId="65614406" w:rsidR="00E3283D" w:rsidRDefault="005A0FD8" w:rsidP="008905BF">
      <w:pPr>
        <w:pStyle w:val="Heading3"/>
      </w:pPr>
      <w:r>
        <w:t xml:space="preserve">TEST ID: </w:t>
      </w:r>
      <w:r w:rsidR="00E3283D">
        <w:t>PM_021</w:t>
      </w:r>
    </w:p>
    <w:tbl>
      <w:tblPr>
        <w:tblStyle w:val="GridTable5Dark-Accent5"/>
        <w:tblW w:w="0" w:type="auto"/>
        <w:tblLook w:val="04A0" w:firstRow="1" w:lastRow="0" w:firstColumn="1" w:lastColumn="0" w:noHBand="0" w:noVBand="1"/>
      </w:tblPr>
      <w:tblGrid>
        <w:gridCol w:w="1427"/>
        <w:gridCol w:w="7820"/>
      </w:tblGrid>
      <w:tr w:rsidR="00E3283D" w14:paraId="25F2C16F"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DF9CE41" w14:textId="77777777" w:rsidR="00E3283D" w:rsidRDefault="00E3283D" w:rsidP="00223008">
            <w:pPr>
              <w:tabs>
                <w:tab w:val="left" w:pos="4192"/>
                <w:tab w:val="left" w:pos="8137"/>
                <w:tab w:val="left" w:pos="9838"/>
              </w:tabs>
            </w:pPr>
            <w:r>
              <w:t>Summary</w:t>
            </w:r>
          </w:p>
        </w:tc>
        <w:tc>
          <w:tcPr>
            <w:tcW w:w="7820" w:type="dxa"/>
          </w:tcPr>
          <w:p w14:paraId="036A740D" w14:textId="6EACF3A6" w:rsidR="00E3283D" w:rsidRDefault="00E3283D"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DA08C6">
              <w:t>Agent without row in ENTITY_ROLE table</w:t>
            </w:r>
          </w:p>
        </w:tc>
      </w:tr>
      <w:tr w:rsidR="00E3283D" w14:paraId="4C0B5ED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CF38754" w14:textId="77777777" w:rsidR="00E3283D" w:rsidRDefault="00E3283D" w:rsidP="00223008">
            <w:pPr>
              <w:tabs>
                <w:tab w:val="left" w:pos="4192"/>
                <w:tab w:val="left" w:pos="8137"/>
                <w:tab w:val="left" w:pos="9838"/>
              </w:tabs>
            </w:pPr>
            <w:r>
              <w:t>Description</w:t>
            </w:r>
          </w:p>
        </w:tc>
        <w:tc>
          <w:tcPr>
            <w:tcW w:w="7820" w:type="dxa"/>
          </w:tcPr>
          <w:p w14:paraId="559B90B5" w14:textId="77777777" w:rsidR="00E3283D" w:rsidRDefault="00E3283D"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3283D" w14:paraId="14D5653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B437929" w14:textId="77777777" w:rsidR="00E3283D" w:rsidRDefault="00E3283D" w:rsidP="00223008">
            <w:pPr>
              <w:tabs>
                <w:tab w:val="left" w:pos="4192"/>
                <w:tab w:val="left" w:pos="8137"/>
                <w:tab w:val="left" w:pos="9838"/>
              </w:tabs>
            </w:pPr>
            <w:r>
              <w:t>Type</w:t>
            </w:r>
          </w:p>
        </w:tc>
        <w:tc>
          <w:tcPr>
            <w:tcW w:w="7820" w:type="dxa"/>
          </w:tcPr>
          <w:p w14:paraId="168C062B" w14:textId="77777777" w:rsidR="00E3283D" w:rsidRDefault="00E3283D"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3283D" w14:paraId="2F02342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9995875" w14:textId="77777777" w:rsidR="00E3283D" w:rsidRDefault="00E3283D" w:rsidP="00223008">
            <w:pPr>
              <w:tabs>
                <w:tab w:val="left" w:pos="4192"/>
                <w:tab w:val="left" w:pos="8137"/>
                <w:tab w:val="left" w:pos="9838"/>
              </w:tabs>
            </w:pPr>
            <w:r>
              <w:t>Fix</w:t>
            </w:r>
          </w:p>
        </w:tc>
        <w:tc>
          <w:tcPr>
            <w:tcW w:w="7820" w:type="dxa"/>
          </w:tcPr>
          <w:p w14:paraId="6AE35A0A" w14:textId="77777777" w:rsidR="00E3283D" w:rsidRDefault="00E3283D"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97CA69D" w14:textId="5F7B90F0" w:rsidR="00DF3098" w:rsidRDefault="005A0FD8" w:rsidP="008905BF">
      <w:pPr>
        <w:pStyle w:val="Heading3"/>
      </w:pPr>
      <w:r>
        <w:t xml:space="preserve">TEST ID: </w:t>
      </w:r>
      <w:r w:rsidR="00DF3098">
        <w:t>PM_022</w:t>
      </w:r>
    </w:p>
    <w:tbl>
      <w:tblPr>
        <w:tblStyle w:val="GridTable5Dark-Accent5"/>
        <w:tblW w:w="0" w:type="auto"/>
        <w:tblLook w:val="04A0" w:firstRow="1" w:lastRow="0" w:firstColumn="1" w:lastColumn="0" w:noHBand="0" w:noVBand="1"/>
      </w:tblPr>
      <w:tblGrid>
        <w:gridCol w:w="1427"/>
        <w:gridCol w:w="7820"/>
      </w:tblGrid>
      <w:tr w:rsidR="00DF3098" w14:paraId="3B376B9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E10B684" w14:textId="77777777" w:rsidR="00DF3098" w:rsidRDefault="00DF3098" w:rsidP="00223008">
            <w:pPr>
              <w:tabs>
                <w:tab w:val="left" w:pos="4192"/>
                <w:tab w:val="left" w:pos="8137"/>
                <w:tab w:val="left" w:pos="9838"/>
              </w:tabs>
            </w:pPr>
            <w:r>
              <w:t>Summary</w:t>
            </w:r>
          </w:p>
        </w:tc>
        <w:tc>
          <w:tcPr>
            <w:tcW w:w="7820" w:type="dxa"/>
          </w:tcPr>
          <w:p w14:paraId="7236CBDA" w14:textId="4CC785EE"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DA08C6">
              <w:t xml:space="preserve">Policy term </w:t>
            </w:r>
            <w:r w:rsidR="00793736">
              <w:t>with</w:t>
            </w:r>
            <w:r w:rsidRPr="00DA08C6">
              <w:t xml:space="preserve"> </w:t>
            </w:r>
            <w:r w:rsidR="00793736">
              <w:t>EFFECTIVE_FROM_DATE</w:t>
            </w:r>
            <w:r w:rsidRPr="00DA08C6">
              <w:t xml:space="preserve"> greater </w:t>
            </w:r>
            <w:r w:rsidR="009476C6">
              <w:t>EFFECTIVE_TO</w:t>
            </w:r>
            <w:r w:rsidR="00793736">
              <w:t>_DATE</w:t>
            </w:r>
          </w:p>
        </w:tc>
      </w:tr>
      <w:tr w:rsidR="00DF3098" w14:paraId="667F6CB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8279ABB" w14:textId="77777777" w:rsidR="00DF3098" w:rsidRDefault="00DF3098" w:rsidP="00223008">
            <w:pPr>
              <w:tabs>
                <w:tab w:val="left" w:pos="4192"/>
                <w:tab w:val="left" w:pos="8137"/>
                <w:tab w:val="left" w:pos="9838"/>
              </w:tabs>
            </w:pPr>
            <w:r>
              <w:t>Description</w:t>
            </w:r>
          </w:p>
        </w:tc>
        <w:tc>
          <w:tcPr>
            <w:tcW w:w="7820" w:type="dxa"/>
          </w:tcPr>
          <w:p w14:paraId="0267E316"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06D209E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17AFC15" w14:textId="77777777" w:rsidR="00DF3098" w:rsidRDefault="00DF3098" w:rsidP="00223008">
            <w:pPr>
              <w:tabs>
                <w:tab w:val="left" w:pos="4192"/>
                <w:tab w:val="left" w:pos="8137"/>
                <w:tab w:val="left" w:pos="9838"/>
              </w:tabs>
            </w:pPr>
            <w:r>
              <w:t>Type</w:t>
            </w:r>
          </w:p>
        </w:tc>
        <w:tc>
          <w:tcPr>
            <w:tcW w:w="7820" w:type="dxa"/>
          </w:tcPr>
          <w:p w14:paraId="26257A50"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5D37CC2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2D1ED22" w14:textId="77777777" w:rsidR="00DF3098" w:rsidRDefault="00DF3098" w:rsidP="00223008">
            <w:pPr>
              <w:tabs>
                <w:tab w:val="left" w:pos="4192"/>
                <w:tab w:val="left" w:pos="8137"/>
                <w:tab w:val="left" w:pos="9838"/>
              </w:tabs>
            </w:pPr>
            <w:r>
              <w:t>Fix</w:t>
            </w:r>
          </w:p>
        </w:tc>
        <w:tc>
          <w:tcPr>
            <w:tcW w:w="7820" w:type="dxa"/>
          </w:tcPr>
          <w:p w14:paraId="0A82F684"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3CCAE6B" w14:textId="22744392" w:rsidR="00DF3098" w:rsidRDefault="005A0FD8" w:rsidP="008905BF">
      <w:pPr>
        <w:pStyle w:val="Heading3"/>
      </w:pPr>
      <w:r>
        <w:t xml:space="preserve">TEST ID: </w:t>
      </w:r>
      <w:r w:rsidR="00DF3098">
        <w:t>PM_023</w:t>
      </w:r>
    </w:p>
    <w:tbl>
      <w:tblPr>
        <w:tblStyle w:val="GridTable5Dark-Accent5"/>
        <w:tblW w:w="0" w:type="auto"/>
        <w:tblLook w:val="04A0" w:firstRow="1" w:lastRow="0" w:firstColumn="1" w:lastColumn="0" w:noHBand="0" w:noVBand="1"/>
      </w:tblPr>
      <w:tblGrid>
        <w:gridCol w:w="1427"/>
        <w:gridCol w:w="7820"/>
      </w:tblGrid>
      <w:tr w:rsidR="00DF3098" w14:paraId="436AA6CE"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E4BFDF6" w14:textId="77777777" w:rsidR="00DF3098" w:rsidRDefault="00DF3098" w:rsidP="00223008">
            <w:pPr>
              <w:tabs>
                <w:tab w:val="left" w:pos="4192"/>
                <w:tab w:val="left" w:pos="8137"/>
                <w:tab w:val="left" w:pos="9838"/>
              </w:tabs>
            </w:pPr>
            <w:r>
              <w:t>Summary</w:t>
            </w:r>
          </w:p>
        </w:tc>
        <w:tc>
          <w:tcPr>
            <w:tcW w:w="7820" w:type="dxa"/>
          </w:tcPr>
          <w:p w14:paraId="245A9DF6" w14:textId="18128A06"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DA08C6">
              <w:t xml:space="preserve">Policy term that </w:t>
            </w:r>
            <w:r w:rsidR="0079211A">
              <w:t>ACCT_FROM_DATE</w:t>
            </w:r>
            <w:r w:rsidRPr="00DA08C6">
              <w:t xml:space="preserve"> greater than </w:t>
            </w:r>
            <w:r w:rsidR="0079211A">
              <w:t>ACCT_TO_DATE</w:t>
            </w:r>
          </w:p>
        </w:tc>
      </w:tr>
      <w:tr w:rsidR="00DF3098" w14:paraId="170D300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D8E0EC4" w14:textId="77777777" w:rsidR="00DF3098" w:rsidRDefault="00DF3098" w:rsidP="00223008">
            <w:pPr>
              <w:tabs>
                <w:tab w:val="left" w:pos="4192"/>
                <w:tab w:val="left" w:pos="8137"/>
                <w:tab w:val="left" w:pos="9838"/>
              </w:tabs>
            </w:pPr>
            <w:r>
              <w:t>Description</w:t>
            </w:r>
          </w:p>
        </w:tc>
        <w:tc>
          <w:tcPr>
            <w:tcW w:w="7820" w:type="dxa"/>
          </w:tcPr>
          <w:p w14:paraId="7DD95E8D"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0D58738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FF91AB1" w14:textId="77777777" w:rsidR="00DF3098" w:rsidRDefault="00DF3098" w:rsidP="00223008">
            <w:pPr>
              <w:tabs>
                <w:tab w:val="left" w:pos="4192"/>
                <w:tab w:val="left" w:pos="8137"/>
                <w:tab w:val="left" w:pos="9838"/>
              </w:tabs>
            </w:pPr>
            <w:r>
              <w:t>Type</w:t>
            </w:r>
          </w:p>
        </w:tc>
        <w:tc>
          <w:tcPr>
            <w:tcW w:w="7820" w:type="dxa"/>
          </w:tcPr>
          <w:p w14:paraId="4281EC71"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7B7D450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5540E82" w14:textId="77777777" w:rsidR="00DF3098" w:rsidRDefault="00DF3098" w:rsidP="00223008">
            <w:pPr>
              <w:tabs>
                <w:tab w:val="left" w:pos="4192"/>
                <w:tab w:val="left" w:pos="8137"/>
                <w:tab w:val="left" w:pos="9838"/>
              </w:tabs>
            </w:pPr>
            <w:r>
              <w:t>Fix</w:t>
            </w:r>
          </w:p>
        </w:tc>
        <w:tc>
          <w:tcPr>
            <w:tcW w:w="7820" w:type="dxa"/>
          </w:tcPr>
          <w:p w14:paraId="54BD4141"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76893A8" w14:textId="6150FF98" w:rsidR="00DF3098" w:rsidRDefault="005A0FD8" w:rsidP="008905BF">
      <w:pPr>
        <w:pStyle w:val="Heading3"/>
      </w:pPr>
      <w:r>
        <w:lastRenderedPageBreak/>
        <w:t xml:space="preserve">TEST ID: </w:t>
      </w:r>
      <w:r w:rsidR="00DF3098">
        <w:t>PM_024</w:t>
      </w:r>
    </w:p>
    <w:tbl>
      <w:tblPr>
        <w:tblStyle w:val="GridTable5Dark-Accent5"/>
        <w:tblW w:w="0" w:type="auto"/>
        <w:tblLook w:val="04A0" w:firstRow="1" w:lastRow="0" w:firstColumn="1" w:lastColumn="0" w:noHBand="0" w:noVBand="1"/>
      </w:tblPr>
      <w:tblGrid>
        <w:gridCol w:w="1427"/>
        <w:gridCol w:w="7820"/>
      </w:tblGrid>
      <w:tr w:rsidR="00DF3098" w14:paraId="59F3594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1F56E64" w14:textId="77777777" w:rsidR="00DF3098" w:rsidRDefault="00DF3098" w:rsidP="00223008">
            <w:pPr>
              <w:tabs>
                <w:tab w:val="left" w:pos="4192"/>
                <w:tab w:val="left" w:pos="8137"/>
                <w:tab w:val="left" w:pos="9838"/>
              </w:tabs>
            </w:pPr>
            <w:r>
              <w:t>Summary</w:t>
            </w:r>
          </w:p>
        </w:tc>
        <w:tc>
          <w:tcPr>
            <w:tcW w:w="7820" w:type="dxa"/>
          </w:tcPr>
          <w:p w14:paraId="6F98F4C7" w14:textId="3769675B"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86449">
              <w:t>Policy prem</w:t>
            </w:r>
            <w:r>
              <w:t>ium</w:t>
            </w:r>
            <w:r w:rsidRPr="00686449">
              <w:t xml:space="preserve"> </w:t>
            </w:r>
            <w:r w:rsidR="00EE310D">
              <w:t>with</w:t>
            </w:r>
            <w:r w:rsidRPr="00686449">
              <w:t xml:space="preserve"> rate from date is greater than rate to date</w:t>
            </w:r>
          </w:p>
        </w:tc>
      </w:tr>
      <w:tr w:rsidR="00DF3098" w14:paraId="5332FEE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7B4AA52" w14:textId="77777777" w:rsidR="00DF3098" w:rsidRDefault="00DF3098" w:rsidP="00223008">
            <w:pPr>
              <w:tabs>
                <w:tab w:val="left" w:pos="4192"/>
                <w:tab w:val="left" w:pos="8137"/>
                <w:tab w:val="left" w:pos="9838"/>
              </w:tabs>
            </w:pPr>
            <w:r>
              <w:t>Description</w:t>
            </w:r>
          </w:p>
        </w:tc>
        <w:tc>
          <w:tcPr>
            <w:tcW w:w="7820" w:type="dxa"/>
          </w:tcPr>
          <w:p w14:paraId="18F6E81A"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4FA5515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6695BAD" w14:textId="77777777" w:rsidR="00DF3098" w:rsidRDefault="00DF3098" w:rsidP="00223008">
            <w:pPr>
              <w:tabs>
                <w:tab w:val="left" w:pos="4192"/>
                <w:tab w:val="left" w:pos="8137"/>
                <w:tab w:val="left" w:pos="9838"/>
              </w:tabs>
            </w:pPr>
            <w:r>
              <w:t>Type</w:t>
            </w:r>
          </w:p>
        </w:tc>
        <w:tc>
          <w:tcPr>
            <w:tcW w:w="7820" w:type="dxa"/>
          </w:tcPr>
          <w:p w14:paraId="72EED66F"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5D92FD1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42D66F9" w14:textId="77777777" w:rsidR="00DF3098" w:rsidRDefault="00DF3098" w:rsidP="00223008">
            <w:pPr>
              <w:tabs>
                <w:tab w:val="left" w:pos="4192"/>
                <w:tab w:val="left" w:pos="8137"/>
                <w:tab w:val="left" w:pos="9838"/>
              </w:tabs>
            </w:pPr>
            <w:r>
              <w:t>Fix</w:t>
            </w:r>
          </w:p>
        </w:tc>
        <w:tc>
          <w:tcPr>
            <w:tcW w:w="7820" w:type="dxa"/>
          </w:tcPr>
          <w:p w14:paraId="2CD40A11"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835735F" w14:textId="7B6A55F6" w:rsidR="00DF3098" w:rsidRDefault="005A0FD8" w:rsidP="008905BF">
      <w:pPr>
        <w:pStyle w:val="Heading3"/>
      </w:pPr>
      <w:r>
        <w:t xml:space="preserve">TEST ID: </w:t>
      </w:r>
      <w:r w:rsidR="00DF3098">
        <w:t>PM_025</w:t>
      </w:r>
    </w:p>
    <w:tbl>
      <w:tblPr>
        <w:tblStyle w:val="GridTable5Dark-Accent5"/>
        <w:tblW w:w="0" w:type="auto"/>
        <w:tblLook w:val="04A0" w:firstRow="1" w:lastRow="0" w:firstColumn="1" w:lastColumn="0" w:noHBand="0" w:noVBand="1"/>
      </w:tblPr>
      <w:tblGrid>
        <w:gridCol w:w="1427"/>
        <w:gridCol w:w="7820"/>
      </w:tblGrid>
      <w:tr w:rsidR="00DF3098" w14:paraId="117C964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97BB42" w14:textId="77777777" w:rsidR="00DF3098" w:rsidRDefault="00DF3098" w:rsidP="00223008">
            <w:pPr>
              <w:tabs>
                <w:tab w:val="left" w:pos="4192"/>
                <w:tab w:val="left" w:pos="8137"/>
                <w:tab w:val="left" w:pos="9838"/>
              </w:tabs>
            </w:pPr>
            <w:r>
              <w:t>Summary</w:t>
            </w:r>
          </w:p>
        </w:tc>
        <w:tc>
          <w:tcPr>
            <w:tcW w:w="7820" w:type="dxa"/>
          </w:tcPr>
          <w:p w14:paraId="38F7B236" w14:textId="6A8EE4EB"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86449">
              <w:t>Policy prem</w:t>
            </w:r>
            <w:r>
              <w:t>ium</w:t>
            </w:r>
            <w:r w:rsidRPr="00686449">
              <w:t xml:space="preserve"> that acct from date is greater than acct to date</w:t>
            </w:r>
          </w:p>
        </w:tc>
      </w:tr>
      <w:tr w:rsidR="00DF3098" w14:paraId="40ED0EE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39E5219" w14:textId="77777777" w:rsidR="00DF3098" w:rsidRDefault="00DF3098" w:rsidP="00223008">
            <w:pPr>
              <w:tabs>
                <w:tab w:val="left" w:pos="4192"/>
                <w:tab w:val="left" w:pos="8137"/>
                <w:tab w:val="left" w:pos="9838"/>
              </w:tabs>
            </w:pPr>
            <w:r>
              <w:t>Description</w:t>
            </w:r>
          </w:p>
        </w:tc>
        <w:tc>
          <w:tcPr>
            <w:tcW w:w="7820" w:type="dxa"/>
          </w:tcPr>
          <w:p w14:paraId="1BC07249"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727E7C0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1613FC1" w14:textId="77777777" w:rsidR="00DF3098" w:rsidRDefault="00DF3098" w:rsidP="00223008">
            <w:pPr>
              <w:tabs>
                <w:tab w:val="left" w:pos="4192"/>
                <w:tab w:val="left" w:pos="8137"/>
                <w:tab w:val="left" w:pos="9838"/>
              </w:tabs>
            </w:pPr>
            <w:r>
              <w:t>Type</w:t>
            </w:r>
          </w:p>
        </w:tc>
        <w:tc>
          <w:tcPr>
            <w:tcW w:w="7820" w:type="dxa"/>
          </w:tcPr>
          <w:p w14:paraId="6AD7C3C6"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5CCF77F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9686D4E" w14:textId="77777777" w:rsidR="00DF3098" w:rsidRDefault="00DF3098" w:rsidP="00223008">
            <w:pPr>
              <w:tabs>
                <w:tab w:val="left" w:pos="4192"/>
                <w:tab w:val="left" w:pos="8137"/>
                <w:tab w:val="left" w:pos="9838"/>
              </w:tabs>
            </w:pPr>
            <w:r>
              <w:t>Fix</w:t>
            </w:r>
          </w:p>
        </w:tc>
        <w:tc>
          <w:tcPr>
            <w:tcW w:w="7820" w:type="dxa"/>
          </w:tcPr>
          <w:p w14:paraId="36365108"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567FF44" w14:textId="3970C637" w:rsidR="00DF3098" w:rsidRDefault="005A0FD8" w:rsidP="008905BF">
      <w:pPr>
        <w:pStyle w:val="Heading3"/>
      </w:pPr>
      <w:r>
        <w:t xml:space="preserve">TEST ID: </w:t>
      </w:r>
      <w:r w:rsidR="00DF3098">
        <w:t>PM_026</w:t>
      </w:r>
    </w:p>
    <w:tbl>
      <w:tblPr>
        <w:tblStyle w:val="GridTable5Dark-Accent5"/>
        <w:tblW w:w="0" w:type="auto"/>
        <w:tblLook w:val="04A0" w:firstRow="1" w:lastRow="0" w:firstColumn="1" w:lastColumn="0" w:noHBand="0" w:noVBand="1"/>
      </w:tblPr>
      <w:tblGrid>
        <w:gridCol w:w="1427"/>
        <w:gridCol w:w="7820"/>
      </w:tblGrid>
      <w:tr w:rsidR="00DF3098" w14:paraId="758109F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1B8A29B" w14:textId="77777777" w:rsidR="00DF3098" w:rsidRDefault="00DF3098" w:rsidP="00223008">
            <w:pPr>
              <w:tabs>
                <w:tab w:val="left" w:pos="4192"/>
                <w:tab w:val="left" w:pos="8137"/>
                <w:tab w:val="left" w:pos="9838"/>
              </w:tabs>
            </w:pPr>
            <w:r>
              <w:t>Summary</w:t>
            </w:r>
          </w:p>
        </w:tc>
        <w:tc>
          <w:tcPr>
            <w:tcW w:w="7820" w:type="dxa"/>
          </w:tcPr>
          <w:p w14:paraId="4342D20D" w14:textId="0C29DC24"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PM</w:t>
            </w:r>
            <w:r w:rsidRPr="00134279">
              <w:t xml:space="preserve"> trans that Gross prem</w:t>
            </w:r>
            <w:r>
              <w:t>ium</w:t>
            </w:r>
            <w:r w:rsidRPr="00134279">
              <w:t xml:space="preserve"> plus Comp do not equal to Net premium</w:t>
            </w:r>
          </w:p>
        </w:tc>
      </w:tr>
      <w:tr w:rsidR="00DF3098" w14:paraId="29F44A2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26879B5" w14:textId="77777777" w:rsidR="00DF3098" w:rsidRDefault="00DF3098" w:rsidP="00223008">
            <w:pPr>
              <w:tabs>
                <w:tab w:val="left" w:pos="4192"/>
                <w:tab w:val="left" w:pos="8137"/>
                <w:tab w:val="left" w:pos="9838"/>
              </w:tabs>
            </w:pPr>
            <w:r>
              <w:t>Description</w:t>
            </w:r>
          </w:p>
        </w:tc>
        <w:tc>
          <w:tcPr>
            <w:tcW w:w="7820" w:type="dxa"/>
          </w:tcPr>
          <w:p w14:paraId="2D121675"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4B83214D"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BCE07EC" w14:textId="77777777" w:rsidR="00DF3098" w:rsidRDefault="00DF3098" w:rsidP="00223008">
            <w:pPr>
              <w:tabs>
                <w:tab w:val="left" w:pos="4192"/>
                <w:tab w:val="left" w:pos="8137"/>
                <w:tab w:val="left" w:pos="9838"/>
              </w:tabs>
            </w:pPr>
            <w:r>
              <w:t>Type</w:t>
            </w:r>
          </w:p>
        </w:tc>
        <w:tc>
          <w:tcPr>
            <w:tcW w:w="7820" w:type="dxa"/>
          </w:tcPr>
          <w:p w14:paraId="4A12BA55"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30B1C31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0A15953" w14:textId="77777777" w:rsidR="00DF3098" w:rsidRDefault="00DF3098" w:rsidP="00223008">
            <w:pPr>
              <w:tabs>
                <w:tab w:val="left" w:pos="4192"/>
                <w:tab w:val="left" w:pos="8137"/>
                <w:tab w:val="left" w:pos="9838"/>
              </w:tabs>
            </w:pPr>
            <w:r>
              <w:t>Fix</w:t>
            </w:r>
          </w:p>
        </w:tc>
        <w:tc>
          <w:tcPr>
            <w:tcW w:w="7820" w:type="dxa"/>
          </w:tcPr>
          <w:p w14:paraId="48EC6A2B"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AEF2827" w14:textId="3670EB98" w:rsidR="00DF3098" w:rsidRDefault="005A0FD8" w:rsidP="008905BF">
      <w:pPr>
        <w:pStyle w:val="Heading3"/>
      </w:pPr>
      <w:r>
        <w:t xml:space="preserve">TEST ID: </w:t>
      </w:r>
      <w:r w:rsidR="00DF3098">
        <w:t>PM_027</w:t>
      </w:r>
    </w:p>
    <w:tbl>
      <w:tblPr>
        <w:tblStyle w:val="GridTable5Dark-Accent5"/>
        <w:tblW w:w="0" w:type="auto"/>
        <w:tblLook w:val="04A0" w:firstRow="1" w:lastRow="0" w:firstColumn="1" w:lastColumn="0" w:noHBand="0" w:noVBand="1"/>
      </w:tblPr>
      <w:tblGrid>
        <w:gridCol w:w="1427"/>
        <w:gridCol w:w="7820"/>
      </w:tblGrid>
      <w:tr w:rsidR="00DF3098" w14:paraId="7DEB3C0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3E4634A" w14:textId="77777777" w:rsidR="00DF3098" w:rsidRDefault="00DF3098" w:rsidP="00223008">
            <w:pPr>
              <w:tabs>
                <w:tab w:val="left" w:pos="4192"/>
                <w:tab w:val="left" w:pos="8137"/>
                <w:tab w:val="left" w:pos="9838"/>
              </w:tabs>
            </w:pPr>
            <w:r>
              <w:t>Summary</w:t>
            </w:r>
          </w:p>
        </w:tc>
        <w:tc>
          <w:tcPr>
            <w:tcW w:w="7820" w:type="dxa"/>
          </w:tcPr>
          <w:p w14:paraId="1BC2094B" w14:textId="36DBC4FF"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B6422">
              <w:t xml:space="preserve">Records with invalid </w:t>
            </w:r>
            <w:r w:rsidR="00EE310D">
              <w:t>TRANSACTION_FK</w:t>
            </w:r>
            <w:r w:rsidRPr="006B6422">
              <w:t xml:space="preserve"> in COVERAGE table</w:t>
            </w:r>
          </w:p>
        </w:tc>
      </w:tr>
      <w:tr w:rsidR="00DF3098" w14:paraId="1648E0F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6A4104" w14:textId="77777777" w:rsidR="00DF3098" w:rsidRDefault="00DF3098" w:rsidP="00223008">
            <w:pPr>
              <w:tabs>
                <w:tab w:val="left" w:pos="4192"/>
                <w:tab w:val="left" w:pos="8137"/>
                <w:tab w:val="left" w:pos="9838"/>
              </w:tabs>
            </w:pPr>
            <w:r>
              <w:t>Description</w:t>
            </w:r>
          </w:p>
        </w:tc>
        <w:tc>
          <w:tcPr>
            <w:tcW w:w="7820" w:type="dxa"/>
          </w:tcPr>
          <w:p w14:paraId="3B4D0F18"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589F5306"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4EC1884" w14:textId="77777777" w:rsidR="00DF3098" w:rsidRDefault="00DF3098" w:rsidP="00223008">
            <w:pPr>
              <w:tabs>
                <w:tab w:val="left" w:pos="4192"/>
                <w:tab w:val="left" w:pos="8137"/>
                <w:tab w:val="left" w:pos="9838"/>
              </w:tabs>
            </w:pPr>
            <w:r>
              <w:t>Type</w:t>
            </w:r>
          </w:p>
        </w:tc>
        <w:tc>
          <w:tcPr>
            <w:tcW w:w="7820" w:type="dxa"/>
          </w:tcPr>
          <w:p w14:paraId="707521D1"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651543D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340F002" w14:textId="77777777" w:rsidR="00DF3098" w:rsidRDefault="00DF3098" w:rsidP="00223008">
            <w:pPr>
              <w:tabs>
                <w:tab w:val="left" w:pos="4192"/>
                <w:tab w:val="left" w:pos="8137"/>
                <w:tab w:val="left" w:pos="9838"/>
              </w:tabs>
            </w:pPr>
            <w:r>
              <w:t>Fix</w:t>
            </w:r>
          </w:p>
        </w:tc>
        <w:tc>
          <w:tcPr>
            <w:tcW w:w="7820" w:type="dxa"/>
          </w:tcPr>
          <w:p w14:paraId="1D446CF9"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2A46368" w14:textId="250B083A" w:rsidR="00DF3098" w:rsidRDefault="005A0FD8" w:rsidP="008905BF">
      <w:pPr>
        <w:pStyle w:val="Heading3"/>
      </w:pPr>
      <w:r>
        <w:lastRenderedPageBreak/>
        <w:t xml:space="preserve">TEST ID: </w:t>
      </w:r>
      <w:r w:rsidR="00DF3098">
        <w:t>PM_028</w:t>
      </w:r>
    </w:p>
    <w:tbl>
      <w:tblPr>
        <w:tblStyle w:val="GridTable5Dark-Accent5"/>
        <w:tblW w:w="0" w:type="auto"/>
        <w:tblLook w:val="04A0" w:firstRow="1" w:lastRow="0" w:firstColumn="1" w:lastColumn="0" w:noHBand="0" w:noVBand="1"/>
      </w:tblPr>
      <w:tblGrid>
        <w:gridCol w:w="1427"/>
        <w:gridCol w:w="7820"/>
      </w:tblGrid>
      <w:tr w:rsidR="00DF3098" w14:paraId="744A27FC"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7865AC8" w14:textId="77777777" w:rsidR="00DF3098" w:rsidRDefault="00DF3098" w:rsidP="00223008">
            <w:pPr>
              <w:tabs>
                <w:tab w:val="left" w:pos="4192"/>
                <w:tab w:val="left" w:pos="8137"/>
                <w:tab w:val="left" w:pos="9838"/>
              </w:tabs>
            </w:pPr>
            <w:r>
              <w:t>Summary</w:t>
            </w:r>
          </w:p>
        </w:tc>
        <w:tc>
          <w:tcPr>
            <w:tcW w:w="7820" w:type="dxa"/>
          </w:tcPr>
          <w:p w14:paraId="285587DE" w14:textId="7B44FA2C"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A47F5">
              <w:t xml:space="preserve">Records with invalid </w:t>
            </w:r>
            <w:r w:rsidR="00405866">
              <w:t>TRANSACTION_FK</w:t>
            </w:r>
            <w:r w:rsidR="00405866" w:rsidRPr="006B6422">
              <w:t xml:space="preserve"> </w:t>
            </w:r>
            <w:r w:rsidRPr="002A47F5">
              <w:t>in RISK table</w:t>
            </w:r>
          </w:p>
        </w:tc>
      </w:tr>
      <w:tr w:rsidR="00DF3098" w14:paraId="58202EB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BECF4AB" w14:textId="77777777" w:rsidR="00DF3098" w:rsidRDefault="00DF3098" w:rsidP="00223008">
            <w:pPr>
              <w:tabs>
                <w:tab w:val="left" w:pos="4192"/>
                <w:tab w:val="left" w:pos="8137"/>
                <w:tab w:val="left" w:pos="9838"/>
              </w:tabs>
            </w:pPr>
            <w:r>
              <w:t>Description</w:t>
            </w:r>
          </w:p>
        </w:tc>
        <w:tc>
          <w:tcPr>
            <w:tcW w:w="7820" w:type="dxa"/>
          </w:tcPr>
          <w:p w14:paraId="2C73235B"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625A511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5AD7926" w14:textId="77777777" w:rsidR="00DF3098" w:rsidRDefault="00DF3098" w:rsidP="00223008">
            <w:pPr>
              <w:tabs>
                <w:tab w:val="left" w:pos="4192"/>
                <w:tab w:val="left" w:pos="8137"/>
                <w:tab w:val="left" w:pos="9838"/>
              </w:tabs>
            </w:pPr>
            <w:r>
              <w:t>Type</w:t>
            </w:r>
          </w:p>
        </w:tc>
        <w:tc>
          <w:tcPr>
            <w:tcW w:w="7820" w:type="dxa"/>
          </w:tcPr>
          <w:p w14:paraId="4B0D9001"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03092F0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DE62B03" w14:textId="77777777" w:rsidR="00DF3098" w:rsidRDefault="00DF3098" w:rsidP="00223008">
            <w:pPr>
              <w:tabs>
                <w:tab w:val="left" w:pos="4192"/>
                <w:tab w:val="left" w:pos="8137"/>
                <w:tab w:val="left" w:pos="9838"/>
              </w:tabs>
            </w:pPr>
            <w:r>
              <w:t>Fix</w:t>
            </w:r>
          </w:p>
        </w:tc>
        <w:tc>
          <w:tcPr>
            <w:tcW w:w="7820" w:type="dxa"/>
          </w:tcPr>
          <w:p w14:paraId="420CE064"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9492CE5" w14:textId="33476307" w:rsidR="00DF3098" w:rsidRDefault="005A0FD8" w:rsidP="008905BF">
      <w:pPr>
        <w:pStyle w:val="Heading3"/>
      </w:pPr>
      <w:r>
        <w:t xml:space="preserve">TEST ID: </w:t>
      </w:r>
      <w:r w:rsidR="00DF3098">
        <w:t>PM_029</w:t>
      </w:r>
    </w:p>
    <w:tbl>
      <w:tblPr>
        <w:tblStyle w:val="GridTable5Dark-Accent5"/>
        <w:tblW w:w="0" w:type="auto"/>
        <w:tblLook w:val="04A0" w:firstRow="1" w:lastRow="0" w:firstColumn="1" w:lastColumn="0" w:noHBand="0" w:noVBand="1"/>
      </w:tblPr>
      <w:tblGrid>
        <w:gridCol w:w="1427"/>
        <w:gridCol w:w="7820"/>
      </w:tblGrid>
      <w:tr w:rsidR="00DF3098" w14:paraId="079D9912"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74C107B" w14:textId="77777777" w:rsidR="00DF3098" w:rsidRDefault="00DF3098" w:rsidP="00223008">
            <w:pPr>
              <w:tabs>
                <w:tab w:val="left" w:pos="4192"/>
                <w:tab w:val="left" w:pos="8137"/>
                <w:tab w:val="left" w:pos="9838"/>
              </w:tabs>
            </w:pPr>
            <w:r>
              <w:t>Summary</w:t>
            </w:r>
          </w:p>
        </w:tc>
        <w:tc>
          <w:tcPr>
            <w:tcW w:w="7820" w:type="dxa"/>
          </w:tcPr>
          <w:p w14:paraId="2C20F682" w14:textId="12718829"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03522">
              <w:t xml:space="preserve">Records with invalid </w:t>
            </w:r>
            <w:r w:rsidR="00405866">
              <w:t>TRANSACTION_FK</w:t>
            </w:r>
            <w:r w:rsidR="00405866" w:rsidRPr="006B6422">
              <w:t xml:space="preserve"> </w:t>
            </w:r>
            <w:r w:rsidRPr="00603522">
              <w:t>in POLICY_TERM_HISTORY table</w:t>
            </w:r>
          </w:p>
        </w:tc>
      </w:tr>
      <w:tr w:rsidR="00DF3098" w14:paraId="1AB94C9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05F1B9" w14:textId="77777777" w:rsidR="00DF3098" w:rsidRDefault="00DF3098" w:rsidP="00223008">
            <w:pPr>
              <w:tabs>
                <w:tab w:val="left" w:pos="4192"/>
                <w:tab w:val="left" w:pos="8137"/>
                <w:tab w:val="left" w:pos="9838"/>
              </w:tabs>
            </w:pPr>
            <w:r>
              <w:t>Description</w:t>
            </w:r>
          </w:p>
        </w:tc>
        <w:tc>
          <w:tcPr>
            <w:tcW w:w="7820" w:type="dxa"/>
          </w:tcPr>
          <w:p w14:paraId="33172A2A"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4A6BDF4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1BB6989" w14:textId="77777777" w:rsidR="00DF3098" w:rsidRDefault="00DF3098" w:rsidP="00223008">
            <w:pPr>
              <w:tabs>
                <w:tab w:val="left" w:pos="4192"/>
                <w:tab w:val="left" w:pos="8137"/>
                <w:tab w:val="left" w:pos="9838"/>
              </w:tabs>
            </w:pPr>
            <w:r>
              <w:t>Type</w:t>
            </w:r>
          </w:p>
        </w:tc>
        <w:tc>
          <w:tcPr>
            <w:tcW w:w="7820" w:type="dxa"/>
          </w:tcPr>
          <w:p w14:paraId="1DCC8736"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34FDB30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762B87C" w14:textId="77777777" w:rsidR="00DF3098" w:rsidRDefault="00DF3098" w:rsidP="00223008">
            <w:pPr>
              <w:tabs>
                <w:tab w:val="left" w:pos="4192"/>
                <w:tab w:val="left" w:pos="8137"/>
                <w:tab w:val="left" w:pos="9838"/>
              </w:tabs>
            </w:pPr>
            <w:r>
              <w:t>Fix</w:t>
            </w:r>
          </w:p>
        </w:tc>
        <w:tc>
          <w:tcPr>
            <w:tcW w:w="7820" w:type="dxa"/>
          </w:tcPr>
          <w:p w14:paraId="114C3E46"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4A121B9" w14:textId="54AEC1BC" w:rsidR="00DF3098" w:rsidRDefault="005A0FD8" w:rsidP="008905BF">
      <w:pPr>
        <w:pStyle w:val="Heading3"/>
      </w:pPr>
      <w:r>
        <w:t xml:space="preserve">TEST ID: </w:t>
      </w:r>
      <w:r w:rsidR="00DF3098">
        <w:t>PM_030</w:t>
      </w:r>
    </w:p>
    <w:tbl>
      <w:tblPr>
        <w:tblStyle w:val="GridTable5Dark-Accent5"/>
        <w:tblW w:w="0" w:type="auto"/>
        <w:tblLook w:val="04A0" w:firstRow="1" w:lastRow="0" w:firstColumn="1" w:lastColumn="0" w:noHBand="0" w:noVBand="1"/>
      </w:tblPr>
      <w:tblGrid>
        <w:gridCol w:w="1427"/>
        <w:gridCol w:w="7820"/>
      </w:tblGrid>
      <w:tr w:rsidR="00DF3098" w14:paraId="1D90503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979B10" w14:textId="77777777" w:rsidR="00DF3098" w:rsidRDefault="00DF3098" w:rsidP="00223008">
            <w:pPr>
              <w:tabs>
                <w:tab w:val="left" w:pos="4192"/>
                <w:tab w:val="left" w:pos="8137"/>
                <w:tab w:val="left" w:pos="9838"/>
              </w:tabs>
            </w:pPr>
            <w:r>
              <w:t>Summary</w:t>
            </w:r>
          </w:p>
        </w:tc>
        <w:tc>
          <w:tcPr>
            <w:tcW w:w="7820" w:type="dxa"/>
          </w:tcPr>
          <w:p w14:paraId="07247B06" w14:textId="0221E798"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03522">
              <w:t xml:space="preserve">Records with invalid </w:t>
            </w:r>
            <w:r w:rsidR="00405866">
              <w:t>TRANSACTION_FK</w:t>
            </w:r>
            <w:r w:rsidR="00405866" w:rsidRPr="006B6422">
              <w:t xml:space="preserve"> </w:t>
            </w:r>
            <w:r w:rsidRPr="00603522">
              <w:t>in POLICY_COVERAGE_COMPONENT table</w:t>
            </w:r>
          </w:p>
        </w:tc>
      </w:tr>
      <w:tr w:rsidR="00DF3098" w14:paraId="32558B5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6279A4" w14:textId="77777777" w:rsidR="00DF3098" w:rsidRDefault="00DF3098" w:rsidP="00223008">
            <w:pPr>
              <w:tabs>
                <w:tab w:val="left" w:pos="4192"/>
                <w:tab w:val="left" w:pos="8137"/>
                <w:tab w:val="left" w:pos="9838"/>
              </w:tabs>
            </w:pPr>
            <w:r>
              <w:t>Description</w:t>
            </w:r>
          </w:p>
        </w:tc>
        <w:tc>
          <w:tcPr>
            <w:tcW w:w="7820" w:type="dxa"/>
          </w:tcPr>
          <w:p w14:paraId="10E167BE"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786A704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6D03020" w14:textId="77777777" w:rsidR="00DF3098" w:rsidRDefault="00DF3098" w:rsidP="00223008">
            <w:pPr>
              <w:tabs>
                <w:tab w:val="left" w:pos="4192"/>
                <w:tab w:val="left" w:pos="8137"/>
                <w:tab w:val="left" w:pos="9838"/>
              </w:tabs>
            </w:pPr>
            <w:r>
              <w:t>Type</w:t>
            </w:r>
          </w:p>
        </w:tc>
        <w:tc>
          <w:tcPr>
            <w:tcW w:w="7820" w:type="dxa"/>
          </w:tcPr>
          <w:p w14:paraId="4BD2FE16"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73A81A9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661346C" w14:textId="77777777" w:rsidR="00DF3098" w:rsidRDefault="00DF3098" w:rsidP="00223008">
            <w:pPr>
              <w:tabs>
                <w:tab w:val="left" w:pos="4192"/>
                <w:tab w:val="left" w:pos="8137"/>
                <w:tab w:val="left" w:pos="9838"/>
              </w:tabs>
            </w:pPr>
            <w:r>
              <w:t>Fix</w:t>
            </w:r>
          </w:p>
        </w:tc>
        <w:tc>
          <w:tcPr>
            <w:tcW w:w="7820" w:type="dxa"/>
          </w:tcPr>
          <w:p w14:paraId="7A24DFBC"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1EAA21E" w14:textId="4F4B19FE" w:rsidR="005063FC" w:rsidRDefault="005A0FD8" w:rsidP="008905BF">
      <w:pPr>
        <w:pStyle w:val="Heading3"/>
      </w:pPr>
      <w:r>
        <w:t xml:space="preserve">TEST ID: </w:t>
      </w:r>
      <w:r w:rsidR="005063FC">
        <w:t>PM_031</w:t>
      </w:r>
    </w:p>
    <w:tbl>
      <w:tblPr>
        <w:tblStyle w:val="GridTable5Dark-Accent5"/>
        <w:tblW w:w="0" w:type="auto"/>
        <w:tblLook w:val="04A0" w:firstRow="1" w:lastRow="0" w:firstColumn="1" w:lastColumn="0" w:noHBand="0" w:noVBand="1"/>
      </w:tblPr>
      <w:tblGrid>
        <w:gridCol w:w="1427"/>
        <w:gridCol w:w="7820"/>
      </w:tblGrid>
      <w:tr w:rsidR="005063FC" w14:paraId="09E7CBC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15A1D29" w14:textId="77777777" w:rsidR="005063FC" w:rsidRDefault="005063FC" w:rsidP="00223008">
            <w:pPr>
              <w:tabs>
                <w:tab w:val="left" w:pos="4192"/>
                <w:tab w:val="left" w:pos="8137"/>
                <w:tab w:val="left" w:pos="9838"/>
              </w:tabs>
            </w:pPr>
            <w:r>
              <w:t>Summary</w:t>
            </w:r>
          </w:p>
        </w:tc>
        <w:tc>
          <w:tcPr>
            <w:tcW w:w="7820" w:type="dxa"/>
          </w:tcPr>
          <w:p w14:paraId="491D7394" w14:textId="457EAFCD" w:rsidR="005063FC" w:rsidRDefault="005063F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03522">
              <w:t xml:space="preserve">Records with incorrect </w:t>
            </w:r>
            <w:r w:rsidR="00405866">
              <w:t>TRANSACTION_FK</w:t>
            </w:r>
            <w:r w:rsidR="00405866" w:rsidRPr="006B6422">
              <w:t xml:space="preserve"> </w:t>
            </w:r>
            <w:r w:rsidRPr="00603522">
              <w:t>in POLICY_COVERAGE_COMPONENT table</w:t>
            </w:r>
          </w:p>
        </w:tc>
      </w:tr>
      <w:tr w:rsidR="005063FC" w14:paraId="318A74E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C80A6E6" w14:textId="77777777" w:rsidR="005063FC" w:rsidRDefault="005063FC" w:rsidP="00223008">
            <w:pPr>
              <w:tabs>
                <w:tab w:val="left" w:pos="4192"/>
                <w:tab w:val="left" w:pos="8137"/>
                <w:tab w:val="left" w:pos="9838"/>
              </w:tabs>
            </w:pPr>
            <w:r>
              <w:t>Description</w:t>
            </w:r>
          </w:p>
        </w:tc>
        <w:tc>
          <w:tcPr>
            <w:tcW w:w="7820" w:type="dxa"/>
          </w:tcPr>
          <w:p w14:paraId="0E8F7BBB" w14:textId="77777777" w:rsidR="005063FC" w:rsidRDefault="005063F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5063FC" w14:paraId="10C69F84"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7B46039" w14:textId="77777777" w:rsidR="005063FC" w:rsidRDefault="005063FC" w:rsidP="00223008">
            <w:pPr>
              <w:tabs>
                <w:tab w:val="left" w:pos="4192"/>
                <w:tab w:val="left" w:pos="8137"/>
                <w:tab w:val="left" w:pos="9838"/>
              </w:tabs>
            </w:pPr>
            <w:r>
              <w:t>Type</w:t>
            </w:r>
          </w:p>
        </w:tc>
        <w:tc>
          <w:tcPr>
            <w:tcW w:w="7820" w:type="dxa"/>
          </w:tcPr>
          <w:p w14:paraId="4DDC200E" w14:textId="77777777" w:rsidR="005063FC" w:rsidRDefault="005063F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5063FC" w14:paraId="2C42E44C"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EE24A0B" w14:textId="77777777" w:rsidR="005063FC" w:rsidRDefault="005063FC" w:rsidP="00223008">
            <w:pPr>
              <w:tabs>
                <w:tab w:val="left" w:pos="4192"/>
                <w:tab w:val="left" w:pos="8137"/>
                <w:tab w:val="left" w:pos="9838"/>
              </w:tabs>
            </w:pPr>
            <w:r>
              <w:t>Fix</w:t>
            </w:r>
          </w:p>
        </w:tc>
        <w:tc>
          <w:tcPr>
            <w:tcW w:w="7820" w:type="dxa"/>
          </w:tcPr>
          <w:p w14:paraId="3A3F5F97" w14:textId="77777777" w:rsidR="005063FC" w:rsidRDefault="005063F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r w:rsidR="005063FC" w14:paraId="65CFB80D" w14:textId="77777777" w:rsidTr="00223008">
        <w:trPr>
          <w:trHeight w:val="70"/>
        </w:trPr>
        <w:tc>
          <w:tcPr>
            <w:cnfStyle w:val="001000000000" w:firstRow="0" w:lastRow="0" w:firstColumn="1" w:lastColumn="0" w:oddVBand="0" w:evenVBand="0" w:oddHBand="0" w:evenHBand="0" w:firstRowFirstColumn="0" w:firstRowLastColumn="0" w:lastRowFirstColumn="0" w:lastRowLastColumn="0"/>
            <w:tcW w:w="1427" w:type="dxa"/>
          </w:tcPr>
          <w:p w14:paraId="573FC900" w14:textId="77777777" w:rsidR="005063FC" w:rsidRDefault="005063FC" w:rsidP="00223008">
            <w:pPr>
              <w:tabs>
                <w:tab w:val="left" w:pos="4192"/>
                <w:tab w:val="left" w:pos="8137"/>
                <w:tab w:val="left" w:pos="9838"/>
              </w:tabs>
            </w:pPr>
            <w:r>
              <w:lastRenderedPageBreak/>
              <w:t>Fix</w:t>
            </w:r>
          </w:p>
        </w:tc>
        <w:tc>
          <w:tcPr>
            <w:tcW w:w="7820" w:type="dxa"/>
          </w:tcPr>
          <w:p w14:paraId="450EDA0B" w14:textId="77777777" w:rsidR="005063FC" w:rsidRDefault="005063F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To be added.</w:t>
            </w:r>
          </w:p>
        </w:tc>
      </w:tr>
    </w:tbl>
    <w:p w14:paraId="6CD4C5AD" w14:textId="0F31172B" w:rsidR="005063FC" w:rsidRDefault="005A0FD8" w:rsidP="008905BF">
      <w:pPr>
        <w:pStyle w:val="Heading3"/>
      </w:pPr>
      <w:r>
        <w:t xml:space="preserve">TEST ID: </w:t>
      </w:r>
      <w:r w:rsidR="005063FC">
        <w:t>PM_032</w:t>
      </w:r>
    </w:p>
    <w:tbl>
      <w:tblPr>
        <w:tblStyle w:val="GridTable5Dark-Accent5"/>
        <w:tblW w:w="0" w:type="auto"/>
        <w:tblLook w:val="04A0" w:firstRow="1" w:lastRow="0" w:firstColumn="1" w:lastColumn="0" w:noHBand="0" w:noVBand="1"/>
      </w:tblPr>
      <w:tblGrid>
        <w:gridCol w:w="1427"/>
        <w:gridCol w:w="7820"/>
      </w:tblGrid>
      <w:tr w:rsidR="005063FC" w14:paraId="2B576C0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9B080D3" w14:textId="77777777" w:rsidR="005063FC" w:rsidRDefault="005063FC" w:rsidP="00223008">
            <w:pPr>
              <w:tabs>
                <w:tab w:val="left" w:pos="4192"/>
                <w:tab w:val="left" w:pos="8137"/>
                <w:tab w:val="left" w:pos="9838"/>
              </w:tabs>
            </w:pPr>
            <w:r>
              <w:t>Summary</w:t>
            </w:r>
          </w:p>
        </w:tc>
        <w:tc>
          <w:tcPr>
            <w:tcW w:w="7820" w:type="dxa"/>
          </w:tcPr>
          <w:p w14:paraId="434AE59C" w14:textId="7DE890A7" w:rsidR="005063FC" w:rsidRDefault="005063F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03522">
              <w:t xml:space="preserve">Records with incorrect </w:t>
            </w:r>
            <w:r w:rsidR="00405866">
              <w:t>TRANSACTION_FK</w:t>
            </w:r>
            <w:r w:rsidR="00405866" w:rsidRPr="006B6422">
              <w:t xml:space="preserve"> </w:t>
            </w:r>
            <w:r w:rsidRPr="00603522">
              <w:t>in COVERAGE table</w:t>
            </w:r>
          </w:p>
        </w:tc>
      </w:tr>
      <w:tr w:rsidR="005063FC" w14:paraId="52EFDE9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D8715B" w14:textId="77777777" w:rsidR="005063FC" w:rsidRDefault="005063FC" w:rsidP="00223008">
            <w:pPr>
              <w:tabs>
                <w:tab w:val="left" w:pos="4192"/>
                <w:tab w:val="left" w:pos="8137"/>
                <w:tab w:val="left" w:pos="9838"/>
              </w:tabs>
            </w:pPr>
            <w:r>
              <w:t>Description</w:t>
            </w:r>
          </w:p>
        </w:tc>
        <w:tc>
          <w:tcPr>
            <w:tcW w:w="7820" w:type="dxa"/>
          </w:tcPr>
          <w:p w14:paraId="318192F7" w14:textId="77777777" w:rsidR="005063FC" w:rsidRDefault="005063F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5063FC" w14:paraId="0B57392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73AAD3B" w14:textId="77777777" w:rsidR="005063FC" w:rsidRDefault="005063FC" w:rsidP="00223008">
            <w:pPr>
              <w:tabs>
                <w:tab w:val="left" w:pos="4192"/>
                <w:tab w:val="left" w:pos="8137"/>
                <w:tab w:val="left" w:pos="9838"/>
              </w:tabs>
            </w:pPr>
            <w:r>
              <w:t>Type</w:t>
            </w:r>
          </w:p>
        </w:tc>
        <w:tc>
          <w:tcPr>
            <w:tcW w:w="7820" w:type="dxa"/>
          </w:tcPr>
          <w:p w14:paraId="011485A2" w14:textId="77777777" w:rsidR="005063FC" w:rsidRDefault="005063F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5063FC" w14:paraId="28406F1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C37269E" w14:textId="77777777" w:rsidR="005063FC" w:rsidRDefault="005063FC" w:rsidP="00223008">
            <w:pPr>
              <w:tabs>
                <w:tab w:val="left" w:pos="4192"/>
                <w:tab w:val="left" w:pos="8137"/>
                <w:tab w:val="left" w:pos="9838"/>
              </w:tabs>
            </w:pPr>
            <w:r>
              <w:t>Fix</w:t>
            </w:r>
          </w:p>
        </w:tc>
        <w:tc>
          <w:tcPr>
            <w:tcW w:w="7820" w:type="dxa"/>
          </w:tcPr>
          <w:p w14:paraId="5AD13DE5" w14:textId="77777777" w:rsidR="005063FC" w:rsidRDefault="005063F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877ABB6" w14:textId="695283B1" w:rsidR="009E63F4" w:rsidRDefault="005A0FD8" w:rsidP="008905BF">
      <w:pPr>
        <w:pStyle w:val="Heading3"/>
      </w:pPr>
      <w:r>
        <w:t xml:space="preserve">TEST ID: </w:t>
      </w:r>
      <w:r w:rsidR="009E63F4">
        <w:t>FM_001</w:t>
      </w:r>
    </w:p>
    <w:tbl>
      <w:tblPr>
        <w:tblStyle w:val="GridTable5Dark-Accent5"/>
        <w:tblW w:w="0" w:type="auto"/>
        <w:tblLook w:val="04A0" w:firstRow="1" w:lastRow="0" w:firstColumn="1" w:lastColumn="0" w:noHBand="0" w:noVBand="1"/>
      </w:tblPr>
      <w:tblGrid>
        <w:gridCol w:w="1427"/>
        <w:gridCol w:w="7820"/>
      </w:tblGrid>
      <w:tr w:rsidR="009E63F4" w14:paraId="126FBBB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2032961" w14:textId="77777777" w:rsidR="009E63F4" w:rsidRDefault="009E63F4" w:rsidP="00223008">
            <w:pPr>
              <w:tabs>
                <w:tab w:val="left" w:pos="4192"/>
                <w:tab w:val="left" w:pos="8137"/>
                <w:tab w:val="left" w:pos="9838"/>
              </w:tabs>
            </w:pPr>
            <w:r>
              <w:t>Summary</w:t>
            </w:r>
          </w:p>
        </w:tc>
        <w:tc>
          <w:tcPr>
            <w:tcW w:w="7820" w:type="dxa"/>
          </w:tcPr>
          <w:p w14:paraId="1E5733ED" w14:textId="4CB3C52B" w:rsidR="009E63F4" w:rsidRDefault="009E63F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A3FEE">
              <w:t>Invoices that exist in FM_BILL but not in FM_BILL_ACCOUNT table</w:t>
            </w:r>
          </w:p>
        </w:tc>
      </w:tr>
      <w:tr w:rsidR="009E63F4" w14:paraId="7913E4C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381A3FD" w14:textId="77777777" w:rsidR="009E63F4" w:rsidRDefault="009E63F4" w:rsidP="00223008">
            <w:pPr>
              <w:tabs>
                <w:tab w:val="left" w:pos="4192"/>
                <w:tab w:val="left" w:pos="8137"/>
                <w:tab w:val="left" w:pos="9838"/>
              </w:tabs>
            </w:pPr>
            <w:r>
              <w:t>Description</w:t>
            </w:r>
          </w:p>
        </w:tc>
        <w:tc>
          <w:tcPr>
            <w:tcW w:w="7820" w:type="dxa"/>
          </w:tcPr>
          <w:p w14:paraId="7F7CFD71" w14:textId="77777777" w:rsidR="009E63F4" w:rsidRDefault="009E63F4"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E63F4" w14:paraId="016E426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B3C11D7" w14:textId="77777777" w:rsidR="009E63F4" w:rsidRDefault="009E63F4" w:rsidP="00223008">
            <w:pPr>
              <w:tabs>
                <w:tab w:val="left" w:pos="4192"/>
                <w:tab w:val="left" w:pos="8137"/>
                <w:tab w:val="left" w:pos="9838"/>
              </w:tabs>
            </w:pPr>
            <w:r>
              <w:t>Type</w:t>
            </w:r>
          </w:p>
        </w:tc>
        <w:tc>
          <w:tcPr>
            <w:tcW w:w="7820" w:type="dxa"/>
          </w:tcPr>
          <w:p w14:paraId="1A852878" w14:textId="77777777" w:rsidR="009E63F4" w:rsidRDefault="009E63F4"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E63F4" w14:paraId="2633B91C"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DF58BAE" w14:textId="77777777" w:rsidR="009E63F4" w:rsidRDefault="009E63F4" w:rsidP="00223008">
            <w:pPr>
              <w:tabs>
                <w:tab w:val="left" w:pos="4192"/>
                <w:tab w:val="left" w:pos="8137"/>
                <w:tab w:val="left" w:pos="9838"/>
              </w:tabs>
            </w:pPr>
            <w:r>
              <w:t>Fix</w:t>
            </w:r>
          </w:p>
        </w:tc>
        <w:tc>
          <w:tcPr>
            <w:tcW w:w="7820" w:type="dxa"/>
          </w:tcPr>
          <w:p w14:paraId="4FFC897F" w14:textId="77777777" w:rsidR="009E63F4" w:rsidRDefault="009E63F4"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09B84CD" w14:textId="1D930A8C" w:rsidR="00630829" w:rsidRDefault="005A0FD8" w:rsidP="008905BF">
      <w:pPr>
        <w:pStyle w:val="Heading3"/>
      </w:pPr>
      <w:r>
        <w:t xml:space="preserve">TEST ID: </w:t>
      </w:r>
      <w:r w:rsidR="00630829">
        <w:t>FM_002</w:t>
      </w:r>
    </w:p>
    <w:tbl>
      <w:tblPr>
        <w:tblStyle w:val="GridTable5Dark-Accent5"/>
        <w:tblW w:w="0" w:type="auto"/>
        <w:tblLook w:val="04A0" w:firstRow="1" w:lastRow="0" w:firstColumn="1" w:lastColumn="0" w:noHBand="0" w:noVBand="1"/>
      </w:tblPr>
      <w:tblGrid>
        <w:gridCol w:w="1427"/>
        <w:gridCol w:w="7820"/>
      </w:tblGrid>
      <w:tr w:rsidR="00630829" w14:paraId="162E645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9428065" w14:textId="77777777" w:rsidR="00630829" w:rsidRDefault="00630829" w:rsidP="00223008">
            <w:pPr>
              <w:tabs>
                <w:tab w:val="left" w:pos="4192"/>
                <w:tab w:val="left" w:pos="8137"/>
                <w:tab w:val="left" w:pos="9838"/>
              </w:tabs>
            </w:pPr>
            <w:r>
              <w:t>Summary</w:t>
            </w:r>
          </w:p>
        </w:tc>
        <w:tc>
          <w:tcPr>
            <w:tcW w:w="7820" w:type="dxa"/>
          </w:tcPr>
          <w:p w14:paraId="774466F3" w14:textId="451395A4" w:rsidR="00630829" w:rsidRDefault="0063082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Identify FM_Master records that transaction accounting date is less than minimum</w:t>
            </w:r>
            <w:r>
              <w:t xml:space="preserve"> </w:t>
            </w:r>
            <w:r w:rsidRPr="00833C78">
              <w:t>accounting date of RISK table</w:t>
            </w:r>
          </w:p>
        </w:tc>
      </w:tr>
      <w:tr w:rsidR="00630829" w14:paraId="09F33B3E"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CCB9B4C" w14:textId="77777777" w:rsidR="00630829" w:rsidRDefault="00630829" w:rsidP="00223008">
            <w:pPr>
              <w:tabs>
                <w:tab w:val="left" w:pos="4192"/>
                <w:tab w:val="left" w:pos="8137"/>
                <w:tab w:val="left" w:pos="9838"/>
              </w:tabs>
            </w:pPr>
            <w:r>
              <w:t>Description</w:t>
            </w:r>
          </w:p>
        </w:tc>
        <w:tc>
          <w:tcPr>
            <w:tcW w:w="7820" w:type="dxa"/>
          </w:tcPr>
          <w:p w14:paraId="7A116F99" w14:textId="77777777" w:rsidR="00630829" w:rsidRDefault="0063082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630829" w14:paraId="5E6CC26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3347A56" w14:textId="77777777" w:rsidR="00630829" w:rsidRDefault="00630829" w:rsidP="00223008">
            <w:pPr>
              <w:tabs>
                <w:tab w:val="left" w:pos="4192"/>
                <w:tab w:val="left" w:pos="8137"/>
                <w:tab w:val="left" w:pos="9838"/>
              </w:tabs>
            </w:pPr>
            <w:r>
              <w:t>Type</w:t>
            </w:r>
          </w:p>
        </w:tc>
        <w:tc>
          <w:tcPr>
            <w:tcW w:w="7820" w:type="dxa"/>
          </w:tcPr>
          <w:p w14:paraId="1F4613A7" w14:textId="77777777" w:rsidR="00630829" w:rsidRDefault="0063082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630829" w14:paraId="520B635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D6B20B2" w14:textId="77777777" w:rsidR="00630829" w:rsidRDefault="00630829" w:rsidP="00223008">
            <w:pPr>
              <w:tabs>
                <w:tab w:val="left" w:pos="4192"/>
                <w:tab w:val="left" w:pos="8137"/>
                <w:tab w:val="left" w:pos="9838"/>
              </w:tabs>
            </w:pPr>
            <w:r>
              <w:t>Fix</w:t>
            </w:r>
          </w:p>
        </w:tc>
        <w:tc>
          <w:tcPr>
            <w:tcW w:w="7820" w:type="dxa"/>
          </w:tcPr>
          <w:p w14:paraId="61D20B61" w14:textId="77777777" w:rsidR="00630829" w:rsidRDefault="0063082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DF41D89" w14:textId="2D087042" w:rsidR="00630829" w:rsidRDefault="005A0FD8" w:rsidP="008905BF">
      <w:pPr>
        <w:pStyle w:val="Heading3"/>
      </w:pPr>
      <w:r>
        <w:t xml:space="preserve">TEST ID: </w:t>
      </w:r>
      <w:r w:rsidR="00630829">
        <w:t>FM_003</w:t>
      </w:r>
    </w:p>
    <w:tbl>
      <w:tblPr>
        <w:tblStyle w:val="GridTable5Dark-Accent5"/>
        <w:tblW w:w="0" w:type="auto"/>
        <w:tblLook w:val="04A0" w:firstRow="1" w:lastRow="0" w:firstColumn="1" w:lastColumn="0" w:noHBand="0" w:noVBand="1"/>
      </w:tblPr>
      <w:tblGrid>
        <w:gridCol w:w="1427"/>
        <w:gridCol w:w="7820"/>
      </w:tblGrid>
      <w:tr w:rsidR="00630829" w14:paraId="577A7C8D"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91DD69A" w14:textId="77777777" w:rsidR="00630829" w:rsidRDefault="00630829" w:rsidP="00223008">
            <w:pPr>
              <w:tabs>
                <w:tab w:val="left" w:pos="4192"/>
                <w:tab w:val="left" w:pos="8137"/>
                <w:tab w:val="left" w:pos="9838"/>
              </w:tabs>
            </w:pPr>
            <w:r>
              <w:t>Summary</w:t>
            </w:r>
          </w:p>
        </w:tc>
        <w:tc>
          <w:tcPr>
            <w:tcW w:w="7820" w:type="dxa"/>
          </w:tcPr>
          <w:p w14:paraId="48BEB6E0" w14:textId="086EE94A" w:rsidR="00630829" w:rsidRDefault="0063082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Identify FM_Master records that transaction accounting date is less than minimum</w:t>
            </w:r>
            <w:r>
              <w:t xml:space="preserve"> </w:t>
            </w:r>
            <w:r w:rsidRPr="00833C78">
              <w:t>accounting date of COVERAGE table</w:t>
            </w:r>
          </w:p>
        </w:tc>
      </w:tr>
      <w:tr w:rsidR="00630829" w14:paraId="45B8EF6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1090A83" w14:textId="77777777" w:rsidR="00630829" w:rsidRDefault="00630829" w:rsidP="00223008">
            <w:pPr>
              <w:tabs>
                <w:tab w:val="left" w:pos="4192"/>
                <w:tab w:val="left" w:pos="8137"/>
                <w:tab w:val="left" w:pos="9838"/>
              </w:tabs>
            </w:pPr>
            <w:r>
              <w:t>Description</w:t>
            </w:r>
          </w:p>
        </w:tc>
        <w:tc>
          <w:tcPr>
            <w:tcW w:w="7820" w:type="dxa"/>
          </w:tcPr>
          <w:p w14:paraId="22E4FC8A" w14:textId="77777777" w:rsidR="00630829" w:rsidRDefault="0063082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630829" w14:paraId="23274484"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2C5483D" w14:textId="77777777" w:rsidR="00630829" w:rsidRDefault="00630829" w:rsidP="00223008">
            <w:pPr>
              <w:tabs>
                <w:tab w:val="left" w:pos="4192"/>
                <w:tab w:val="left" w:pos="8137"/>
                <w:tab w:val="left" w:pos="9838"/>
              </w:tabs>
            </w:pPr>
            <w:r>
              <w:t>Type</w:t>
            </w:r>
          </w:p>
        </w:tc>
        <w:tc>
          <w:tcPr>
            <w:tcW w:w="7820" w:type="dxa"/>
          </w:tcPr>
          <w:p w14:paraId="457135BC" w14:textId="77777777" w:rsidR="00630829" w:rsidRDefault="0063082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630829" w14:paraId="07EF0031"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47C3FEA" w14:textId="77777777" w:rsidR="00630829" w:rsidRDefault="00630829" w:rsidP="00223008">
            <w:pPr>
              <w:tabs>
                <w:tab w:val="left" w:pos="4192"/>
                <w:tab w:val="left" w:pos="8137"/>
                <w:tab w:val="left" w:pos="9838"/>
              </w:tabs>
            </w:pPr>
            <w:r>
              <w:lastRenderedPageBreak/>
              <w:t>Fix</w:t>
            </w:r>
          </w:p>
        </w:tc>
        <w:tc>
          <w:tcPr>
            <w:tcW w:w="7820" w:type="dxa"/>
          </w:tcPr>
          <w:p w14:paraId="1DACC42F" w14:textId="77777777" w:rsidR="00630829" w:rsidRDefault="0063082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DAE3A00" w14:textId="37C74DD2" w:rsidR="00BB7447" w:rsidRDefault="005A0FD8" w:rsidP="008905BF">
      <w:pPr>
        <w:pStyle w:val="Heading3"/>
      </w:pPr>
      <w:r>
        <w:t xml:space="preserve">TEST ID: </w:t>
      </w:r>
      <w:r w:rsidR="00BB7447">
        <w:t>FM_004</w:t>
      </w:r>
    </w:p>
    <w:tbl>
      <w:tblPr>
        <w:tblStyle w:val="GridTable5Dark-Accent5"/>
        <w:tblW w:w="0" w:type="auto"/>
        <w:tblLook w:val="04A0" w:firstRow="1" w:lastRow="0" w:firstColumn="1" w:lastColumn="0" w:noHBand="0" w:noVBand="1"/>
      </w:tblPr>
      <w:tblGrid>
        <w:gridCol w:w="1427"/>
        <w:gridCol w:w="7820"/>
      </w:tblGrid>
      <w:tr w:rsidR="00BB7447" w14:paraId="562297D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FF3D9EE" w14:textId="77777777" w:rsidR="00BB7447" w:rsidRDefault="00BB7447" w:rsidP="00223008">
            <w:pPr>
              <w:tabs>
                <w:tab w:val="left" w:pos="4192"/>
                <w:tab w:val="left" w:pos="8137"/>
                <w:tab w:val="left" w:pos="9838"/>
              </w:tabs>
            </w:pPr>
            <w:r>
              <w:t>Summary</w:t>
            </w:r>
          </w:p>
        </w:tc>
        <w:tc>
          <w:tcPr>
            <w:tcW w:w="7820" w:type="dxa"/>
          </w:tcPr>
          <w:p w14:paraId="08FC67B1" w14:textId="54F84D45" w:rsidR="00BB7447" w:rsidRDefault="00BB744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 amount different between FM_MASTER and FM_OPEN_ITEM_CHANGE</w:t>
            </w:r>
          </w:p>
        </w:tc>
      </w:tr>
      <w:tr w:rsidR="00BB7447" w14:paraId="7F08B86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826EE58" w14:textId="77777777" w:rsidR="00BB7447" w:rsidRDefault="00BB7447" w:rsidP="00223008">
            <w:pPr>
              <w:tabs>
                <w:tab w:val="left" w:pos="4192"/>
                <w:tab w:val="left" w:pos="8137"/>
                <w:tab w:val="left" w:pos="9838"/>
              </w:tabs>
            </w:pPr>
            <w:r>
              <w:t>Description</w:t>
            </w:r>
          </w:p>
        </w:tc>
        <w:tc>
          <w:tcPr>
            <w:tcW w:w="7820" w:type="dxa"/>
          </w:tcPr>
          <w:p w14:paraId="58924909" w14:textId="77777777" w:rsidR="00BB7447" w:rsidRDefault="00BB74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B7447" w14:paraId="3D79B4B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C975B54" w14:textId="77777777" w:rsidR="00BB7447" w:rsidRDefault="00BB7447" w:rsidP="00223008">
            <w:pPr>
              <w:tabs>
                <w:tab w:val="left" w:pos="4192"/>
                <w:tab w:val="left" w:pos="8137"/>
                <w:tab w:val="left" w:pos="9838"/>
              </w:tabs>
            </w:pPr>
            <w:r>
              <w:t>Type</w:t>
            </w:r>
          </w:p>
        </w:tc>
        <w:tc>
          <w:tcPr>
            <w:tcW w:w="7820" w:type="dxa"/>
          </w:tcPr>
          <w:p w14:paraId="25976E93" w14:textId="77777777" w:rsidR="00BB7447" w:rsidRDefault="00BB744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B7447" w14:paraId="1964725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11612D2" w14:textId="77777777" w:rsidR="00BB7447" w:rsidRDefault="00BB7447" w:rsidP="00223008">
            <w:pPr>
              <w:tabs>
                <w:tab w:val="left" w:pos="4192"/>
                <w:tab w:val="left" w:pos="8137"/>
                <w:tab w:val="left" w:pos="9838"/>
              </w:tabs>
            </w:pPr>
            <w:r>
              <w:t>Fix</w:t>
            </w:r>
          </w:p>
        </w:tc>
        <w:tc>
          <w:tcPr>
            <w:tcW w:w="7820" w:type="dxa"/>
          </w:tcPr>
          <w:p w14:paraId="46DCA2F5" w14:textId="77777777" w:rsidR="00BB7447" w:rsidRDefault="00BB74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DC6E017" w14:textId="740153D1" w:rsidR="00D110C9" w:rsidRDefault="005A0FD8" w:rsidP="008905BF">
      <w:pPr>
        <w:pStyle w:val="Heading3"/>
      </w:pPr>
      <w:r>
        <w:t xml:space="preserve">TEST ID: </w:t>
      </w:r>
      <w:r w:rsidR="00D110C9">
        <w:t>FM_005</w:t>
      </w:r>
    </w:p>
    <w:tbl>
      <w:tblPr>
        <w:tblStyle w:val="GridTable5Dark-Accent5"/>
        <w:tblW w:w="0" w:type="auto"/>
        <w:tblLook w:val="04A0" w:firstRow="1" w:lastRow="0" w:firstColumn="1" w:lastColumn="0" w:noHBand="0" w:noVBand="1"/>
      </w:tblPr>
      <w:tblGrid>
        <w:gridCol w:w="1427"/>
        <w:gridCol w:w="7820"/>
      </w:tblGrid>
      <w:tr w:rsidR="00D110C9" w14:paraId="3994AA1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18FBCAD" w14:textId="77777777" w:rsidR="00D110C9" w:rsidRDefault="00D110C9" w:rsidP="00223008">
            <w:pPr>
              <w:tabs>
                <w:tab w:val="left" w:pos="4192"/>
                <w:tab w:val="left" w:pos="8137"/>
                <w:tab w:val="left" w:pos="9838"/>
              </w:tabs>
            </w:pPr>
            <w:r>
              <w:t>Summary</w:t>
            </w:r>
          </w:p>
        </w:tc>
        <w:tc>
          <w:tcPr>
            <w:tcW w:w="7820" w:type="dxa"/>
          </w:tcPr>
          <w:p w14:paraId="62462F62" w14:textId="723F28F7"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accounting date is unreasonably high</w:t>
            </w:r>
          </w:p>
        </w:tc>
      </w:tr>
      <w:tr w:rsidR="00D110C9" w14:paraId="25B096B6"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74D9530" w14:textId="77777777" w:rsidR="00D110C9" w:rsidRDefault="00D110C9" w:rsidP="00223008">
            <w:pPr>
              <w:tabs>
                <w:tab w:val="left" w:pos="4192"/>
                <w:tab w:val="left" w:pos="8137"/>
                <w:tab w:val="left" w:pos="9838"/>
              </w:tabs>
            </w:pPr>
            <w:r>
              <w:t>Description</w:t>
            </w:r>
          </w:p>
        </w:tc>
        <w:tc>
          <w:tcPr>
            <w:tcW w:w="7820" w:type="dxa"/>
          </w:tcPr>
          <w:p w14:paraId="166116B3"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5DE7BB6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2929B1D" w14:textId="77777777" w:rsidR="00D110C9" w:rsidRDefault="00D110C9" w:rsidP="00223008">
            <w:pPr>
              <w:tabs>
                <w:tab w:val="left" w:pos="4192"/>
                <w:tab w:val="left" w:pos="8137"/>
                <w:tab w:val="left" w:pos="9838"/>
              </w:tabs>
            </w:pPr>
            <w:r>
              <w:t>Type</w:t>
            </w:r>
          </w:p>
        </w:tc>
        <w:tc>
          <w:tcPr>
            <w:tcW w:w="7820" w:type="dxa"/>
          </w:tcPr>
          <w:p w14:paraId="4D555697"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7BE12AC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E0CE8B0" w14:textId="77777777" w:rsidR="00D110C9" w:rsidRDefault="00D110C9" w:rsidP="00223008">
            <w:pPr>
              <w:tabs>
                <w:tab w:val="left" w:pos="4192"/>
                <w:tab w:val="left" w:pos="8137"/>
                <w:tab w:val="left" w:pos="9838"/>
              </w:tabs>
            </w:pPr>
            <w:r>
              <w:t>Fix</w:t>
            </w:r>
          </w:p>
        </w:tc>
        <w:tc>
          <w:tcPr>
            <w:tcW w:w="7820" w:type="dxa"/>
          </w:tcPr>
          <w:p w14:paraId="704756FD"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224B1DE" w14:textId="71F973A8" w:rsidR="00D110C9" w:rsidRDefault="005A0FD8" w:rsidP="008905BF">
      <w:pPr>
        <w:pStyle w:val="Heading3"/>
      </w:pPr>
      <w:r>
        <w:t xml:space="preserve">TEST ID: </w:t>
      </w:r>
      <w:r w:rsidR="00D110C9">
        <w:t>FM_006</w:t>
      </w:r>
    </w:p>
    <w:tbl>
      <w:tblPr>
        <w:tblStyle w:val="GridTable5Dark-Accent5"/>
        <w:tblW w:w="0" w:type="auto"/>
        <w:tblLook w:val="04A0" w:firstRow="1" w:lastRow="0" w:firstColumn="1" w:lastColumn="0" w:noHBand="0" w:noVBand="1"/>
      </w:tblPr>
      <w:tblGrid>
        <w:gridCol w:w="1427"/>
        <w:gridCol w:w="7820"/>
      </w:tblGrid>
      <w:tr w:rsidR="00D110C9" w14:paraId="6F414FF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4C86559" w14:textId="77777777" w:rsidR="00D110C9" w:rsidRDefault="00D110C9" w:rsidP="00223008">
            <w:pPr>
              <w:tabs>
                <w:tab w:val="left" w:pos="4192"/>
                <w:tab w:val="left" w:pos="8137"/>
                <w:tab w:val="left" w:pos="9838"/>
              </w:tabs>
            </w:pPr>
            <w:r>
              <w:t>Summary</w:t>
            </w:r>
          </w:p>
        </w:tc>
        <w:tc>
          <w:tcPr>
            <w:tcW w:w="7820" w:type="dxa"/>
          </w:tcPr>
          <w:p w14:paraId="66E4B6AF" w14:textId="2891CCAD"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acco</w:t>
            </w:r>
            <w:r>
              <w:t>unting date is unreasonably low</w:t>
            </w:r>
          </w:p>
        </w:tc>
      </w:tr>
      <w:tr w:rsidR="00D110C9" w14:paraId="6511952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A64C6A" w14:textId="77777777" w:rsidR="00D110C9" w:rsidRDefault="00D110C9" w:rsidP="00223008">
            <w:pPr>
              <w:tabs>
                <w:tab w:val="left" w:pos="4192"/>
                <w:tab w:val="left" w:pos="8137"/>
                <w:tab w:val="left" w:pos="9838"/>
              </w:tabs>
            </w:pPr>
            <w:r>
              <w:t>Description</w:t>
            </w:r>
          </w:p>
        </w:tc>
        <w:tc>
          <w:tcPr>
            <w:tcW w:w="7820" w:type="dxa"/>
          </w:tcPr>
          <w:p w14:paraId="01CE5EA5"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5F2F61B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E935E91" w14:textId="77777777" w:rsidR="00D110C9" w:rsidRDefault="00D110C9" w:rsidP="00223008">
            <w:pPr>
              <w:tabs>
                <w:tab w:val="left" w:pos="4192"/>
                <w:tab w:val="left" w:pos="8137"/>
                <w:tab w:val="left" w:pos="9838"/>
              </w:tabs>
            </w:pPr>
            <w:r>
              <w:t>Type</w:t>
            </w:r>
          </w:p>
        </w:tc>
        <w:tc>
          <w:tcPr>
            <w:tcW w:w="7820" w:type="dxa"/>
          </w:tcPr>
          <w:p w14:paraId="269FE560"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31F437BC"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7C4EBD8" w14:textId="77777777" w:rsidR="00D110C9" w:rsidRDefault="00D110C9" w:rsidP="00223008">
            <w:pPr>
              <w:tabs>
                <w:tab w:val="left" w:pos="4192"/>
                <w:tab w:val="left" w:pos="8137"/>
                <w:tab w:val="left" w:pos="9838"/>
              </w:tabs>
            </w:pPr>
            <w:r>
              <w:t>Fix</w:t>
            </w:r>
          </w:p>
        </w:tc>
        <w:tc>
          <w:tcPr>
            <w:tcW w:w="7820" w:type="dxa"/>
          </w:tcPr>
          <w:p w14:paraId="18989E0E"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20BB3ED" w14:textId="09D6E241" w:rsidR="00D110C9" w:rsidRDefault="005A0FD8" w:rsidP="008905BF">
      <w:pPr>
        <w:pStyle w:val="Heading3"/>
      </w:pPr>
      <w:r>
        <w:t xml:space="preserve">TEST ID: </w:t>
      </w:r>
      <w:r w:rsidR="00D110C9">
        <w:t>FM_007</w:t>
      </w:r>
    </w:p>
    <w:tbl>
      <w:tblPr>
        <w:tblStyle w:val="GridTable5Dark-Accent5"/>
        <w:tblW w:w="0" w:type="auto"/>
        <w:tblLook w:val="04A0" w:firstRow="1" w:lastRow="0" w:firstColumn="1" w:lastColumn="0" w:noHBand="0" w:noVBand="1"/>
      </w:tblPr>
      <w:tblGrid>
        <w:gridCol w:w="1427"/>
        <w:gridCol w:w="7820"/>
      </w:tblGrid>
      <w:tr w:rsidR="00D110C9" w14:paraId="4C9AAF6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60251AE" w14:textId="77777777" w:rsidR="00D110C9" w:rsidRDefault="00D110C9" w:rsidP="00223008">
            <w:pPr>
              <w:tabs>
                <w:tab w:val="left" w:pos="4192"/>
                <w:tab w:val="left" w:pos="8137"/>
                <w:tab w:val="left" w:pos="9838"/>
              </w:tabs>
            </w:pPr>
            <w:r>
              <w:t>Summary</w:t>
            </w:r>
          </w:p>
        </w:tc>
        <w:tc>
          <w:tcPr>
            <w:tcW w:w="7820" w:type="dxa"/>
          </w:tcPr>
          <w:p w14:paraId="12045E19" w14:textId="3681B011"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effective from date is unreasonably high</w:t>
            </w:r>
          </w:p>
        </w:tc>
      </w:tr>
      <w:tr w:rsidR="00D110C9" w14:paraId="7C2A7C3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548302D" w14:textId="77777777" w:rsidR="00D110C9" w:rsidRDefault="00D110C9" w:rsidP="00223008">
            <w:pPr>
              <w:tabs>
                <w:tab w:val="left" w:pos="4192"/>
                <w:tab w:val="left" w:pos="8137"/>
                <w:tab w:val="left" w:pos="9838"/>
              </w:tabs>
            </w:pPr>
            <w:r>
              <w:t>Description</w:t>
            </w:r>
          </w:p>
        </w:tc>
        <w:tc>
          <w:tcPr>
            <w:tcW w:w="7820" w:type="dxa"/>
          </w:tcPr>
          <w:p w14:paraId="1D6D10CE"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1CE40D5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4ECFBFE" w14:textId="77777777" w:rsidR="00D110C9" w:rsidRDefault="00D110C9" w:rsidP="00223008">
            <w:pPr>
              <w:tabs>
                <w:tab w:val="left" w:pos="4192"/>
                <w:tab w:val="left" w:pos="8137"/>
                <w:tab w:val="left" w:pos="9838"/>
              </w:tabs>
            </w:pPr>
            <w:r>
              <w:t>Type</w:t>
            </w:r>
          </w:p>
        </w:tc>
        <w:tc>
          <w:tcPr>
            <w:tcW w:w="7820" w:type="dxa"/>
          </w:tcPr>
          <w:p w14:paraId="128BEBDC"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6973577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3DFD7AE" w14:textId="77777777" w:rsidR="00D110C9" w:rsidRDefault="00D110C9" w:rsidP="00223008">
            <w:pPr>
              <w:tabs>
                <w:tab w:val="left" w:pos="4192"/>
                <w:tab w:val="left" w:pos="8137"/>
                <w:tab w:val="left" w:pos="9838"/>
              </w:tabs>
            </w:pPr>
            <w:r>
              <w:t>Fix</w:t>
            </w:r>
          </w:p>
        </w:tc>
        <w:tc>
          <w:tcPr>
            <w:tcW w:w="7820" w:type="dxa"/>
          </w:tcPr>
          <w:p w14:paraId="6D6226B1"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B0412D0" w14:textId="13B29296" w:rsidR="00D110C9" w:rsidRDefault="005A0FD8" w:rsidP="008905BF">
      <w:pPr>
        <w:pStyle w:val="Heading3"/>
      </w:pPr>
      <w:r>
        <w:lastRenderedPageBreak/>
        <w:t xml:space="preserve">TEST ID: </w:t>
      </w:r>
      <w:r w:rsidR="00D110C9">
        <w:t>FM_008</w:t>
      </w:r>
    </w:p>
    <w:tbl>
      <w:tblPr>
        <w:tblStyle w:val="GridTable5Dark-Accent5"/>
        <w:tblW w:w="0" w:type="auto"/>
        <w:tblLook w:val="04A0" w:firstRow="1" w:lastRow="0" w:firstColumn="1" w:lastColumn="0" w:noHBand="0" w:noVBand="1"/>
      </w:tblPr>
      <w:tblGrid>
        <w:gridCol w:w="1427"/>
        <w:gridCol w:w="7820"/>
      </w:tblGrid>
      <w:tr w:rsidR="00D110C9" w14:paraId="1C16302F"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529480" w14:textId="77777777" w:rsidR="00D110C9" w:rsidRDefault="00D110C9" w:rsidP="00223008">
            <w:pPr>
              <w:tabs>
                <w:tab w:val="left" w:pos="4192"/>
                <w:tab w:val="left" w:pos="8137"/>
                <w:tab w:val="left" w:pos="9838"/>
              </w:tabs>
            </w:pPr>
            <w:r>
              <w:t>Summary</w:t>
            </w:r>
          </w:p>
        </w:tc>
        <w:tc>
          <w:tcPr>
            <w:tcW w:w="7820" w:type="dxa"/>
          </w:tcPr>
          <w:p w14:paraId="7917AB5E" w14:textId="12CB3213"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effectiv</w:t>
            </w:r>
            <w:r>
              <w:t>e from date is unreasonably low</w:t>
            </w:r>
          </w:p>
        </w:tc>
      </w:tr>
      <w:tr w:rsidR="00D110C9" w14:paraId="6673CC2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A433871" w14:textId="77777777" w:rsidR="00D110C9" w:rsidRDefault="00D110C9" w:rsidP="00223008">
            <w:pPr>
              <w:tabs>
                <w:tab w:val="left" w:pos="4192"/>
                <w:tab w:val="left" w:pos="8137"/>
                <w:tab w:val="left" w:pos="9838"/>
              </w:tabs>
            </w:pPr>
            <w:r>
              <w:t>Description</w:t>
            </w:r>
          </w:p>
        </w:tc>
        <w:tc>
          <w:tcPr>
            <w:tcW w:w="7820" w:type="dxa"/>
          </w:tcPr>
          <w:p w14:paraId="1FD917D3"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494E193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36BA720" w14:textId="77777777" w:rsidR="00D110C9" w:rsidRDefault="00D110C9" w:rsidP="00223008">
            <w:pPr>
              <w:tabs>
                <w:tab w:val="left" w:pos="4192"/>
                <w:tab w:val="left" w:pos="8137"/>
                <w:tab w:val="left" w:pos="9838"/>
              </w:tabs>
            </w:pPr>
            <w:r>
              <w:t>Type</w:t>
            </w:r>
          </w:p>
        </w:tc>
        <w:tc>
          <w:tcPr>
            <w:tcW w:w="7820" w:type="dxa"/>
          </w:tcPr>
          <w:p w14:paraId="53F71785"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737D806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4293867" w14:textId="77777777" w:rsidR="00D110C9" w:rsidRDefault="00D110C9" w:rsidP="00223008">
            <w:pPr>
              <w:tabs>
                <w:tab w:val="left" w:pos="4192"/>
                <w:tab w:val="left" w:pos="8137"/>
                <w:tab w:val="left" w:pos="9838"/>
              </w:tabs>
            </w:pPr>
            <w:r>
              <w:t>Fix</w:t>
            </w:r>
          </w:p>
        </w:tc>
        <w:tc>
          <w:tcPr>
            <w:tcW w:w="7820" w:type="dxa"/>
          </w:tcPr>
          <w:p w14:paraId="4C65ABD2"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B2D67DD" w14:textId="44AE3618" w:rsidR="00D110C9" w:rsidRDefault="005A0FD8" w:rsidP="008905BF">
      <w:pPr>
        <w:pStyle w:val="Heading3"/>
      </w:pPr>
      <w:r>
        <w:t xml:space="preserve">TEST ID: </w:t>
      </w:r>
      <w:r w:rsidR="00D110C9">
        <w:t>FM_009</w:t>
      </w:r>
    </w:p>
    <w:tbl>
      <w:tblPr>
        <w:tblStyle w:val="GridTable5Dark-Accent5"/>
        <w:tblW w:w="0" w:type="auto"/>
        <w:tblLook w:val="04A0" w:firstRow="1" w:lastRow="0" w:firstColumn="1" w:lastColumn="0" w:noHBand="0" w:noVBand="1"/>
      </w:tblPr>
      <w:tblGrid>
        <w:gridCol w:w="1427"/>
        <w:gridCol w:w="7820"/>
      </w:tblGrid>
      <w:tr w:rsidR="00D110C9" w14:paraId="2DA96E8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F63BB6" w14:textId="77777777" w:rsidR="00D110C9" w:rsidRDefault="00D110C9" w:rsidP="00223008">
            <w:pPr>
              <w:tabs>
                <w:tab w:val="left" w:pos="4192"/>
                <w:tab w:val="left" w:pos="8137"/>
                <w:tab w:val="left" w:pos="9838"/>
              </w:tabs>
            </w:pPr>
            <w:r>
              <w:t>Summary</w:t>
            </w:r>
          </w:p>
        </w:tc>
        <w:tc>
          <w:tcPr>
            <w:tcW w:w="7820" w:type="dxa"/>
          </w:tcPr>
          <w:p w14:paraId="7C5D9852" w14:textId="2098D99B"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transaction date is unreasonably high</w:t>
            </w:r>
          </w:p>
        </w:tc>
      </w:tr>
      <w:tr w:rsidR="00D110C9" w14:paraId="492A2ABB"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80160A5" w14:textId="77777777" w:rsidR="00D110C9" w:rsidRDefault="00D110C9" w:rsidP="00223008">
            <w:pPr>
              <w:tabs>
                <w:tab w:val="left" w:pos="4192"/>
                <w:tab w:val="left" w:pos="8137"/>
                <w:tab w:val="left" w:pos="9838"/>
              </w:tabs>
            </w:pPr>
            <w:r>
              <w:t>Description</w:t>
            </w:r>
          </w:p>
        </w:tc>
        <w:tc>
          <w:tcPr>
            <w:tcW w:w="7820" w:type="dxa"/>
          </w:tcPr>
          <w:p w14:paraId="47E5779A"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134834E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1B63554" w14:textId="77777777" w:rsidR="00D110C9" w:rsidRDefault="00D110C9" w:rsidP="00223008">
            <w:pPr>
              <w:tabs>
                <w:tab w:val="left" w:pos="4192"/>
                <w:tab w:val="left" w:pos="8137"/>
                <w:tab w:val="left" w:pos="9838"/>
              </w:tabs>
            </w:pPr>
            <w:r>
              <w:t>Type</w:t>
            </w:r>
          </w:p>
        </w:tc>
        <w:tc>
          <w:tcPr>
            <w:tcW w:w="7820" w:type="dxa"/>
          </w:tcPr>
          <w:p w14:paraId="7628B8D8"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602F91F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4213956" w14:textId="77777777" w:rsidR="00D110C9" w:rsidRDefault="00D110C9" w:rsidP="00223008">
            <w:pPr>
              <w:tabs>
                <w:tab w:val="left" w:pos="4192"/>
                <w:tab w:val="left" w:pos="8137"/>
                <w:tab w:val="left" w:pos="9838"/>
              </w:tabs>
            </w:pPr>
            <w:r>
              <w:t>Fix</w:t>
            </w:r>
          </w:p>
        </w:tc>
        <w:tc>
          <w:tcPr>
            <w:tcW w:w="7820" w:type="dxa"/>
          </w:tcPr>
          <w:p w14:paraId="19A1686B"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40F6CC7" w14:textId="6A5E19FF" w:rsidR="00D110C9" w:rsidRDefault="005A0FD8" w:rsidP="008905BF">
      <w:pPr>
        <w:pStyle w:val="Heading3"/>
      </w:pPr>
      <w:r>
        <w:t xml:space="preserve">TEST ID: </w:t>
      </w:r>
      <w:r w:rsidR="00D110C9">
        <w:t>FM_010</w:t>
      </w:r>
    </w:p>
    <w:tbl>
      <w:tblPr>
        <w:tblStyle w:val="GridTable5Dark-Accent5"/>
        <w:tblW w:w="0" w:type="auto"/>
        <w:tblLook w:val="04A0" w:firstRow="1" w:lastRow="0" w:firstColumn="1" w:lastColumn="0" w:noHBand="0" w:noVBand="1"/>
      </w:tblPr>
      <w:tblGrid>
        <w:gridCol w:w="1427"/>
        <w:gridCol w:w="7820"/>
      </w:tblGrid>
      <w:tr w:rsidR="00D110C9" w14:paraId="71C370D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ECCCBF5" w14:textId="77777777" w:rsidR="00D110C9" w:rsidRDefault="00D110C9" w:rsidP="00223008">
            <w:pPr>
              <w:tabs>
                <w:tab w:val="left" w:pos="4192"/>
                <w:tab w:val="left" w:pos="8137"/>
                <w:tab w:val="left" w:pos="9838"/>
              </w:tabs>
            </w:pPr>
            <w:r>
              <w:t>Summary</w:t>
            </w:r>
          </w:p>
        </w:tc>
        <w:tc>
          <w:tcPr>
            <w:tcW w:w="7820" w:type="dxa"/>
          </w:tcPr>
          <w:p w14:paraId="71B96E25" w14:textId="51D20D8D"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trans</w:t>
            </w:r>
            <w:r>
              <w:t>action date is unreasonably low</w:t>
            </w:r>
          </w:p>
        </w:tc>
      </w:tr>
      <w:tr w:rsidR="00D110C9" w14:paraId="6EC9C83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1CD85A8" w14:textId="77777777" w:rsidR="00D110C9" w:rsidRDefault="00D110C9" w:rsidP="00223008">
            <w:pPr>
              <w:tabs>
                <w:tab w:val="left" w:pos="4192"/>
                <w:tab w:val="left" w:pos="8137"/>
                <w:tab w:val="left" w:pos="9838"/>
              </w:tabs>
            </w:pPr>
            <w:r>
              <w:t>Description</w:t>
            </w:r>
          </w:p>
        </w:tc>
        <w:tc>
          <w:tcPr>
            <w:tcW w:w="7820" w:type="dxa"/>
          </w:tcPr>
          <w:p w14:paraId="748D60DC"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066E530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E13B0CA" w14:textId="77777777" w:rsidR="00D110C9" w:rsidRDefault="00D110C9" w:rsidP="00223008">
            <w:pPr>
              <w:tabs>
                <w:tab w:val="left" w:pos="4192"/>
                <w:tab w:val="left" w:pos="8137"/>
                <w:tab w:val="left" w:pos="9838"/>
              </w:tabs>
            </w:pPr>
            <w:r>
              <w:t>Type</w:t>
            </w:r>
          </w:p>
        </w:tc>
        <w:tc>
          <w:tcPr>
            <w:tcW w:w="7820" w:type="dxa"/>
          </w:tcPr>
          <w:p w14:paraId="64720D1F"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279B1CE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17300B0" w14:textId="77777777" w:rsidR="00D110C9" w:rsidRDefault="00D110C9" w:rsidP="00223008">
            <w:pPr>
              <w:tabs>
                <w:tab w:val="left" w:pos="4192"/>
                <w:tab w:val="left" w:pos="8137"/>
                <w:tab w:val="left" w:pos="9838"/>
              </w:tabs>
            </w:pPr>
            <w:r>
              <w:t>Fix</w:t>
            </w:r>
          </w:p>
        </w:tc>
        <w:tc>
          <w:tcPr>
            <w:tcW w:w="7820" w:type="dxa"/>
          </w:tcPr>
          <w:p w14:paraId="43EE4A09"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84F5648" w14:textId="37183F54" w:rsidR="00B22CF7" w:rsidRDefault="005A0FD8" w:rsidP="008905BF">
      <w:pPr>
        <w:pStyle w:val="Heading3"/>
      </w:pPr>
      <w:r>
        <w:t xml:space="preserve">TEST ID: </w:t>
      </w:r>
      <w:r w:rsidR="00B22CF7">
        <w:t>FM_011</w:t>
      </w:r>
    </w:p>
    <w:tbl>
      <w:tblPr>
        <w:tblStyle w:val="GridTable5Dark-Accent5"/>
        <w:tblW w:w="0" w:type="auto"/>
        <w:tblLook w:val="04A0" w:firstRow="1" w:lastRow="0" w:firstColumn="1" w:lastColumn="0" w:noHBand="0" w:noVBand="1"/>
      </w:tblPr>
      <w:tblGrid>
        <w:gridCol w:w="1427"/>
        <w:gridCol w:w="7820"/>
      </w:tblGrid>
      <w:tr w:rsidR="00B22CF7" w14:paraId="4303B90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6ADC7FF" w14:textId="77777777" w:rsidR="00B22CF7" w:rsidRDefault="00B22CF7" w:rsidP="00223008">
            <w:pPr>
              <w:tabs>
                <w:tab w:val="left" w:pos="4192"/>
                <w:tab w:val="left" w:pos="8137"/>
                <w:tab w:val="left" w:pos="9838"/>
              </w:tabs>
            </w:pPr>
            <w:r>
              <w:t>Summary</w:t>
            </w:r>
          </w:p>
        </w:tc>
        <w:tc>
          <w:tcPr>
            <w:tcW w:w="7820" w:type="dxa"/>
          </w:tcPr>
          <w:p w14:paraId="43DE522F" w14:textId="0E79A52F" w:rsidR="00B22CF7" w:rsidRDefault="00B22CF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Accounts that balance do not match between FM_OPEN_ITEM and FM_OPEN_ITEM_CHANGE</w:t>
            </w:r>
          </w:p>
        </w:tc>
      </w:tr>
      <w:tr w:rsidR="00B22CF7" w14:paraId="6602C18B"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0DE273A" w14:textId="77777777" w:rsidR="00B22CF7" w:rsidRDefault="00B22CF7" w:rsidP="00223008">
            <w:pPr>
              <w:tabs>
                <w:tab w:val="left" w:pos="4192"/>
                <w:tab w:val="left" w:pos="8137"/>
                <w:tab w:val="left" w:pos="9838"/>
              </w:tabs>
            </w:pPr>
            <w:r>
              <w:t>Description</w:t>
            </w:r>
          </w:p>
        </w:tc>
        <w:tc>
          <w:tcPr>
            <w:tcW w:w="7820" w:type="dxa"/>
          </w:tcPr>
          <w:p w14:paraId="65937BD7"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22CF7" w14:paraId="5CE5DB3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2C7E005" w14:textId="77777777" w:rsidR="00B22CF7" w:rsidRDefault="00B22CF7" w:rsidP="00223008">
            <w:pPr>
              <w:tabs>
                <w:tab w:val="left" w:pos="4192"/>
                <w:tab w:val="left" w:pos="8137"/>
                <w:tab w:val="left" w:pos="9838"/>
              </w:tabs>
            </w:pPr>
            <w:r>
              <w:t>Type</w:t>
            </w:r>
          </w:p>
        </w:tc>
        <w:tc>
          <w:tcPr>
            <w:tcW w:w="7820" w:type="dxa"/>
          </w:tcPr>
          <w:p w14:paraId="18E9D039" w14:textId="77777777" w:rsidR="00B22CF7" w:rsidRDefault="00B22CF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22CF7" w14:paraId="125A7DE1"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917DC3D" w14:textId="77777777" w:rsidR="00B22CF7" w:rsidRDefault="00B22CF7" w:rsidP="00223008">
            <w:pPr>
              <w:tabs>
                <w:tab w:val="left" w:pos="4192"/>
                <w:tab w:val="left" w:pos="8137"/>
                <w:tab w:val="left" w:pos="9838"/>
              </w:tabs>
            </w:pPr>
            <w:r>
              <w:t>Fix</w:t>
            </w:r>
          </w:p>
        </w:tc>
        <w:tc>
          <w:tcPr>
            <w:tcW w:w="7820" w:type="dxa"/>
          </w:tcPr>
          <w:p w14:paraId="23691BC1"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810BD8E" w14:textId="38423E60" w:rsidR="00B22CF7" w:rsidRDefault="005A0FD8" w:rsidP="008905BF">
      <w:pPr>
        <w:pStyle w:val="Heading3"/>
      </w:pPr>
      <w:r>
        <w:lastRenderedPageBreak/>
        <w:t xml:space="preserve">TEST ID: </w:t>
      </w:r>
      <w:r w:rsidR="00B22CF7">
        <w:t>FM_012</w:t>
      </w:r>
    </w:p>
    <w:tbl>
      <w:tblPr>
        <w:tblStyle w:val="GridTable5Dark-Accent5"/>
        <w:tblW w:w="0" w:type="auto"/>
        <w:tblLook w:val="04A0" w:firstRow="1" w:lastRow="0" w:firstColumn="1" w:lastColumn="0" w:noHBand="0" w:noVBand="1"/>
      </w:tblPr>
      <w:tblGrid>
        <w:gridCol w:w="1427"/>
        <w:gridCol w:w="7820"/>
      </w:tblGrid>
      <w:tr w:rsidR="00B22CF7" w14:paraId="337B672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544E89F" w14:textId="77777777" w:rsidR="00B22CF7" w:rsidRDefault="00B22CF7" w:rsidP="00223008">
            <w:pPr>
              <w:tabs>
                <w:tab w:val="left" w:pos="4192"/>
                <w:tab w:val="left" w:pos="8137"/>
                <w:tab w:val="left" w:pos="9838"/>
              </w:tabs>
            </w:pPr>
            <w:r>
              <w:t>Summary</w:t>
            </w:r>
          </w:p>
        </w:tc>
        <w:tc>
          <w:tcPr>
            <w:tcW w:w="7820" w:type="dxa"/>
          </w:tcPr>
          <w:p w14:paraId="2F9CF54D" w14:textId="1E9FEDCF" w:rsidR="00B22CF7" w:rsidRDefault="00B22CF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Records in FM_OPEN_ITEM table that OPEN_BALANCE is null</w:t>
            </w:r>
          </w:p>
        </w:tc>
      </w:tr>
      <w:tr w:rsidR="00B22CF7" w14:paraId="7C0669F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0306D3A" w14:textId="77777777" w:rsidR="00B22CF7" w:rsidRDefault="00B22CF7" w:rsidP="00223008">
            <w:pPr>
              <w:tabs>
                <w:tab w:val="left" w:pos="4192"/>
                <w:tab w:val="left" w:pos="8137"/>
                <w:tab w:val="left" w:pos="9838"/>
              </w:tabs>
            </w:pPr>
            <w:r>
              <w:t>Description</w:t>
            </w:r>
          </w:p>
        </w:tc>
        <w:tc>
          <w:tcPr>
            <w:tcW w:w="7820" w:type="dxa"/>
          </w:tcPr>
          <w:p w14:paraId="7CDB16CB"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22CF7" w14:paraId="6AA56F1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D1B6107" w14:textId="77777777" w:rsidR="00B22CF7" w:rsidRDefault="00B22CF7" w:rsidP="00223008">
            <w:pPr>
              <w:tabs>
                <w:tab w:val="left" w:pos="4192"/>
                <w:tab w:val="left" w:pos="8137"/>
                <w:tab w:val="left" w:pos="9838"/>
              </w:tabs>
            </w:pPr>
            <w:r>
              <w:t>Type</w:t>
            </w:r>
          </w:p>
        </w:tc>
        <w:tc>
          <w:tcPr>
            <w:tcW w:w="7820" w:type="dxa"/>
          </w:tcPr>
          <w:p w14:paraId="3E66039D" w14:textId="77777777" w:rsidR="00B22CF7" w:rsidRDefault="00B22CF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22CF7" w14:paraId="7CCEEB4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67A44D2D" w14:textId="77777777" w:rsidR="00B22CF7" w:rsidRDefault="00B22CF7" w:rsidP="00223008">
            <w:pPr>
              <w:tabs>
                <w:tab w:val="left" w:pos="4192"/>
                <w:tab w:val="left" w:pos="8137"/>
                <w:tab w:val="left" w:pos="9838"/>
              </w:tabs>
            </w:pPr>
            <w:r>
              <w:t>Fix</w:t>
            </w:r>
          </w:p>
        </w:tc>
        <w:tc>
          <w:tcPr>
            <w:tcW w:w="7820" w:type="dxa"/>
          </w:tcPr>
          <w:p w14:paraId="2531A68B"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0FC9277" w14:textId="605FBFF1" w:rsidR="00B22CF7" w:rsidRDefault="005A0FD8" w:rsidP="008905BF">
      <w:pPr>
        <w:pStyle w:val="Heading3"/>
      </w:pPr>
      <w:r>
        <w:t xml:space="preserve">TEST ID: </w:t>
      </w:r>
      <w:r w:rsidR="00B22CF7">
        <w:t>FM_013</w:t>
      </w:r>
    </w:p>
    <w:tbl>
      <w:tblPr>
        <w:tblStyle w:val="GridTable5Dark-Accent5"/>
        <w:tblW w:w="0" w:type="auto"/>
        <w:tblLook w:val="04A0" w:firstRow="1" w:lastRow="0" w:firstColumn="1" w:lastColumn="0" w:noHBand="0" w:noVBand="1"/>
      </w:tblPr>
      <w:tblGrid>
        <w:gridCol w:w="1427"/>
        <w:gridCol w:w="7820"/>
      </w:tblGrid>
      <w:tr w:rsidR="00B22CF7" w14:paraId="3D2D9DD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48BC00A" w14:textId="77777777" w:rsidR="00B22CF7" w:rsidRDefault="00B22CF7" w:rsidP="00223008">
            <w:pPr>
              <w:tabs>
                <w:tab w:val="left" w:pos="4192"/>
                <w:tab w:val="left" w:pos="8137"/>
                <w:tab w:val="left" w:pos="9838"/>
              </w:tabs>
            </w:pPr>
            <w:r>
              <w:t>Summary</w:t>
            </w:r>
          </w:p>
        </w:tc>
        <w:tc>
          <w:tcPr>
            <w:tcW w:w="7820" w:type="dxa"/>
          </w:tcPr>
          <w:p w14:paraId="70530D2E" w14:textId="5B31E677" w:rsidR="00B22CF7" w:rsidRDefault="00B22CF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Records in FM_OPEN_ITEM_CHANGE table that OPEN_BALANCE is null</w:t>
            </w:r>
          </w:p>
        </w:tc>
      </w:tr>
      <w:tr w:rsidR="00B22CF7" w14:paraId="248EA4C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A0D0BF6" w14:textId="77777777" w:rsidR="00B22CF7" w:rsidRDefault="00B22CF7" w:rsidP="00223008">
            <w:pPr>
              <w:tabs>
                <w:tab w:val="left" w:pos="4192"/>
                <w:tab w:val="left" w:pos="8137"/>
                <w:tab w:val="left" w:pos="9838"/>
              </w:tabs>
            </w:pPr>
            <w:r>
              <w:t>Description</w:t>
            </w:r>
          </w:p>
        </w:tc>
        <w:tc>
          <w:tcPr>
            <w:tcW w:w="7820" w:type="dxa"/>
          </w:tcPr>
          <w:p w14:paraId="0190A175"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22CF7" w14:paraId="4F9895E7"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F5329C7" w14:textId="77777777" w:rsidR="00B22CF7" w:rsidRDefault="00B22CF7" w:rsidP="00223008">
            <w:pPr>
              <w:tabs>
                <w:tab w:val="left" w:pos="4192"/>
                <w:tab w:val="left" w:pos="8137"/>
                <w:tab w:val="left" w:pos="9838"/>
              </w:tabs>
            </w:pPr>
            <w:r>
              <w:t>Type</w:t>
            </w:r>
          </w:p>
        </w:tc>
        <w:tc>
          <w:tcPr>
            <w:tcW w:w="7820" w:type="dxa"/>
          </w:tcPr>
          <w:p w14:paraId="047675F9" w14:textId="77777777" w:rsidR="00B22CF7" w:rsidRDefault="00B22CF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22CF7" w14:paraId="7C05F22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BBBA935" w14:textId="77777777" w:rsidR="00B22CF7" w:rsidRDefault="00B22CF7" w:rsidP="00223008">
            <w:pPr>
              <w:tabs>
                <w:tab w:val="left" w:pos="4192"/>
                <w:tab w:val="left" w:pos="8137"/>
                <w:tab w:val="left" w:pos="9838"/>
              </w:tabs>
            </w:pPr>
            <w:r>
              <w:t>Fix</w:t>
            </w:r>
          </w:p>
        </w:tc>
        <w:tc>
          <w:tcPr>
            <w:tcW w:w="7820" w:type="dxa"/>
          </w:tcPr>
          <w:p w14:paraId="59570FCC"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CC72459" w14:textId="54535CF0" w:rsidR="00B22CF7" w:rsidRDefault="005A0FD8" w:rsidP="008905BF">
      <w:pPr>
        <w:pStyle w:val="Heading3"/>
      </w:pPr>
      <w:r>
        <w:t xml:space="preserve">TEST ID: </w:t>
      </w:r>
      <w:r w:rsidR="00B22CF7">
        <w:t>CM_001</w:t>
      </w:r>
    </w:p>
    <w:tbl>
      <w:tblPr>
        <w:tblStyle w:val="GridTable5Dark-Accent5"/>
        <w:tblW w:w="0" w:type="auto"/>
        <w:tblLook w:val="04A0" w:firstRow="1" w:lastRow="0" w:firstColumn="1" w:lastColumn="0" w:noHBand="0" w:noVBand="1"/>
      </w:tblPr>
      <w:tblGrid>
        <w:gridCol w:w="1427"/>
        <w:gridCol w:w="7820"/>
      </w:tblGrid>
      <w:tr w:rsidR="00B22CF7" w14:paraId="0CB3FF1D"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ECA49DD" w14:textId="77777777" w:rsidR="00B22CF7" w:rsidRDefault="00B22CF7" w:rsidP="00223008">
            <w:pPr>
              <w:tabs>
                <w:tab w:val="left" w:pos="4192"/>
                <w:tab w:val="left" w:pos="8137"/>
                <w:tab w:val="left" w:pos="9838"/>
              </w:tabs>
            </w:pPr>
            <w:r>
              <w:t>Summary</w:t>
            </w:r>
          </w:p>
        </w:tc>
        <w:tc>
          <w:tcPr>
            <w:tcW w:w="7820" w:type="dxa"/>
          </w:tcPr>
          <w:p w14:paraId="118093D5" w14:textId="26B72FC2" w:rsidR="00B22CF7" w:rsidRDefault="00B4427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CM_TRANSACTION_DETAIL</w:t>
            </w:r>
            <w:r w:rsidR="00B22CF7" w:rsidRPr="00167032">
              <w:t xml:space="preserve"> w/o matching CIX and claimant on CCX</w:t>
            </w:r>
          </w:p>
        </w:tc>
      </w:tr>
      <w:tr w:rsidR="00B22CF7" w14:paraId="28F13EB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04EBFDE" w14:textId="77777777" w:rsidR="00B22CF7" w:rsidRDefault="00B22CF7" w:rsidP="00223008">
            <w:pPr>
              <w:tabs>
                <w:tab w:val="left" w:pos="4192"/>
                <w:tab w:val="left" w:pos="8137"/>
                <w:tab w:val="left" w:pos="9838"/>
              </w:tabs>
            </w:pPr>
            <w:r>
              <w:t>Description</w:t>
            </w:r>
          </w:p>
        </w:tc>
        <w:tc>
          <w:tcPr>
            <w:tcW w:w="7820" w:type="dxa"/>
          </w:tcPr>
          <w:p w14:paraId="18239AAB"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22CF7" w14:paraId="7AF14CE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9FF5C27" w14:textId="77777777" w:rsidR="00B22CF7" w:rsidRDefault="00B22CF7" w:rsidP="00223008">
            <w:pPr>
              <w:tabs>
                <w:tab w:val="left" w:pos="4192"/>
                <w:tab w:val="left" w:pos="8137"/>
                <w:tab w:val="left" w:pos="9838"/>
              </w:tabs>
            </w:pPr>
            <w:r>
              <w:t>Type</w:t>
            </w:r>
          </w:p>
        </w:tc>
        <w:tc>
          <w:tcPr>
            <w:tcW w:w="7820" w:type="dxa"/>
          </w:tcPr>
          <w:p w14:paraId="647F190F" w14:textId="77777777" w:rsidR="00B22CF7" w:rsidRDefault="00B22CF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22CF7" w14:paraId="0CF9F5D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62149AA" w14:textId="77777777" w:rsidR="00B22CF7" w:rsidRDefault="00B22CF7" w:rsidP="00223008">
            <w:pPr>
              <w:tabs>
                <w:tab w:val="left" w:pos="4192"/>
                <w:tab w:val="left" w:pos="8137"/>
                <w:tab w:val="left" w:pos="9838"/>
              </w:tabs>
            </w:pPr>
            <w:r>
              <w:t>Fix</w:t>
            </w:r>
          </w:p>
        </w:tc>
        <w:tc>
          <w:tcPr>
            <w:tcW w:w="7820" w:type="dxa"/>
          </w:tcPr>
          <w:p w14:paraId="1613B456"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2A7FDE6" w14:textId="1D213B9B" w:rsidR="00836347" w:rsidRDefault="005A0FD8" w:rsidP="008905BF">
      <w:pPr>
        <w:pStyle w:val="Heading3"/>
      </w:pPr>
      <w:r>
        <w:t xml:space="preserve">TEST ID: </w:t>
      </w:r>
      <w:r w:rsidR="00836347">
        <w:t>CM_002</w:t>
      </w:r>
    </w:p>
    <w:tbl>
      <w:tblPr>
        <w:tblStyle w:val="GridTable5Dark-Accent5"/>
        <w:tblW w:w="0" w:type="auto"/>
        <w:tblLook w:val="04A0" w:firstRow="1" w:lastRow="0" w:firstColumn="1" w:lastColumn="0" w:noHBand="0" w:noVBand="1"/>
      </w:tblPr>
      <w:tblGrid>
        <w:gridCol w:w="1427"/>
        <w:gridCol w:w="7820"/>
      </w:tblGrid>
      <w:tr w:rsidR="00836347" w14:paraId="45A690D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1C42351" w14:textId="77777777" w:rsidR="00836347" w:rsidRDefault="00836347" w:rsidP="00223008">
            <w:pPr>
              <w:tabs>
                <w:tab w:val="left" w:pos="4192"/>
                <w:tab w:val="left" w:pos="8137"/>
                <w:tab w:val="left" w:pos="9838"/>
              </w:tabs>
            </w:pPr>
            <w:r>
              <w:t>Summary</w:t>
            </w:r>
          </w:p>
        </w:tc>
        <w:tc>
          <w:tcPr>
            <w:tcW w:w="7820" w:type="dxa"/>
          </w:tcPr>
          <w:p w14:paraId="6C8BAE31" w14:textId="2E228FDC" w:rsidR="00836347" w:rsidRDefault="0083634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167032">
              <w:t>cm_transaction w/ data_checking cm_trans_status_history row</w:t>
            </w:r>
          </w:p>
        </w:tc>
      </w:tr>
      <w:tr w:rsidR="00836347" w14:paraId="53CC1B3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20FC933" w14:textId="77777777" w:rsidR="00836347" w:rsidRDefault="00836347" w:rsidP="00223008">
            <w:pPr>
              <w:tabs>
                <w:tab w:val="left" w:pos="4192"/>
                <w:tab w:val="left" w:pos="8137"/>
                <w:tab w:val="left" w:pos="9838"/>
              </w:tabs>
            </w:pPr>
            <w:r>
              <w:t>Description</w:t>
            </w:r>
          </w:p>
        </w:tc>
        <w:tc>
          <w:tcPr>
            <w:tcW w:w="7820" w:type="dxa"/>
          </w:tcPr>
          <w:p w14:paraId="52A66060"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36347" w14:paraId="6C777F1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83CECBD" w14:textId="77777777" w:rsidR="00836347" w:rsidRDefault="00836347" w:rsidP="00223008">
            <w:pPr>
              <w:tabs>
                <w:tab w:val="left" w:pos="4192"/>
                <w:tab w:val="left" w:pos="8137"/>
                <w:tab w:val="left" w:pos="9838"/>
              </w:tabs>
            </w:pPr>
            <w:r>
              <w:t>Type</w:t>
            </w:r>
          </w:p>
        </w:tc>
        <w:tc>
          <w:tcPr>
            <w:tcW w:w="7820" w:type="dxa"/>
          </w:tcPr>
          <w:p w14:paraId="3452EDBF" w14:textId="77777777" w:rsidR="00836347" w:rsidRDefault="0083634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36347" w14:paraId="538D62E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F548DB8" w14:textId="77777777" w:rsidR="00836347" w:rsidRDefault="00836347" w:rsidP="00223008">
            <w:pPr>
              <w:tabs>
                <w:tab w:val="left" w:pos="4192"/>
                <w:tab w:val="left" w:pos="8137"/>
                <w:tab w:val="left" w:pos="9838"/>
              </w:tabs>
            </w:pPr>
            <w:r>
              <w:t>Fix</w:t>
            </w:r>
          </w:p>
        </w:tc>
        <w:tc>
          <w:tcPr>
            <w:tcW w:w="7820" w:type="dxa"/>
          </w:tcPr>
          <w:p w14:paraId="29CDB45F"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0CFC8E5" w14:textId="1EF869AD" w:rsidR="00836347" w:rsidRDefault="005A0FD8" w:rsidP="008905BF">
      <w:pPr>
        <w:pStyle w:val="Heading3"/>
      </w:pPr>
      <w:r>
        <w:lastRenderedPageBreak/>
        <w:t xml:space="preserve">TEST ID: </w:t>
      </w:r>
      <w:r w:rsidR="00836347">
        <w:t>CM_003</w:t>
      </w:r>
    </w:p>
    <w:tbl>
      <w:tblPr>
        <w:tblStyle w:val="GridTable5Dark-Accent5"/>
        <w:tblW w:w="0" w:type="auto"/>
        <w:tblLook w:val="04A0" w:firstRow="1" w:lastRow="0" w:firstColumn="1" w:lastColumn="0" w:noHBand="0" w:noVBand="1"/>
      </w:tblPr>
      <w:tblGrid>
        <w:gridCol w:w="1427"/>
        <w:gridCol w:w="7820"/>
      </w:tblGrid>
      <w:tr w:rsidR="00836347" w14:paraId="6443C21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E5AD893" w14:textId="77777777" w:rsidR="00836347" w:rsidRDefault="00836347" w:rsidP="00223008">
            <w:pPr>
              <w:tabs>
                <w:tab w:val="left" w:pos="4192"/>
                <w:tab w:val="left" w:pos="8137"/>
                <w:tab w:val="left" w:pos="9838"/>
              </w:tabs>
            </w:pPr>
            <w:r>
              <w:t>Summary</w:t>
            </w:r>
          </w:p>
        </w:tc>
        <w:tc>
          <w:tcPr>
            <w:tcW w:w="7820" w:type="dxa"/>
          </w:tcPr>
          <w:p w14:paraId="0E336203" w14:textId="0D1ECC93" w:rsidR="00836347" w:rsidRDefault="0083634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167032">
              <w:t>cm_transaction w/ missing  cm_trans_status_history row</w:t>
            </w:r>
          </w:p>
        </w:tc>
      </w:tr>
      <w:tr w:rsidR="00836347" w14:paraId="7F6A8A7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78C9C4" w14:textId="77777777" w:rsidR="00836347" w:rsidRDefault="00836347" w:rsidP="00223008">
            <w:pPr>
              <w:tabs>
                <w:tab w:val="left" w:pos="4192"/>
                <w:tab w:val="left" w:pos="8137"/>
                <w:tab w:val="left" w:pos="9838"/>
              </w:tabs>
            </w:pPr>
            <w:r>
              <w:t>Description</w:t>
            </w:r>
          </w:p>
        </w:tc>
        <w:tc>
          <w:tcPr>
            <w:tcW w:w="7820" w:type="dxa"/>
          </w:tcPr>
          <w:p w14:paraId="32E11189"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36347" w14:paraId="37DD895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54FAF75" w14:textId="77777777" w:rsidR="00836347" w:rsidRDefault="00836347" w:rsidP="00223008">
            <w:pPr>
              <w:tabs>
                <w:tab w:val="left" w:pos="4192"/>
                <w:tab w:val="left" w:pos="8137"/>
                <w:tab w:val="left" w:pos="9838"/>
              </w:tabs>
            </w:pPr>
            <w:r>
              <w:t>Type</w:t>
            </w:r>
          </w:p>
        </w:tc>
        <w:tc>
          <w:tcPr>
            <w:tcW w:w="7820" w:type="dxa"/>
          </w:tcPr>
          <w:p w14:paraId="4D0AF172" w14:textId="77777777" w:rsidR="00836347" w:rsidRDefault="0083634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36347" w14:paraId="2D51445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8EBA4A7" w14:textId="77777777" w:rsidR="00836347" w:rsidRDefault="00836347" w:rsidP="00223008">
            <w:pPr>
              <w:tabs>
                <w:tab w:val="left" w:pos="4192"/>
                <w:tab w:val="left" w:pos="8137"/>
                <w:tab w:val="left" w:pos="9838"/>
              </w:tabs>
            </w:pPr>
            <w:r>
              <w:t>Fix</w:t>
            </w:r>
          </w:p>
        </w:tc>
        <w:tc>
          <w:tcPr>
            <w:tcW w:w="7820" w:type="dxa"/>
          </w:tcPr>
          <w:p w14:paraId="13187BC7"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BAEA4E4" w14:textId="3AFAC673" w:rsidR="00836347" w:rsidRDefault="005A0FD8" w:rsidP="008905BF">
      <w:pPr>
        <w:pStyle w:val="Heading3"/>
      </w:pPr>
      <w:r>
        <w:t xml:space="preserve">TEST ID: </w:t>
      </w:r>
      <w:r w:rsidR="00836347">
        <w:t>CM_004</w:t>
      </w:r>
    </w:p>
    <w:tbl>
      <w:tblPr>
        <w:tblStyle w:val="GridTable5Dark-Accent5"/>
        <w:tblW w:w="0" w:type="auto"/>
        <w:tblLook w:val="04A0" w:firstRow="1" w:lastRow="0" w:firstColumn="1" w:lastColumn="0" w:noHBand="0" w:noVBand="1"/>
      </w:tblPr>
      <w:tblGrid>
        <w:gridCol w:w="1427"/>
        <w:gridCol w:w="7820"/>
      </w:tblGrid>
      <w:tr w:rsidR="00836347" w14:paraId="75F2541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5F88423" w14:textId="77777777" w:rsidR="00836347" w:rsidRDefault="00836347" w:rsidP="00223008">
            <w:pPr>
              <w:tabs>
                <w:tab w:val="left" w:pos="4192"/>
                <w:tab w:val="left" w:pos="8137"/>
                <w:tab w:val="left" w:pos="9838"/>
              </w:tabs>
            </w:pPr>
            <w:r>
              <w:t>Summary</w:t>
            </w:r>
          </w:p>
        </w:tc>
        <w:tc>
          <w:tcPr>
            <w:tcW w:w="7820" w:type="dxa"/>
          </w:tcPr>
          <w:p w14:paraId="19F20D3B" w14:textId="634DA15A" w:rsidR="00836347" w:rsidRDefault="0083634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947995">
              <w:t xml:space="preserve">cm_transaction w/o matching </w:t>
            </w:r>
            <w:r w:rsidR="00B44274">
              <w:t>CM_TRANSACTION_DETAIL</w:t>
            </w:r>
            <w:r w:rsidRPr="00947995">
              <w:t xml:space="preserve"> row</w:t>
            </w:r>
          </w:p>
        </w:tc>
      </w:tr>
      <w:tr w:rsidR="00836347" w14:paraId="166B02C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C90F761" w14:textId="77777777" w:rsidR="00836347" w:rsidRDefault="00836347" w:rsidP="00223008">
            <w:pPr>
              <w:tabs>
                <w:tab w:val="left" w:pos="4192"/>
                <w:tab w:val="left" w:pos="8137"/>
                <w:tab w:val="left" w:pos="9838"/>
              </w:tabs>
            </w:pPr>
            <w:r>
              <w:t>Description</w:t>
            </w:r>
          </w:p>
        </w:tc>
        <w:tc>
          <w:tcPr>
            <w:tcW w:w="7820" w:type="dxa"/>
          </w:tcPr>
          <w:p w14:paraId="106F3C5A"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36347" w14:paraId="65C61A4D"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255EA47" w14:textId="77777777" w:rsidR="00836347" w:rsidRDefault="00836347" w:rsidP="00223008">
            <w:pPr>
              <w:tabs>
                <w:tab w:val="left" w:pos="4192"/>
                <w:tab w:val="left" w:pos="8137"/>
                <w:tab w:val="left" w:pos="9838"/>
              </w:tabs>
            </w:pPr>
            <w:r>
              <w:t>Type</w:t>
            </w:r>
          </w:p>
        </w:tc>
        <w:tc>
          <w:tcPr>
            <w:tcW w:w="7820" w:type="dxa"/>
          </w:tcPr>
          <w:p w14:paraId="55096DCC" w14:textId="77777777" w:rsidR="00836347" w:rsidRDefault="0083634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36347" w14:paraId="2B27764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BEBEB17" w14:textId="77777777" w:rsidR="00836347" w:rsidRDefault="00836347" w:rsidP="00223008">
            <w:pPr>
              <w:tabs>
                <w:tab w:val="left" w:pos="4192"/>
                <w:tab w:val="left" w:pos="8137"/>
                <w:tab w:val="left" w:pos="9838"/>
              </w:tabs>
            </w:pPr>
            <w:r>
              <w:t>Fix</w:t>
            </w:r>
          </w:p>
        </w:tc>
        <w:tc>
          <w:tcPr>
            <w:tcW w:w="7820" w:type="dxa"/>
          </w:tcPr>
          <w:p w14:paraId="24A6B982"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B4C56AF" w14:textId="419BF0E2" w:rsidR="004B225B" w:rsidRDefault="005A0FD8" w:rsidP="008905BF">
      <w:pPr>
        <w:pStyle w:val="Heading3"/>
      </w:pPr>
      <w:r>
        <w:t xml:space="preserve">TEST ID: </w:t>
      </w:r>
      <w:r w:rsidR="004B225B">
        <w:t>CM_005</w:t>
      </w:r>
    </w:p>
    <w:tbl>
      <w:tblPr>
        <w:tblStyle w:val="GridTable5Dark-Accent5"/>
        <w:tblW w:w="0" w:type="auto"/>
        <w:tblLook w:val="04A0" w:firstRow="1" w:lastRow="0" w:firstColumn="1" w:lastColumn="0" w:noHBand="0" w:noVBand="1"/>
      </w:tblPr>
      <w:tblGrid>
        <w:gridCol w:w="1427"/>
        <w:gridCol w:w="7820"/>
      </w:tblGrid>
      <w:tr w:rsidR="004B225B" w14:paraId="79FD084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AA66BF0" w14:textId="77777777" w:rsidR="004B225B" w:rsidRDefault="004B225B" w:rsidP="00223008">
            <w:pPr>
              <w:tabs>
                <w:tab w:val="left" w:pos="4192"/>
                <w:tab w:val="left" w:pos="8137"/>
                <w:tab w:val="left" w:pos="9838"/>
              </w:tabs>
            </w:pPr>
            <w:r>
              <w:t>Summary</w:t>
            </w:r>
          </w:p>
        </w:tc>
        <w:tc>
          <w:tcPr>
            <w:tcW w:w="7820" w:type="dxa"/>
          </w:tcPr>
          <w:p w14:paraId="1D87B37A" w14:textId="22DE97A2"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E46773">
              <w:t>cm_transaction where trans_amt &lt;&gt; sum amount on det row</w:t>
            </w:r>
          </w:p>
        </w:tc>
      </w:tr>
      <w:tr w:rsidR="004B225B" w14:paraId="3137685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B32F456" w14:textId="77777777" w:rsidR="004B225B" w:rsidRDefault="004B225B" w:rsidP="00223008">
            <w:pPr>
              <w:tabs>
                <w:tab w:val="left" w:pos="4192"/>
                <w:tab w:val="left" w:pos="8137"/>
                <w:tab w:val="left" w:pos="9838"/>
              </w:tabs>
            </w:pPr>
            <w:r>
              <w:t>Description</w:t>
            </w:r>
          </w:p>
        </w:tc>
        <w:tc>
          <w:tcPr>
            <w:tcW w:w="7820" w:type="dxa"/>
          </w:tcPr>
          <w:p w14:paraId="6CD48D23"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3CE86AE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5AA5F05" w14:textId="77777777" w:rsidR="004B225B" w:rsidRDefault="004B225B" w:rsidP="00223008">
            <w:pPr>
              <w:tabs>
                <w:tab w:val="left" w:pos="4192"/>
                <w:tab w:val="left" w:pos="8137"/>
                <w:tab w:val="left" w:pos="9838"/>
              </w:tabs>
            </w:pPr>
            <w:r>
              <w:t>Type</w:t>
            </w:r>
          </w:p>
        </w:tc>
        <w:tc>
          <w:tcPr>
            <w:tcW w:w="7820" w:type="dxa"/>
          </w:tcPr>
          <w:p w14:paraId="640C09FF"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644DD0F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B5A1601" w14:textId="77777777" w:rsidR="004B225B" w:rsidRDefault="004B225B" w:rsidP="00223008">
            <w:pPr>
              <w:tabs>
                <w:tab w:val="left" w:pos="4192"/>
                <w:tab w:val="left" w:pos="8137"/>
                <w:tab w:val="left" w:pos="9838"/>
              </w:tabs>
            </w:pPr>
            <w:r>
              <w:t>Fix</w:t>
            </w:r>
          </w:p>
        </w:tc>
        <w:tc>
          <w:tcPr>
            <w:tcW w:w="7820" w:type="dxa"/>
          </w:tcPr>
          <w:p w14:paraId="0A0B0865"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6366FEE" w14:textId="1674F668" w:rsidR="004B225B" w:rsidRDefault="005A0FD8" w:rsidP="008905BF">
      <w:pPr>
        <w:pStyle w:val="Heading3"/>
      </w:pPr>
      <w:r>
        <w:t xml:space="preserve">TEST ID: </w:t>
      </w:r>
      <w:r w:rsidR="004B225B">
        <w:t>CM_006</w:t>
      </w:r>
    </w:p>
    <w:tbl>
      <w:tblPr>
        <w:tblStyle w:val="GridTable5Dark-Accent5"/>
        <w:tblW w:w="0" w:type="auto"/>
        <w:tblLook w:val="04A0" w:firstRow="1" w:lastRow="0" w:firstColumn="1" w:lastColumn="0" w:noHBand="0" w:noVBand="1"/>
      </w:tblPr>
      <w:tblGrid>
        <w:gridCol w:w="1427"/>
        <w:gridCol w:w="7820"/>
      </w:tblGrid>
      <w:tr w:rsidR="004B225B" w14:paraId="54336CCF"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170AE8A" w14:textId="77777777" w:rsidR="004B225B" w:rsidRDefault="004B225B" w:rsidP="00223008">
            <w:pPr>
              <w:tabs>
                <w:tab w:val="left" w:pos="4192"/>
                <w:tab w:val="left" w:pos="8137"/>
                <w:tab w:val="left" w:pos="9838"/>
              </w:tabs>
            </w:pPr>
            <w:r>
              <w:t>Summary</w:t>
            </w:r>
          </w:p>
        </w:tc>
        <w:tc>
          <w:tcPr>
            <w:tcW w:w="7820" w:type="dxa"/>
          </w:tcPr>
          <w:p w14:paraId="1AE4BD00" w14:textId="2F5BEE01"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txn dtl rows where the txn claim differs from CIX claim</w:t>
            </w:r>
          </w:p>
        </w:tc>
      </w:tr>
      <w:tr w:rsidR="004B225B" w14:paraId="5AF7A62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E229CC" w14:textId="77777777" w:rsidR="004B225B" w:rsidRDefault="004B225B" w:rsidP="00223008">
            <w:pPr>
              <w:tabs>
                <w:tab w:val="left" w:pos="4192"/>
                <w:tab w:val="left" w:pos="8137"/>
                <w:tab w:val="left" w:pos="9838"/>
              </w:tabs>
            </w:pPr>
            <w:r>
              <w:t>Description</w:t>
            </w:r>
          </w:p>
        </w:tc>
        <w:tc>
          <w:tcPr>
            <w:tcW w:w="7820" w:type="dxa"/>
          </w:tcPr>
          <w:p w14:paraId="266A66D4"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3307D1D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9AF4ABD" w14:textId="77777777" w:rsidR="004B225B" w:rsidRDefault="004B225B" w:rsidP="00223008">
            <w:pPr>
              <w:tabs>
                <w:tab w:val="left" w:pos="4192"/>
                <w:tab w:val="left" w:pos="8137"/>
                <w:tab w:val="left" w:pos="9838"/>
              </w:tabs>
            </w:pPr>
            <w:r>
              <w:t>Type</w:t>
            </w:r>
          </w:p>
        </w:tc>
        <w:tc>
          <w:tcPr>
            <w:tcW w:w="7820" w:type="dxa"/>
          </w:tcPr>
          <w:p w14:paraId="04D3238F"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52050BE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E09AAA6" w14:textId="77777777" w:rsidR="004B225B" w:rsidRDefault="004B225B" w:rsidP="00223008">
            <w:pPr>
              <w:tabs>
                <w:tab w:val="left" w:pos="4192"/>
                <w:tab w:val="left" w:pos="8137"/>
                <w:tab w:val="left" w:pos="9838"/>
              </w:tabs>
            </w:pPr>
            <w:r>
              <w:t>Fix</w:t>
            </w:r>
          </w:p>
        </w:tc>
        <w:tc>
          <w:tcPr>
            <w:tcW w:w="7820" w:type="dxa"/>
          </w:tcPr>
          <w:p w14:paraId="63E48D13"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726538F" w14:textId="201DA144" w:rsidR="004B225B" w:rsidRDefault="005A0FD8" w:rsidP="008905BF">
      <w:pPr>
        <w:pStyle w:val="Heading3"/>
      </w:pPr>
      <w:r>
        <w:lastRenderedPageBreak/>
        <w:t xml:space="preserve">TEST ID: </w:t>
      </w:r>
      <w:r w:rsidR="004B225B">
        <w:t>CM_007</w:t>
      </w:r>
    </w:p>
    <w:tbl>
      <w:tblPr>
        <w:tblStyle w:val="GridTable5Dark-Accent5"/>
        <w:tblW w:w="0" w:type="auto"/>
        <w:tblLook w:val="04A0" w:firstRow="1" w:lastRow="0" w:firstColumn="1" w:lastColumn="0" w:noHBand="0" w:noVBand="1"/>
      </w:tblPr>
      <w:tblGrid>
        <w:gridCol w:w="1427"/>
        <w:gridCol w:w="7820"/>
      </w:tblGrid>
      <w:tr w:rsidR="004B225B" w14:paraId="6C47377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460875E" w14:textId="77777777" w:rsidR="004B225B" w:rsidRDefault="004B225B" w:rsidP="00223008">
            <w:pPr>
              <w:tabs>
                <w:tab w:val="left" w:pos="4192"/>
                <w:tab w:val="left" w:pos="8137"/>
                <w:tab w:val="left" w:pos="9838"/>
              </w:tabs>
            </w:pPr>
            <w:r>
              <w:t>Summary</w:t>
            </w:r>
          </w:p>
        </w:tc>
        <w:tc>
          <w:tcPr>
            <w:tcW w:w="7820" w:type="dxa"/>
          </w:tcPr>
          <w:p w14:paraId="5635E2B6" w14:textId="354A6B45"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entity_role roles where entity fk is not on entity table</w:t>
            </w:r>
          </w:p>
        </w:tc>
      </w:tr>
      <w:tr w:rsidR="004B225B" w14:paraId="6CF44E9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32861F3" w14:textId="77777777" w:rsidR="004B225B" w:rsidRDefault="004B225B" w:rsidP="00223008">
            <w:pPr>
              <w:tabs>
                <w:tab w:val="left" w:pos="4192"/>
                <w:tab w:val="left" w:pos="8137"/>
                <w:tab w:val="left" w:pos="9838"/>
              </w:tabs>
            </w:pPr>
            <w:r>
              <w:t>Description</w:t>
            </w:r>
          </w:p>
        </w:tc>
        <w:tc>
          <w:tcPr>
            <w:tcW w:w="7820" w:type="dxa"/>
          </w:tcPr>
          <w:p w14:paraId="3F4248EC"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5D928FB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376F06E" w14:textId="77777777" w:rsidR="004B225B" w:rsidRDefault="004B225B" w:rsidP="00223008">
            <w:pPr>
              <w:tabs>
                <w:tab w:val="left" w:pos="4192"/>
                <w:tab w:val="left" w:pos="8137"/>
                <w:tab w:val="left" w:pos="9838"/>
              </w:tabs>
            </w:pPr>
            <w:r>
              <w:t>Type</w:t>
            </w:r>
          </w:p>
        </w:tc>
        <w:tc>
          <w:tcPr>
            <w:tcW w:w="7820" w:type="dxa"/>
          </w:tcPr>
          <w:p w14:paraId="34F2B18F"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6880A5C1"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A9F63D9" w14:textId="77777777" w:rsidR="004B225B" w:rsidRDefault="004B225B" w:rsidP="00223008">
            <w:pPr>
              <w:tabs>
                <w:tab w:val="left" w:pos="4192"/>
                <w:tab w:val="left" w:pos="8137"/>
                <w:tab w:val="left" w:pos="9838"/>
              </w:tabs>
            </w:pPr>
            <w:r>
              <w:t>Fix</w:t>
            </w:r>
          </w:p>
        </w:tc>
        <w:tc>
          <w:tcPr>
            <w:tcW w:w="7820" w:type="dxa"/>
          </w:tcPr>
          <w:p w14:paraId="2FC660E9"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2D28030" w14:textId="2A55944D" w:rsidR="004B225B" w:rsidRDefault="00AF229D" w:rsidP="008905BF">
      <w:pPr>
        <w:pStyle w:val="Heading3"/>
      </w:pPr>
      <w:r>
        <w:t xml:space="preserve">TEST ID: </w:t>
      </w:r>
      <w:r w:rsidR="004B225B">
        <w:t>CM_008</w:t>
      </w:r>
    </w:p>
    <w:tbl>
      <w:tblPr>
        <w:tblStyle w:val="GridTable5Dark-Accent5"/>
        <w:tblW w:w="0" w:type="auto"/>
        <w:tblLook w:val="04A0" w:firstRow="1" w:lastRow="0" w:firstColumn="1" w:lastColumn="0" w:noHBand="0" w:noVBand="1"/>
      </w:tblPr>
      <w:tblGrid>
        <w:gridCol w:w="1427"/>
        <w:gridCol w:w="7820"/>
      </w:tblGrid>
      <w:tr w:rsidR="004B225B" w14:paraId="4CFD265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8C53FA" w14:textId="77777777" w:rsidR="004B225B" w:rsidRDefault="004B225B" w:rsidP="00223008">
            <w:pPr>
              <w:tabs>
                <w:tab w:val="left" w:pos="4192"/>
                <w:tab w:val="left" w:pos="8137"/>
                <w:tab w:val="left" w:pos="9838"/>
              </w:tabs>
            </w:pPr>
            <w:r>
              <w:t>Summary</w:t>
            </w:r>
          </w:p>
        </w:tc>
        <w:tc>
          <w:tcPr>
            <w:tcW w:w="7820" w:type="dxa"/>
          </w:tcPr>
          <w:p w14:paraId="027E93EA" w14:textId="3CF33D94"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claimant rows where entity role not on entity role table</w:t>
            </w:r>
          </w:p>
        </w:tc>
      </w:tr>
      <w:tr w:rsidR="004B225B" w14:paraId="682CCF5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6B3AEA5" w14:textId="77777777" w:rsidR="004B225B" w:rsidRDefault="004B225B" w:rsidP="00223008">
            <w:pPr>
              <w:tabs>
                <w:tab w:val="left" w:pos="4192"/>
                <w:tab w:val="left" w:pos="8137"/>
                <w:tab w:val="left" w:pos="9838"/>
              </w:tabs>
            </w:pPr>
            <w:r>
              <w:t>Description</w:t>
            </w:r>
          </w:p>
        </w:tc>
        <w:tc>
          <w:tcPr>
            <w:tcW w:w="7820" w:type="dxa"/>
          </w:tcPr>
          <w:p w14:paraId="563FC9C8"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119782F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A1AA2E8" w14:textId="77777777" w:rsidR="004B225B" w:rsidRDefault="004B225B" w:rsidP="00223008">
            <w:pPr>
              <w:tabs>
                <w:tab w:val="left" w:pos="4192"/>
                <w:tab w:val="left" w:pos="8137"/>
                <w:tab w:val="left" w:pos="9838"/>
              </w:tabs>
            </w:pPr>
            <w:r>
              <w:t>Type</w:t>
            </w:r>
          </w:p>
        </w:tc>
        <w:tc>
          <w:tcPr>
            <w:tcW w:w="7820" w:type="dxa"/>
          </w:tcPr>
          <w:p w14:paraId="0AE86C83"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087072E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C88A328" w14:textId="77777777" w:rsidR="004B225B" w:rsidRDefault="004B225B" w:rsidP="00223008">
            <w:pPr>
              <w:tabs>
                <w:tab w:val="left" w:pos="4192"/>
                <w:tab w:val="left" w:pos="8137"/>
                <w:tab w:val="left" w:pos="9838"/>
              </w:tabs>
            </w:pPr>
            <w:r>
              <w:t>Fix</w:t>
            </w:r>
          </w:p>
        </w:tc>
        <w:tc>
          <w:tcPr>
            <w:tcW w:w="7820" w:type="dxa"/>
          </w:tcPr>
          <w:p w14:paraId="20E83CC7"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E22A7AA" w14:textId="30270DF6" w:rsidR="004B225B" w:rsidRDefault="00AF229D" w:rsidP="008905BF">
      <w:pPr>
        <w:pStyle w:val="Heading3"/>
      </w:pPr>
      <w:r>
        <w:t xml:space="preserve">TEST ID: </w:t>
      </w:r>
      <w:r w:rsidR="004B225B">
        <w:t>CM_009</w:t>
      </w:r>
    </w:p>
    <w:tbl>
      <w:tblPr>
        <w:tblStyle w:val="GridTable5Dark-Accent5"/>
        <w:tblW w:w="0" w:type="auto"/>
        <w:tblLook w:val="04A0" w:firstRow="1" w:lastRow="0" w:firstColumn="1" w:lastColumn="0" w:noHBand="0" w:noVBand="1"/>
      </w:tblPr>
      <w:tblGrid>
        <w:gridCol w:w="1427"/>
        <w:gridCol w:w="7820"/>
      </w:tblGrid>
      <w:tr w:rsidR="004B225B" w14:paraId="572D8AF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286EEDC" w14:textId="77777777" w:rsidR="004B225B" w:rsidRDefault="004B225B" w:rsidP="00223008">
            <w:pPr>
              <w:tabs>
                <w:tab w:val="left" w:pos="4192"/>
                <w:tab w:val="left" w:pos="8137"/>
                <w:tab w:val="left" w:pos="9838"/>
              </w:tabs>
            </w:pPr>
            <w:r>
              <w:t>Summary</w:t>
            </w:r>
          </w:p>
        </w:tc>
        <w:tc>
          <w:tcPr>
            <w:tcW w:w="7820" w:type="dxa"/>
          </w:tcPr>
          <w:p w14:paraId="6D866069" w14:textId="62008CE0"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claim_insured rows where entity role not on entity role table</w:t>
            </w:r>
          </w:p>
        </w:tc>
      </w:tr>
      <w:tr w:rsidR="004B225B" w14:paraId="26AF8C3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938F216" w14:textId="77777777" w:rsidR="004B225B" w:rsidRDefault="004B225B" w:rsidP="00223008">
            <w:pPr>
              <w:tabs>
                <w:tab w:val="left" w:pos="4192"/>
                <w:tab w:val="left" w:pos="8137"/>
                <w:tab w:val="left" w:pos="9838"/>
              </w:tabs>
            </w:pPr>
            <w:r>
              <w:t>Description</w:t>
            </w:r>
          </w:p>
        </w:tc>
        <w:tc>
          <w:tcPr>
            <w:tcW w:w="7820" w:type="dxa"/>
          </w:tcPr>
          <w:p w14:paraId="68ABECFD"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2224BC0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7A1E4F4" w14:textId="77777777" w:rsidR="004B225B" w:rsidRDefault="004B225B" w:rsidP="00223008">
            <w:pPr>
              <w:tabs>
                <w:tab w:val="left" w:pos="4192"/>
                <w:tab w:val="left" w:pos="8137"/>
                <w:tab w:val="left" w:pos="9838"/>
              </w:tabs>
            </w:pPr>
            <w:r>
              <w:t>Type</w:t>
            </w:r>
          </w:p>
        </w:tc>
        <w:tc>
          <w:tcPr>
            <w:tcW w:w="7820" w:type="dxa"/>
          </w:tcPr>
          <w:p w14:paraId="58D94479"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38F71BA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64D81B3" w14:textId="77777777" w:rsidR="004B225B" w:rsidRDefault="004B225B" w:rsidP="00223008">
            <w:pPr>
              <w:tabs>
                <w:tab w:val="left" w:pos="4192"/>
                <w:tab w:val="left" w:pos="8137"/>
                <w:tab w:val="left" w:pos="9838"/>
              </w:tabs>
            </w:pPr>
            <w:r>
              <w:t>Fix</w:t>
            </w:r>
          </w:p>
        </w:tc>
        <w:tc>
          <w:tcPr>
            <w:tcW w:w="7820" w:type="dxa"/>
          </w:tcPr>
          <w:p w14:paraId="16759C3A"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4B34E72" w14:textId="654F74DA" w:rsidR="00B75AB5" w:rsidRDefault="00AF229D" w:rsidP="008905BF">
      <w:pPr>
        <w:pStyle w:val="Heading3"/>
      </w:pPr>
      <w:r>
        <w:t xml:space="preserve">TEST ID: </w:t>
      </w:r>
      <w:r w:rsidR="00B75AB5">
        <w:t>CM_010</w:t>
      </w:r>
    </w:p>
    <w:tbl>
      <w:tblPr>
        <w:tblStyle w:val="GridTable5Dark-Accent5"/>
        <w:tblW w:w="0" w:type="auto"/>
        <w:tblLook w:val="04A0" w:firstRow="1" w:lastRow="0" w:firstColumn="1" w:lastColumn="0" w:noHBand="0" w:noVBand="1"/>
      </w:tblPr>
      <w:tblGrid>
        <w:gridCol w:w="1427"/>
        <w:gridCol w:w="7820"/>
      </w:tblGrid>
      <w:tr w:rsidR="00B75AB5" w14:paraId="75D55AC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DD548C7" w14:textId="77777777" w:rsidR="00B75AB5" w:rsidRDefault="00B75AB5" w:rsidP="00223008">
            <w:pPr>
              <w:tabs>
                <w:tab w:val="left" w:pos="4192"/>
                <w:tab w:val="left" w:pos="8137"/>
                <w:tab w:val="left" w:pos="9838"/>
              </w:tabs>
            </w:pPr>
            <w:r>
              <w:t>Summary</w:t>
            </w:r>
          </w:p>
        </w:tc>
        <w:tc>
          <w:tcPr>
            <w:tcW w:w="7820" w:type="dxa"/>
          </w:tcPr>
          <w:p w14:paraId="6A55BA34" w14:textId="26434170" w:rsidR="00B75AB5" w:rsidRDefault="00B75AB5"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CIX rows where claim_insured_fk does not exist</w:t>
            </w:r>
          </w:p>
        </w:tc>
      </w:tr>
      <w:tr w:rsidR="00B75AB5" w14:paraId="489FF6A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5081767" w14:textId="77777777" w:rsidR="00B75AB5" w:rsidRDefault="00B75AB5" w:rsidP="00223008">
            <w:pPr>
              <w:tabs>
                <w:tab w:val="left" w:pos="4192"/>
                <w:tab w:val="left" w:pos="8137"/>
                <w:tab w:val="left" w:pos="9838"/>
              </w:tabs>
            </w:pPr>
            <w:r>
              <w:t>Description</w:t>
            </w:r>
          </w:p>
        </w:tc>
        <w:tc>
          <w:tcPr>
            <w:tcW w:w="7820" w:type="dxa"/>
          </w:tcPr>
          <w:p w14:paraId="72768A2E" w14:textId="77777777" w:rsidR="00B75AB5" w:rsidRDefault="00B75AB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75AB5" w14:paraId="026F05F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BC64CE5" w14:textId="77777777" w:rsidR="00B75AB5" w:rsidRDefault="00B75AB5" w:rsidP="00223008">
            <w:pPr>
              <w:tabs>
                <w:tab w:val="left" w:pos="4192"/>
                <w:tab w:val="left" w:pos="8137"/>
                <w:tab w:val="left" w:pos="9838"/>
              </w:tabs>
            </w:pPr>
            <w:r>
              <w:t>Type</w:t>
            </w:r>
          </w:p>
        </w:tc>
        <w:tc>
          <w:tcPr>
            <w:tcW w:w="7820" w:type="dxa"/>
          </w:tcPr>
          <w:p w14:paraId="4180BA11" w14:textId="77777777" w:rsidR="00B75AB5" w:rsidRDefault="00B75AB5"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75AB5" w14:paraId="14D9906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8442B11" w14:textId="77777777" w:rsidR="00B75AB5" w:rsidRDefault="00B75AB5" w:rsidP="00223008">
            <w:pPr>
              <w:tabs>
                <w:tab w:val="left" w:pos="4192"/>
                <w:tab w:val="left" w:pos="8137"/>
                <w:tab w:val="left" w:pos="9838"/>
              </w:tabs>
            </w:pPr>
            <w:r>
              <w:t>Fix</w:t>
            </w:r>
          </w:p>
        </w:tc>
        <w:tc>
          <w:tcPr>
            <w:tcW w:w="7820" w:type="dxa"/>
          </w:tcPr>
          <w:p w14:paraId="6A352BAE" w14:textId="77777777" w:rsidR="00B75AB5" w:rsidRDefault="00B75AB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1464B48" w14:textId="3442AAE9" w:rsidR="00B75AB5" w:rsidRDefault="00AF229D" w:rsidP="008905BF">
      <w:pPr>
        <w:pStyle w:val="Heading3"/>
      </w:pPr>
      <w:r>
        <w:lastRenderedPageBreak/>
        <w:t xml:space="preserve">TEST ID: </w:t>
      </w:r>
      <w:r w:rsidR="00B75AB5">
        <w:t>CM_011</w:t>
      </w:r>
    </w:p>
    <w:tbl>
      <w:tblPr>
        <w:tblStyle w:val="GridTable5Dark-Accent5"/>
        <w:tblW w:w="0" w:type="auto"/>
        <w:tblLook w:val="04A0" w:firstRow="1" w:lastRow="0" w:firstColumn="1" w:lastColumn="0" w:noHBand="0" w:noVBand="1"/>
      </w:tblPr>
      <w:tblGrid>
        <w:gridCol w:w="1427"/>
        <w:gridCol w:w="7820"/>
      </w:tblGrid>
      <w:tr w:rsidR="00B75AB5" w14:paraId="4807EA9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C2FCB2" w14:textId="77777777" w:rsidR="00B75AB5" w:rsidRDefault="00B75AB5" w:rsidP="00223008">
            <w:pPr>
              <w:tabs>
                <w:tab w:val="left" w:pos="4192"/>
                <w:tab w:val="left" w:pos="8137"/>
                <w:tab w:val="left" w:pos="9838"/>
              </w:tabs>
            </w:pPr>
            <w:r>
              <w:t>Summary</w:t>
            </w:r>
          </w:p>
        </w:tc>
        <w:tc>
          <w:tcPr>
            <w:tcW w:w="7820" w:type="dxa"/>
          </w:tcPr>
          <w:p w14:paraId="336515F3" w14:textId="69E6BE0B" w:rsidR="00B75AB5" w:rsidRDefault="00B75AB5"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 xml:space="preserve">claims </w:t>
            </w:r>
            <w:r w:rsidR="009D0F95">
              <w:t xml:space="preserve">with min claim type and claim history </w:t>
            </w:r>
            <w:r w:rsidRPr="00CD45D1">
              <w:t>dates are not equal</w:t>
            </w:r>
          </w:p>
        </w:tc>
      </w:tr>
      <w:tr w:rsidR="00B75AB5" w14:paraId="19D1042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2BF5820" w14:textId="77777777" w:rsidR="00B75AB5" w:rsidRDefault="00B75AB5" w:rsidP="00223008">
            <w:pPr>
              <w:tabs>
                <w:tab w:val="left" w:pos="4192"/>
                <w:tab w:val="left" w:pos="8137"/>
                <w:tab w:val="left" w:pos="9838"/>
              </w:tabs>
            </w:pPr>
            <w:r>
              <w:t>Description</w:t>
            </w:r>
          </w:p>
        </w:tc>
        <w:tc>
          <w:tcPr>
            <w:tcW w:w="7820" w:type="dxa"/>
          </w:tcPr>
          <w:p w14:paraId="31A4C973" w14:textId="77777777" w:rsidR="00B75AB5" w:rsidRDefault="00B75AB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75AB5" w14:paraId="2EDA33D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29897DF" w14:textId="77777777" w:rsidR="00B75AB5" w:rsidRDefault="00B75AB5" w:rsidP="00223008">
            <w:pPr>
              <w:tabs>
                <w:tab w:val="left" w:pos="4192"/>
                <w:tab w:val="left" w:pos="8137"/>
                <w:tab w:val="left" w:pos="9838"/>
              </w:tabs>
            </w:pPr>
            <w:r>
              <w:t>Type</w:t>
            </w:r>
          </w:p>
        </w:tc>
        <w:tc>
          <w:tcPr>
            <w:tcW w:w="7820" w:type="dxa"/>
          </w:tcPr>
          <w:p w14:paraId="330701BB" w14:textId="77777777" w:rsidR="00B75AB5" w:rsidRDefault="00B75AB5"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75AB5" w14:paraId="5514CFC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4045000" w14:textId="77777777" w:rsidR="00B75AB5" w:rsidRDefault="00B75AB5" w:rsidP="00223008">
            <w:pPr>
              <w:tabs>
                <w:tab w:val="left" w:pos="4192"/>
                <w:tab w:val="left" w:pos="8137"/>
                <w:tab w:val="left" w:pos="9838"/>
              </w:tabs>
            </w:pPr>
            <w:r>
              <w:t>Fix</w:t>
            </w:r>
          </w:p>
        </w:tc>
        <w:tc>
          <w:tcPr>
            <w:tcW w:w="7820" w:type="dxa"/>
          </w:tcPr>
          <w:p w14:paraId="347DB1A5" w14:textId="77777777" w:rsidR="00B75AB5" w:rsidRDefault="00B75AB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4100D38" w14:textId="7CA36CB4" w:rsidR="009D0F95" w:rsidRDefault="00AF229D" w:rsidP="008905BF">
      <w:pPr>
        <w:pStyle w:val="Heading3"/>
      </w:pPr>
      <w:r>
        <w:t xml:space="preserve">TEST ID: </w:t>
      </w:r>
      <w:r w:rsidR="009D0F95">
        <w:t>CM_012</w:t>
      </w:r>
    </w:p>
    <w:tbl>
      <w:tblPr>
        <w:tblStyle w:val="GridTable5Dark-Accent5"/>
        <w:tblW w:w="0" w:type="auto"/>
        <w:tblLook w:val="04A0" w:firstRow="1" w:lastRow="0" w:firstColumn="1" w:lastColumn="0" w:noHBand="0" w:noVBand="1"/>
      </w:tblPr>
      <w:tblGrid>
        <w:gridCol w:w="1427"/>
        <w:gridCol w:w="7820"/>
      </w:tblGrid>
      <w:tr w:rsidR="009D0F95" w14:paraId="5F94439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D7D3AB" w14:textId="77777777" w:rsidR="009D0F95" w:rsidRDefault="009D0F95" w:rsidP="00223008">
            <w:pPr>
              <w:tabs>
                <w:tab w:val="left" w:pos="4192"/>
                <w:tab w:val="left" w:pos="8137"/>
                <w:tab w:val="left" w:pos="9838"/>
              </w:tabs>
            </w:pPr>
            <w:r>
              <w:t>Summary</w:t>
            </w:r>
          </w:p>
        </w:tc>
        <w:tc>
          <w:tcPr>
            <w:tcW w:w="7820" w:type="dxa"/>
          </w:tcPr>
          <w:p w14:paraId="70E0150B" w14:textId="5D21A394" w:rsidR="009D0F95" w:rsidRDefault="009D0F95"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 xml:space="preserve">missing cm_transaction </w:t>
            </w:r>
            <w:r w:rsidR="00B44274">
              <w:t>SYS_UPDATE_TIME</w:t>
            </w:r>
          </w:p>
        </w:tc>
      </w:tr>
      <w:tr w:rsidR="009D0F95" w14:paraId="6EB2D7C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F2477B" w14:textId="77777777" w:rsidR="009D0F95" w:rsidRDefault="009D0F95" w:rsidP="00223008">
            <w:pPr>
              <w:tabs>
                <w:tab w:val="left" w:pos="4192"/>
                <w:tab w:val="left" w:pos="8137"/>
                <w:tab w:val="left" w:pos="9838"/>
              </w:tabs>
            </w:pPr>
            <w:r>
              <w:t>Description</w:t>
            </w:r>
          </w:p>
        </w:tc>
        <w:tc>
          <w:tcPr>
            <w:tcW w:w="7820" w:type="dxa"/>
          </w:tcPr>
          <w:p w14:paraId="4AAD2009" w14:textId="77777777" w:rsidR="009D0F95" w:rsidRDefault="009D0F9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D0F95" w14:paraId="5128A7B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E0BE2D3" w14:textId="77777777" w:rsidR="009D0F95" w:rsidRDefault="009D0F95" w:rsidP="00223008">
            <w:pPr>
              <w:tabs>
                <w:tab w:val="left" w:pos="4192"/>
                <w:tab w:val="left" w:pos="8137"/>
                <w:tab w:val="left" w:pos="9838"/>
              </w:tabs>
            </w:pPr>
            <w:r>
              <w:t>Type</w:t>
            </w:r>
          </w:p>
        </w:tc>
        <w:tc>
          <w:tcPr>
            <w:tcW w:w="7820" w:type="dxa"/>
          </w:tcPr>
          <w:p w14:paraId="09099F15" w14:textId="77777777" w:rsidR="009D0F95" w:rsidRDefault="009D0F95"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D0F95" w14:paraId="1362EF8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FB71570" w14:textId="77777777" w:rsidR="009D0F95" w:rsidRDefault="009D0F95" w:rsidP="00223008">
            <w:pPr>
              <w:tabs>
                <w:tab w:val="left" w:pos="4192"/>
                <w:tab w:val="left" w:pos="8137"/>
                <w:tab w:val="left" w:pos="9838"/>
              </w:tabs>
            </w:pPr>
            <w:r>
              <w:t>Fix</w:t>
            </w:r>
          </w:p>
        </w:tc>
        <w:tc>
          <w:tcPr>
            <w:tcW w:w="7820" w:type="dxa"/>
          </w:tcPr>
          <w:p w14:paraId="4DBE2A20" w14:textId="77777777" w:rsidR="009D0F95" w:rsidRDefault="009D0F9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50BE971" w14:textId="248E4135" w:rsidR="009D0F95" w:rsidRDefault="00AF229D" w:rsidP="008905BF">
      <w:pPr>
        <w:pStyle w:val="Heading3"/>
      </w:pPr>
      <w:r>
        <w:t xml:space="preserve">TEST ID: </w:t>
      </w:r>
      <w:r w:rsidR="009D0F95">
        <w:t>CM_013</w:t>
      </w:r>
    </w:p>
    <w:tbl>
      <w:tblPr>
        <w:tblStyle w:val="GridTable5Dark-Accent5"/>
        <w:tblW w:w="0" w:type="auto"/>
        <w:tblLook w:val="04A0" w:firstRow="1" w:lastRow="0" w:firstColumn="1" w:lastColumn="0" w:noHBand="0" w:noVBand="1"/>
      </w:tblPr>
      <w:tblGrid>
        <w:gridCol w:w="1427"/>
        <w:gridCol w:w="7820"/>
      </w:tblGrid>
      <w:tr w:rsidR="009D0F95" w14:paraId="590B2EA2"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50783FF" w14:textId="77777777" w:rsidR="009D0F95" w:rsidRDefault="009D0F95" w:rsidP="00223008">
            <w:pPr>
              <w:tabs>
                <w:tab w:val="left" w:pos="4192"/>
                <w:tab w:val="left" w:pos="8137"/>
                <w:tab w:val="left" w:pos="9838"/>
              </w:tabs>
            </w:pPr>
            <w:r>
              <w:t>Summary</w:t>
            </w:r>
          </w:p>
        </w:tc>
        <w:tc>
          <w:tcPr>
            <w:tcW w:w="7820" w:type="dxa"/>
          </w:tcPr>
          <w:p w14:paraId="5C5F8F59" w14:textId="657C93BA" w:rsidR="009D0F95" w:rsidRDefault="009D0F95"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claimant_fk on txn detail, not on claimant table</w:t>
            </w:r>
          </w:p>
        </w:tc>
      </w:tr>
      <w:tr w:rsidR="009D0F95" w14:paraId="4CBF3A7B"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D08ECDF" w14:textId="77777777" w:rsidR="009D0F95" w:rsidRDefault="009D0F95" w:rsidP="00223008">
            <w:pPr>
              <w:tabs>
                <w:tab w:val="left" w:pos="4192"/>
                <w:tab w:val="left" w:pos="8137"/>
                <w:tab w:val="left" w:pos="9838"/>
              </w:tabs>
            </w:pPr>
            <w:r>
              <w:t>Description</w:t>
            </w:r>
          </w:p>
        </w:tc>
        <w:tc>
          <w:tcPr>
            <w:tcW w:w="7820" w:type="dxa"/>
          </w:tcPr>
          <w:p w14:paraId="7A73EFB0" w14:textId="77777777" w:rsidR="009D0F95" w:rsidRDefault="009D0F9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D0F95" w14:paraId="3E06791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F337126" w14:textId="77777777" w:rsidR="009D0F95" w:rsidRDefault="009D0F95" w:rsidP="00223008">
            <w:pPr>
              <w:tabs>
                <w:tab w:val="left" w:pos="4192"/>
                <w:tab w:val="left" w:pos="8137"/>
                <w:tab w:val="left" w:pos="9838"/>
              </w:tabs>
            </w:pPr>
            <w:r>
              <w:t>Type</w:t>
            </w:r>
          </w:p>
        </w:tc>
        <w:tc>
          <w:tcPr>
            <w:tcW w:w="7820" w:type="dxa"/>
          </w:tcPr>
          <w:p w14:paraId="5388B14B" w14:textId="77777777" w:rsidR="009D0F95" w:rsidRDefault="009D0F95"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D0F95" w14:paraId="2C1818C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95F4D75" w14:textId="77777777" w:rsidR="009D0F95" w:rsidRDefault="009D0F95" w:rsidP="00223008">
            <w:pPr>
              <w:tabs>
                <w:tab w:val="left" w:pos="4192"/>
                <w:tab w:val="left" w:pos="8137"/>
                <w:tab w:val="left" w:pos="9838"/>
              </w:tabs>
            </w:pPr>
            <w:r>
              <w:t>Fix</w:t>
            </w:r>
          </w:p>
        </w:tc>
        <w:tc>
          <w:tcPr>
            <w:tcW w:w="7820" w:type="dxa"/>
          </w:tcPr>
          <w:p w14:paraId="782B3188" w14:textId="77777777" w:rsidR="009D0F95" w:rsidRDefault="009D0F9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CCC3146" w14:textId="00686600" w:rsidR="001778FE" w:rsidRDefault="00AF229D" w:rsidP="008905BF">
      <w:pPr>
        <w:pStyle w:val="Heading3"/>
      </w:pPr>
      <w:r>
        <w:t xml:space="preserve">TEST ID: </w:t>
      </w:r>
      <w:r w:rsidR="001778FE">
        <w:t>CM_014</w:t>
      </w:r>
    </w:p>
    <w:tbl>
      <w:tblPr>
        <w:tblStyle w:val="GridTable5Dark-Accent5"/>
        <w:tblW w:w="0" w:type="auto"/>
        <w:tblLook w:val="04A0" w:firstRow="1" w:lastRow="0" w:firstColumn="1" w:lastColumn="0" w:noHBand="0" w:noVBand="1"/>
      </w:tblPr>
      <w:tblGrid>
        <w:gridCol w:w="1427"/>
        <w:gridCol w:w="7820"/>
      </w:tblGrid>
      <w:tr w:rsidR="001778FE" w14:paraId="5F822EC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08B210D" w14:textId="77777777" w:rsidR="001778FE" w:rsidRDefault="001778FE" w:rsidP="00223008">
            <w:pPr>
              <w:tabs>
                <w:tab w:val="left" w:pos="4192"/>
                <w:tab w:val="left" w:pos="8137"/>
                <w:tab w:val="left" w:pos="9838"/>
              </w:tabs>
            </w:pPr>
            <w:r>
              <w:t>Summary</w:t>
            </w:r>
          </w:p>
        </w:tc>
        <w:tc>
          <w:tcPr>
            <w:tcW w:w="7820" w:type="dxa"/>
          </w:tcPr>
          <w:p w14:paraId="747FA24C" w14:textId="3B2EBE31"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7D3BB7">
              <w:t>CIX fks on txn detail, not on CIX table</w:t>
            </w:r>
            <w:r w:rsidRPr="00833C78">
              <w:tab/>
            </w:r>
          </w:p>
        </w:tc>
      </w:tr>
      <w:tr w:rsidR="001778FE" w14:paraId="65E3AB1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0486BC5" w14:textId="77777777" w:rsidR="001778FE" w:rsidRDefault="001778FE" w:rsidP="00223008">
            <w:pPr>
              <w:tabs>
                <w:tab w:val="left" w:pos="4192"/>
                <w:tab w:val="left" w:pos="8137"/>
                <w:tab w:val="left" w:pos="9838"/>
              </w:tabs>
            </w:pPr>
            <w:r>
              <w:t>Description</w:t>
            </w:r>
          </w:p>
        </w:tc>
        <w:tc>
          <w:tcPr>
            <w:tcW w:w="7820" w:type="dxa"/>
          </w:tcPr>
          <w:p w14:paraId="155B2D40"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190D721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A269B91" w14:textId="77777777" w:rsidR="001778FE" w:rsidRDefault="001778FE" w:rsidP="00223008">
            <w:pPr>
              <w:tabs>
                <w:tab w:val="left" w:pos="4192"/>
                <w:tab w:val="left" w:pos="8137"/>
                <w:tab w:val="left" w:pos="9838"/>
              </w:tabs>
            </w:pPr>
            <w:r>
              <w:t>Type</w:t>
            </w:r>
          </w:p>
        </w:tc>
        <w:tc>
          <w:tcPr>
            <w:tcW w:w="7820" w:type="dxa"/>
          </w:tcPr>
          <w:p w14:paraId="662AF532"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79A8B48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3DF41B6" w14:textId="77777777" w:rsidR="001778FE" w:rsidRDefault="001778FE" w:rsidP="00223008">
            <w:pPr>
              <w:tabs>
                <w:tab w:val="left" w:pos="4192"/>
                <w:tab w:val="left" w:pos="8137"/>
                <w:tab w:val="left" w:pos="9838"/>
              </w:tabs>
            </w:pPr>
            <w:r>
              <w:t>Fix</w:t>
            </w:r>
          </w:p>
        </w:tc>
        <w:tc>
          <w:tcPr>
            <w:tcW w:w="7820" w:type="dxa"/>
          </w:tcPr>
          <w:p w14:paraId="16E8BD09"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3B73C76" w14:textId="401DB603" w:rsidR="001778FE" w:rsidRDefault="00AF229D" w:rsidP="008905BF">
      <w:pPr>
        <w:pStyle w:val="Heading3"/>
      </w:pPr>
      <w:r>
        <w:lastRenderedPageBreak/>
        <w:t xml:space="preserve">TEST ID: </w:t>
      </w:r>
      <w:r w:rsidR="001778FE">
        <w:t>CM_015</w:t>
      </w:r>
    </w:p>
    <w:tbl>
      <w:tblPr>
        <w:tblStyle w:val="GridTable5Dark-Accent5"/>
        <w:tblW w:w="0" w:type="auto"/>
        <w:tblLook w:val="04A0" w:firstRow="1" w:lastRow="0" w:firstColumn="1" w:lastColumn="0" w:noHBand="0" w:noVBand="1"/>
      </w:tblPr>
      <w:tblGrid>
        <w:gridCol w:w="1427"/>
        <w:gridCol w:w="7820"/>
      </w:tblGrid>
      <w:tr w:rsidR="001778FE" w14:paraId="316D74C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7972F2B" w14:textId="77777777" w:rsidR="001778FE" w:rsidRDefault="001778FE" w:rsidP="00223008">
            <w:pPr>
              <w:tabs>
                <w:tab w:val="left" w:pos="4192"/>
                <w:tab w:val="left" w:pos="8137"/>
                <w:tab w:val="left" w:pos="9838"/>
              </w:tabs>
            </w:pPr>
            <w:r>
              <w:t>Summary</w:t>
            </w:r>
          </w:p>
        </w:tc>
        <w:tc>
          <w:tcPr>
            <w:tcW w:w="7820" w:type="dxa"/>
          </w:tcPr>
          <w:p w14:paraId="0DF95639" w14:textId="7622D050"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7D3BB7">
              <w:t>cm_trans_status_h</w:t>
            </w:r>
            <w:r>
              <w:t>istory w/ null status_start_date</w:t>
            </w:r>
          </w:p>
        </w:tc>
      </w:tr>
      <w:tr w:rsidR="001778FE" w14:paraId="1E8F5C7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25558C" w14:textId="77777777" w:rsidR="001778FE" w:rsidRDefault="001778FE" w:rsidP="00223008">
            <w:pPr>
              <w:tabs>
                <w:tab w:val="left" w:pos="4192"/>
                <w:tab w:val="left" w:pos="8137"/>
                <w:tab w:val="left" w:pos="9838"/>
              </w:tabs>
            </w:pPr>
            <w:r>
              <w:t>Description</w:t>
            </w:r>
          </w:p>
        </w:tc>
        <w:tc>
          <w:tcPr>
            <w:tcW w:w="7820" w:type="dxa"/>
          </w:tcPr>
          <w:p w14:paraId="664FCD99"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53CF099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CDA5089" w14:textId="77777777" w:rsidR="001778FE" w:rsidRDefault="001778FE" w:rsidP="00223008">
            <w:pPr>
              <w:tabs>
                <w:tab w:val="left" w:pos="4192"/>
                <w:tab w:val="left" w:pos="8137"/>
                <w:tab w:val="left" w:pos="9838"/>
              </w:tabs>
            </w:pPr>
            <w:r>
              <w:t>Type</w:t>
            </w:r>
          </w:p>
        </w:tc>
        <w:tc>
          <w:tcPr>
            <w:tcW w:w="7820" w:type="dxa"/>
          </w:tcPr>
          <w:p w14:paraId="5E5090C7"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67E11CC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8B0DEBF" w14:textId="77777777" w:rsidR="001778FE" w:rsidRDefault="001778FE" w:rsidP="00223008">
            <w:pPr>
              <w:tabs>
                <w:tab w:val="left" w:pos="4192"/>
                <w:tab w:val="left" w:pos="8137"/>
                <w:tab w:val="left" w:pos="9838"/>
              </w:tabs>
            </w:pPr>
            <w:r>
              <w:t>Fix</w:t>
            </w:r>
          </w:p>
        </w:tc>
        <w:tc>
          <w:tcPr>
            <w:tcW w:w="7820" w:type="dxa"/>
          </w:tcPr>
          <w:p w14:paraId="445E11E3"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BC219A2" w14:textId="4EDC6AC8" w:rsidR="001778FE" w:rsidRDefault="00AF229D" w:rsidP="008905BF">
      <w:pPr>
        <w:pStyle w:val="Heading3"/>
      </w:pPr>
      <w:r>
        <w:t xml:space="preserve">TEST ID: </w:t>
      </w:r>
      <w:r w:rsidR="001778FE">
        <w:t>CM_016</w:t>
      </w:r>
    </w:p>
    <w:tbl>
      <w:tblPr>
        <w:tblStyle w:val="GridTable5Dark-Accent5"/>
        <w:tblW w:w="0" w:type="auto"/>
        <w:tblLook w:val="04A0" w:firstRow="1" w:lastRow="0" w:firstColumn="1" w:lastColumn="0" w:noHBand="0" w:noVBand="1"/>
      </w:tblPr>
      <w:tblGrid>
        <w:gridCol w:w="1427"/>
        <w:gridCol w:w="7820"/>
      </w:tblGrid>
      <w:tr w:rsidR="001778FE" w14:paraId="78BDBF3D"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5E633F" w14:textId="77777777" w:rsidR="001778FE" w:rsidRDefault="001778FE" w:rsidP="00223008">
            <w:pPr>
              <w:tabs>
                <w:tab w:val="left" w:pos="4192"/>
                <w:tab w:val="left" w:pos="8137"/>
                <w:tab w:val="left" w:pos="9838"/>
              </w:tabs>
            </w:pPr>
            <w:r>
              <w:t>Summary</w:t>
            </w:r>
          </w:p>
        </w:tc>
        <w:tc>
          <w:tcPr>
            <w:tcW w:w="7820" w:type="dxa"/>
          </w:tcPr>
          <w:p w14:paraId="20124A6B" w14:textId="221E2A80"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7D3BB7">
              <w:t>cm_trans_status_history rows w/ null accounting_date</w:t>
            </w:r>
          </w:p>
        </w:tc>
      </w:tr>
      <w:tr w:rsidR="001778FE" w14:paraId="2CD2443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25E753B" w14:textId="77777777" w:rsidR="001778FE" w:rsidRDefault="001778FE" w:rsidP="00223008">
            <w:pPr>
              <w:tabs>
                <w:tab w:val="left" w:pos="4192"/>
                <w:tab w:val="left" w:pos="8137"/>
                <w:tab w:val="left" w:pos="9838"/>
              </w:tabs>
            </w:pPr>
            <w:r>
              <w:t>Description</w:t>
            </w:r>
          </w:p>
        </w:tc>
        <w:tc>
          <w:tcPr>
            <w:tcW w:w="7820" w:type="dxa"/>
          </w:tcPr>
          <w:p w14:paraId="1CC42BD5"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4E732A1D"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990213E" w14:textId="77777777" w:rsidR="001778FE" w:rsidRDefault="001778FE" w:rsidP="00223008">
            <w:pPr>
              <w:tabs>
                <w:tab w:val="left" w:pos="4192"/>
                <w:tab w:val="left" w:pos="8137"/>
                <w:tab w:val="left" w:pos="9838"/>
              </w:tabs>
            </w:pPr>
            <w:r>
              <w:t>Type</w:t>
            </w:r>
          </w:p>
        </w:tc>
        <w:tc>
          <w:tcPr>
            <w:tcW w:w="7820" w:type="dxa"/>
          </w:tcPr>
          <w:p w14:paraId="4957F587"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6347CFC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3236DDB" w14:textId="77777777" w:rsidR="001778FE" w:rsidRDefault="001778FE" w:rsidP="00223008">
            <w:pPr>
              <w:tabs>
                <w:tab w:val="left" w:pos="4192"/>
                <w:tab w:val="left" w:pos="8137"/>
                <w:tab w:val="left" w:pos="9838"/>
              </w:tabs>
            </w:pPr>
            <w:r>
              <w:t>Fix</w:t>
            </w:r>
          </w:p>
        </w:tc>
        <w:tc>
          <w:tcPr>
            <w:tcW w:w="7820" w:type="dxa"/>
          </w:tcPr>
          <w:p w14:paraId="713A43CC"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210C09C" w14:textId="78F94CC6" w:rsidR="001778FE" w:rsidRDefault="00AF229D" w:rsidP="008905BF">
      <w:pPr>
        <w:pStyle w:val="Heading3"/>
      </w:pPr>
      <w:r>
        <w:t xml:space="preserve">TEST ID: </w:t>
      </w:r>
      <w:r w:rsidR="001778FE">
        <w:t>CM_017</w:t>
      </w:r>
    </w:p>
    <w:tbl>
      <w:tblPr>
        <w:tblStyle w:val="GridTable5Dark-Accent5"/>
        <w:tblW w:w="0" w:type="auto"/>
        <w:tblLook w:val="04A0" w:firstRow="1" w:lastRow="0" w:firstColumn="1" w:lastColumn="0" w:noHBand="0" w:noVBand="1"/>
      </w:tblPr>
      <w:tblGrid>
        <w:gridCol w:w="1427"/>
        <w:gridCol w:w="7820"/>
      </w:tblGrid>
      <w:tr w:rsidR="001778FE" w14:paraId="045475D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BA1111" w14:textId="77777777" w:rsidR="001778FE" w:rsidRDefault="001778FE" w:rsidP="00223008">
            <w:pPr>
              <w:tabs>
                <w:tab w:val="left" w:pos="4192"/>
                <w:tab w:val="left" w:pos="8137"/>
                <w:tab w:val="left" w:pos="9838"/>
              </w:tabs>
            </w:pPr>
            <w:r>
              <w:t>Summary</w:t>
            </w:r>
          </w:p>
        </w:tc>
        <w:tc>
          <w:tcPr>
            <w:tcW w:w="7820" w:type="dxa"/>
          </w:tcPr>
          <w:p w14:paraId="782D7E55" w14:textId="5EADFEAF"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w:t>
            </w:r>
            <w:r w:rsidRPr="00A56DD6">
              <w:t>laims where min txn start date &lt; min claim start date</w:t>
            </w:r>
          </w:p>
        </w:tc>
      </w:tr>
      <w:tr w:rsidR="001778FE" w14:paraId="0D5492E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38C558" w14:textId="77777777" w:rsidR="001778FE" w:rsidRDefault="001778FE" w:rsidP="00223008">
            <w:pPr>
              <w:tabs>
                <w:tab w:val="left" w:pos="4192"/>
                <w:tab w:val="left" w:pos="8137"/>
                <w:tab w:val="left" w:pos="9838"/>
              </w:tabs>
            </w:pPr>
            <w:r>
              <w:t>Description</w:t>
            </w:r>
          </w:p>
        </w:tc>
        <w:tc>
          <w:tcPr>
            <w:tcW w:w="7820" w:type="dxa"/>
          </w:tcPr>
          <w:p w14:paraId="17F78275"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FF18FC6"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0947DF1" w14:textId="77777777" w:rsidR="001778FE" w:rsidRDefault="001778FE" w:rsidP="00223008">
            <w:pPr>
              <w:tabs>
                <w:tab w:val="left" w:pos="4192"/>
                <w:tab w:val="left" w:pos="8137"/>
                <w:tab w:val="left" w:pos="9838"/>
              </w:tabs>
            </w:pPr>
            <w:r>
              <w:t>Type</w:t>
            </w:r>
          </w:p>
        </w:tc>
        <w:tc>
          <w:tcPr>
            <w:tcW w:w="7820" w:type="dxa"/>
          </w:tcPr>
          <w:p w14:paraId="5BB027BE"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65B482A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1256583" w14:textId="77777777" w:rsidR="001778FE" w:rsidRDefault="001778FE" w:rsidP="00223008">
            <w:pPr>
              <w:tabs>
                <w:tab w:val="left" w:pos="4192"/>
                <w:tab w:val="left" w:pos="8137"/>
                <w:tab w:val="left" w:pos="9838"/>
              </w:tabs>
            </w:pPr>
            <w:r>
              <w:t>Fix</w:t>
            </w:r>
          </w:p>
        </w:tc>
        <w:tc>
          <w:tcPr>
            <w:tcW w:w="7820" w:type="dxa"/>
          </w:tcPr>
          <w:p w14:paraId="52B43079"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A8D5AEC" w14:textId="0F034B22" w:rsidR="001778FE" w:rsidRDefault="00AF229D" w:rsidP="008905BF">
      <w:pPr>
        <w:pStyle w:val="Heading3"/>
      </w:pPr>
      <w:r>
        <w:t xml:space="preserve">TEST ID: </w:t>
      </w:r>
      <w:r w:rsidR="001778FE">
        <w:t>CM_018</w:t>
      </w:r>
    </w:p>
    <w:tbl>
      <w:tblPr>
        <w:tblStyle w:val="GridTable5Dark-Accent5"/>
        <w:tblW w:w="0" w:type="auto"/>
        <w:tblLook w:val="04A0" w:firstRow="1" w:lastRow="0" w:firstColumn="1" w:lastColumn="0" w:noHBand="0" w:noVBand="1"/>
      </w:tblPr>
      <w:tblGrid>
        <w:gridCol w:w="1427"/>
        <w:gridCol w:w="7820"/>
      </w:tblGrid>
      <w:tr w:rsidR="001778FE" w14:paraId="2BEC919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BE5F796" w14:textId="77777777" w:rsidR="001778FE" w:rsidRDefault="001778FE" w:rsidP="00223008">
            <w:pPr>
              <w:tabs>
                <w:tab w:val="left" w:pos="4192"/>
                <w:tab w:val="left" w:pos="8137"/>
                <w:tab w:val="left" w:pos="9838"/>
              </w:tabs>
            </w:pPr>
            <w:r>
              <w:t>Summary</w:t>
            </w:r>
          </w:p>
        </w:tc>
        <w:tc>
          <w:tcPr>
            <w:tcW w:w="7820" w:type="dxa"/>
          </w:tcPr>
          <w:p w14:paraId="6058060A" w14:textId="52F921E7"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56DD6">
              <w:t xml:space="preserve">CIX rows where </w:t>
            </w:r>
            <w:r w:rsidR="00B44274">
              <w:t xml:space="preserve">POLICY_FK </w:t>
            </w:r>
            <w:r w:rsidRPr="00A56DD6">
              <w:t>not on cm_policy</w:t>
            </w:r>
          </w:p>
        </w:tc>
      </w:tr>
      <w:tr w:rsidR="001778FE" w14:paraId="0D9BB45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D9A0D2C" w14:textId="77777777" w:rsidR="001778FE" w:rsidRDefault="001778FE" w:rsidP="00223008">
            <w:pPr>
              <w:tabs>
                <w:tab w:val="left" w:pos="4192"/>
                <w:tab w:val="left" w:pos="8137"/>
                <w:tab w:val="left" w:pos="9838"/>
              </w:tabs>
            </w:pPr>
            <w:r>
              <w:t>Description</w:t>
            </w:r>
          </w:p>
        </w:tc>
        <w:tc>
          <w:tcPr>
            <w:tcW w:w="7820" w:type="dxa"/>
          </w:tcPr>
          <w:p w14:paraId="09F8171F"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59CCE7E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9622A4D" w14:textId="77777777" w:rsidR="001778FE" w:rsidRDefault="001778FE" w:rsidP="00223008">
            <w:pPr>
              <w:tabs>
                <w:tab w:val="left" w:pos="4192"/>
                <w:tab w:val="left" w:pos="8137"/>
                <w:tab w:val="left" w:pos="9838"/>
              </w:tabs>
            </w:pPr>
            <w:r>
              <w:t>Type</w:t>
            </w:r>
          </w:p>
        </w:tc>
        <w:tc>
          <w:tcPr>
            <w:tcW w:w="7820" w:type="dxa"/>
          </w:tcPr>
          <w:p w14:paraId="35FD8465"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57E826F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4E9D1F4" w14:textId="77777777" w:rsidR="001778FE" w:rsidRDefault="001778FE" w:rsidP="00223008">
            <w:pPr>
              <w:tabs>
                <w:tab w:val="left" w:pos="4192"/>
                <w:tab w:val="left" w:pos="8137"/>
                <w:tab w:val="left" w:pos="9838"/>
              </w:tabs>
            </w:pPr>
            <w:r>
              <w:t>Fix</w:t>
            </w:r>
          </w:p>
        </w:tc>
        <w:tc>
          <w:tcPr>
            <w:tcW w:w="7820" w:type="dxa"/>
          </w:tcPr>
          <w:p w14:paraId="39283E3B"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F164ACB" w14:textId="0C660CEE" w:rsidR="001778FE" w:rsidRDefault="00AF229D" w:rsidP="008905BF">
      <w:pPr>
        <w:pStyle w:val="Heading3"/>
      </w:pPr>
      <w:r>
        <w:lastRenderedPageBreak/>
        <w:t xml:space="preserve">TEST ID: </w:t>
      </w:r>
      <w:r w:rsidR="001778FE">
        <w:t>CM_019</w:t>
      </w:r>
    </w:p>
    <w:tbl>
      <w:tblPr>
        <w:tblStyle w:val="GridTable5Dark-Accent5"/>
        <w:tblW w:w="0" w:type="auto"/>
        <w:tblLook w:val="04A0" w:firstRow="1" w:lastRow="0" w:firstColumn="1" w:lastColumn="0" w:noHBand="0" w:noVBand="1"/>
      </w:tblPr>
      <w:tblGrid>
        <w:gridCol w:w="1427"/>
        <w:gridCol w:w="7820"/>
      </w:tblGrid>
      <w:tr w:rsidR="001778FE" w14:paraId="6ED0D5F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5404D93" w14:textId="77777777" w:rsidR="001778FE" w:rsidRDefault="001778FE" w:rsidP="00223008">
            <w:pPr>
              <w:tabs>
                <w:tab w:val="left" w:pos="4192"/>
                <w:tab w:val="left" w:pos="8137"/>
                <w:tab w:val="left" w:pos="9838"/>
              </w:tabs>
            </w:pPr>
            <w:r>
              <w:t>Summary</w:t>
            </w:r>
          </w:p>
        </w:tc>
        <w:tc>
          <w:tcPr>
            <w:tcW w:w="7820" w:type="dxa"/>
          </w:tcPr>
          <w:p w14:paraId="4EECD5BF" w14:textId="134DFCA6"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56DD6">
              <w:t xml:space="preserve">CIX rows where </w:t>
            </w:r>
            <w:r w:rsidR="00B44274">
              <w:t>RISK_FK</w:t>
            </w:r>
            <w:r w:rsidRPr="00A56DD6">
              <w:t xml:space="preserve"> not on cm_risk</w:t>
            </w:r>
          </w:p>
        </w:tc>
      </w:tr>
      <w:tr w:rsidR="001778FE" w14:paraId="0491D30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CACDC1D" w14:textId="77777777" w:rsidR="001778FE" w:rsidRDefault="001778FE" w:rsidP="00223008">
            <w:pPr>
              <w:tabs>
                <w:tab w:val="left" w:pos="4192"/>
                <w:tab w:val="left" w:pos="8137"/>
                <w:tab w:val="left" w:pos="9838"/>
              </w:tabs>
            </w:pPr>
            <w:r>
              <w:t>Description</w:t>
            </w:r>
          </w:p>
        </w:tc>
        <w:tc>
          <w:tcPr>
            <w:tcW w:w="7820" w:type="dxa"/>
          </w:tcPr>
          <w:p w14:paraId="6E8522B8"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66AB867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95A43E8" w14:textId="77777777" w:rsidR="001778FE" w:rsidRDefault="001778FE" w:rsidP="00223008">
            <w:pPr>
              <w:tabs>
                <w:tab w:val="left" w:pos="4192"/>
                <w:tab w:val="left" w:pos="8137"/>
                <w:tab w:val="left" w:pos="9838"/>
              </w:tabs>
            </w:pPr>
            <w:r>
              <w:t>Type</w:t>
            </w:r>
          </w:p>
        </w:tc>
        <w:tc>
          <w:tcPr>
            <w:tcW w:w="7820" w:type="dxa"/>
          </w:tcPr>
          <w:p w14:paraId="46EBFF3C"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10C878D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D52BC74" w14:textId="77777777" w:rsidR="001778FE" w:rsidRDefault="001778FE" w:rsidP="00223008">
            <w:pPr>
              <w:tabs>
                <w:tab w:val="left" w:pos="4192"/>
                <w:tab w:val="left" w:pos="8137"/>
                <w:tab w:val="left" w:pos="9838"/>
              </w:tabs>
            </w:pPr>
            <w:r>
              <w:t>Fix</w:t>
            </w:r>
          </w:p>
        </w:tc>
        <w:tc>
          <w:tcPr>
            <w:tcW w:w="7820" w:type="dxa"/>
          </w:tcPr>
          <w:p w14:paraId="4A148894"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EB97E37" w14:textId="420AB511" w:rsidR="001778FE" w:rsidRDefault="00AF229D" w:rsidP="008905BF">
      <w:pPr>
        <w:pStyle w:val="Heading3"/>
      </w:pPr>
      <w:r>
        <w:t xml:space="preserve">TEST ID: </w:t>
      </w:r>
      <w:r w:rsidR="001778FE">
        <w:t>CM_020</w:t>
      </w:r>
    </w:p>
    <w:tbl>
      <w:tblPr>
        <w:tblStyle w:val="GridTable5Dark-Accent5"/>
        <w:tblW w:w="0" w:type="auto"/>
        <w:tblLook w:val="04A0" w:firstRow="1" w:lastRow="0" w:firstColumn="1" w:lastColumn="0" w:noHBand="0" w:noVBand="1"/>
      </w:tblPr>
      <w:tblGrid>
        <w:gridCol w:w="1427"/>
        <w:gridCol w:w="7820"/>
      </w:tblGrid>
      <w:tr w:rsidR="001778FE" w14:paraId="4BEDCB4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D2BCA44" w14:textId="77777777" w:rsidR="001778FE" w:rsidRDefault="001778FE" w:rsidP="00223008">
            <w:pPr>
              <w:tabs>
                <w:tab w:val="left" w:pos="4192"/>
                <w:tab w:val="left" w:pos="8137"/>
                <w:tab w:val="left" w:pos="9838"/>
              </w:tabs>
            </w:pPr>
            <w:r>
              <w:t>Summary</w:t>
            </w:r>
          </w:p>
        </w:tc>
        <w:tc>
          <w:tcPr>
            <w:tcW w:w="7820" w:type="dxa"/>
          </w:tcPr>
          <w:p w14:paraId="33FB54B7" w14:textId="7BBC3E66"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56DD6">
              <w:t xml:space="preserve">CIX rows where </w:t>
            </w:r>
            <w:r w:rsidR="00B44274">
              <w:t>COVG_FK</w:t>
            </w:r>
            <w:r w:rsidRPr="00A56DD6">
              <w:t xml:space="preserve"> not on cm_coverage</w:t>
            </w:r>
          </w:p>
        </w:tc>
      </w:tr>
      <w:tr w:rsidR="001778FE" w14:paraId="5C5851F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C9CDBC7" w14:textId="77777777" w:rsidR="001778FE" w:rsidRDefault="001778FE" w:rsidP="00223008">
            <w:pPr>
              <w:tabs>
                <w:tab w:val="left" w:pos="4192"/>
                <w:tab w:val="left" w:pos="8137"/>
                <w:tab w:val="left" w:pos="9838"/>
              </w:tabs>
            </w:pPr>
            <w:r>
              <w:t>Description</w:t>
            </w:r>
          </w:p>
        </w:tc>
        <w:tc>
          <w:tcPr>
            <w:tcW w:w="7820" w:type="dxa"/>
          </w:tcPr>
          <w:p w14:paraId="28A851D6"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5AECCA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34E292E" w14:textId="77777777" w:rsidR="001778FE" w:rsidRDefault="001778FE" w:rsidP="00223008">
            <w:pPr>
              <w:tabs>
                <w:tab w:val="left" w:pos="4192"/>
                <w:tab w:val="left" w:pos="8137"/>
                <w:tab w:val="left" w:pos="9838"/>
              </w:tabs>
            </w:pPr>
            <w:r>
              <w:t>Type</w:t>
            </w:r>
          </w:p>
        </w:tc>
        <w:tc>
          <w:tcPr>
            <w:tcW w:w="7820" w:type="dxa"/>
          </w:tcPr>
          <w:p w14:paraId="288EB47C"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6AB3B13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DEE8AE0" w14:textId="77777777" w:rsidR="001778FE" w:rsidRDefault="001778FE" w:rsidP="00223008">
            <w:pPr>
              <w:tabs>
                <w:tab w:val="left" w:pos="4192"/>
                <w:tab w:val="left" w:pos="8137"/>
                <w:tab w:val="left" w:pos="9838"/>
              </w:tabs>
            </w:pPr>
            <w:r>
              <w:t>Fix</w:t>
            </w:r>
          </w:p>
        </w:tc>
        <w:tc>
          <w:tcPr>
            <w:tcW w:w="7820" w:type="dxa"/>
          </w:tcPr>
          <w:p w14:paraId="6352632D"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5D21563" w14:textId="2FD12644" w:rsidR="001778FE" w:rsidRDefault="00AF229D" w:rsidP="008905BF">
      <w:pPr>
        <w:pStyle w:val="Heading3"/>
      </w:pPr>
      <w:r>
        <w:t xml:space="preserve">TEST ID: </w:t>
      </w:r>
      <w:r w:rsidR="001778FE">
        <w:t>CM_021</w:t>
      </w:r>
    </w:p>
    <w:tbl>
      <w:tblPr>
        <w:tblStyle w:val="GridTable5Dark-Accent5"/>
        <w:tblW w:w="0" w:type="auto"/>
        <w:tblLook w:val="04A0" w:firstRow="1" w:lastRow="0" w:firstColumn="1" w:lastColumn="0" w:noHBand="0" w:noVBand="1"/>
      </w:tblPr>
      <w:tblGrid>
        <w:gridCol w:w="1427"/>
        <w:gridCol w:w="7820"/>
      </w:tblGrid>
      <w:tr w:rsidR="001778FE" w14:paraId="4F6B6AB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78B54DA" w14:textId="77777777" w:rsidR="001778FE" w:rsidRDefault="001778FE" w:rsidP="00223008">
            <w:pPr>
              <w:tabs>
                <w:tab w:val="left" w:pos="4192"/>
                <w:tab w:val="left" w:pos="8137"/>
                <w:tab w:val="left" w:pos="9838"/>
              </w:tabs>
            </w:pPr>
            <w:r>
              <w:t>Summary</w:t>
            </w:r>
          </w:p>
        </w:tc>
        <w:tc>
          <w:tcPr>
            <w:tcW w:w="7820" w:type="dxa"/>
          </w:tcPr>
          <w:p w14:paraId="2742F987" w14:textId="1598697F"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016AA">
              <w:t xml:space="preserve">CIX rows where </w:t>
            </w:r>
            <w:r w:rsidR="00141EAC">
              <w:t>POLICY_FK</w:t>
            </w:r>
            <w:r w:rsidRPr="00F016AA">
              <w:t xml:space="preserve"> not on policy</w:t>
            </w:r>
          </w:p>
        </w:tc>
      </w:tr>
      <w:tr w:rsidR="001778FE" w14:paraId="484328A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6E9AA92" w14:textId="77777777" w:rsidR="001778FE" w:rsidRDefault="001778FE" w:rsidP="00223008">
            <w:pPr>
              <w:tabs>
                <w:tab w:val="left" w:pos="4192"/>
                <w:tab w:val="left" w:pos="8137"/>
                <w:tab w:val="left" w:pos="9838"/>
              </w:tabs>
            </w:pPr>
            <w:r>
              <w:t>Description</w:t>
            </w:r>
          </w:p>
        </w:tc>
        <w:tc>
          <w:tcPr>
            <w:tcW w:w="7820" w:type="dxa"/>
          </w:tcPr>
          <w:p w14:paraId="2D4196CE"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60CDF1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37BD4B4" w14:textId="77777777" w:rsidR="001778FE" w:rsidRDefault="001778FE" w:rsidP="00223008">
            <w:pPr>
              <w:tabs>
                <w:tab w:val="left" w:pos="4192"/>
                <w:tab w:val="left" w:pos="8137"/>
                <w:tab w:val="left" w:pos="9838"/>
              </w:tabs>
            </w:pPr>
            <w:r>
              <w:t>Type</w:t>
            </w:r>
          </w:p>
        </w:tc>
        <w:tc>
          <w:tcPr>
            <w:tcW w:w="7820" w:type="dxa"/>
          </w:tcPr>
          <w:p w14:paraId="509BDA27"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3288924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6D63AEF" w14:textId="77777777" w:rsidR="001778FE" w:rsidRDefault="001778FE" w:rsidP="00223008">
            <w:pPr>
              <w:tabs>
                <w:tab w:val="left" w:pos="4192"/>
                <w:tab w:val="left" w:pos="8137"/>
                <w:tab w:val="left" w:pos="9838"/>
              </w:tabs>
            </w:pPr>
            <w:r>
              <w:t>Fix</w:t>
            </w:r>
          </w:p>
        </w:tc>
        <w:tc>
          <w:tcPr>
            <w:tcW w:w="7820" w:type="dxa"/>
          </w:tcPr>
          <w:p w14:paraId="539FBFA9"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EFBC61F" w14:textId="05B5D76C" w:rsidR="001778FE" w:rsidRDefault="00AF229D" w:rsidP="008905BF">
      <w:pPr>
        <w:pStyle w:val="Heading3"/>
      </w:pPr>
      <w:r>
        <w:t xml:space="preserve">TEST ID: </w:t>
      </w:r>
      <w:r w:rsidR="001778FE">
        <w:t>CM_022</w:t>
      </w:r>
    </w:p>
    <w:tbl>
      <w:tblPr>
        <w:tblStyle w:val="GridTable5Dark-Accent5"/>
        <w:tblW w:w="0" w:type="auto"/>
        <w:tblLook w:val="04A0" w:firstRow="1" w:lastRow="0" w:firstColumn="1" w:lastColumn="0" w:noHBand="0" w:noVBand="1"/>
      </w:tblPr>
      <w:tblGrid>
        <w:gridCol w:w="1427"/>
        <w:gridCol w:w="7820"/>
      </w:tblGrid>
      <w:tr w:rsidR="001778FE" w14:paraId="1E4606D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BEC3CD8" w14:textId="77777777" w:rsidR="001778FE" w:rsidRDefault="001778FE" w:rsidP="00223008">
            <w:pPr>
              <w:tabs>
                <w:tab w:val="left" w:pos="4192"/>
                <w:tab w:val="left" w:pos="8137"/>
                <w:tab w:val="left" w:pos="9838"/>
              </w:tabs>
            </w:pPr>
            <w:r>
              <w:t>Summary</w:t>
            </w:r>
          </w:p>
        </w:tc>
        <w:tc>
          <w:tcPr>
            <w:tcW w:w="7820" w:type="dxa"/>
          </w:tcPr>
          <w:p w14:paraId="60E72367" w14:textId="14465A20"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016AA">
              <w:t xml:space="preserve">CIX rows where </w:t>
            </w:r>
            <w:r w:rsidR="005E393A">
              <w:t>POLICY_TERM_FK</w:t>
            </w:r>
            <w:r w:rsidRPr="00F016AA">
              <w:t xml:space="preserve"> not on </w:t>
            </w:r>
            <w:r w:rsidR="005E393A">
              <w:t>POLICY_TERM_HISTORY table</w:t>
            </w:r>
          </w:p>
        </w:tc>
      </w:tr>
      <w:tr w:rsidR="001778FE" w14:paraId="0E605ED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F81AA44" w14:textId="77777777" w:rsidR="001778FE" w:rsidRDefault="001778FE" w:rsidP="00223008">
            <w:pPr>
              <w:tabs>
                <w:tab w:val="left" w:pos="4192"/>
                <w:tab w:val="left" w:pos="8137"/>
                <w:tab w:val="left" w:pos="9838"/>
              </w:tabs>
            </w:pPr>
            <w:r>
              <w:t>Description</w:t>
            </w:r>
          </w:p>
        </w:tc>
        <w:tc>
          <w:tcPr>
            <w:tcW w:w="7820" w:type="dxa"/>
          </w:tcPr>
          <w:p w14:paraId="2C6DE113"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D970C7D"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221FAED" w14:textId="77777777" w:rsidR="001778FE" w:rsidRDefault="001778FE" w:rsidP="00223008">
            <w:pPr>
              <w:tabs>
                <w:tab w:val="left" w:pos="4192"/>
                <w:tab w:val="left" w:pos="8137"/>
                <w:tab w:val="left" w:pos="9838"/>
              </w:tabs>
            </w:pPr>
            <w:r>
              <w:t>Type</w:t>
            </w:r>
          </w:p>
        </w:tc>
        <w:tc>
          <w:tcPr>
            <w:tcW w:w="7820" w:type="dxa"/>
          </w:tcPr>
          <w:p w14:paraId="0CA413C4"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3B6CAEE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6C6D96B" w14:textId="77777777" w:rsidR="001778FE" w:rsidRDefault="001778FE" w:rsidP="00223008">
            <w:pPr>
              <w:tabs>
                <w:tab w:val="left" w:pos="4192"/>
                <w:tab w:val="left" w:pos="8137"/>
                <w:tab w:val="left" w:pos="9838"/>
              </w:tabs>
            </w:pPr>
            <w:r>
              <w:t>Fix</w:t>
            </w:r>
          </w:p>
        </w:tc>
        <w:tc>
          <w:tcPr>
            <w:tcW w:w="7820" w:type="dxa"/>
          </w:tcPr>
          <w:p w14:paraId="458FDF0C"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AB252EA" w14:textId="2C16001C" w:rsidR="001778FE" w:rsidRDefault="00AF229D" w:rsidP="008905BF">
      <w:pPr>
        <w:pStyle w:val="Heading3"/>
      </w:pPr>
      <w:r>
        <w:lastRenderedPageBreak/>
        <w:t xml:space="preserve">TEST ID: </w:t>
      </w:r>
      <w:r w:rsidR="001778FE">
        <w:t>CM_023</w:t>
      </w:r>
    </w:p>
    <w:tbl>
      <w:tblPr>
        <w:tblStyle w:val="GridTable5Dark-Accent5"/>
        <w:tblW w:w="0" w:type="auto"/>
        <w:tblLook w:val="04A0" w:firstRow="1" w:lastRow="0" w:firstColumn="1" w:lastColumn="0" w:noHBand="0" w:noVBand="1"/>
      </w:tblPr>
      <w:tblGrid>
        <w:gridCol w:w="1427"/>
        <w:gridCol w:w="7820"/>
      </w:tblGrid>
      <w:tr w:rsidR="001778FE" w14:paraId="7D09FBB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239874" w14:textId="77777777" w:rsidR="001778FE" w:rsidRDefault="001778FE" w:rsidP="00223008">
            <w:pPr>
              <w:tabs>
                <w:tab w:val="left" w:pos="4192"/>
                <w:tab w:val="left" w:pos="8137"/>
                <w:tab w:val="left" w:pos="9838"/>
              </w:tabs>
            </w:pPr>
            <w:r>
              <w:t>Summary</w:t>
            </w:r>
          </w:p>
        </w:tc>
        <w:tc>
          <w:tcPr>
            <w:tcW w:w="7820" w:type="dxa"/>
          </w:tcPr>
          <w:p w14:paraId="6E9C4B84" w14:textId="6A8B547E"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016AA">
              <w:t xml:space="preserve">CIX rows where </w:t>
            </w:r>
            <w:r w:rsidR="005F0832">
              <w:t>RISK_FK</w:t>
            </w:r>
            <w:r w:rsidRPr="00F016AA">
              <w:t xml:space="preserve"> not on </w:t>
            </w:r>
            <w:r w:rsidR="005F0832">
              <w:t>RISK table</w:t>
            </w:r>
          </w:p>
        </w:tc>
      </w:tr>
      <w:tr w:rsidR="001778FE" w14:paraId="46E2640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3098F25" w14:textId="77777777" w:rsidR="001778FE" w:rsidRDefault="001778FE" w:rsidP="00223008">
            <w:pPr>
              <w:tabs>
                <w:tab w:val="left" w:pos="4192"/>
                <w:tab w:val="left" w:pos="8137"/>
                <w:tab w:val="left" w:pos="9838"/>
              </w:tabs>
            </w:pPr>
            <w:r>
              <w:t>Description</w:t>
            </w:r>
          </w:p>
        </w:tc>
        <w:tc>
          <w:tcPr>
            <w:tcW w:w="7820" w:type="dxa"/>
          </w:tcPr>
          <w:p w14:paraId="20C529D4"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65DDBD3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623A832" w14:textId="77777777" w:rsidR="001778FE" w:rsidRDefault="001778FE" w:rsidP="00223008">
            <w:pPr>
              <w:tabs>
                <w:tab w:val="left" w:pos="4192"/>
                <w:tab w:val="left" w:pos="8137"/>
                <w:tab w:val="left" w:pos="9838"/>
              </w:tabs>
            </w:pPr>
            <w:r>
              <w:t>Type</w:t>
            </w:r>
          </w:p>
        </w:tc>
        <w:tc>
          <w:tcPr>
            <w:tcW w:w="7820" w:type="dxa"/>
          </w:tcPr>
          <w:p w14:paraId="50F86F96"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28566378"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6B093CB" w14:textId="77777777" w:rsidR="001778FE" w:rsidRDefault="001778FE" w:rsidP="00223008">
            <w:pPr>
              <w:tabs>
                <w:tab w:val="left" w:pos="4192"/>
                <w:tab w:val="left" w:pos="8137"/>
                <w:tab w:val="left" w:pos="9838"/>
              </w:tabs>
            </w:pPr>
            <w:r>
              <w:t>Fix</w:t>
            </w:r>
          </w:p>
        </w:tc>
        <w:tc>
          <w:tcPr>
            <w:tcW w:w="7820" w:type="dxa"/>
          </w:tcPr>
          <w:p w14:paraId="3F2277B0"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EE31865" w14:textId="630EFCA6" w:rsidR="001778FE" w:rsidRDefault="00AF229D" w:rsidP="008905BF">
      <w:pPr>
        <w:pStyle w:val="Heading3"/>
      </w:pPr>
      <w:r>
        <w:t xml:space="preserve">TEST ID: </w:t>
      </w:r>
      <w:r w:rsidR="001778FE">
        <w:t>CM_024</w:t>
      </w:r>
    </w:p>
    <w:tbl>
      <w:tblPr>
        <w:tblStyle w:val="GridTable5Dark-Accent5"/>
        <w:tblW w:w="0" w:type="auto"/>
        <w:tblLook w:val="04A0" w:firstRow="1" w:lastRow="0" w:firstColumn="1" w:lastColumn="0" w:noHBand="0" w:noVBand="1"/>
      </w:tblPr>
      <w:tblGrid>
        <w:gridCol w:w="1427"/>
        <w:gridCol w:w="7820"/>
      </w:tblGrid>
      <w:tr w:rsidR="001778FE" w14:paraId="7F1CD57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92BA6F8" w14:textId="77777777" w:rsidR="001778FE" w:rsidRDefault="001778FE" w:rsidP="00223008">
            <w:pPr>
              <w:tabs>
                <w:tab w:val="left" w:pos="4192"/>
                <w:tab w:val="left" w:pos="8137"/>
                <w:tab w:val="left" w:pos="9838"/>
              </w:tabs>
            </w:pPr>
            <w:r>
              <w:t>Summary</w:t>
            </w:r>
          </w:p>
        </w:tc>
        <w:tc>
          <w:tcPr>
            <w:tcW w:w="7820" w:type="dxa"/>
          </w:tcPr>
          <w:p w14:paraId="7AB14E7C" w14:textId="75D2A48C"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016AA">
              <w:t xml:space="preserve">CIX rows where </w:t>
            </w:r>
            <w:r w:rsidR="003A616F">
              <w:t>COVG_FK</w:t>
            </w:r>
            <w:r w:rsidRPr="00F016AA">
              <w:t xml:space="preserve"> not on </w:t>
            </w:r>
            <w:r w:rsidR="003A616F">
              <w:t>COVERAGE table</w:t>
            </w:r>
          </w:p>
        </w:tc>
      </w:tr>
      <w:tr w:rsidR="001778FE" w14:paraId="0F8B88B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0354D8F" w14:textId="77777777" w:rsidR="001778FE" w:rsidRDefault="001778FE" w:rsidP="00223008">
            <w:pPr>
              <w:tabs>
                <w:tab w:val="left" w:pos="4192"/>
                <w:tab w:val="left" w:pos="8137"/>
                <w:tab w:val="left" w:pos="9838"/>
              </w:tabs>
            </w:pPr>
            <w:r>
              <w:t>Description</w:t>
            </w:r>
          </w:p>
        </w:tc>
        <w:tc>
          <w:tcPr>
            <w:tcW w:w="7820" w:type="dxa"/>
          </w:tcPr>
          <w:p w14:paraId="67ED2403"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6B146BE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708B775" w14:textId="77777777" w:rsidR="001778FE" w:rsidRDefault="001778FE" w:rsidP="00223008">
            <w:pPr>
              <w:tabs>
                <w:tab w:val="left" w:pos="4192"/>
                <w:tab w:val="left" w:pos="8137"/>
                <w:tab w:val="left" w:pos="9838"/>
              </w:tabs>
            </w:pPr>
            <w:r>
              <w:t>Type</w:t>
            </w:r>
          </w:p>
        </w:tc>
        <w:tc>
          <w:tcPr>
            <w:tcW w:w="7820" w:type="dxa"/>
          </w:tcPr>
          <w:p w14:paraId="247301AF"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3EE7313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97CEBF1" w14:textId="77777777" w:rsidR="001778FE" w:rsidRDefault="001778FE" w:rsidP="00223008">
            <w:pPr>
              <w:tabs>
                <w:tab w:val="left" w:pos="4192"/>
                <w:tab w:val="left" w:pos="8137"/>
                <w:tab w:val="left" w:pos="9838"/>
              </w:tabs>
            </w:pPr>
            <w:r>
              <w:t>Fix</w:t>
            </w:r>
          </w:p>
        </w:tc>
        <w:tc>
          <w:tcPr>
            <w:tcW w:w="7820" w:type="dxa"/>
          </w:tcPr>
          <w:p w14:paraId="187440D0"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623E715" w14:textId="50FF5B46" w:rsidR="001778FE" w:rsidRDefault="00AF229D" w:rsidP="008905BF">
      <w:pPr>
        <w:pStyle w:val="Heading3"/>
      </w:pPr>
      <w:r>
        <w:t xml:space="preserve">TEST ID: </w:t>
      </w:r>
      <w:r w:rsidR="001778FE">
        <w:t>CM_025</w:t>
      </w:r>
    </w:p>
    <w:tbl>
      <w:tblPr>
        <w:tblStyle w:val="GridTable5Dark-Accent5"/>
        <w:tblW w:w="0" w:type="auto"/>
        <w:tblLook w:val="04A0" w:firstRow="1" w:lastRow="0" w:firstColumn="1" w:lastColumn="0" w:noHBand="0" w:noVBand="1"/>
      </w:tblPr>
      <w:tblGrid>
        <w:gridCol w:w="1427"/>
        <w:gridCol w:w="7820"/>
      </w:tblGrid>
      <w:tr w:rsidR="001778FE" w14:paraId="5BFABE3C"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A64F08A" w14:textId="77777777" w:rsidR="001778FE" w:rsidRDefault="001778FE" w:rsidP="00223008">
            <w:pPr>
              <w:tabs>
                <w:tab w:val="left" w:pos="4192"/>
                <w:tab w:val="left" w:pos="8137"/>
                <w:tab w:val="left" w:pos="9838"/>
              </w:tabs>
            </w:pPr>
            <w:r>
              <w:t>Summary</w:t>
            </w:r>
          </w:p>
        </w:tc>
        <w:tc>
          <w:tcPr>
            <w:tcW w:w="7820" w:type="dxa"/>
          </w:tcPr>
          <w:p w14:paraId="4D6CA4CA" w14:textId="44BF8F80" w:rsidR="001778FE" w:rsidRDefault="00B4427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CM_TRANSACTION_DETAIL</w:t>
            </w:r>
            <w:r w:rsidR="001778FE" w:rsidRPr="00F016AA">
              <w:t xml:space="preserve"> rows where CIX fk is null</w:t>
            </w:r>
          </w:p>
        </w:tc>
      </w:tr>
      <w:tr w:rsidR="001778FE" w14:paraId="46E4518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D60F05E" w14:textId="77777777" w:rsidR="001778FE" w:rsidRDefault="001778FE" w:rsidP="00223008">
            <w:pPr>
              <w:tabs>
                <w:tab w:val="left" w:pos="4192"/>
                <w:tab w:val="left" w:pos="8137"/>
                <w:tab w:val="left" w:pos="9838"/>
              </w:tabs>
            </w:pPr>
            <w:r>
              <w:t>Description</w:t>
            </w:r>
          </w:p>
        </w:tc>
        <w:tc>
          <w:tcPr>
            <w:tcW w:w="7820" w:type="dxa"/>
          </w:tcPr>
          <w:p w14:paraId="4AF2278E"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E742F8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0183A7A" w14:textId="77777777" w:rsidR="001778FE" w:rsidRDefault="001778FE" w:rsidP="00223008">
            <w:pPr>
              <w:tabs>
                <w:tab w:val="left" w:pos="4192"/>
                <w:tab w:val="left" w:pos="8137"/>
                <w:tab w:val="left" w:pos="9838"/>
              </w:tabs>
            </w:pPr>
            <w:r>
              <w:t>Type</w:t>
            </w:r>
          </w:p>
        </w:tc>
        <w:tc>
          <w:tcPr>
            <w:tcW w:w="7820" w:type="dxa"/>
          </w:tcPr>
          <w:p w14:paraId="7C882805"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585B196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A4FC3C8" w14:textId="77777777" w:rsidR="001778FE" w:rsidRDefault="001778FE" w:rsidP="00223008">
            <w:pPr>
              <w:tabs>
                <w:tab w:val="left" w:pos="4192"/>
                <w:tab w:val="left" w:pos="8137"/>
                <w:tab w:val="left" w:pos="9838"/>
              </w:tabs>
            </w:pPr>
            <w:r>
              <w:t>Fix</w:t>
            </w:r>
          </w:p>
        </w:tc>
        <w:tc>
          <w:tcPr>
            <w:tcW w:w="7820" w:type="dxa"/>
          </w:tcPr>
          <w:p w14:paraId="0116878F"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C06EE3C" w14:textId="6F5D66A4" w:rsidR="001778FE" w:rsidRDefault="00AF229D" w:rsidP="008905BF">
      <w:pPr>
        <w:pStyle w:val="Heading3"/>
      </w:pPr>
      <w:r>
        <w:t xml:space="preserve">TEST ID: </w:t>
      </w:r>
      <w:r w:rsidR="001778FE">
        <w:t>CM_026</w:t>
      </w:r>
    </w:p>
    <w:tbl>
      <w:tblPr>
        <w:tblStyle w:val="GridTable5Dark-Accent5"/>
        <w:tblW w:w="0" w:type="auto"/>
        <w:tblLook w:val="04A0" w:firstRow="1" w:lastRow="0" w:firstColumn="1" w:lastColumn="0" w:noHBand="0" w:noVBand="1"/>
      </w:tblPr>
      <w:tblGrid>
        <w:gridCol w:w="1427"/>
        <w:gridCol w:w="7820"/>
      </w:tblGrid>
      <w:tr w:rsidR="001778FE" w14:paraId="01F8966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0EE7713" w14:textId="77777777" w:rsidR="001778FE" w:rsidRDefault="001778FE" w:rsidP="00223008">
            <w:pPr>
              <w:tabs>
                <w:tab w:val="left" w:pos="4192"/>
                <w:tab w:val="left" w:pos="8137"/>
                <w:tab w:val="left" w:pos="9838"/>
              </w:tabs>
            </w:pPr>
            <w:r>
              <w:t>Summary</w:t>
            </w:r>
          </w:p>
        </w:tc>
        <w:tc>
          <w:tcPr>
            <w:tcW w:w="7820" w:type="dxa"/>
          </w:tcPr>
          <w:p w14:paraId="475AD05F" w14:textId="4E6B6FD6" w:rsidR="001778FE" w:rsidRDefault="00B4427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CM_TRANSACTION_DETAIL</w:t>
            </w:r>
            <w:r w:rsidR="001778FE" w:rsidRPr="00633976">
              <w:t xml:space="preserve"> rows where claimant fk is null</w:t>
            </w:r>
          </w:p>
        </w:tc>
      </w:tr>
      <w:tr w:rsidR="001778FE" w14:paraId="37AE272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8AE57EA" w14:textId="77777777" w:rsidR="001778FE" w:rsidRDefault="001778FE" w:rsidP="00223008">
            <w:pPr>
              <w:tabs>
                <w:tab w:val="left" w:pos="4192"/>
                <w:tab w:val="left" w:pos="8137"/>
                <w:tab w:val="left" w:pos="9838"/>
              </w:tabs>
            </w:pPr>
            <w:r>
              <w:t>Description</w:t>
            </w:r>
          </w:p>
        </w:tc>
        <w:tc>
          <w:tcPr>
            <w:tcW w:w="7820" w:type="dxa"/>
          </w:tcPr>
          <w:p w14:paraId="136F80D5"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1546B46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F219AE0" w14:textId="77777777" w:rsidR="001778FE" w:rsidRDefault="001778FE" w:rsidP="00223008">
            <w:pPr>
              <w:tabs>
                <w:tab w:val="left" w:pos="4192"/>
                <w:tab w:val="left" w:pos="8137"/>
                <w:tab w:val="left" w:pos="9838"/>
              </w:tabs>
            </w:pPr>
            <w:r>
              <w:t>Type</w:t>
            </w:r>
          </w:p>
        </w:tc>
        <w:tc>
          <w:tcPr>
            <w:tcW w:w="7820" w:type="dxa"/>
          </w:tcPr>
          <w:p w14:paraId="373F5FB0"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7EAC4CC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482FE73" w14:textId="77777777" w:rsidR="001778FE" w:rsidRDefault="001778FE" w:rsidP="00223008">
            <w:pPr>
              <w:tabs>
                <w:tab w:val="left" w:pos="4192"/>
                <w:tab w:val="left" w:pos="8137"/>
                <w:tab w:val="left" w:pos="9838"/>
              </w:tabs>
            </w:pPr>
            <w:r>
              <w:t>Fix</w:t>
            </w:r>
          </w:p>
        </w:tc>
        <w:tc>
          <w:tcPr>
            <w:tcW w:w="7820" w:type="dxa"/>
          </w:tcPr>
          <w:p w14:paraId="40685C5E"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95F712C" w14:textId="6D379617" w:rsidR="00B70913" w:rsidRDefault="00AF229D" w:rsidP="008905BF">
      <w:pPr>
        <w:pStyle w:val="Heading3"/>
      </w:pPr>
      <w:r>
        <w:lastRenderedPageBreak/>
        <w:t xml:space="preserve">TEST ID: </w:t>
      </w:r>
      <w:r w:rsidR="00B70913">
        <w:t>CM_027</w:t>
      </w:r>
    </w:p>
    <w:tbl>
      <w:tblPr>
        <w:tblStyle w:val="GridTable5Dark-Accent5"/>
        <w:tblW w:w="0" w:type="auto"/>
        <w:tblLook w:val="04A0" w:firstRow="1" w:lastRow="0" w:firstColumn="1" w:lastColumn="0" w:noHBand="0" w:noVBand="1"/>
      </w:tblPr>
      <w:tblGrid>
        <w:gridCol w:w="1427"/>
        <w:gridCol w:w="7820"/>
      </w:tblGrid>
      <w:tr w:rsidR="00B70913" w14:paraId="25FFC6F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D8579BB" w14:textId="77777777" w:rsidR="00B70913" w:rsidRDefault="00B70913" w:rsidP="00223008">
            <w:pPr>
              <w:tabs>
                <w:tab w:val="left" w:pos="4192"/>
                <w:tab w:val="left" w:pos="8137"/>
                <w:tab w:val="left" w:pos="9838"/>
              </w:tabs>
            </w:pPr>
            <w:r>
              <w:t>Summary</w:t>
            </w:r>
          </w:p>
        </w:tc>
        <w:tc>
          <w:tcPr>
            <w:tcW w:w="7820" w:type="dxa"/>
          </w:tcPr>
          <w:p w14:paraId="449BBF1E" w14:textId="54EAB1A0" w:rsidR="00B70913" w:rsidRDefault="00B70913"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33976">
              <w:t>CM_TRANSACTION accounting dates</w:t>
            </w:r>
            <w:r>
              <w:t xml:space="preserve"> not</w:t>
            </w:r>
            <w:r w:rsidRPr="00633976">
              <w:t xml:space="preserve"> in yyyy/mm/dd format</w:t>
            </w:r>
          </w:p>
        </w:tc>
      </w:tr>
      <w:tr w:rsidR="00B70913" w14:paraId="66558CB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813FEE" w14:textId="77777777" w:rsidR="00B70913" w:rsidRDefault="00B70913" w:rsidP="00223008">
            <w:pPr>
              <w:tabs>
                <w:tab w:val="left" w:pos="4192"/>
                <w:tab w:val="left" w:pos="8137"/>
                <w:tab w:val="left" w:pos="9838"/>
              </w:tabs>
            </w:pPr>
            <w:r>
              <w:t>Description</w:t>
            </w:r>
          </w:p>
        </w:tc>
        <w:tc>
          <w:tcPr>
            <w:tcW w:w="7820" w:type="dxa"/>
          </w:tcPr>
          <w:p w14:paraId="597E88DE" w14:textId="77777777" w:rsidR="00B70913" w:rsidRDefault="00B70913"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70913" w14:paraId="6DAF84D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B03D058" w14:textId="77777777" w:rsidR="00B70913" w:rsidRDefault="00B70913" w:rsidP="00223008">
            <w:pPr>
              <w:tabs>
                <w:tab w:val="left" w:pos="4192"/>
                <w:tab w:val="left" w:pos="8137"/>
                <w:tab w:val="left" w:pos="9838"/>
              </w:tabs>
            </w:pPr>
            <w:r>
              <w:t>Type</w:t>
            </w:r>
          </w:p>
        </w:tc>
        <w:tc>
          <w:tcPr>
            <w:tcW w:w="7820" w:type="dxa"/>
          </w:tcPr>
          <w:p w14:paraId="5C5CC2F1" w14:textId="77777777" w:rsidR="00B70913" w:rsidRDefault="00B70913"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70913" w14:paraId="0A23C70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1893961" w14:textId="77777777" w:rsidR="00B70913" w:rsidRDefault="00B70913" w:rsidP="00223008">
            <w:pPr>
              <w:tabs>
                <w:tab w:val="left" w:pos="4192"/>
                <w:tab w:val="left" w:pos="8137"/>
                <w:tab w:val="left" w:pos="9838"/>
              </w:tabs>
            </w:pPr>
            <w:r>
              <w:t>Fix</w:t>
            </w:r>
          </w:p>
        </w:tc>
        <w:tc>
          <w:tcPr>
            <w:tcW w:w="7820" w:type="dxa"/>
          </w:tcPr>
          <w:p w14:paraId="086AF41E" w14:textId="77777777" w:rsidR="00B70913" w:rsidRDefault="00B70913"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88A2D06" w14:textId="0885DB95" w:rsidR="00807598" w:rsidRDefault="00AF229D" w:rsidP="008905BF">
      <w:pPr>
        <w:pStyle w:val="Heading3"/>
      </w:pPr>
      <w:r>
        <w:t xml:space="preserve">TEST ID: </w:t>
      </w:r>
      <w:r w:rsidR="00807598">
        <w:t>CM_028</w:t>
      </w:r>
    </w:p>
    <w:tbl>
      <w:tblPr>
        <w:tblStyle w:val="GridTable5Dark-Accent5"/>
        <w:tblW w:w="0" w:type="auto"/>
        <w:tblLook w:val="04A0" w:firstRow="1" w:lastRow="0" w:firstColumn="1" w:lastColumn="0" w:noHBand="0" w:noVBand="1"/>
      </w:tblPr>
      <w:tblGrid>
        <w:gridCol w:w="1427"/>
        <w:gridCol w:w="7820"/>
      </w:tblGrid>
      <w:tr w:rsidR="00807598" w14:paraId="2A7E946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7EE2A8E" w14:textId="77777777" w:rsidR="00807598" w:rsidRDefault="00807598" w:rsidP="00223008">
            <w:pPr>
              <w:tabs>
                <w:tab w:val="left" w:pos="4192"/>
                <w:tab w:val="left" w:pos="8137"/>
                <w:tab w:val="left" w:pos="9838"/>
              </w:tabs>
            </w:pPr>
            <w:r>
              <w:t>Summary</w:t>
            </w:r>
          </w:p>
        </w:tc>
        <w:tc>
          <w:tcPr>
            <w:tcW w:w="7820" w:type="dxa"/>
          </w:tcPr>
          <w:p w14:paraId="16E3569D" w14:textId="5CF7BBF6" w:rsidR="00807598" w:rsidRDefault="008075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33976">
              <w:t>Checking for cm_tra</w:t>
            </w:r>
            <w:r>
              <w:t>ns_status_history rows where la</w:t>
            </w:r>
            <w:r w:rsidRPr="00633976">
              <w:t>test status record does not have the max Trans PK of transaction</w:t>
            </w:r>
          </w:p>
        </w:tc>
      </w:tr>
      <w:tr w:rsidR="00807598" w14:paraId="3BA9799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0F5B27" w14:textId="77777777" w:rsidR="00807598" w:rsidRDefault="00807598" w:rsidP="00223008">
            <w:pPr>
              <w:tabs>
                <w:tab w:val="left" w:pos="4192"/>
                <w:tab w:val="left" w:pos="8137"/>
                <w:tab w:val="left" w:pos="9838"/>
              </w:tabs>
            </w:pPr>
            <w:r>
              <w:t>Description</w:t>
            </w:r>
          </w:p>
        </w:tc>
        <w:tc>
          <w:tcPr>
            <w:tcW w:w="7820" w:type="dxa"/>
          </w:tcPr>
          <w:p w14:paraId="4928C20E"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07598" w14:paraId="6E4D76A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FAA5BE9" w14:textId="77777777" w:rsidR="00807598" w:rsidRDefault="00807598" w:rsidP="00223008">
            <w:pPr>
              <w:tabs>
                <w:tab w:val="left" w:pos="4192"/>
                <w:tab w:val="left" w:pos="8137"/>
                <w:tab w:val="left" w:pos="9838"/>
              </w:tabs>
            </w:pPr>
            <w:r>
              <w:t>Type</w:t>
            </w:r>
          </w:p>
        </w:tc>
        <w:tc>
          <w:tcPr>
            <w:tcW w:w="7820" w:type="dxa"/>
          </w:tcPr>
          <w:p w14:paraId="7594F37A" w14:textId="77777777" w:rsidR="00807598" w:rsidRDefault="008075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07598" w14:paraId="5094FFA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CCD845D" w14:textId="77777777" w:rsidR="00807598" w:rsidRDefault="00807598" w:rsidP="00223008">
            <w:pPr>
              <w:tabs>
                <w:tab w:val="left" w:pos="4192"/>
                <w:tab w:val="left" w:pos="8137"/>
                <w:tab w:val="left" w:pos="9838"/>
              </w:tabs>
            </w:pPr>
            <w:r>
              <w:t>Fix</w:t>
            </w:r>
          </w:p>
        </w:tc>
        <w:tc>
          <w:tcPr>
            <w:tcW w:w="7820" w:type="dxa"/>
          </w:tcPr>
          <w:p w14:paraId="635BB754"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5772D8B" w14:textId="124593E9" w:rsidR="00807598" w:rsidRDefault="00AF229D" w:rsidP="008905BF">
      <w:pPr>
        <w:pStyle w:val="Heading3"/>
      </w:pPr>
      <w:r>
        <w:t xml:space="preserve">TEST ID: </w:t>
      </w:r>
      <w:r w:rsidR="00807598">
        <w:t>CM_029</w:t>
      </w:r>
    </w:p>
    <w:tbl>
      <w:tblPr>
        <w:tblStyle w:val="GridTable5Dark-Accent5"/>
        <w:tblW w:w="0" w:type="auto"/>
        <w:tblLook w:val="04A0" w:firstRow="1" w:lastRow="0" w:firstColumn="1" w:lastColumn="0" w:noHBand="0" w:noVBand="1"/>
      </w:tblPr>
      <w:tblGrid>
        <w:gridCol w:w="1427"/>
        <w:gridCol w:w="7820"/>
      </w:tblGrid>
      <w:tr w:rsidR="00807598" w14:paraId="0C4CA5C2"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81B1FC3" w14:textId="77777777" w:rsidR="00807598" w:rsidRDefault="00807598" w:rsidP="00223008">
            <w:pPr>
              <w:tabs>
                <w:tab w:val="left" w:pos="4192"/>
                <w:tab w:val="left" w:pos="8137"/>
                <w:tab w:val="left" w:pos="9838"/>
              </w:tabs>
            </w:pPr>
            <w:r>
              <w:t>Summary</w:t>
            </w:r>
          </w:p>
        </w:tc>
        <w:tc>
          <w:tcPr>
            <w:tcW w:w="7820" w:type="dxa"/>
          </w:tcPr>
          <w:p w14:paraId="239E55C1" w14:textId="21913E21" w:rsidR="00807598" w:rsidRDefault="008075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33976">
              <w:t xml:space="preserve">CM Coverage records </w:t>
            </w:r>
            <w:r>
              <w:t>with</w:t>
            </w:r>
            <w:r w:rsidRPr="00633976">
              <w:t xml:space="preserve"> </w:t>
            </w:r>
            <w:r w:rsidR="00F94964">
              <w:t>SYS_UPDATE_TIME</w:t>
            </w:r>
            <w:r w:rsidRPr="00633976">
              <w:t xml:space="preserve"> is null</w:t>
            </w:r>
          </w:p>
        </w:tc>
      </w:tr>
      <w:tr w:rsidR="00807598" w14:paraId="4C721B3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37FB261" w14:textId="77777777" w:rsidR="00807598" w:rsidRDefault="00807598" w:rsidP="00223008">
            <w:pPr>
              <w:tabs>
                <w:tab w:val="left" w:pos="4192"/>
                <w:tab w:val="left" w:pos="8137"/>
                <w:tab w:val="left" w:pos="9838"/>
              </w:tabs>
            </w:pPr>
            <w:r>
              <w:t>Description</w:t>
            </w:r>
          </w:p>
        </w:tc>
        <w:tc>
          <w:tcPr>
            <w:tcW w:w="7820" w:type="dxa"/>
          </w:tcPr>
          <w:p w14:paraId="04EB2835"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07598" w14:paraId="25B9E3C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08A31DE" w14:textId="77777777" w:rsidR="00807598" w:rsidRDefault="00807598" w:rsidP="00223008">
            <w:pPr>
              <w:tabs>
                <w:tab w:val="left" w:pos="4192"/>
                <w:tab w:val="left" w:pos="8137"/>
                <w:tab w:val="left" w:pos="9838"/>
              </w:tabs>
            </w:pPr>
            <w:r>
              <w:t>Type</w:t>
            </w:r>
          </w:p>
        </w:tc>
        <w:tc>
          <w:tcPr>
            <w:tcW w:w="7820" w:type="dxa"/>
          </w:tcPr>
          <w:p w14:paraId="60A7F048" w14:textId="77777777" w:rsidR="00807598" w:rsidRDefault="008075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07598" w14:paraId="2780B25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67653405" w14:textId="77777777" w:rsidR="00807598" w:rsidRDefault="00807598" w:rsidP="00223008">
            <w:pPr>
              <w:tabs>
                <w:tab w:val="left" w:pos="4192"/>
                <w:tab w:val="left" w:pos="8137"/>
                <w:tab w:val="left" w:pos="9838"/>
              </w:tabs>
            </w:pPr>
            <w:r>
              <w:t>Fix</w:t>
            </w:r>
          </w:p>
        </w:tc>
        <w:tc>
          <w:tcPr>
            <w:tcW w:w="7820" w:type="dxa"/>
          </w:tcPr>
          <w:p w14:paraId="30898A05"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01F3067" w14:textId="12480EA4" w:rsidR="00807598" w:rsidRDefault="00AF229D" w:rsidP="008905BF">
      <w:pPr>
        <w:pStyle w:val="Heading3"/>
      </w:pPr>
      <w:r>
        <w:t xml:space="preserve">TEST ID: </w:t>
      </w:r>
      <w:r w:rsidR="00807598">
        <w:t>CM_030</w:t>
      </w:r>
    </w:p>
    <w:tbl>
      <w:tblPr>
        <w:tblStyle w:val="GridTable5Dark-Accent5"/>
        <w:tblW w:w="0" w:type="auto"/>
        <w:tblLook w:val="04A0" w:firstRow="1" w:lastRow="0" w:firstColumn="1" w:lastColumn="0" w:noHBand="0" w:noVBand="1"/>
      </w:tblPr>
      <w:tblGrid>
        <w:gridCol w:w="1427"/>
        <w:gridCol w:w="7820"/>
      </w:tblGrid>
      <w:tr w:rsidR="00807598" w14:paraId="3151F2F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7908E2C" w14:textId="77777777" w:rsidR="00807598" w:rsidRDefault="00807598" w:rsidP="00223008">
            <w:pPr>
              <w:tabs>
                <w:tab w:val="left" w:pos="4192"/>
                <w:tab w:val="left" w:pos="8137"/>
                <w:tab w:val="left" w:pos="9838"/>
              </w:tabs>
            </w:pPr>
            <w:r>
              <w:t>Summary</w:t>
            </w:r>
          </w:p>
        </w:tc>
        <w:tc>
          <w:tcPr>
            <w:tcW w:w="7820" w:type="dxa"/>
          </w:tcPr>
          <w:p w14:paraId="0FAB1504" w14:textId="2D416BC4" w:rsidR="00807598" w:rsidRDefault="008075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33976">
              <w:t xml:space="preserve">CM Risk records </w:t>
            </w:r>
            <w:r>
              <w:t>with</w:t>
            </w:r>
            <w:r w:rsidRPr="00633976">
              <w:t xml:space="preserve"> </w:t>
            </w:r>
            <w:r w:rsidR="00F94964">
              <w:t>SYS_UPDATE_TIME</w:t>
            </w:r>
            <w:r w:rsidR="00F94964" w:rsidRPr="00633976">
              <w:t xml:space="preserve"> </w:t>
            </w:r>
            <w:r w:rsidRPr="00633976">
              <w:t>is null</w:t>
            </w:r>
          </w:p>
        </w:tc>
      </w:tr>
      <w:tr w:rsidR="00807598" w14:paraId="6ECBCED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FE22C78" w14:textId="77777777" w:rsidR="00807598" w:rsidRDefault="00807598" w:rsidP="00223008">
            <w:pPr>
              <w:tabs>
                <w:tab w:val="left" w:pos="4192"/>
                <w:tab w:val="left" w:pos="8137"/>
                <w:tab w:val="left" w:pos="9838"/>
              </w:tabs>
            </w:pPr>
            <w:r>
              <w:t>Description</w:t>
            </w:r>
          </w:p>
        </w:tc>
        <w:tc>
          <w:tcPr>
            <w:tcW w:w="7820" w:type="dxa"/>
          </w:tcPr>
          <w:p w14:paraId="12D0C96B"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07598" w14:paraId="093EAE9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BCAADBA" w14:textId="77777777" w:rsidR="00807598" w:rsidRDefault="00807598" w:rsidP="00223008">
            <w:pPr>
              <w:tabs>
                <w:tab w:val="left" w:pos="4192"/>
                <w:tab w:val="left" w:pos="8137"/>
                <w:tab w:val="left" w:pos="9838"/>
              </w:tabs>
            </w:pPr>
            <w:r>
              <w:t>Type</w:t>
            </w:r>
          </w:p>
        </w:tc>
        <w:tc>
          <w:tcPr>
            <w:tcW w:w="7820" w:type="dxa"/>
          </w:tcPr>
          <w:p w14:paraId="49778539" w14:textId="77777777" w:rsidR="00807598" w:rsidRDefault="008075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07598" w14:paraId="01E7047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4BC398F" w14:textId="77777777" w:rsidR="00807598" w:rsidRDefault="00807598" w:rsidP="00223008">
            <w:pPr>
              <w:tabs>
                <w:tab w:val="left" w:pos="4192"/>
                <w:tab w:val="left" w:pos="8137"/>
                <w:tab w:val="left" w:pos="9838"/>
              </w:tabs>
            </w:pPr>
            <w:r>
              <w:t>Fix</w:t>
            </w:r>
          </w:p>
        </w:tc>
        <w:tc>
          <w:tcPr>
            <w:tcW w:w="7820" w:type="dxa"/>
          </w:tcPr>
          <w:p w14:paraId="03F8FBF8"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1FC304A" w14:textId="71665782" w:rsidR="00DE5364" w:rsidRDefault="00AF229D" w:rsidP="008905BF">
      <w:pPr>
        <w:pStyle w:val="Heading3"/>
      </w:pPr>
      <w:r>
        <w:lastRenderedPageBreak/>
        <w:t xml:space="preserve">TEST ID: </w:t>
      </w:r>
      <w:r w:rsidR="00DE5364">
        <w:t>CM_031</w:t>
      </w:r>
    </w:p>
    <w:tbl>
      <w:tblPr>
        <w:tblStyle w:val="GridTable5Dark-Accent5"/>
        <w:tblW w:w="0" w:type="auto"/>
        <w:tblLook w:val="04A0" w:firstRow="1" w:lastRow="0" w:firstColumn="1" w:lastColumn="0" w:noHBand="0" w:noVBand="1"/>
      </w:tblPr>
      <w:tblGrid>
        <w:gridCol w:w="1427"/>
        <w:gridCol w:w="7820"/>
      </w:tblGrid>
      <w:tr w:rsidR="00DE5364" w14:paraId="6F87C1C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2D54381" w14:textId="77777777" w:rsidR="00DE5364" w:rsidRDefault="00DE5364" w:rsidP="00223008">
            <w:pPr>
              <w:tabs>
                <w:tab w:val="left" w:pos="4192"/>
                <w:tab w:val="left" w:pos="8137"/>
                <w:tab w:val="left" w:pos="9838"/>
              </w:tabs>
            </w:pPr>
            <w:r>
              <w:t>Summary</w:t>
            </w:r>
          </w:p>
        </w:tc>
        <w:tc>
          <w:tcPr>
            <w:tcW w:w="7820" w:type="dxa"/>
          </w:tcPr>
          <w:p w14:paraId="1A8B5D52" w14:textId="14290754" w:rsidR="00DE5364" w:rsidRDefault="00DE536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Policy records </w:t>
            </w:r>
            <w:r>
              <w:t>with</w:t>
            </w:r>
            <w:r w:rsidRPr="00A00C52">
              <w:t xml:space="preserve"> s</w:t>
            </w:r>
            <w:r w:rsidR="007F0D65">
              <w:t xml:space="preserve"> SYS_UPDATE_TIME</w:t>
            </w:r>
            <w:r w:rsidR="007F0D65" w:rsidRPr="00633976">
              <w:t xml:space="preserve"> </w:t>
            </w:r>
            <w:r w:rsidRPr="00A00C52">
              <w:t>is null</w:t>
            </w:r>
          </w:p>
        </w:tc>
      </w:tr>
      <w:tr w:rsidR="00DE5364" w14:paraId="6AE82E8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6217822" w14:textId="77777777" w:rsidR="00DE5364" w:rsidRDefault="00DE5364" w:rsidP="00223008">
            <w:pPr>
              <w:tabs>
                <w:tab w:val="left" w:pos="4192"/>
                <w:tab w:val="left" w:pos="8137"/>
                <w:tab w:val="left" w:pos="9838"/>
              </w:tabs>
            </w:pPr>
            <w:r>
              <w:t>Description</w:t>
            </w:r>
          </w:p>
        </w:tc>
        <w:tc>
          <w:tcPr>
            <w:tcW w:w="7820" w:type="dxa"/>
          </w:tcPr>
          <w:p w14:paraId="0D0A9AFA" w14:textId="77777777" w:rsidR="00DE5364" w:rsidRDefault="00DE5364"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E5364" w14:paraId="46E82A3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84CE1DA" w14:textId="77777777" w:rsidR="00DE5364" w:rsidRDefault="00DE5364" w:rsidP="00223008">
            <w:pPr>
              <w:tabs>
                <w:tab w:val="left" w:pos="4192"/>
                <w:tab w:val="left" w:pos="8137"/>
                <w:tab w:val="left" w:pos="9838"/>
              </w:tabs>
            </w:pPr>
            <w:r>
              <w:t>Type</w:t>
            </w:r>
          </w:p>
        </w:tc>
        <w:tc>
          <w:tcPr>
            <w:tcW w:w="7820" w:type="dxa"/>
          </w:tcPr>
          <w:p w14:paraId="6881640D" w14:textId="77777777" w:rsidR="00DE5364" w:rsidRDefault="00DE5364"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E5364" w14:paraId="524AC89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3A8D54D" w14:textId="77777777" w:rsidR="00DE5364" w:rsidRDefault="00DE5364" w:rsidP="00223008">
            <w:pPr>
              <w:tabs>
                <w:tab w:val="left" w:pos="4192"/>
                <w:tab w:val="left" w:pos="8137"/>
                <w:tab w:val="left" w:pos="9838"/>
              </w:tabs>
            </w:pPr>
            <w:r>
              <w:t>Fix</w:t>
            </w:r>
          </w:p>
        </w:tc>
        <w:tc>
          <w:tcPr>
            <w:tcW w:w="7820" w:type="dxa"/>
          </w:tcPr>
          <w:p w14:paraId="0F0BC9D6" w14:textId="77777777" w:rsidR="00DE5364" w:rsidRDefault="00DE5364"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6133856" w14:textId="7E37FD53" w:rsidR="00C045B9" w:rsidRDefault="00AF229D" w:rsidP="008905BF">
      <w:pPr>
        <w:pStyle w:val="Heading3"/>
      </w:pPr>
      <w:r>
        <w:t xml:space="preserve">TEST ID: </w:t>
      </w:r>
      <w:r w:rsidR="00C045B9">
        <w:t>CM_032</w:t>
      </w:r>
    </w:p>
    <w:tbl>
      <w:tblPr>
        <w:tblStyle w:val="GridTable5Dark-Accent5"/>
        <w:tblW w:w="0" w:type="auto"/>
        <w:tblLook w:val="04A0" w:firstRow="1" w:lastRow="0" w:firstColumn="1" w:lastColumn="0" w:noHBand="0" w:noVBand="1"/>
      </w:tblPr>
      <w:tblGrid>
        <w:gridCol w:w="1427"/>
        <w:gridCol w:w="7820"/>
      </w:tblGrid>
      <w:tr w:rsidR="00C045B9" w14:paraId="79E86BA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A651BBF" w14:textId="77777777" w:rsidR="00C045B9" w:rsidRDefault="00C045B9" w:rsidP="00223008">
            <w:pPr>
              <w:tabs>
                <w:tab w:val="left" w:pos="4192"/>
                <w:tab w:val="left" w:pos="8137"/>
                <w:tab w:val="left" w:pos="9838"/>
              </w:tabs>
            </w:pPr>
            <w:r>
              <w:t>Summary</w:t>
            </w:r>
          </w:p>
        </w:tc>
        <w:tc>
          <w:tcPr>
            <w:tcW w:w="7820" w:type="dxa"/>
          </w:tcPr>
          <w:p w14:paraId="43E66CCA" w14:textId="6A8257D6" w:rsidR="00C045B9" w:rsidRDefault="00C045B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Coverage records where </w:t>
            </w:r>
            <w:r w:rsidR="00260100">
              <w:t>EFFECTIVE_FROM_DATE</w:t>
            </w:r>
            <w:r w:rsidRPr="00A00C52">
              <w:t xml:space="preserve"> is null</w:t>
            </w:r>
          </w:p>
        </w:tc>
      </w:tr>
      <w:tr w:rsidR="00C045B9" w14:paraId="6D4207F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475EF0E" w14:textId="77777777" w:rsidR="00C045B9" w:rsidRDefault="00C045B9" w:rsidP="00223008">
            <w:pPr>
              <w:tabs>
                <w:tab w:val="left" w:pos="4192"/>
                <w:tab w:val="left" w:pos="8137"/>
                <w:tab w:val="left" w:pos="9838"/>
              </w:tabs>
            </w:pPr>
            <w:r>
              <w:t>Description</w:t>
            </w:r>
          </w:p>
        </w:tc>
        <w:tc>
          <w:tcPr>
            <w:tcW w:w="7820" w:type="dxa"/>
          </w:tcPr>
          <w:p w14:paraId="1B60D7C3" w14:textId="77777777" w:rsidR="00C045B9" w:rsidRDefault="00C045B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C045B9" w14:paraId="7FA359E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9395EF0" w14:textId="77777777" w:rsidR="00C045B9" w:rsidRDefault="00C045B9" w:rsidP="00223008">
            <w:pPr>
              <w:tabs>
                <w:tab w:val="left" w:pos="4192"/>
                <w:tab w:val="left" w:pos="8137"/>
                <w:tab w:val="left" w:pos="9838"/>
              </w:tabs>
            </w:pPr>
            <w:r>
              <w:t>Type</w:t>
            </w:r>
          </w:p>
        </w:tc>
        <w:tc>
          <w:tcPr>
            <w:tcW w:w="7820" w:type="dxa"/>
          </w:tcPr>
          <w:p w14:paraId="48FBD190" w14:textId="77777777" w:rsidR="00C045B9" w:rsidRDefault="00C045B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C045B9" w14:paraId="30AB07C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8BBDB0A" w14:textId="77777777" w:rsidR="00C045B9" w:rsidRDefault="00C045B9" w:rsidP="00223008">
            <w:pPr>
              <w:tabs>
                <w:tab w:val="left" w:pos="4192"/>
                <w:tab w:val="left" w:pos="8137"/>
                <w:tab w:val="left" w:pos="9838"/>
              </w:tabs>
            </w:pPr>
            <w:r>
              <w:t>Fix</w:t>
            </w:r>
          </w:p>
        </w:tc>
        <w:tc>
          <w:tcPr>
            <w:tcW w:w="7820" w:type="dxa"/>
          </w:tcPr>
          <w:p w14:paraId="19CEE16E" w14:textId="77777777" w:rsidR="00C045B9" w:rsidRDefault="00C045B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826DB3E" w14:textId="44FE56F5" w:rsidR="00C045B9" w:rsidRDefault="00AF229D" w:rsidP="008905BF">
      <w:pPr>
        <w:pStyle w:val="Heading3"/>
      </w:pPr>
      <w:r>
        <w:t xml:space="preserve">TEST ID: </w:t>
      </w:r>
      <w:r w:rsidR="00C045B9">
        <w:t>CM_033</w:t>
      </w:r>
    </w:p>
    <w:tbl>
      <w:tblPr>
        <w:tblStyle w:val="GridTable5Dark-Accent5"/>
        <w:tblW w:w="0" w:type="auto"/>
        <w:tblLook w:val="04A0" w:firstRow="1" w:lastRow="0" w:firstColumn="1" w:lastColumn="0" w:noHBand="0" w:noVBand="1"/>
      </w:tblPr>
      <w:tblGrid>
        <w:gridCol w:w="1427"/>
        <w:gridCol w:w="7820"/>
      </w:tblGrid>
      <w:tr w:rsidR="00C045B9" w14:paraId="7DFBB4E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5B5BDA0" w14:textId="77777777" w:rsidR="00C045B9" w:rsidRDefault="00C045B9" w:rsidP="00223008">
            <w:pPr>
              <w:tabs>
                <w:tab w:val="left" w:pos="4192"/>
                <w:tab w:val="left" w:pos="8137"/>
                <w:tab w:val="left" w:pos="9838"/>
              </w:tabs>
            </w:pPr>
            <w:r>
              <w:t>Summary</w:t>
            </w:r>
          </w:p>
        </w:tc>
        <w:tc>
          <w:tcPr>
            <w:tcW w:w="7820" w:type="dxa"/>
          </w:tcPr>
          <w:p w14:paraId="083896BE" w14:textId="37CB2A6D" w:rsidR="00C045B9" w:rsidRDefault="00C045B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Risk records where </w:t>
            </w:r>
            <w:r w:rsidR="004119E0">
              <w:t>EFFECTIVE_FROM_DATE</w:t>
            </w:r>
            <w:r w:rsidR="004119E0" w:rsidRPr="00A00C52">
              <w:t xml:space="preserve"> </w:t>
            </w:r>
            <w:r w:rsidRPr="00A00C52">
              <w:t>is null</w:t>
            </w:r>
          </w:p>
        </w:tc>
      </w:tr>
      <w:tr w:rsidR="00C045B9" w14:paraId="3B3DFC2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C585032" w14:textId="77777777" w:rsidR="00C045B9" w:rsidRDefault="00C045B9" w:rsidP="00223008">
            <w:pPr>
              <w:tabs>
                <w:tab w:val="left" w:pos="4192"/>
                <w:tab w:val="left" w:pos="8137"/>
                <w:tab w:val="left" w:pos="9838"/>
              </w:tabs>
            </w:pPr>
            <w:r>
              <w:t>Description</w:t>
            </w:r>
          </w:p>
        </w:tc>
        <w:tc>
          <w:tcPr>
            <w:tcW w:w="7820" w:type="dxa"/>
          </w:tcPr>
          <w:p w14:paraId="23096A41" w14:textId="77777777" w:rsidR="00C045B9" w:rsidRDefault="00C045B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C045B9" w14:paraId="6353DB9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3FF5B61" w14:textId="77777777" w:rsidR="00C045B9" w:rsidRDefault="00C045B9" w:rsidP="00223008">
            <w:pPr>
              <w:tabs>
                <w:tab w:val="left" w:pos="4192"/>
                <w:tab w:val="left" w:pos="8137"/>
                <w:tab w:val="left" w:pos="9838"/>
              </w:tabs>
            </w:pPr>
            <w:r>
              <w:t>Type</w:t>
            </w:r>
          </w:p>
        </w:tc>
        <w:tc>
          <w:tcPr>
            <w:tcW w:w="7820" w:type="dxa"/>
          </w:tcPr>
          <w:p w14:paraId="066171B5" w14:textId="77777777" w:rsidR="00C045B9" w:rsidRDefault="00C045B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C045B9" w14:paraId="1624482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31BD120" w14:textId="77777777" w:rsidR="00C045B9" w:rsidRDefault="00C045B9" w:rsidP="00223008">
            <w:pPr>
              <w:tabs>
                <w:tab w:val="left" w:pos="4192"/>
                <w:tab w:val="left" w:pos="8137"/>
                <w:tab w:val="left" w:pos="9838"/>
              </w:tabs>
            </w:pPr>
            <w:r>
              <w:t>Fix</w:t>
            </w:r>
          </w:p>
        </w:tc>
        <w:tc>
          <w:tcPr>
            <w:tcW w:w="7820" w:type="dxa"/>
          </w:tcPr>
          <w:p w14:paraId="7D3284F9" w14:textId="77777777" w:rsidR="00C045B9" w:rsidRDefault="00C045B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4A348FB" w14:textId="4E8D3F43" w:rsidR="00234D99" w:rsidRDefault="00CC1C28" w:rsidP="008905BF">
      <w:pPr>
        <w:pStyle w:val="Heading3"/>
      </w:pPr>
      <w:r>
        <w:t xml:space="preserve">TEST ID: </w:t>
      </w:r>
      <w:r w:rsidR="00234D99">
        <w:t>CM_034</w:t>
      </w:r>
    </w:p>
    <w:tbl>
      <w:tblPr>
        <w:tblStyle w:val="GridTable5Dark-Accent5"/>
        <w:tblW w:w="0" w:type="auto"/>
        <w:tblLook w:val="04A0" w:firstRow="1" w:lastRow="0" w:firstColumn="1" w:lastColumn="0" w:noHBand="0" w:noVBand="1"/>
      </w:tblPr>
      <w:tblGrid>
        <w:gridCol w:w="1427"/>
        <w:gridCol w:w="7820"/>
      </w:tblGrid>
      <w:tr w:rsidR="00234D99" w14:paraId="50A848C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7336EEC" w14:textId="77777777" w:rsidR="00234D99" w:rsidRDefault="00234D99" w:rsidP="00223008">
            <w:pPr>
              <w:tabs>
                <w:tab w:val="left" w:pos="4192"/>
                <w:tab w:val="left" w:pos="8137"/>
                <w:tab w:val="left" w:pos="9838"/>
              </w:tabs>
            </w:pPr>
            <w:r>
              <w:t>Summary</w:t>
            </w:r>
          </w:p>
        </w:tc>
        <w:tc>
          <w:tcPr>
            <w:tcW w:w="7820" w:type="dxa"/>
          </w:tcPr>
          <w:p w14:paraId="5B330DE1" w14:textId="6C8B039B" w:rsidR="00234D99" w:rsidRDefault="00234D9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Policy records where </w:t>
            </w:r>
            <w:r w:rsidR="004119E0">
              <w:t>EFFECTIVE_FROM_DATE</w:t>
            </w:r>
            <w:r w:rsidR="004119E0" w:rsidRPr="00A00C52">
              <w:t xml:space="preserve"> </w:t>
            </w:r>
            <w:r w:rsidRPr="00A00C52">
              <w:t>is null</w:t>
            </w:r>
          </w:p>
        </w:tc>
      </w:tr>
      <w:tr w:rsidR="00234D99" w14:paraId="7C8ECB9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2FCE48A" w14:textId="77777777" w:rsidR="00234D99" w:rsidRDefault="00234D99" w:rsidP="00223008">
            <w:pPr>
              <w:tabs>
                <w:tab w:val="left" w:pos="4192"/>
                <w:tab w:val="left" w:pos="8137"/>
                <w:tab w:val="left" w:pos="9838"/>
              </w:tabs>
            </w:pPr>
            <w:r>
              <w:t>Description</w:t>
            </w:r>
          </w:p>
        </w:tc>
        <w:tc>
          <w:tcPr>
            <w:tcW w:w="7820" w:type="dxa"/>
          </w:tcPr>
          <w:p w14:paraId="1AD871B4" w14:textId="77777777" w:rsidR="00234D99" w:rsidRDefault="00234D9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234D99" w14:paraId="6DCF6CD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D268CAC" w14:textId="77777777" w:rsidR="00234D99" w:rsidRDefault="00234D99" w:rsidP="00223008">
            <w:pPr>
              <w:tabs>
                <w:tab w:val="left" w:pos="4192"/>
                <w:tab w:val="left" w:pos="8137"/>
                <w:tab w:val="left" w:pos="9838"/>
              </w:tabs>
            </w:pPr>
            <w:r>
              <w:t>Type</w:t>
            </w:r>
          </w:p>
        </w:tc>
        <w:tc>
          <w:tcPr>
            <w:tcW w:w="7820" w:type="dxa"/>
          </w:tcPr>
          <w:p w14:paraId="1AEF6A58" w14:textId="77777777" w:rsidR="00234D99" w:rsidRDefault="00234D9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234D99" w14:paraId="3DF72AC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9902B48" w14:textId="77777777" w:rsidR="00234D99" w:rsidRDefault="00234D99" w:rsidP="00223008">
            <w:pPr>
              <w:tabs>
                <w:tab w:val="left" w:pos="4192"/>
                <w:tab w:val="left" w:pos="8137"/>
                <w:tab w:val="left" w:pos="9838"/>
              </w:tabs>
            </w:pPr>
            <w:r>
              <w:t>Fix</w:t>
            </w:r>
          </w:p>
        </w:tc>
        <w:tc>
          <w:tcPr>
            <w:tcW w:w="7820" w:type="dxa"/>
          </w:tcPr>
          <w:p w14:paraId="3AD950A2" w14:textId="77777777" w:rsidR="00234D99" w:rsidRDefault="00234D9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FA568C6" w14:textId="1BC0CD1A" w:rsidR="00364B99" w:rsidRDefault="00CC1C28" w:rsidP="008905BF">
      <w:pPr>
        <w:pStyle w:val="Heading3"/>
      </w:pPr>
      <w:r>
        <w:lastRenderedPageBreak/>
        <w:t xml:space="preserve">TEST ID: </w:t>
      </w:r>
      <w:r w:rsidR="00364B99">
        <w:t>CM_035</w:t>
      </w:r>
    </w:p>
    <w:tbl>
      <w:tblPr>
        <w:tblStyle w:val="GridTable5Dark-Accent5"/>
        <w:tblW w:w="0" w:type="auto"/>
        <w:tblLook w:val="04A0" w:firstRow="1" w:lastRow="0" w:firstColumn="1" w:lastColumn="0" w:noHBand="0" w:noVBand="1"/>
      </w:tblPr>
      <w:tblGrid>
        <w:gridCol w:w="1427"/>
        <w:gridCol w:w="7820"/>
      </w:tblGrid>
      <w:tr w:rsidR="00364B99" w14:paraId="607ECA0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7B15869" w14:textId="77777777" w:rsidR="00364B99" w:rsidRDefault="00364B99" w:rsidP="00223008">
            <w:pPr>
              <w:tabs>
                <w:tab w:val="left" w:pos="4192"/>
                <w:tab w:val="left" w:pos="8137"/>
                <w:tab w:val="left" w:pos="9838"/>
              </w:tabs>
            </w:pPr>
            <w:r>
              <w:t>Summary</w:t>
            </w:r>
          </w:p>
        </w:tc>
        <w:tc>
          <w:tcPr>
            <w:tcW w:w="7820" w:type="dxa"/>
          </w:tcPr>
          <w:p w14:paraId="09997DE1" w14:textId="600DADA8" w:rsidR="00364B99" w:rsidRDefault="00364B9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Trans History records where </w:t>
            </w:r>
            <w:r w:rsidR="004119E0">
              <w:t>SYS_CREATE_TIME</w:t>
            </w:r>
            <w:r w:rsidRPr="00A00C52">
              <w:t xml:space="preserve"> is null</w:t>
            </w:r>
          </w:p>
        </w:tc>
      </w:tr>
      <w:tr w:rsidR="00364B99" w14:paraId="0B3CBD2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B19253D" w14:textId="77777777" w:rsidR="00364B99" w:rsidRDefault="00364B99" w:rsidP="00223008">
            <w:pPr>
              <w:tabs>
                <w:tab w:val="left" w:pos="4192"/>
                <w:tab w:val="left" w:pos="8137"/>
                <w:tab w:val="left" w:pos="9838"/>
              </w:tabs>
            </w:pPr>
            <w:r>
              <w:t>Description</w:t>
            </w:r>
          </w:p>
        </w:tc>
        <w:tc>
          <w:tcPr>
            <w:tcW w:w="7820" w:type="dxa"/>
          </w:tcPr>
          <w:p w14:paraId="0EB685EE" w14:textId="77777777" w:rsidR="00364B99" w:rsidRDefault="00364B9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364B99" w14:paraId="597BACD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432264A" w14:textId="77777777" w:rsidR="00364B99" w:rsidRDefault="00364B99" w:rsidP="00223008">
            <w:pPr>
              <w:tabs>
                <w:tab w:val="left" w:pos="4192"/>
                <w:tab w:val="left" w:pos="8137"/>
                <w:tab w:val="left" w:pos="9838"/>
              </w:tabs>
            </w:pPr>
            <w:r>
              <w:t>Type</w:t>
            </w:r>
          </w:p>
        </w:tc>
        <w:tc>
          <w:tcPr>
            <w:tcW w:w="7820" w:type="dxa"/>
          </w:tcPr>
          <w:p w14:paraId="02F3AE8B" w14:textId="77777777" w:rsidR="00364B99" w:rsidRDefault="00364B9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364B99" w14:paraId="126C3368"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8A188BE" w14:textId="77777777" w:rsidR="00364B99" w:rsidRDefault="00364B99" w:rsidP="00223008">
            <w:pPr>
              <w:tabs>
                <w:tab w:val="left" w:pos="4192"/>
                <w:tab w:val="left" w:pos="8137"/>
                <w:tab w:val="left" w:pos="9838"/>
              </w:tabs>
            </w:pPr>
            <w:r>
              <w:t>Fix</w:t>
            </w:r>
          </w:p>
        </w:tc>
        <w:tc>
          <w:tcPr>
            <w:tcW w:w="7820" w:type="dxa"/>
          </w:tcPr>
          <w:p w14:paraId="6807E86B" w14:textId="77777777" w:rsidR="00364B99" w:rsidRDefault="00364B9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711BA51" w14:textId="0229BBBD" w:rsidR="0096440C" w:rsidRDefault="00925531" w:rsidP="008905BF">
      <w:pPr>
        <w:pStyle w:val="Heading3"/>
      </w:pPr>
      <w:r>
        <w:t xml:space="preserve">TEST ID: </w:t>
      </w:r>
      <w:r w:rsidR="0096440C">
        <w:t>CM_036</w:t>
      </w:r>
    </w:p>
    <w:tbl>
      <w:tblPr>
        <w:tblStyle w:val="GridTable5Dark-Accent5"/>
        <w:tblW w:w="0" w:type="auto"/>
        <w:tblLook w:val="04A0" w:firstRow="1" w:lastRow="0" w:firstColumn="1" w:lastColumn="0" w:noHBand="0" w:noVBand="1"/>
      </w:tblPr>
      <w:tblGrid>
        <w:gridCol w:w="1427"/>
        <w:gridCol w:w="7820"/>
      </w:tblGrid>
      <w:tr w:rsidR="0096440C" w14:paraId="1E92D34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E25B029" w14:textId="77777777" w:rsidR="0096440C" w:rsidRDefault="0096440C" w:rsidP="00223008">
            <w:pPr>
              <w:tabs>
                <w:tab w:val="left" w:pos="4192"/>
                <w:tab w:val="left" w:pos="8137"/>
                <w:tab w:val="left" w:pos="9838"/>
              </w:tabs>
            </w:pPr>
            <w:r>
              <w:t>Summary</w:t>
            </w:r>
          </w:p>
        </w:tc>
        <w:tc>
          <w:tcPr>
            <w:tcW w:w="7820" w:type="dxa"/>
          </w:tcPr>
          <w:p w14:paraId="76E3DC99" w14:textId="2841C0C4" w:rsidR="0096440C" w:rsidRDefault="0096440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CM Trans records whose trans date is less than claim report date</w:t>
            </w:r>
          </w:p>
        </w:tc>
      </w:tr>
      <w:tr w:rsidR="0096440C" w14:paraId="76EC42E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1BFB0F2" w14:textId="77777777" w:rsidR="0096440C" w:rsidRDefault="0096440C" w:rsidP="00223008">
            <w:pPr>
              <w:tabs>
                <w:tab w:val="left" w:pos="4192"/>
                <w:tab w:val="left" w:pos="8137"/>
                <w:tab w:val="left" w:pos="9838"/>
              </w:tabs>
            </w:pPr>
            <w:r>
              <w:t>Description</w:t>
            </w:r>
          </w:p>
        </w:tc>
        <w:tc>
          <w:tcPr>
            <w:tcW w:w="7820" w:type="dxa"/>
          </w:tcPr>
          <w:p w14:paraId="31F3F434"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6440C" w14:paraId="34F12BB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0CEE0B2" w14:textId="77777777" w:rsidR="0096440C" w:rsidRDefault="0096440C" w:rsidP="00223008">
            <w:pPr>
              <w:tabs>
                <w:tab w:val="left" w:pos="4192"/>
                <w:tab w:val="left" w:pos="8137"/>
                <w:tab w:val="left" w:pos="9838"/>
              </w:tabs>
            </w:pPr>
            <w:r>
              <w:t>Type</w:t>
            </w:r>
          </w:p>
        </w:tc>
        <w:tc>
          <w:tcPr>
            <w:tcW w:w="7820" w:type="dxa"/>
          </w:tcPr>
          <w:p w14:paraId="7B8EEB98" w14:textId="77777777" w:rsidR="0096440C" w:rsidRDefault="0096440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6440C" w14:paraId="46A26DE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327E5E0" w14:textId="77777777" w:rsidR="0096440C" w:rsidRDefault="0096440C" w:rsidP="00223008">
            <w:pPr>
              <w:tabs>
                <w:tab w:val="left" w:pos="4192"/>
                <w:tab w:val="left" w:pos="8137"/>
                <w:tab w:val="left" w:pos="9838"/>
              </w:tabs>
            </w:pPr>
            <w:r>
              <w:t>Fix</w:t>
            </w:r>
          </w:p>
        </w:tc>
        <w:tc>
          <w:tcPr>
            <w:tcW w:w="7820" w:type="dxa"/>
          </w:tcPr>
          <w:p w14:paraId="4CAA91A6"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2911676" w14:textId="1613EFE5" w:rsidR="0096440C" w:rsidRDefault="00925531" w:rsidP="008905BF">
      <w:pPr>
        <w:pStyle w:val="Heading3"/>
      </w:pPr>
      <w:r>
        <w:t xml:space="preserve">TEST ID: </w:t>
      </w:r>
      <w:r w:rsidR="0096440C">
        <w:t>CM_037</w:t>
      </w:r>
    </w:p>
    <w:tbl>
      <w:tblPr>
        <w:tblStyle w:val="GridTable5Dark-Accent5"/>
        <w:tblW w:w="0" w:type="auto"/>
        <w:tblLook w:val="04A0" w:firstRow="1" w:lastRow="0" w:firstColumn="1" w:lastColumn="0" w:noHBand="0" w:noVBand="1"/>
      </w:tblPr>
      <w:tblGrid>
        <w:gridCol w:w="1427"/>
        <w:gridCol w:w="7820"/>
      </w:tblGrid>
      <w:tr w:rsidR="0096440C" w14:paraId="3134334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31790E5" w14:textId="77777777" w:rsidR="0096440C" w:rsidRDefault="0096440C" w:rsidP="00223008">
            <w:pPr>
              <w:tabs>
                <w:tab w:val="left" w:pos="4192"/>
                <w:tab w:val="left" w:pos="8137"/>
                <w:tab w:val="left" w:pos="9838"/>
              </w:tabs>
            </w:pPr>
            <w:r>
              <w:t>Summary</w:t>
            </w:r>
          </w:p>
        </w:tc>
        <w:tc>
          <w:tcPr>
            <w:tcW w:w="7820" w:type="dxa"/>
          </w:tcPr>
          <w:p w14:paraId="6A1E8DD6" w14:textId="3C939031" w:rsidR="0096440C" w:rsidRDefault="0096440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Pr="00260226">
              <w:t xml:space="preserve"> claim final disposition date</w:t>
            </w:r>
          </w:p>
        </w:tc>
      </w:tr>
      <w:tr w:rsidR="0096440C" w14:paraId="3202C24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A9FA074" w14:textId="77777777" w:rsidR="0096440C" w:rsidRDefault="0096440C" w:rsidP="00223008">
            <w:pPr>
              <w:tabs>
                <w:tab w:val="left" w:pos="4192"/>
                <w:tab w:val="left" w:pos="8137"/>
                <w:tab w:val="left" w:pos="9838"/>
              </w:tabs>
            </w:pPr>
            <w:r>
              <w:t>Description</w:t>
            </w:r>
          </w:p>
        </w:tc>
        <w:tc>
          <w:tcPr>
            <w:tcW w:w="7820" w:type="dxa"/>
          </w:tcPr>
          <w:p w14:paraId="18DB596F"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6440C" w14:paraId="50EFC912"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EE303AB" w14:textId="77777777" w:rsidR="0096440C" w:rsidRDefault="0096440C" w:rsidP="00223008">
            <w:pPr>
              <w:tabs>
                <w:tab w:val="left" w:pos="4192"/>
                <w:tab w:val="left" w:pos="8137"/>
                <w:tab w:val="left" w:pos="9838"/>
              </w:tabs>
            </w:pPr>
            <w:r>
              <w:t>Type</w:t>
            </w:r>
          </w:p>
        </w:tc>
        <w:tc>
          <w:tcPr>
            <w:tcW w:w="7820" w:type="dxa"/>
          </w:tcPr>
          <w:p w14:paraId="5610789B" w14:textId="77777777" w:rsidR="0096440C" w:rsidRDefault="0096440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6440C" w14:paraId="4DBC369C"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A018D8F" w14:textId="77777777" w:rsidR="0096440C" w:rsidRDefault="0096440C" w:rsidP="00223008">
            <w:pPr>
              <w:tabs>
                <w:tab w:val="left" w:pos="4192"/>
                <w:tab w:val="left" w:pos="8137"/>
                <w:tab w:val="left" w:pos="9838"/>
              </w:tabs>
            </w:pPr>
            <w:r>
              <w:t>Fix</w:t>
            </w:r>
          </w:p>
        </w:tc>
        <w:tc>
          <w:tcPr>
            <w:tcW w:w="7820" w:type="dxa"/>
          </w:tcPr>
          <w:p w14:paraId="48A06E81"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D8475B6" w14:textId="15E6DA72" w:rsidR="0096440C" w:rsidRDefault="00925531" w:rsidP="008905BF">
      <w:pPr>
        <w:pStyle w:val="Heading3"/>
      </w:pPr>
      <w:r>
        <w:t xml:space="preserve">TEST ID: </w:t>
      </w:r>
      <w:r w:rsidR="0096440C">
        <w:t>CM_038</w:t>
      </w:r>
    </w:p>
    <w:tbl>
      <w:tblPr>
        <w:tblStyle w:val="GridTable5Dark-Accent5"/>
        <w:tblW w:w="0" w:type="auto"/>
        <w:tblLook w:val="04A0" w:firstRow="1" w:lastRow="0" w:firstColumn="1" w:lastColumn="0" w:noHBand="0" w:noVBand="1"/>
      </w:tblPr>
      <w:tblGrid>
        <w:gridCol w:w="1427"/>
        <w:gridCol w:w="7820"/>
      </w:tblGrid>
      <w:tr w:rsidR="0096440C" w14:paraId="4093DE7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DA4B3FC" w14:textId="77777777" w:rsidR="0096440C" w:rsidRDefault="0096440C" w:rsidP="00223008">
            <w:pPr>
              <w:tabs>
                <w:tab w:val="left" w:pos="4192"/>
                <w:tab w:val="left" w:pos="8137"/>
                <w:tab w:val="left" w:pos="9838"/>
              </w:tabs>
            </w:pPr>
            <w:r>
              <w:t>Summary</w:t>
            </w:r>
          </w:p>
        </w:tc>
        <w:tc>
          <w:tcPr>
            <w:tcW w:w="7820" w:type="dxa"/>
          </w:tcPr>
          <w:p w14:paraId="6299C7D3" w14:textId="023B262B" w:rsidR="0096440C" w:rsidRDefault="0096440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Pr="00260226">
              <w:t xml:space="preserve"> claim type start date</w:t>
            </w:r>
          </w:p>
        </w:tc>
      </w:tr>
      <w:tr w:rsidR="0096440C" w14:paraId="35F5460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3CA5BE4" w14:textId="77777777" w:rsidR="0096440C" w:rsidRDefault="0096440C" w:rsidP="00223008">
            <w:pPr>
              <w:tabs>
                <w:tab w:val="left" w:pos="4192"/>
                <w:tab w:val="left" w:pos="8137"/>
                <w:tab w:val="left" w:pos="9838"/>
              </w:tabs>
            </w:pPr>
            <w:r>
              <w:t>Description</w:t>
            </w:r>
          </w:p>
        </w:tc>
        <w:tc>
          <w:tcPr>
            <w:tcW w:w="7820" w:type="dxa"/>
          </w:tcPr>
          <w:p w14:paraId="0533F972"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6440C" w14:paraId="16BBB72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D8D7768" w14:textId="77777777" w:rsidR="0096440C" w:rsidRDefault="0096440C" w:rsidP="00223008">
            <w:pPr>
              <w:tabs>
                <w:tab w:val="left" w:pos="4192"/>
                <w:tab w:val="left" w:pos="8137"/>
                <w:tab w:val="left" w:pos="9838"/>
              </w:tabs>
            </w:pPr>
            <w:r>
              <w:t>Type</w:t>
            </w:r>
          </w:p>
        </w:tc>
        <w:tc>
          <w:tcPr>
            <w:tcW w:w="7820" w:type="dxa"/>
          </w:tcPr>
          <w:p w14:paraId="572A8EF8" w14:textId="77777777" w:rsidR="0096440C" w:rsidRDefault="0096440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6440C" w14:paraId="72592458"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A6E450F" w14:textId="77777777" w:rsidR="0096440C" w:rsidRDefault="0096440C" w:rsidP="00223008">
            <w:pPr>
              <w:tabs>
                <w:tab w:val="left" w:pos="4192"/>
                <w:tab w:val="left" w:pos="8137"/>
                <w:tab w:val="left" w:pos="9838"/>
              </w:tabs>
            </w:pPr>
            <w:r>
              <w:t>Fix</w:t>
            </w:r>
          </w:p>
        </w:tc>
        <w:tc>
          <w:tcPr>
            <w:tcW w:w="7820" w:type="dxa"/>
          </w:tcPr>
          <w:p w14:paraId="335C2DE3"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9467570" w14:textId="5456FF03" w:rsidR="0096440C" w:rsidRDefault="00925531" w:rsidP="008905BF">
      <w:pPr>
        <w:pStyle w:val="Heading3"/>
      </w:pPr>
      <w:r>
        <w:lastRenderedPageBreak/>
        <w:t xml:space="preserve">TEST ID: </w:t>
      </w:r>
      <w:r w:rsidR="0096440C">
        <w:t>CM_039</w:t>
      </w:r>
    </w:p>
    <w:tbl>
      <w:tblPr>
        <w:tblStyle w:val="GridTable5Dark-Accent5"/>
        <w:tblW w:w="0" w:type="auto"/>
        <w:tblLook w:val="04A0" w:firstRow="1" w:lastRow="0" w:firstColumn="1" w:lastColumn="0" w:noHBand="0" w:noVBand="1"/>
      </w:tblPr>
      <w:tblGrid>
        <w:gridCol w:w="1427"/>
        <w:gridCol w:w="7820"/>
      </w:tblGrid>
      <w:tr w:rsidR="0096440C" w14:paraId="767348C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F142FBE" w14:textId="77777777" w:rsidR="0096440C" w:rsidRDefault="0096440C" w:rsidP="00223008">
            <w:pPr>
              <w:tabs>
                <w:tab w:val="left" w:pos="4192"/>
                <w:tab w:val="left" w:pos="8137"/>
                <w:tab w:val="left" w:pos="9838"/>
              </w:tabs>
            </w:pPr>
            <w:r>
              <w:t>Summary</w:t>
            </w:r>
          </w:p>
        </w:tc>
        <w:tc>
          <w:tcPr>
            <w:tcW w:w="7820" w:type="dxa"/>
          </w:tcPr>
          <w:p w14:paraId="64784EC8" w14:textId="4EF63A72" w:rsidR="0096440C" w:rsidRDefault="0096440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Pr="00260226">
              <w:t xml:space="preserve"> claim status start date</w:t>
            </w:r>
          </w:p>
        </w:tc>
      </w:tr>
      <w:tr w:rsidR="0096440C" w14:paraId="003B255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FBC4A12" w14:textId="77777777" w:rsidR="0096440C" w:rsidRDefault="0096440C" w:rsidP="00223008">
            <w:pPr>
              <w:tabs>
                <w:tab w:val="left" w:pos="4192"/>
                <w:tab w:val="left" w:pos="8137"/>
                <w:tab w:val="left" w:pos="9838"/>
              </w:tabs>
            </w:pPr>
            <w:r>
              <w:t>Description</w:t>
            </w:r>
          </w:p>
        </w:tc>
        <w:tc>
          <w:tcPr>
            <w:tcW w:w="7820" w:type="dxa"/>
          </w:tcPr>
          <w:p w14:paraId="3572628A"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6440C" w14:paraId="4A8494F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814794E" w14:textId="77777777" w:rsidR="0096440C" w:rsidRDefault="0096440C" w:rsidP="00223008">
            <w:pPr>
              <w:tabs>
                <w:tab w:val="left" w:pos="4192"/>
                <w:tab w:val="left" w:pos="8137"/>
                <w:tab w:val="left" w:pos="9838"/>
              </w:tabs>
            </w:pPr>
            <w:r>
              <w:t>Type</w:t>
            </w:r>
          </w:p>
        </w:tc>
        <w:tc>
          <w:tcPr>
            <w:tcW w:w="7820" w:type="dxa"/>
          </w:tcPr>
          <w:p w14:paraId="447EAB76" w14:textId="77777777" w:rsidR="0096440C" w:rsidRDefault="0096440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6440C" w14:paraId="6B729771"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B53FCC2" w14:textId="77777777" w:rsidR="0096440C" w:rsidRDefault="0096440C" w:rsidP="00223008">
            <w:pPr>
              <w:tabs>
                <w:tab w:val="left" w:pos="4192"/>
                <w:tab w:val="left" w:pos="8137"/>
                <w:tab w:val="left" w:pos="9838"/>
              </w:tabs>
            </w:pPr>
            <w:r>
              <w:t>Fix</w:t>
            </w:r>
          </w:p>
        </w:tc>
        <w:tc>
          <w:tcPr>
            <w:tcW w:w="7820" w:type="dxa"/>
          </w:tcPr>
          <w:p w14:paraId="40147252"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70A2D00" w14:textId="2881E764" w:rsidR="0090549C" w:rsidRDefault="00925531" w:rsidP="008905BF">
      <w:pPr>
        <w:pStyle w:val="Heading3"/>
      </w:pPr>
      <w:r>
        <w:t xml:space="preserve">TEST ID: </w:t>
      </w:r>
      <w:r w:rsidR="0090549C">
        <w:t>CM_040</w:t>
      </w:r>
    </w:p>
    <w:tbl>
      <w:tblPr>
        <w:tblStyle w:val="GridTable5Dark-Accent5"/>
        <w:tblW w:w="0" w:type="auto"/>
        <w:tblLook w:val="04A0" w:firstRow="1" w:lastRow="0" w:firstColumn="1" w:lastColumn="0" w:noHBand="0" w:noVBand="1"/>
      </w:tblPr>
      <w:tblGrid>
        <w:gridCol w:w="1427"/>
        <w:gridCol w:w="7820"/>
      </w:tblGrid>
      <w:tr w:rsidR="0090549C" w14:paraId="0D3A9A4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C6D26C7" w14:textId="77777777" w:rsidR="0090549C" w:rsidRDefault="0090549C" w:rsidP="00223008">
            <w:pPr>
              <w:tabs>
                <w:tab w:val="left" w:pos="4192"/>
                <w:tab w:val="left" w:pos="8137"/>
                <w:tab w:val="left" w:pos="9838"/>
              </w:tabs>
            </w:pPr>
            <w:r>
              <w:t>Summary</w:t>
            </w:r>
          </w:p>
        </w:tc>
        <w:tc>
          <w:tcPr>
            <w:tcW w:w="7820" w:type="dxa"/>
          </w:tcPr>
          <w:p w14:paraId="2275689A" w14:textId="07D9526F" w:rsidR="0090549C" w:rsidRDefault="0090549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Pr="00260226">
              <w:t xml:space="preserve"> cm_policy start date</w:t>
            </w:r>
          </w:p>
        </w:tc>
      </w:tr>
      <w:tr w:rsidR="0090549C" w14:paraId="7C9BD61B"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C3DC128" w14:textId="77777777" w:rsidR="0090549C" w:rsidRDefault="0090549C" w:rsidP="00223008">
            <w:pPr>
              <w:tabs>
                <w:tab w:val="left" w:pos="4192"/>
                <w:tab w:val="left" w:pos="8137"/>
                <w:tab w:val="left" w:pos="9838"/>
              </w:tabs>
            </w:pPr>
            <w:r>
              <w:t>Description</w:t>
            </w:r>
          </w:p>
        </w:tc>
        <w:tc>
          <w:tcPr>
            <w:tcW w:w="7820" w:type="dxa"/>
          </w:tcPr>
          <w:p w14:paraId="0827DED2" w14:textId="77777777" w:rsidR="0090549C" w:rsidRDefault="0090549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0549C" w14:paraId="54EFA03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171D661" w14:textId="77777777" w:rsidR="0090549C" w:rsidRDefault="0090549C" w:rsidP="00223008">
            <w:pPr>
              <w:tabs>
                <w:tab w:val="left" w:pos="4192"/>
                <w:tab w:val="left" w:pos="8137"/>
                <w:tab w:val="left" w:pos="9838"/>
              </w:tabs>
            </w:pPr>
            <w:r>
              <w:t>Type</w:t>
            </w:r>
          </w:p>
        </w:tc>
        <w:tc>
          <w:tcPr>
            <w:tcW w:w="7820" w:type="dxa"/>
          </w:tcPr>
          <w:p w14:paraId="0739F16D" w14:textId="77777777" w:rsidR="0090549C" w:rsidRDefault="0090549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0549C" w14:paraId="1E3B3B8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7E1429F" w14:textId="77777777" w:rsidR="0090549C" w:rsidRDefault="0090549C" w:rsidP="00223008">
            <w:pPr>
              <w:tabs>
                <w:tab w:val="left" w:pos="4192"/>
                <w:tab w:val="left" w:pos="8137"/>
                <w:tab w:val="left" w:pos="9838"/>
              </w:tabs>
            </w:pPr>
            <w:r>
              <w:t>Fix</w:t>
            </w:r>
          </w:p>
        </w:tc>
        <w:tc>
          <w:tcPr>
            <w:tcW w:w="7820" w:type="dxa"/>
          </w:tcPr>
          <w:p w14:paraId="67C57C37" w14:textId="77777777" w:rsidR="0090549C" w:rsidRDefault="0090549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EA074C3" w14:textId="1A969DE1" w:rsidR="00F41F1E" w:rsidRDefault="00925531" w:rsidP="008905BF">
      <w:pPr>
        <w:pStyle w:val="Heading3"/>
      </w:pPr>
      <w:r>
        <w:t xml:space="preserve">TEST ID: </w:t>
      </w:r>
      <w:r w:rsidR="00F41F1E">
        <w:t>CM_041</w:t>
      </w:r>
    </w:p>
    <w:tbl>
      <w:tblPr>
        <w:tblStyle w:val="GridTable5Dark-Accent5"/>
        <w:tblW w:w="0" w:type="auto"/>
        <w:tblLook w:val="04A0" w:firstRow="1" w:lastRow="0" w:firstColumn="1" w:lastColumn="0" w:noHBand="0" w:noVBand="1"/>
      </w:tblPr>
      <w:tblGrid>
        <w:gridCol w:w="1427"/>
        <w:gridCol w:w="7820"/>
      </w:tblGrid>
      <w:tr w:rsidR="00F41F1E" w14:paraId="13EC63EE"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CAC5E17" w14:textId="77777777" w:rsidR="00F41F1E" w:rsidRDefault="00F41F1E" w:rsidP="00223008">
            <w:pPr>
              <w:tabs>
                <w:tab w:val="left" w:pos="4192"/>
                <w:tab w:val="left" w:pos="8137"/>
                <w:tab w:val="left" w:pos="9838"/>
              </w:tabs>
            </w:pPr>
            <w:r>
              <w:t>Summary</w:t>
            </w:r>
          </w:p>
        </w:tc>
        <w:tc>
          <w:tcPr>
            <w:tcW w:w="7820" w:type="dxa"/>
          </w:tcPr>
          <w:p w14:paraId="2BA27EEF" w14:textId="3A35841A"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Claims that status start date is greater than end date</w:t>
            </w:r>
          </w:p>
        </w:tc>
      </w:tr>
      <w:tr w:rsidR="00F41F1E" w14:paraId="1540FC8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EC2516A" w14:textId="77777777" w:rsidR="00F41F1E" w:rsidRDefault="00F41F1E" w:rsidP="00223008">
            <w:pPr>
              <w:tabs>
                <w:tab w:val="left" w:pos="4192"/>
                <w:tab w:val="left" w:pos="8137"/>
                <w:tab w:val="left" w:pos="9838"/>
              </w:tabs>
            </w:pPr>
            <w:r>
              <w:t>Description</w:t>
            </w:r>
          </w:p>
        </w:tc>
        <w:tc>
          <w:tcPr>
            <w:tcW w:w="7820" w:type="dxa"/>
          </w:tcPr>
          <w:p w14:paraId="2FBA32F0"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014ADED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9248AA0" w14:textId="77777777" w:rsidR="00F41F1E" w:rsidRDefault="00F41F1E" w:rsidP="00223008">
            <w:pPr>
              <w:tabs>
                <w:tab w:val="left" w:pos="4192"/>
                <w:tab w:val="left" w:pos="8137"/>
                <w:tab w:val="left" w:pos="9838"/>
              </w:tabs>
            </w:pPr>
            <w:r>
              <w:t>Type</w:t>
            </w:r>
          </w:p>
        </w:tc>
        <w:tc>
          <w:tcPr>
            <w:tcW w:w="7820" w:type="dxa"/>
          </w:tcPr>
          <w:p w14:paraId="09E71630"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2AAF9AB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054C3AA" w14:textId="77777777" w:rsidR="00F41F1E" w:rsidRDefault="00F41F1E" w:rsidP="00223008">
            <w:pPr>
              <w:tabs>
                <w:tab w:val="left" w:pos="4192"/>
                <w:tab w:val="left" w:pos="8137"/>
                <w:tab w:val="left" w:pos="9838"/>
              </w:tabs>
            </w:pPr>
            <w:r>
              <w:t>Fix</w:t>
            </w:r>
          </w:p>
        </w:tc>
        <w:tc>
          <w:tcPr>
            <w:tcW w:w="7820" w:type="dxa"/>
          </w:tcPr>
          <w:p w14:paraId="3EE32282"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AC1F05F" w14:textId="1F337D35" w:rsidR="00F41F1E" w:rsidRDefault="00925531" w:rsidP="008905BF">
      <w:pPr>
        <w:pStyle w:val="Heading3"/>
      </w:pPr>
      <w:r>
        <w:t xml:space="preserve">TEST ID: </w:t>
      </w:r>
      <w:r w:rsidR="00F41F1E">
        <w:t>CM_042</w:t>
      </w:r>
    </w:p>
    <w:tbl>
      <w:tblPr>
        <w:tblStyle w:val="GridTable5Dark-Accent5"/>
        <w:tblW w:w="0" w:type="auto"/>
        <w:tblLook w:val="04A0" w:firstRow="1" w:lastRow="0" w:firstColumn="1" w:lastColumn="0" w:noHBand="0" w:noVBand="1"/>
      </w:tblPr>
      <w:tblGrid>
        <w:gridCol w:w="1427"/>
        <w:gridCol w:w="7820"/>
      </w:tblGrid>
      <w:tr w:rsidR="00F41F1E" w14:paraId="3729FB8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D2F4A79" w14:textId="77777777" w:rsidR="00F41F1E" w:rsidRDefault="00F41F1E" w:rsidP="00223008">
            <w:pPr>
              <w:tabs>
                <w:tab w:val="left" w:pos="4192"/>
                <w:tab w:val="left" w:pos="8137"/>
                <w:tab w:val="left" w:pos="9838"/>
              </w:tabs>
            </w:pPr>
            <w:r>
              <w:t>Summary</w:t>
            </w:r>
          </w:p>
        </w:tc>
        <w:tc>
          <w:tcPr>
            <w:tcW w:w="7820" w:type="dxa"/>
          </w:tcPr>
          <w:p w14:paraId="5A48D541" w14:textId="5074277B"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Claims that type start date is greater than end date</w:t>
            </w:r>
          </w:p>
        </w:tc>
      </w:tr>
      <w:tr w:rsidR="00F41F1E" w14:paraId="72EE8E2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A32682" w14:textId="77777777" w:rsidR="00F41F1E" w:rsidRDefault="00F41F1E" w:rsidP="00223008">
            <w:pPr>
              <w:tabs>
                <w:tab w:val="left" w:pos="4192"/>
                <w:tab w:val="left" w:pos="8137"/>
                <w:tab w:val="left" w:pos="9838"/>
              </w:tabs>
            </w:pPr>
            <w:r>
              <w:t>Description</w:t>
            </w:r>
          </w:p>
        </w:tc>
        <w:tc>
          <w:tcPr>
            <w:tcW w:w="7820" w:type="dxa"/>
          </w:tcPr>
          <w:p w14:paraId="6E093977"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51AA9BA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4D14F9B" w14:textId="77777777" w:rsidR="00F41F1E" w:rsidRDefault="00F41F1E" w:rsidP="00223008">
            <w:pPr>
              <w:tabs>
                <w:tab w:val="left" w:pos="4192"/>
                <w:tab w:val="left" w:pos="8137"/>
                <w:tab w:val="left" w:pos="9838"/>
              </w:tabs>
            </w:pPr>
            <w:r>
              <w:t>Type</w:t>
            </w:r>
          </w:p>
        </w:tc>
        <w:tc>
          <w:tcPr>
            <w:tcW w:w="7820" w:type="dxa"/>
          </w:tcPr>
          <w:p w14:paraId="2CE7BF82"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6E585F1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922C6DD" w14:textId="77777777" w:rsidR="00F41F1E" w:rsidRDefault="00F41F1E" w:rsidP="00223008">
            <w:pPr>
              <w:tabs>
                <w:tab w:val="left" w:pos="4192"/>
                <w:tab w:val="left" w:pos="8137"/>
                <w:tab w:val="left" w:pos="9838"/>
              </w:tabs>
            </w:pPr>
            <w:r>
              <w:t>Fix</w:t>
            </w:r>
          </w:p>
        </w:tc>
        <w:tc>
          <w:tcPr>
            <w:tcW w:w="7820" w:type="dxa"/>
          </w:tcPr>
          <w:p w14:paraId="6633DAA8"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9062486" w14:textId="15572423" w:rsidR="00F41F1E" w:rsidRDefault="00925531" w:rsidP="008905BF">
      <w:pPr>
        <w:pStyle w:val="Heading3"/>
      </w:pPr>
      <w:r>
        <w:lastRenderedPageBreak/>
        <w:t xml:space="preserve">TEST ID: </w:t>
      </w:r>
      <w:r w:rsidR="00F41F1E">
        <w:t>CM_043</w:t>
      </w:r>
    </w:p>
    <w:tbl>
      <w:tblPr>
        <w:tblStyle w:val="GridTable5Dark-Accent5"/>
        <w:tblW w:w="0" w:type="auto"/>
        <w:tblLook w:val="04A0" w:firstRow="1" w:lastRow="0" w:firstColumn="1" w:lastColumn="0" w:noHBand="0" w:noVBand="1"/>
      </w:tblPr>
      <w:tblGrid>
        <w:gridCol w:w="1427"/>
        <w:gridCol w:w="7820"/>
      </w:tblGrid>
      <w:tr w:rsidR="00F41F1E" w14:paraId="744CA36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BB3F82F" w14:textId="77777777" w:rsidR="00F41F1E" w:rsidRDefault="00F41F1E" w:rsidP="00223008">
            <w:pPr>
              <w:tabs>
                <w:tab w:val="left" w:pos="4192"/>
                <w:tab w:val="left" w:pos="8137"/>
                <w:tab w:val="left" w:pos="9838"/>
              </w:tabs>
            </w:pPr>
            <w:r>
              <w:t>Summary</w:t>
            </w:r>
          </w:p>
        </w:tc>
        <w:tc>
          <w:tcPr>
            <w:tcW w:w="7820" w:type="dxa"/>
          </w:tcPr>
          <w:p w14:paraId="1244CBD7" w14:textId="3E688CB7"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Claims that has trans acct date less than policy acct date</w:t>
            </w:r>
          </w:p>
        </w:tc>
      </w:tr>
      <w:tr w:rsidR="00F41F1E" w14:paraId="5927A4C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B24F437" w14:textId="77777777" w:rsidR="00F41F1E" w:rsidRDefault="00F41F1E" w:rsidP="00223008">
            <w:pPr>
              <w:tabs>
                <w:tab w:val="left" w:pos="4192"/>
                <w:tab w:val="left" w:pos="8137"/>
                <w:tab w:val="left" w:pos="9838"/>
              </w:tabs>
            </w:pPr>
            <w:r>
              <w:t>Description</w:t>
            </w:r>
          </w:p>
        </w:tc>
        <w:tc>
          <w:tcPr>
            <w:tcW w:w="7820" w:type="dxa"/>
          </w:tcPr>
          <w:p w14:paraId="13B9C783"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12CB60B6"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0E995B3" w14:textId="77777777" w:rsidR="00F41F1E" w:rsidRDefault="00F41F1E" w:rsidP="00223008">
            <w:pPr>
              <w:tabs>
                <w:tab w:val="left" w:pos="4192"/>
                <w:tab w:val="left" w:pos="8137"/>
                <w:tab w:val="left" w:pos="9838"/>
              </w:tabs>
            </w:pPr>
            <w:r>
              <w:t>Type</w:t>
            </w:r>
          </w:p>
        </w:tc>
        <w:tc>
          <w:tcPr>
            <w:tcW w:w="7820" w:type="dxa"/>
          </w:tcPr>
          <w:p w14:paraId="7C20D654"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7FF62D8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F49D3E7" w14:textId="77777777" w:rsidR="00F41F1E" w:rsidRDefault="00F41F1E" w:rsidP="00223008">
            <w:pPr>
              <w:tabs>
                <w:tab w:val="left" w:pos="4192"/>
                <w:tab w:val="left" w:pos="8137"/>
                <w:tab w:val="left" w:pos="9838"/>
              </w:tabs>
            </w:pPr>
            <w:r>
              <w:t>Fix</w:t>
            </w:r>
          </w:p>
        </w:tc>
        <w:tc>
          <w:tcPr>
            <w:tcW w:w="7820" w:type="dxa"/>
          </w:tcPr>
          <w:p w14:paraId="6E52F7B8"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42F706C" w14:textId="4B1209F0" w:rsidR="00F41F1E" w:rsidRDefault="00925531" w:rsidP="008905BF">
      <w:pPr>
        <w:pStyle w:val="Heading3"/>
      </w:pPr>
      <w:r>
        <w:t xml:space="preserve">TEST ID: </w:t>
      </w:r>
      <w:r w:rsidR="00F41F1E">
        <w:t>CM_044</w:t>
      </w:r>
    </w:p>
    <w:tbl>
      <w:tblPr>
        <w:tblStyle w:val="GridTable5Dark-Accent5"/>
        <w:tblW w:w="0" w:type="auto"/>
        <w:tblLook w:val="04A0" w:firstRow="1" w:lastRow="0" w:firstColumn="1" w:lastColumn="0" w:noHBand="0" w:noVBand="1"/>
      </w:tblPr>
      <w:tblGrid>
        <w:gridCol w:w="1427"/>
        <w:gridCol w:w="7820"/>
      </w:tblGrid>
      <w:tr w:rsidR="00F41F1E" w14:paraId="41CDD3E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AF8CC1B" w14:textId="77777777" w:rsidR="00F41F1E" w:rsidRDefault="00F41F1E" w:rsidP="00223008">
            <w:pPr>
              <w:tabs>
                <w:tab w:val="left" w:pos="4192"/>
                <w:tab w:val="left" w:pos="8137"/>
                <w:tab w:val="left" w:pos="9838"/>
              </w:tabs>
            </w:pPr>
            <w:r>
              <w:t>Summary</w:t>
            </w:r>
          </w:p>
        </w:tc>
        <w:tc>
          <w:tcPr>
            <w:tcW w:w="7820" w:type="dxa"/>
          </w:tcPr>
          <w:p w14:paraId="15BAFECE" w14:textId="37D7AFED"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T</w:t>
            </w:r>
            <w:r w:rsidRPr="00260226">
              <w:t>rans that status start date is greater than status end date</w:t>
            </w:r>
          </w:p>
        </w:tc>
      </w:tr>
      <w:tr w:rsidR="00F41F1E" w14:paraId="378A793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046AE5E" w14:textId="77777777" w:rsidR="00F41F1E" w:rsidRDefault="00F41F1E" w:rsidP="00223008">
            <w:pPr>
              <w:tabs>
                <w:tab w:val="left" w:pos="4192"/>
                <w:tab w:val="left" w:pos="8137"/>
                <w:tab w:val="left" w:pos="9838"/>
              </w:tabs>
            </w:pPr>
            <w:r>
              <w:t>Description</w:t>
            </w:r>
          </w:p>
        </w:tc>
        <w:tc>
          <w:tcPr>
            <w:tcW w:w="7820" w:type="dxa"/>
          </w:tcPr>
          <w:p w14:paraId="029C0C24"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1FE8573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658753E" w14:textId="77777777" w:rsidR="00F41F1E" w:rsidRDefault="00F41F1E" w:rsidP="00223008">
            <w:pPr>
              <w:tabs>
                <w:tab w:val="left" w:pos="4192"/>
                <w:tab w:val="left" w:pos="8137"/>
                <w:tab w:val="left" w:pos="9838"/>
              </w:tabs>
            </w:pPr>
            <w:r>
              <w:t>Type</w:t>
            </w:r>
          </w:p>
        </w:tc>
        <w:tc>
          <w:tcPr>
            <w:tcW w:w="7820" w:type="dxa"/>
          </w:tcPr>
          <w:p w14:paraId="1A96A298"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0EBA99F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F67BDF1" w14:textId="77777777" w:rsidR="00F41F1E" w:rsidRDefault="00F41F1E" w:rsidP="00223008">
            <w:pPr>
              <w:tabs>
                <w:tab w:val="left" w:pos="4192"/>
                <w:tab w:val="left" w:pos="8137"/>
                <w:tab w:val="left" w:pos="9838"/>
              </w:tabs>
            </w:pPr>
            <w:r>
              <w:t>Fix</w:t>
            </w:r>
          </w:p>
        </w:tc>
        <w:tc>
          <w:tcPr>
            <w:tcW w:w="7820" w:type="dxa"/>
          </w:tcPr>
          <w:p w14:paraId="39EE86EA"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0A5E0DC" w14:textId="0E141102" w:rsidR="00F41F1E" w:rsidRDefault="00925531" w:rsidP="008905BF">
      <w:pPr>
        <w:pStyle w:val="Heading3"/>
      </w:pPr>
      <w:r>
        <w:t xml:space="preserve">TEST ID: </w:t>
      </w:r>
      <w:r w:rsidR="00F41F1E">
        <w:t>CM_045</w:t>
      </w:r>
    </w:p>
    <w:tbl>
      <w:tblPr>
        <w:tblStyle w:val="GridTable5Dark-Accent5"/>
        <w:tblW w:w="0" w:type="auto"/>
        <w:tblLook w:val="04A0" w:firstRow="1" w:lastRow="0" w:firstColumn="1" w:lastColumn="0" w:noHBand="0" w:noVBand="1"/>
      </w:tblPr>
      <w:tblGrid>
        <w:gridCol w:w="1427"/>
        <w:gridCol w:w="7820"/>
      </w:tblGrid>
      <w:tr w:rsidR="00F41F1E" w14:paraId="4392E53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6B01164" w14:textId="77777777" w:rsidR="00F41F1E" w:rsidRDefault="00F41F1E" w:rsidP="00223008">
            <w:pPr>
              <w:tabs>
                <w:tab w:val="left" w:pos="4192"/>
                <w:tab w:val="left" w:pos="8137"/>
                <w:tab w:val="left" w:pos="9838"/>
              </w:tabs>
            </w:pPr>
            <w:r>
              <w:t>Summary</w:t>
            </w:r>
          </w:p>
        </w:tc>
        <w:tc>
          <w:tcPr>
            <w:tcW w:w="7820" w:type="dxa"/>
          </w:tcPr>
          <w:p w14:paraId="6B980F61" w14:textId="5C3696C1"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 xml:space="preserve">Mini policies </w:t>
            </w:r>
            <w:r>
              <w:t>with</w:t>
            </w:r>
            <w:r w:rsidRPr="00260226">
              <w:t xml:space="preserve"> overlap</w:t>
            </w:r>
            <w:r>
              <w:t>ping</w:t>
            </w:r>
            <w:r w:rsidRPr="00260226">
              <w:t xml:space="preserve"> terms</w:t>
            </w:r>
          </w:p>
        </w:tc>
      </w:tr>
      <w:tr w:rsidR="00F41F1E" w14:paraId="4A44BCD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57034E3" w14:textId="77777777" w:rsidR="00F41F1E" w:rsidRDefault="00F41F1E" w:rsidP="00223008">
            <w:pPr>
              <w:tabs>
                <w:tab w:val="left" w:pos="4192"/>
                <w:tab w:val="left" w:pos="8137"/>
                <w:tab w:val="left" w:pos="9838"/>
              </w:tabs>
            </w:pPr>
            <w:r>
              <w:t>Description</w:t>
            </w:r>
          </w:p>
        </w:tc>
        <w:tc>
          <w:tcPr>
            <w:tcW w:w="7820" w:type="dxa"/>
          </w:tcPr>
          <w:p w14:paraId="6CA9D45C"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108A7C3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A0D61D7" w14:textId="77777777" w:rsidR="00F41F1E" w:rsidRDefault="00F41F1E" w:rsidP="00223008">
            <w:pPr>
              <w:tabs>
                <w:tab w:val="left" w:pos="4192"/>
                <w:tab w:val="left" w:pos="8137"/>
                <w:tab w:val="left" w:pos="9838"/>
              </w:tabs>
            </w:pPr>
            <w:r>
              <w:t>Type</w:t>
            </w:r>
          </w:p>
        </w:tc>
        <w:tc>
          <w:tcPr>
            <w:tcW w:w="7820" w:type="dxa"/>
          </w:tcPr>
          <w:p w14:paraId="7E6F57DC"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2C41A71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BCB6BF2" w14:textId="77777777" w:rsidR="00F41F1E" w:rsidRDefault="00F41F1E" w:rsidP="00223008">
            <w:pPr>
              <w:tabs>
                <w:tab w:val="left" w:pos="4192"/>
                <w:tab w:val="left" w:pos="8137"/>
                <w:tab w:val="left" w:pos="9838"/>
              </w:tabs>
            </w:pPr>
            <w:r>
              <w:t>Fix</w:t>
            </w:r>
          </w:p>
        </w:tc>
        <w:tc>
          <w:tcPr>
            <w:tcW w:w="7820" w:type="dxa"/>
          </w:tcPr>
          <w:p w14:paraId="35F8FE54"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40A817E" w14:textId="32DD44E1" w:rsidR="00F01CC6" w:rsidRDefault="00925531" w:rsidP="008905BF">
      <w:pPr>
        <w:pStyle w:val="Heading3"/>
      </w:pPr>
      <w:r>
        <w:t xml:space="preserve">TEST ID: </w:t>
      </w:r>
      <w:r w:rsidR="00F01CC6">
        <w:t>CM_046</w:t>
      </w:r>
    </w:p>
    <w:tbl>
      <w:tblPr>
        <w:tblStyle w:val="GridTable5Dark-Accent5"/>
        <w:tblW w:w="0" w:type="auto"/>
        <w:tblLook w:val="04A0" w:firstRow="1" w:lastRow="0" w:firstColumn="1" w:lastColumn="0" w:noHBand="0" w:noVBand="1"/>
      </w:tblPr>
      <w:tblGrid>
        <w:gridCol w:w="1427"/>
        <w:gridCol w:w="7820"/>
      </w:tblGrid>
      <w:tr w:rsidR="00F01CC6" w14:paraId="1809F30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216A50E" w14:textId="77777777" w:rsidR="00F01CC6" w:rsidRDefault="00F01CC6" w:rsidP="00223008">
            <w:pPr>
              <w:tabs>
                <w:tab w:val="left" w:pos="4192"/>
                <w:tab w:val="left" w:pos="8137"/>
                <w:tab w:val="left" w:pos="9838"/>
              </w:tabs>
            </w:pPr>
            <w:r>
              <w:t>Summary</w:t>
            </w:r>
          </w:p>
        </w:tc>
        <w:tc>
          <w:tcPr>
            <w:tcW w:w="7820" w:type="dxa"/>
          </w:tcPr>
          <w:p w14:paraId="39C6BB3D" w14:textId="3405C700" w:rsidR="00F01CC6" w:rsidRDefault="00F01CC6"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A501B">
              <w:t xml:space="preserve">Trans </w:t>
            </w:r>
            <w:r>
              <w:t>with</w:t>
            </w:r>
            <w:r w:rsidRPr="008A501B">
              <w:t xml:space="preserve"> transaction accounting date is null</w:t>
            </w:r>
          </w:p>
        </w:tc>
      </w:tr>
      <w:tr w:rsidR="00F01CC6" w14:paraId="2CD0E94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0BBF754" w14:textId="77777777" w:rsidR="00F01CC6" w:rsidRDefault="00F01CC6" w:rsidP="00223008">
            <w:pPr>
              <w:tabs>
                <w:tab w:val="left" w:pos="4192"/>
                <w:tab w:val="left" w:pos="8137"/>
                <w:tab w:val="left" w:pos="9838"/>
              </w:tabs>
            </w:pPr>
            <w:r>
              <w:t>Description</w:t>
            </w:r>
          </w:p>
        </w:tc>
        <w:tc>
          <w:tcPr>
            <w:tcW w:w="7820" w:type="dxa"/>
          </w:tcPr>
          <w:p w14:paraId="560C316C"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7F7975E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5914777" w14:textId="77777777" w:rsidR="00F01CC6" w:rsidRDefault="00F01CC6" w:rsidP="00223008">
            <w:pPr>
              <w:tabs>
                <w:tab w:val="left" w:pos="4192"/>
                <w:tab w:val="left" w:pos="8137"/>
                <w:tab w:val="left" w:pos="9838"/>
              </w:tabs>
            </w:pPr>
            <w:r>
              <w:t>Type</w:t>
            </w:r>
          </w:p>
        </w:tc>
        <w:tc>
          <w:tcPr>
            <w:tcW w:w="7820" w:type="dxa"/>
          </w:tcPr>
          <w:p w14:paraId="116F8CCE"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2AC9679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1AC17AB" w14:textId="77777777" w:rsidR="00F01CC6" w:rsidRDefault="00F01CC6" w:rsidP="00223008">
            <w:pPr>
              <w:tabs>
                <w:tab w:val="left" w:pos="4192"/>
                <w:tab w:val="left" w:pos="8137"/>
                <w:tab w:val="left" w:pos="9838"/>
              </w:tabs>
            </w:pPr>
            <w:r>
              <w:t>Fix</w:t>
            </w:r>
          </w:p>
        </w:tc>
        <w:tc>
          <w:tcPr>
            <w:tcW w:w="7820" w:type="dxa"/>
          </w:tcPr>
          <w:p w14:paraId="721500B7"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FBF2BD8" w14:textId="6DA84CB1" w:rsidR="00F01CC6" w:rsidRDefault="00925531" w:rsidP="008905BF">
      <w:pPr>
        <w:pStyle w:val="Heading3"/>
      </w:pPr>
      <w:r>
        <w:lastRenderedPageBreak/>
        <w:t xml:space="preserve">TEST ID: </w:t>
      </w:r>
      <w:r w:rsidR="00F01CC6">
        <w:t>CM_047</w:t>
      </w:r>
    </w:p>
    <w:tbl>
      <w:tblPr>
        <w:tblStyle w:val="GridTable5Dark-Accent5"/>
        <w:tblW w:w="0" w:type="auto"/>
        <w:tblLook w:val="04A0" w:firstRow="1" w:lastRow="0" w:firstColumn="1" w:lastColumn="0" w:noHBand="0" w:noVBand="1"/>
      </w:tblPr>
      <w:tblGrid>
        <w:gridCol w:w="1427"/>
        <w:gridCol w:w="7820"/>
      </w:tblGrid>
      <w:tr w:rsidR="00F01CC6" w14:paraId="7DA9848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401FB20" w14:textId="77777777" w:rsidR="00F01CC6" w:rsidRDefault="00F01CC6" w:rsidP="00223008">
            <w:pPr>
              <w:tabs>
                <w:tab w:val="left" w:pos="4192"/>
                <w:tab w:val="left" w:pos="8137"/>
                <w:tab w:val="left" w:pos="9838"/>
              </w:tabs>
            </w:pPr>
            <w:r>
              <w:t>Summary</w:t>
            </w:r>
          </w:p>
        </w:tc>
        <w:tc>
          <w:tcPr>
            <w:tcW w:w="7820" w:type="dxa"/>
          </w:tcPr>
          <w:p w14:paraId="2B0BC5A1" w14:textId="1318E057" w:rsidR="00F01CC6" w:rsidRDefault="00F01CC6"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A501B">
              <w:t>CIX records that do not have correspond records in CCX</w:t>
            </w:r>
          </w:p>
        </w:tc>
      </w:tr>
      <w:tr w:rsidR="00F01CC6" w14:paraId="5974F1B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B4D52F4" w14:textId="77777777" w:rsidR="00F01CC6" w:rsidRDefault="00F01CC6" w:rsidP="00223008">
            <w:pPr>
              <w:tabs>
                <w:tab w:val="left" w:pos="4192"/>
                <w:tab w:val="left" w:pos="8137"/>
                <w:tab w:val="left" w:pos="9838"/>
              </w:tabs>
            </w:pPr>
            <w:r>
              <w:t>Description</w:t>
            </w:r>
          </w:p>
        </w:tc>
        <w:tc>
          <w:tcPr>
            <w:tcW w:w="7820" w:type="dxa"/>
          </w:tcPr>
          <w:p w14:paraId="107451DB"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4EC6BD0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66A9575" w14:textId="77777777" w:rsidR="00F01CC6" w:rsidRDefault="00F01CC6" w:rsidP="00223008">
            <w:pPr>
              <w:tabs>
                <w:tab w:val="left" w:pos="4192"/>
                <w:tab w:val="left" w:pos="8137"/>
                <w:tab w:val="left" w:pos="9838"/>
              </w:tabs>
            </w:pPr>
            <w:r>
              <w:t>Type</w:t>
            </w:r>
          </w:p>
        </w:tc>
        <w:tc>
          <w:tcPr>
            <w:tcW w:w="7820" w:type="dxa"/>
          </w:tcPr>
          <w:p w14:paraId="71F49360"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5CD2B49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94F0984" w14:textId="77777777" w:rsidR="00F01CC6" w:rsidRDefault="00F01CC6" w:rsidP="00223008">
            <w:pPr>
              <w:tabs>
                <w:tab w:val="left" w:pos="4192"/>
                <w:tab w:val="left" w:pos="8137"/>
                <w:tab w:val="left" w:pos="9838"/>
              </w:tabs>
            </w:pPr>
            <w:r>
              <w:t>Fix</w:t>
            </w:r>
          </w:p>
        </w:tc>
        <w:tc>
          <w:tcPr>
            <w:tcW w:w="7820" w:type="dxa"/>
          </w:tcPr>
          <w:p w14:paraId="282CE179"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9AD3C1D" w14:textId="6C932426" w:rsidR="00F01CC6" w:rsidRDefault="00925531" w:rsidP="008905BF">
      <w:pPr>
        <w:pStyle w:val="Heading3"/>
      </w:pPr>
      <w:r>
        <w:t xml:space="preserve">TEST ID: </w:t>
      </w:r>
      <w:r w:rsidR="00F01CC6">
        <w:t>CM_048</w:t>
      </w:r>
    </w:p>
    <w:tbl>
      <w:tblPr>
        <w:tblStyle w:val="GridTable5Dark-Accent5"/>
        <w:tblW w:w="0" w:type="auto"/>
        <w:tblLook w:val="04A0" w:firstRow="1" w:lastRow="0" w:firstColumn="1" w:lastColumn="0" w:noHBand="0" w:noVBand="1"/>
      </w:tblPr>
      <w:tblGrid>
        <w:gridCol w:w="1427"/>
        <w:gridCol w:w="7820"/>
      </w:tblGrid>
      <w:tr w:rsidR="00F01CC6" w14:paraId="609852C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5E8244B" w14:textId="77777777" w:rsidR="00F01CC6" w:rsidRDefault="00F01CC6" w:rsidP="00223008">
            <w:pPr>
              <w:tabs>
                <w:tab w:val="left" w:pos="4192"/>
                <w:tab w:val="left" w:pos="8137"/>
                <w:tab w:val="left" w:pos="9838"/>
              </w:tabs>
            </w:pPr>
            <w:r>
              <w:t>Summary</w:t>
            </w:r>
          </w:p>
        </w:tc>
        <w:tc>
          <w:tcPr>
            <w:tcW w:w="7820" w:type="dxa"/>
          </w:tcPr>
          <w:p w14:paraId="35C4F92F" w14:textId="5E730995" w:rsidR="00F01CC6"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Claim transaction detail</w:t>
            </w:r>
            <w:r w:rsidR="00F01CC6" w:rsidRPr="008A501B">
              <w:t xml:space="preserve"> records where </w:t>
            </w:r>
            <w:r w:rsidR="002E2541">
              <w:t>SYS_UPDATE_TIME</w:t>
            </w:r>
            <w:r w:rsidR="00F01CC6" w:rsidRPr="008A501B">
              <w:t xml:space="preserve"> is null</w:t>
            </w:r>
          </w:p>
        </w:tc>
      </w:tr>
      <w:tr w:rsidR="00F01CC6" w14:paraId="19F209E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EAD23F7" w14:textId="77777777" w:rsidR="00F01CC6" w:rsidRDefault="00F01CC6" w:rsidP="00223008">
            <w:pPr>
              <w:tabs>
                <w:tab w:val="left" w:pos="4192"/>
                <w:tab w:val="left" w:pos="8137"/>
                <w:tab w:val="left" w:pos="9838"/>
              </w:tabs>
            </w:pPr>
            <w:r>
              <w:t>Description</w:t>
            </w:r>
          </w:p>
        </w:tc>
        <w:tc>
          <w:tcPr>
            <w:tcW w:w="7820" w:type="dxa"/>
          </w:tcPr>
          <w:p w14:paraId="63499BFC"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65A0A17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572F0AE" w14:textId="77777777" w:rsidR="00F01CC6" w:rsidRDefault="00F01CC6" w:rsidP="00223008">
            <w:pPr>
              <w:tabs>
                <w:tab w:val="left" w:pos="4192"/>
                <w:tab w:val="left" w:pos="8137"/>
                <w:tab w:val="left" w:pos="9838"/>
              </w:tabs>
            </w:pPr>
            <w:r>
              <w:t>Type</w:t>
            </w:r>
          </w:p>
        </w:tc>
        <w:tc>
          <w:tcPr>
            <w:tcW w:w="7820" w:type="dxa"/>
          </w:tcPr>
          <w:p w14:paraId="55883686"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692E9AF8"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E6077C7" w14:textId="77777777" w:rsidR="00F01CC6" w:rsidRDefault="00F01CC6" w:rsidP="00223008">
            <w:pPr>
              <w:tabs>
                <w:tab w:val="left" w:pos="4192"/>
                <w:tab w:val="left" w:pos="8137"/>
                <w:tab w:val="left" w:pos="9838"/>
              </w:tabs>
            </w:pPr>
            <w:r>
              <w:t>Fix</w:t>
            </w:r>
          </w:p>
        </w:tc>
        <w:tc>
          <w:tcPr>
            <w:tcW w:w="7820" w:type="dxa"/>
          </w:tcPr>
          <w:p w14:paraId="35DFE3B0"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E625287" w14:textId="63DEBDC3" w:rsidR="00F01CC6" w:rsidRDefault="00925531" w:rsidP="008905BF">
      <w:pPr>
        <w:pStyle w:val="Heading3"/>
      </w:pPr>
      <w:r>
        <w:t xml:space="preserve">TEST ID: </w:t>
      </w:r>
      <w:r w:rsidR="00F01CC6">
        <w:t>CM_049</w:t>
      </w:r>
    </w:p>
    <w:tbl>
      <w:tblPr>
        <w:tblStyle w:val="GridTable5Dark-Accent5"/>
        <w:tblW w:w="0" w:type="auto"/>
        <w:tblLook w:val="04A0" w:firstRow="1" w:lastRow="0" w:firstColumn="1" w:lastColumn="0" w:noHBand="0" w:noVBand="1"/>
      </w:tblPr>
      <w:tblGrid>
        <w:gridCol w:w="1427"/>
        <w:gridCol w:w="7820"/>
      </w:tblGrid>
      <w:tr w:rsidR="00F01CC6" w14:paraId="5941E45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D05010D" w14:textId="77777777" w:rsidR="00F01CC6" w:rsidRDefault="00F01CC6" w:rsidP="00223008">
            <w:pPr>
              <w:tabs>
                <w:tab w:val="left" w:pos="4192"/>
                <w:tab w:val="left" w:pos="8137"/>
                <w:tab w:val="left" w:pos="9838"/>
              </w:tabs>
            </w:pPr>
            <w:r>
              <w:t>Summary</w:t>
            </w:r>
          </w:p>
        </w:tc>
        <w:tc>
          <w:tcPr>
            <w:tcW w:w="7820" w:type="dxa"/>
          </w:tcPr>
          <w:p w14:paraId="64061AE0" w14:textId="79FF7570" w:rsidR="00F01CC6"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Claim transaction detail</w:t>
            </w:r>
            <w:r w:rsidR="00F01CC6" w:rsidRPr="008A501B">
              <w:t xml:space="preserve"> records where trans type code is null</w:t>
            </w:r>
          </w:p>
        </w:tc>
      </w:tr>
      <w:tr w:rsidR="00F01CC6" w14:paraId="2AF048F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E16C5E" w14:textId="77777777" w:rsidR="00F01CC6" w:rsidRDefault="00F01CC6" w:rsidP="00223008">
            <w:pPr>
              <w:tabs>
                <w:tab w:val="left" w:pos="4192"/>
                <w:tab w:val="left" w:pos="8137"/>
                <w:tab w:val="left" w:pos="9838"/>
              </w:tabs>
            </w:pPr>
            <w:r>
              <w:t>Description</w:t>
            </w:r>
          </w:p>
        </w:tc>
        <w:tc>
          <w:tcPr>
            <w:tcW w:w="7820" w:type="dxa"/>
          </w:tcPr>
          <w:p w14:paraId="160723AC"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5544A14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F2AF5A7" w14:textId="77777777" w:rsidR="00F01CC6" w:rsidRDefault="00F01CC6" w:rsidP="00223008">
            <w:pPr>
              <w:tabs>
                <w:tab w:val="left" w:pos="4192"/>
                <w:tab w:val="left" w:pos="8137"/>
                <w:tab w:val="left" w:pos="9838"/>
              </w:tabs>
            </w:pPr>
            <w:r>
              <w:t>Type</w:t>
            </w:r>
          </w:p>
        </w:tc>
        <w:tc>
          <w:tcPr>
            <w:tcW w:w="7820" w:type="dxa"/>
          </w:tcPr>
          <w:p w14:paraId="0E1EF90A"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56CDE1B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4EC779D" w14:textId="77777777" w:rsidR="00F01CC6" w:rsidRDefault="00F01CC6" w:rsidP="00223008">
            <w:pPr>
              <w:tabs>
                <w:tab w:val="left" w:pos="4192"/>
                <w:tab w:val="left" w:pos="8137"/>
                <w:tab w:val="left" w:pos="9838"/>
              </w:tabs>
            </w:pPr>
            <w:r>
              <w:t>Fix</w:t>
            </w:r>
          </w:p>
        </w:tc>
        <w:tc>
          <w:tcPr>
            <w:tcW w:w="7820" w:type="dxa"/>
          </w:tcPr>
          <w:p w14:paraId="3EB592CF"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0BCE426" w14:textId="7322DAB2" w:rsidR="00F01CC6" w:rsidRDefault="00925531" w:rsidP="008905BF">
      <w:pPr>
        <w:pStyle w:val="Heading3"/>
      </w:pPr>
      <w:r>
        <w:t xml:space="preserve">TEST ID: </w:t>
      </w:r>
      <w:r w:rsidR="00F01CC6">
        <w:t>CM_050</w:t>
      </w:r>
    </w:p>
    <w:tbl>
      <w:tblPr>
        <w:tblStyle w:val="GridTable5Dark-Accent5"/>
        <w:tblW w:w="0" w:type="auto"/>
        <w:tblLook w:val="04A0" w:firstRow="1" w:lastRow="0" w:firstColumn="1" w:lastColumn="0" w:noHBand="0" w:noVBand="1"/>
      </w:tblPr>
      <w:tblGrid>
        <w:gridCol w:w="1427"/>
        <w:gridCol w:w="7820"/>
      </w:tblGrid>
      <w:tr w:rsidR="00F01CC6" w14:paraId="7996DBA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9896869" w14:textId="77777777" w:rsidR="00F01CC6" w:rsidRDefault="00F01CC6" w:rsidP="00223008">
            <w:pPr>
              <w:tabs>
                <w:tab w:val="left" w:pos="4192"/>
                <w:tab w:val="left" w:pos="8137"/>
                <w:tab w:val="left" w:pos="9838"/>
              </w:tabs>
            </w:pPr>
            <w:r>
              <w:t>Summary</w:t>
            </w:r>
          </w:p>
        </w:tc>
        <w:tc>
          <w:tcPr>
            <w:tcW w:w="7820" w:type="dxa"/>
          </w:tcPr>
          <w:p w14:paraId="37775F7C" w14:textId="0D48B14D" w:rsidR="00F01CC6"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Claim transaction detail</w:t>
            </w:r>
            <w:r w:rsidR="00F01CC6" w:rsidRPr="008A501B">
              <w:t xml:space="preserve"> records where trans status code is null</w:t>
            </w:r>
          </w:p>
        </w:tc>
      </w:tr>
      <w:tr w:rsidR="00F01CC6" w14:paraId="51AC20A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B74A98C" w14:textId="77777777" w:rsidR="00F01CC6" w:rsidRDefault="00F01CC6" w:rsidP="00223008">
            <w:pPr>
              <w:tabs>
                <w:tab w:val="left" w:pos="4192"/>
                <w:tab w:val="left" w:pos="8137"/>
                <w:tab w:val="left" w:pos="9838"/>
              </w:tabs>
            </w:pPr>
            <w:r>
              <w:t>Description</w:t>
            </w:r>
          </w:p>
        </w:tc>
        <w:tc>
          <w:tcPr>
            <w:tcW w:w="7820" w:type="dxa"/>
          </w:tcPr>
          <w:p w14:paraId="359935A7"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7A9600E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36EAB52" w14:textId="77777777" w:rsidR="00F01CC6" w:rsidRDefault="00F01CC6" w:rsidP="00223008">
            <w:pPr>
              <w:tabs>
                <w:tab w:val="left" w:pos="4192"/>
                <w:tab w:val="left" w:pos="8137"/>
                <w:tab w:val="left" w:pos="9838"/>
              </w:tabs>
            </w:pPr>
            <w:r>
              <w:t>Type</w:t>
            </w:r>
          </w:p>
        </w:tc>
        <w:tc>
          <w:tcPr>
            <w:tcW w:w="7820" w:type="dxa"/>
          </w:tcPr>
          <w:p w14:paraId="57AF4925"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3781AC3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67ADB6C5" w14:textId="77777777" w:rsidR="00F01CC6" w:rsidRDefault="00F01CC6" w:rsidP="00223008">
            <w:pPr>
              <w:tabs>
                <w:tab w:val="left" w:pos="4192"/>
                <w:tab w:val="left" w:pos="8137"/>
                <w:tab w:val="left" w:pos="9838"/>
              </w:tabs>
            </w:pPr>
            <w:r>
              <w:t>Fix</w:t>
            </w:r>
          </w:p>
        </w:tc>
        <w:tc>
          <w:tcPr>
            <w:tcW w:w="7820" w:type="dxa"/>
          </w:tcPr>
          <w:p w14:paraId="0E499264"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6D3F718" w14:textId="1B2CDE58" w:rsidR="00E30F68" w:rsidRDefault="00925531" w:rsidP="008905BF">
      <w:pPr>
        <w:pStyle w:val="Heading3"/>
      </w:pPr>
      <w:r>
        <w:lastRenderedPageBreak/>
        <w:t xml:space="preserve">TEST ID: </w:t>
      </w:r>
      <w:r w:rsidR="00E30F68">
        <w:t>CM_051</w:t>
      </w:r>
    </w:p>
    <w:tbl>
      <w:tblPr>
        <w:tblStyle w:val="GridTable5Dark-Accent5"/>
        <w:tblW w:w="0" w:type="auto"/>
        <w:tblLook w:val="04A0" w:firstRow="1" w:lastRow="0" w:firstColumn="1" w:lastColumn="0" w:noHBand="0" w:noVBand="1"/>
      </w:tblPr>
      <w:tblGrid>
        <w:gridCol w:w="1427"/>
        <w:gridCol w:w="7820"/>
      </w:tblGrid>
      <w:tr w:rsidR="00E30F68" w14:paraId="20FEB21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CBB094B" w14:textId="77777777" w:rsidR="00E30F68" w:rsidRDefault="00E30F68" w:rsidP="00223008">
            <w:pPr>
              <w:tabs>
                <w:tab w:val="left" w:pos="4192"/>
                <w:tab w:val="left" w:pos="8137"/>
                <w:tab w:val="left" w:pos="9838"/>
              </w:tabs>
            </w:pPr>
            <w:r>
              <w:t>Summary</w:t>
            </w:r>
          </w:p>
        </w:tc>
        <w:tc>
          <w:tcPr>
            <w:tcW w:w="7820" w:type="dxa"/>
          </w:tcPr>
          <w:p w14:paraId="0E605738" w14:textId="35BCB84D" w:rsidR="00E30F68"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Claim transaction detail</w:t>
            </w:r>
            <w:r w:rsidRPr="008A501B">
              <w:t xml:space="preserve"> records where trans source fk is null</w:t>
            </w:r>
          </w:p>
        </w:tc>
      </w:tr>
      <w:tr w:rsidR="00E30F68" w14:paraId="10F5A7A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6023541" w14:textId="77777777" w:rsidR="00E30F68" w:rsidRDefault="00E30F68" w:rsidP="00223008">
            <w:pPr>
              <w:tabs>
                <w:tab w:val="left" w:pos="4192"/>
                <w:tab w:val="left" w:pos="8137"/>
                <w:tab w:val="left" w:pos="9838"/>
              </w:tabs>
            </w:pPr>
            <w:r>
              <w:t>Description</w:t>
            </w:r>
          </w:p>
        </w:tc>
        <w:tc>
          <w:tcPr>
            <w:tcW w:w="7820" w:type="dxa"/>
          </w:tcPr>
          <w:p w14:paraId="7DC1DAD9"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30F68" w14:paraId="22D470F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B2E609B" w14:textId="77777777" w:rsidR="00E30F68" w:rsidRDefault="00E30F68" w:rsidP="00223008">
            <w:pPr>
              <w:tabs>
                <w:tab w:val="left" w:pos="4192"/>
                <w:tab w:val="left" w:pos="8137"/>
                <w:tab w:val="left" w:pos="9838"/>
              </w:tabs>
            </w:pPr>
            <w:r>
              <w:t>Type</w:t>
            </w:r>
          </w:p>
        </w:tc>
        <w:tc>
          <w:tcPr>
            <w:tcW w:w="7820" w:type="dxa"/>
          </w:tcPr>
          <w:p w14:paraId="7D3CDC18" w14:textId="77777777" w:rsidR="00E30F68" w:rsidRDefault="00E30F6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30F68" w14:paraId="2BAB482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AFF85E2" w14:textId="77777777" w:rsidR="00E30F68" w:rsidRDefault="00E30F68" w:rsidP="00223008">
            <w:pPr>
              <w:tabs>
                <w:tab w:val="left" w:pos="4192"/>
                <w:tab w:val="left" w:pos="8137"/>
                <w:tab w:val="left" w:pos="9838"/>
              </w:tabs>
            </w:pPr>
            <w:r>
              <w:t>Fix</w:t>
            </w:r>
          </w:p>
        </w:tc>
        <w:tc>
          <w:tcPr>
            <w:tcW w:w="7820" w:type="dxa"/>
          </w:tcPr>
          <w:p w14:paraId="47BFFF20"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89697C2" w14:textId="235A9D3A" w:rsidR="00E30F68" w:rsidRDefault="00925531" w:rsidP="008905BF">
      <w:pPr>
        <w:pStyle w:val="Heading3"/>
      </w:pPr>
      <w:r>
        <w:t xml:space="preserve">TEST ID: </w:t>
      </w:r>
      <w:r w:rsidR="00E30F68">
        <w:t>CM_052</w:t>
      </w:r>
    </w:p>
    <w:tbl>
      <w:tblPr>
        <w:tblStyle w:val="GridTable5Dark-Accent5"/>
        <w:tblW w:w="0" w:type="auto"/>
        <w:tblLook w:val="04A0" w:firstRow="1" w:lastRow="0" w:firstColumn="1" w:lastColumn="0" w:noHBand="0" w:noVBand="1"/>
      </w:tblPr>
      <w:tblGrid>
        <w:gridCol w:w="1427"/>
        <w:gridCol w:w="7820"/>
      </w:tblGrid>
      <w:tr w:rsidR="00E30F68" w14:paraId="32F68DF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448CE83" w14:textId="77777777" w:rsidR="00E30F68" w:rsidRDefault="00E30F68" w:rsidP="00223008">
            <w:pPr>
              <w:tabs>
                <w:tab w:val="left" w:pos="4192"/>
                <w:tab w:val="left" w:pos="8137"/>
                <w:tab w:val="left" w:pos="9838"/>
              </w:tabs>
            </w:pPr>
            <w:r>
              <w:t>Summary</w:t>
            </w:r>
          </w:p>
        </w:tc>
        <w:tc>
          <w:tcPr>
            <w:tcW w:w="7820" w:type="dxa"/>
          </w:tcPr>
          <w:p w14:paraId="182733AF" w14:textId="14C45122" w:rsidR="00E30F68"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A501B">
              <w:t>Claim records that CLAIMANT_COVERAGE_XREF link to different claim</w:t>
            </w:r>
          </w:p>
        </w:tc>
      </w:tr>
      <w:tr w:rsidR="00E30F68" w14:paraId="17830E0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B17BA6" w14:textId="77777777" w:rsidR="00E30F68" w:rsidRDefault="00E30F68" w:rsidP="00223008">
            <w:pPr>
              <w:tabs>
                <w:tab w:val="left" w:pos="4192"/>
                <w:tab w:val="left" w:pos="8137"/>
                <w:tab w:val="left" w:pos="9838"/>
              </w:tabs>
            </w:pPr>
            <w:r>
              <w:t>Description</w:t>
            </w:r>
          </w:p>
        </w:tc>
        <w:tc>
          <w:tcPr>
            <w:tcW w:w="7820" w:type="dxa"/>
          </w:tcPr>
          <w:p w14:paraId="2EE16240"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30F68" w14:paraId="64FBA2F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9BD5DFC" w14:textId="77777777" w:rsidR="00E30F68" w:rsidRDefault="00E30F68" w:rsidP="00223008">
            <w:pPr>
              <w:tabs>
                <w:tab w:val="left" w:pos="4192"/>
                <w:tab w:val="left" w:pos="8137"/>
                <w:tab w:val="left" w:pos="9838"/>
              </w:tabs>
            </w:pPr>
            <w:r>
              <w:t>Type</w:t>
            </w:r>
          </w:p>
        </w:tc>
        <w:tc>
          <w:tcPr>
            <w:tcW w:w="7820" w:type="dxa"/>
          </w:tcPr>
          <w:p w14:paraId="10CB5EAC" w14:textId="77777777" w:rsidR="00E30F68" w:rsidRDefault="00E30F6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30F68" w14:paraId="47BE138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4A76CDE" w14:textId="77777777" w:rsidR="00E30F68" w:rsidRDefault="00E30F68" w:rsidP="00223008">
            <w:pPr>
              <w:tabs>
                <w:tab w:val="left" w:pos="4192"/>
                <w:tab w:val="left" w:pos="8137"/>
                <w:tab w:val="left" w:pos="9838"/>
              </w:tabs>
            </w:pPr>
            <w:r>
              <w:t>Fix</w:t>
            </w:r>
          </w:p>
        </w:tc>
        <w:tc>
          <w:tcPr>
            <w:tcW w:w="7820" w:type="dxa"/>
          </w:tcPr>
          <w:p w14:paraId="46084EA6"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071DAF7" w14:textId="664E89F1" w:rsidR="00E30F68" w:rsidRDefault="00925531" w:rsidP="008905BF">
      <w:pPr>
        <w:pStyle w:val="Heading3"/>
      </w:pPr>
      <w:r>
        <w:t xml:space="preserve">TEST ID: </w:t>
      </w:r>
      <w:r w:rsidR="00E30F68">
        <w:t>CM_053</w:t>
      </w:r>
    </w:p>
    <w:tbl>
      <w:tblPr>
        <w:tblStyle w:val="GridTable5Dark-Accent5"/>
        <w:tblW w:w="0" w:type="auto"/>
        <w:tblLook w:val="04A0" w:firstRow="1" w:lastRow="0" w:firstColumn="1" w:lastColumn="0" w:noHBand="0" w:noVBand="1"/>
      </w:tblPr>
      <w:tblGrid>
        <w:gridCol w:w="1427"/>
        <w:gridCol w:w="7820"/>
      </w:tblGrid>
      <w:tr w:rsidR="00E30F68" w14:paraId="32FD326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AE9F9C3" w14:textId="77777777" w:rsidR="00E30F68" w:rsidRDefault="00E30F68" w:rsidP="00223008">
            <w:pPr>
              <w:tabs>
                <w:tab w:val="left" w:pos="4192"/>
                <w:tab w:val="left" w:pos="8137"/>
                <w:tab w:val="left" w:pos="9838"/>
              </w:tabs>
            </w:pPr>
            <w:r>
              <w:t>Summary</w:t>
            </w:r>
          </w:p>
        </w:tc>
        <w:tc>
          <w:tcPr>
            <w:tcW w:w="7820" w:type="dxa"/>
          </w:tcPr>
          <w:p w14:paraId="2D1FAB59" w14:textId="74F24F6D" w:rsidR="00E30F68"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A501B">
              <w:t>ENTITY records that CLIENT_ID is null</w:t>
            </w:r>
            <w:r w:rsidRPr="00833C78">
              <w:tab/>
            </w:r>
          </w:p>
        </w:tc>
      </w:tr>
      <w:tr w:rsidR="00E30F68" w14:paraId="19C5D99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6834E51" w14:textId="77777777" w:rsidR="00E30F68" w:rsidRDefault="00E30F68" w:rsidP="00223008">
            <w:pPr>
              <w:tabs>
                <w:tab w:val="left" w:pos="4192"/>
                <w:tab w:val="left" w:pos="8137"/>
                <w:tab w:val="left" w:pos="9838"/>
              </w:tabs>
            </w:pPr>
            <w:r>
              <w:t>Description</w:t>
            </w:r>
          </w:p>
        </w:tc>
        <w:tc>
          <w:tcPr>
            <w:tcW w:w="7820" w:type="dxa"/>
          </w:tcPr>
          <w:p w14:paraId="66605C67"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30F68" w14:paraId="099F483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63997ED" w14:textId="77777777" w:rsidR="00E30F68" w:rsidRDefault="00E30F68" w:rsidP="00223008">
            <w:pPr>
              <w:tabs>
                <w:tab w:val="left" w:pos="4192"/>
                <w:tab w:val="left" w:pos="8137"/>
                <w:tab w:val="left" w:pos="9838"/>
              </w:tabs>
            </w:pPr>
            <w:r>
              <w:t>Type</w:t>
            </w:r>
          </w:p>
        </w:tc>
        <w:tc>
          <w:tcPr>
            <w:tcW w:w="7820" w:type="dxa"/>
          </w:tcPr>
          <w:p w14:paraId="7A8634AA" w14:textId="77777777" w:rsidR="00E30F68" w:rsidRDefault="00E30F6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30F68" w14:paraId="3347D07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EA2DD9E" w14:textId="77777777" w:rsidR="00E30F68" w:rsidRDefault="00E30F68" w:rsidP="00223008">
            <w:pPr>
              <w:tabs>
                <w:tab w:val="left" w:pos="4192"/>
                <w:tab w:val="left" w:pos="8137"/>
                <w:tab w:val="left" w:pos="9838"/>
              </w:tabs>
            </w:pPr>
            <w:r>
              <w:t>Fix</w:t>
            </w:r>
          </w:p>
        </w:tc>
        <w:tc>
          <w:tcPr>
            <w:tcW w:w="7820" w:type="dxa"/>
          </w:tcPr>
          <w:p w14:paraId="091CDC9B"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325C412" w14:textId="70CA8A1B" w:rsidR="00B47D26" w:rsidRDefault="00B47D26" w:rsidP="008905BF">
      <w:pPr>
        <w:pStyle w:val="Heading3"/>
      </w:pPr>
      <w:r>
        <w:t xml:space="preserve">TEST ID: </w:t>
      </w:r>
      <w:r w:rsidRPr="00AD2AAD">
        <w:t>CLAIMS_CM_AUTO_INS_CLMNTCOV</w:t>
      </w:r>
    </w:p>
    <w:tbl>
      <w:tblPr>
        <w:tblStyle w:val="GridTable5Dark-Accent5"/>
        <w:tblW w:w="0" w:type="auto"/>
        <w:tblLook w:val="04A0" w:firstRow="1" w:lastRow="0" w:firstColumn="1" w:lastColumn="0" w:noHBand="0" w:noVBand="1"/>
      </w:tblPr>
      <w:tblGrid>
        <w:gridCol w:w="1427"/>
        <w:gridCol w:w="7820"/>
      </w:tblGrid>
      <w:tr w:rsidR="00B47D26" w14:paraId="49E8A92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ADFE087" w14:textId="77777777" w:rsidR="00B47D26" w:rsidRDefault="00B47D26" w:rsidP="00223008">
            <w:pPr>
              <w:tabs>
                <w:tab w:val="left" w:pos="4192"/>
                <w:tab w:val="left" w:pos="8137"/>
                <w:tab w:val="left" w:pos="9838"/>
              </w:tabs>
            </w:pPr>
            <w:r>
              <w:t>Parameter</w:t>
            </w:r>
          </w:p>
        </w:tc>
        <w:tc>
          <w:tcPr>
            <w:tcW w:w="7820" w:type="dxa"/>
          </w:tcPr>
          <w:p w14:paraId="49B5436E" w14:textId="1A67EB7B" w:rsidR="00B47D26" w:rsidRDefault="00B47D26"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D2AAD">
              <w:t>CM_AUTO_INS_CLMNTCOV</w:t>
            </w:r>
          </w:p>
        </w:tc>
      </w:tr>
      <w:tr w:rsidR="00B47D26" w14:paraId="761469A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DAD2C7A" w14:textId="77777777" w:rsidR="00B47D26" w:rsidRDefault="00B47D26" w:rsidP="00223008">
            <w:pPr>
              <w:tabs>
                <w:tab w:val="left" w:pos="4192"/>
                <w:tab w:val="left" w:pos="8137"/>
                <w:tab w:val="left" w:pos="9838"/>
              </w:tabs>
            </w:pPr>
            <w:r>
              <w:t>Description</w:t>
            </w:r>
          </w:p>
        </w:tc>
        <w:tc>
          <w:tcPr>
            <w:tcW w:w="7820" w:type="dxa"/>
          </w:tcPr>
          <w:p w14:paraId="77904E2F" w14:textId="06B72383" w:rsidR="00B47D26" w:rsidRDefault="00B47D2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AD2AAD">
              <w:t>Indicates if a Claimant/Coverage (a.k.a. feature) should be created automatically when a coverage is added and there is only one claimant on the claim or if a claimant is added and there is only one c</w:t>
            </w:r>
            <w:r>
              <w:t>overage</w:t>
            </w:r>
          </w:p>
        </w:tc>
      </w:tr>
      <w:tr w:rsidR="00B47D26" w14:paraId="71C3FA7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826A40F" w14:textId="77777777" w:rsidR="00B47D26" w:rsidRDefault="00B47D26" w:rsidP="00223008">
            <w:pPr>
              <w:tabs>
                <w:tab w:val="left" w:pos="4192"/>
                <w:tab w:val="left" w:pos="8137"/>
                <w:tab w:val="left" w:pos="9838"/>
              </w:tabs>
            </w:pPr>
            <w:r>
              <w:t>Type</w:t>
            </w:r>
          </w:p>
        </w:tc>
        <w:tc>
          <w:tcPr>
            <w:tcW w:w="7820" w:type="dxa"/>
          </w:tcPr>
          <w:p w14:paraId="4D708C52" w14:textId="77777777" w:rsidR="00B47D26" w:rsidRDefault="00B47D2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B47D26" w14:paraId="08DB43A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66C3E16" w14:textId="77777777" w:rsidR="00B47D26" w:rsidRDefault="00B47D26" w:rsidP="00223008">
            <w:pPr>
              <w:tabs>
                <w:tab w:val="left" w:pos="4192"/>
                <w:tab w:val="left" w:pos="8137"/>
                <w:tab w:val="left" w:pos="9838"/>
              </w:tabs>
            </w:pPr>
            <w:r>
              <w:t>Value</w:t>
            </w:r>
          </w:p>
        </w:tc>
        <w:tc>
          <w:tcPr>
            <w:tcW w:w="7820" w:type="dxa"/>
          </w:tcPr>
          <w:p w14:paraId="019694E8" w14:textId="77777777" w:rsidR="00B47D26" w:rsidRPr="0067711B" w:rsidRDefault="00B47D2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Y or N</w:t>
            </w:r>
          </w:p>
        </w:tc>
      </w:tr>
    </w:tbl>
    <w:p w14:paraId="14092726" w14:textId="40DB1D88" w:rsidR="00E16061" w:rsidRDefault="00E16061"/>
    <w:p w14:paraId="6197519A" w14:textId="77777777" w:rsidR="00972A38" w:rsidRDefault="00972A38">
      <w:pPr>
        <w:spacing w:after="160" w:line="259" w:lineRule="auto"/>
        <w:rPr>
          <w:b/>
          <w:kern w:val="32"/>
          <w:sz w:val="32"/>
        </w:rPr>
      </w:pPr>
      <w:r>
        <w:lastRenderedPageBreak/>
        <w:br w:type="page"/>
      </w:r>
    </w:p>
    <w:p w14:paraId="75F0B323" w14:textId="622286B9" w:rsidR="00956BD2" w:rsidRDefault="00956BD2" w:rsidP="003C4118">
      <w:pPr>
        <w:pStyle w:val="Heading1"/>
      </w:pPr>
      <w:bookmarkStart w:id="77" w:name="_Toc527042476"/>
      <w:bookmarkStart w:id="78" w:name="_Toc528236559"/>
      <w:bookmarkStart w:id="79" w:name="_Toc528331894"/>
      <w:r>
        <w:lastRenderedPageBreak/>
        <w:t>Future Enhancements</w:t>
      </w:r>
      <w:bookmarkEnd w:id="77"/>
      <w:bookmarkEnd w:id="78"/>
      <w:bookmarkEnd w:id="79"/>
    </w:p>
    <w:p w14:paraId="6D15BC96" w14:textId="50BBF87D" w:rsidR="00956BD2" w:rsidRDefault="00321B53" w:rsidP="006F3AD6">
      <w:pPr>
        <w:pStyle w:val="BodyText"/>
      </w:pPr>
      <w:r>
        <w:t>The following enhancements are expected in the future releases:</w:t>
      </w:r>
    </w:p>
    <w:p w14:paraId="05FE5DCC" w14:textId="678D2B8B" w:rsidR="009B1DE5" w:rsidRDefault="0015761D" w:rsidP="008543E8">
      <w:pPr>
        <w:pStyle w:val="ListParagraph"/>
        <w:numPr>
          <w:ilvl w:val="0"/>
          <w:numId w:val="24"/>
        </w:numPr>
      </w:pPr>
      <w:r>
        <w:t xml:space="preserve">Manage </w:t>
      </w:r>
      <w:r w:rsidR="00321B53">
        <w:t>OASIS</w:t>
      </w:r>
      <w:r>
        <w:t xml:space="preserve"> health</w:t>
      </w:r>
      <w:r w:rsidR="00321B53">
        <w:t xml:space="preserve"> check environments through P</w:t>
      </w:r>
      <w:r w:rsidR="00A35491">
        <w:t xml:space="preserve">roperties file that will contain the </w:t>
      </w:r>
      <w:r>
        <w:t>database connection string for</w:t>
      </w:r>
      <w:r w:rsidR="00A35491">
        <w:t xml:space="preserve"> environments </w:t>
      </w:r>
      <w:r w:rsidR="008A6709">
        <w:t>without passwords</w:t>
      </w:r>
      <w:r w:rsidR="006F3AD6">
        <w:t>.</w:t>
      </w:r>
    </w:p>
    <w:p w14:paraId="19514B6A" w14:textId="68F3CDB0" w:rsidR="00B326BA" w:rsidRDefault="00B326BA" w:rsidP="008543E8">
      <w:pPr>
        <w:pStyle w:val="ListParagraph"/>
        <w:numPr>
          <w:ilvl w:val="0"/>
          <w:numId w:val="24"/>
        </w:numPr>
      </w:pPr>
      <w:r>
        <w:t xml:space="preserve">Presently the tool requires </w:t>
      </w:r>
      <w:r w:rsidR="00321B53">
        <w:t>the host machine to have a 32-</w:t>
      </w:r>
      <w:r>
        <w:t xml:space="preserve">bit oracle client library installed. </w:t>
      </w:r>
      <w:r w:rsidR="00321B53">
        <w:t>Ability to work</w:t>
      </w:r>
      <w:r>
        <w:t xml:space="preserve"> </w:t>
      </w:r>
      <w:r w:rsidR="00321B53">
        <w:t>with a</w:t>
      </w:r>
      <w:r>
        <w:t xml:space="preserve"> 64</w:t>
      </w:r>
      <w:r w:rsidR="00321B53">
        <w:t>-</w:t>
      </w:r>
      <w:r>
        <w:t xml:space="preserve">bit oracle client library </w:t>
      </w:r>
      <w:r w:rsidR="00321B53">
        <w:t>will be addressed.</w:t>
      </w:r>
    </w:p>
    <w:p w14:paraId="7E43376A" w14:textId="3E5CE908" w:rsidR="00CA0C6B" w:rsidRDefault="00CA0C6B" w:rsidP="008543E8">
      <w:pPr>
        <w:pStyle w:val="ListParagraph"/>
        <w:numPr>
          <w:ilvl w:val="0"/>
          <w:numId w:val="24"/>
        </w:numPr>
      </w:pPr>
      <w:r>
        <w:t>Looping through all the environments work</w:t>
      </w:r>
      <w:r w:rsidR="00321B53">
        <w:t>s</w:t>
      </w:r>
      <w:r>
        <w:t xml:space="preserve"> only in file mode. It </w:t>
      </w:r>
      <w:r w:rsidR="00321B53">
        <w:t>currently does not</w:t>
      </w:r>
      <w:r w:rsidR="0036295A">
        <w:t xml:space="preserve"> work</w:t>
      </w:r>
      <w:r w:rsidR="001114D2">
        <w:t xml:space="preserve"> </w:t>
      </w:r>
      <w:r>
        <w:t>when environments are maintained in the database.</w:t>
      </w:r>
    </w:p>
    <w:p w14:paraId="6DF4088D" w14:textId="77777777" w:rsidR="003D5B0E" w:rsidRDefault="003D5B0E"/>
    <w:p w14:paraId="3D5987DD" w14:textId="77777777" w:rsidR="00EA0EA1" w:rsidRDefault="00EA0EA1"/>
    <w:p w14:paraId="621A28DD" w14:textId="77777777" w:rsidR="00D66C37" w:rsidRDefault="00D66C37"/>
    <w:sectPr w:rsidR="00D66C37" w:rsidSect="004D4323">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428AC" w14:textId="77777777" w:rsidR="005F73F2" w:rsidRDefault="005F73F2" w:rsidP="00625489">
      <w:pPr>
        <w:spacing w:after="0" w:line="240" w:lineRule="auto"/>
      </w:pPr>
      <w:r>
        <w:separator/>
      </w:r>
    </w:p>
  </w:endnote>
  <w:endnote w:type="continuationSeparator" w:id="0">
    <w:p w14:paraId="1E8EBB58" w14:textId="77777777" w:rsidR="005F73F2" w:rsidRDefault="005F73F2" w:rsidP="00625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Light">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54B66" w14:textId="0456C07F" w:rsidR="005F73F2" w:rsidRDefault="00D026DD">
    <w:pPr>
      <w:pStyle w:val="Footer"/>
    </w:pPr>
    <w:sdt>
      <w:sdtPr>
        <w:alias w:val="Title"/>
        <w:tag w:val=""/>
        <w:id w:val="-1706950844"/>
        <w:placeholder>
          <w:docPart w:val="E68F028556E7495FA9AB2DD929D57682"/>
        </w:placeholder>
        <w:dataBinding w:prefixMappings="xmlns:ns0='http://purl.org/dc/elements/1.1/' xmlns:ns1='http://schemas.openxmlformats.org/package/2006/metadata/core-properties' " w:xpath="/ns1:coreProperties[1]/ns0:title[1]" w:storeItemID="{6C3C8BC8-F283-45AE-878A-BAB7291924A1}"/>
        <w:text/>
      </w:sdtPr>
      <w:sdtEndPr/>
      <w:sdtContent>
        <w:r w:rsidR="005F73F2">
          <w:t>OASIS Health Check User Guide</w:t>
        </w:r>
      </w:sdtContent>
    </w:sdt>
    <w:r w:rsidR="005F73F2">
      <w:ptab w:relativeTo="margin" w:alignment="center" w:leader="none"/>
    </w:r>
    <w:r w:rsidR="005F73F2">
      <w:t xml:space="preserve">Page </w:t>
    </w:r>
    <w:r w:rsidR="005F73F2">
      <w:rPr>
        <w:b/>
        <w:bCs/>
      </w:rPr>
      <w:fldChar w:fldCharType="begin"/>
    </w:r>
    <w:r w:rsidR="005F73F2">
      <w:rPr>
        <w:b/>
        <w:bCs/>
      </w:rPr>
      <w:instrText xml:space="preserve"> PAGE  \* Arabic  \* MERGEFORMAT </w:instrText>
    </w:r>
    <w:r w:rsidR="005F73F2">
      <w:rPr>
        <w:b/>
        <w:bCs/>
      </w:rPr>
      <w:fldChar w:fldCharType="separate"/>
    </w:r>
    <w:r w:rsidR="005F73F2">
      <w:rPr>
        <w:b/>
        <w:bCs/>
        <w:noProof/>
      </w:rPr>
      <w:t>1</w:t>
    </w:r>
    <w:r w:rsidR="005F73F2">
      <w:rPr>
        <w:b/>
        <w:bCs/>
      </w:rPr>
      <w:fldChar w:fldCharType="end"/>
    </w:r>
    <w:r w:rsidR="005F73F2">
      <w:t xml:space="preserve"> of </w:t>
    </w:r>
    <w:r w:rsidR="005F73F2">
      <w:rPr>
        <w:b/>
        <w:bCs/>
      </w:rPr>
      <w:fldChar w:fldCharType="begin"/>
    </w:r>
    <w:r w:rsidR="005F73F2">
      <w:rPr>
        <w:b/>
        <w:bCs/>
      </w:rPr>
      <w:instrText xml:space="preserve"> NUMPAGES  \* Arabic  \* MERGEFORMAT </w:instrText>
    </w:r>
    <w:r w:rsidR="005F73F2">
      <w:rPr>
        <w:b/>
        <w:bCs/>
      </w:rPr>
      <w:fldChar w:fldCharType="separate"/>
    </w:r>
    <w:r w:rsidR="005F73F2">
      <w:rPr>
        <w:b/>
        <w:bCs/>
        <w:noProof/>
      </w:rPr>
      <w:t>2</w:t>
    </w:r>
    <w:r w:rsidR="005F73F2">
      <w:rPr>
        <w:b/>
        <w:bCs/>
      </w:rPr>
      <w:fldChar w:fldCharType="end"/>
    </w:r>
    <w:r w:rsidR="005F73F2">
      <w:ptab w:relativeTo="margin" w:alignment="right" w:leader="none"/>
    </w:r>
    <w:r w:rsidR="005F73F2">
      <w:fldChar w:fldCharType="begin"/>
    </w:r>
    <w:r w:rsidR="005F73F2">
      <w:instrText xml:space="preserve"> DATE \@ "M/d/yyyy" </w:instrText>
    </w:r>
    <w:r w:rsidR="005F73F2">
      <w:fldChar w:fldCharType="separate"/>
    </w:r>
    <w:r>
      <w:rPr>
        <w:noProof/>
      </w:rPr>
      <w:t>10/26/2018</w:t>
    </w:r>
    <w:r w:rsidR="005F7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1EE42" w14:textId="77777777" w:rsidR="005F73F2" w:rsidRDefault="005F73F2" w:rsidP="00625489">
      <w:pPr>
        <w:spacing w:after="0" w:line="240" w:lineRule="auto"/>
      </w:pPr>
      <w:r>
        <w:separator/>
      </w:r>
    </w:p>
  </w:footnote>
  <w:footnote w:type="continuationSeparator" w:id="0">
    <w:p w14:paraId="254D3DBD" w14:textId="77777777" w:rsidR="005F73F2" w:rsidRDefault="005F73F2" w:rsidP="00625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F725E0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A94889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F7095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FE6A89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BAE9E6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24468E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019E64D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91DE6D3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5B296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5A4028"/>
    <w:multiLevelType w:val="multilevel"/>
    <w:tmpl w:val="C6BA8086"/>
    <w:lvl w:ilvl="0">
      <w:start w:val="1"/>
      <w:numFmt w:val="decimal"/>
      <w:pStyle w:val="StyleHeading112ptLeft0Firstline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0AB44D9E"/>
    <w:multiLevelType w:val="multilevel"/>
    <w:tmpl w:val="E132016C"/>
    <w:lvl w:ilvl="0">
      <w:start w:val="1"/>
      <w:numFmt w:val="decimal"/>
      <w:lvlText w:val="%1"/>
      <w:lvlJc w:val="left"/>
      <w:pPr>
        <w:tabs>
          <w:tab w:val="num" w:pos="0"/>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B6607FC"/>
    <w:multiLevelType w:val="multilevel"/>
    <w:tmpl w:val="DF766B8A"/>
    <w:lvl w:ilvl="0">
      <w:start w:val="1"/>
      <w:numFmt w:val="bullet"/>
      <w:pStyle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F6069C"/>
    <w:multiLevelType w:val="hybridMultilevel"/>
    <w:tmpl w:val="82488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A516CF"/>
    <w:multiLevelType w:val="hybridMultilevel"/>
    <w:tmpl w:val="4B6CCF5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E1E02"/>
    <w:multiLevelType w:val="multilevel"/>
    <w:tmpl w:val="1FAEA6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CB2081D"/>
    <w:multiLevelType w:val="hybridMultilevel"/>
    <w:tmpl w:val="E09C5934"/>
    <w:lvl w:ilvl="0" w:tplc="B6D6D100">
      <w:start w:val="1"/>
      <w:numFmt w:val="decimal"/>
      <w:lvlText w:val="%1."/>
      <w:lvlJc w:val="left"/>
      <w:pPr>
        <w:ind w:left="720" w:hanging="360"/>
      </w:pPr>
    </w:lvl>
    <w:lvl w:ilvl="1" w:tplc="8EB680B6" w:tentative="1">
      <w:start w:val="1"/>
      <w:numFmt w:val="lowerLetter"/>
      <w:lvlText w:val="%2."/>
      <w:lvlJc w:val="left"/>
      <w:pPr>
        <w:ind w:left="1440" w:hanging="360"/>
      </w:pPr>
    </w:lvl>
    <w:lvl w:ilvl="2" w:tplc="40B4C19C" w:tentative="1">
      <w:start w:val="1"/>
      <w:numFmt w:val="lowerRoman"/>
      <w:lvlText w:val="%3."/>
      <w:lvlJc w:val="right"/>
      <w:pPr>
        <w:ind w:left="2160" w:hanging="180"/>
      </w:pPr>
    </w:lvl>
    <w:lvl w:ilvl="3" w:tplc="058635A4" w:tentative="1">
      <w:start w:val="1"/>
      <w:numFmt w:val="decimal"/>
      <w:lvlText w:val="%4."/>
      <w:lvlJc w:val="left"/>
      <w:pPr>
        <w:ind w:left="2880" w:hanging="360"/>
      </w:pPr>
    </w:lvl>
    <w:lvl w:ilvl="4" w:tplc="24DA06EA" w:tentative="1">
      <w:start w:val="1"/>
      <w:numFmt w:val="lowerLetter"/>
      <w:lvlText w:val="%5."/>
      <w:lvlJc w:val="left"/>
      <w:pPr>
        <w:ind w:left="3600" w:hanging="360"/>
      </w:pPr>
    </w:lvl>
    <w:lvl w:ilvl="5" w:tplc="7C8ED2A2" w:tentative="1">
      <w:start w:val="1"/>
      <w:numFmt w:val="lowerRoman"/>
      <w:lvlText w:val="%6."/>
      <w:lvlJc w:val="right"/>
      <w:pPr>
        <w:ind w:left="4320" w:hanging="180"/>
      </w:pPr>
    </w:lvl>
    <w:lvl w:ilvl="6" w:tplc="0808967A" w:tentative="1">
      <w:start w:val="1"/>
      <w:numFmt w:val="decimal"/>
      <w:lvlText w:val="%7."/>
      <w:lvlJc w:val="left"/>
      <w:pPr>
        <w:ind w:left="5040" w:hanging="360"/>
      </w:pPr>
    </w:lvl>
    <w:lvl w:ilvl="7" w:tplc="49D6EF0E" w:tentative="1">
      <w:start w:val="1"/>
      <w:numFmt w:val="lowerLetter"/>
      <w:lvlText w:val="%8."/>
      <w:lvlJc w:val="left"/>
      <w:pPr>
        <w:ind w:left="5760" w:hanging="360"/>
      </w:pPr>
    </w:lvl>
    <w:lvl w:ilvl="8" w:tplc="7EAC244E" w:tentative="1">
      <w:start w:val="1"/>
      <w:numFmt w:val="lowerRoman"/>
      <w:lvlText w:val="%9."/>
      <w:lvlJc w:val="right"/>
      <w:pPr>
        <w:ind w:left="6480" w:hanging="180"/>
      </w:pPr>
    </w:lvl>
  </w:abstractNum>
  <w:abstractNum w:abstractNumId="16" w15:restartNumberingAfterBreak="0">
    <w:nsid w:val="1CB746EA"/>
    <w:multiLevelType w:val="singleLevel"/>
    <w:tmpl w:val="34867020"/>
    <w:lvl w:ilvl="0">
      <w:start w:val="1"/>
      <w:numFmt w:val="bullet"/>
      <w:pStyle w:val="substep"/>
      <w:lvlText w:val=""/>
      <w:lvlJc w:val="left"/>
      <w:pPr>
        <w:tabs>
          <w:tab w:val="num" w:pos="1800"/>
        </w:tabs>
        <w:ind w:left="1800" w:hanging="360"/>
      </w:pPr>
      <w:rPr>
        <w:rFonts w:ascii="Symbol" w:hAnsi="Symbol" w:hint="default"/>
      </w:rPr>
    </w:lvl>
  </w:abstractNum>
  <w:abstractNum w:abstractNumId="17" w15:restartNumberingAfterBreak="0">
    <w:nsid w:val="1D8D73CC"/>
    <w:multiLevelType w:val="hybridMultilevel"/>
    <w:tmpl w:val="65F25868"/>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15:restartNumberingAfterBreak="0">
    <w:nsid w:val="1FFE1219"/>
    <w:multiLevelType w:val="hybridMultilevel"/>
    <w:tmpl w:val="D910F40A"/>
    <w:lvl w:ilvl="0" w:tplc="D4CC3E78">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3A6292"/>
    <w:multiLevelType w:val="hybridMultilevel"/>
    <w:tmpl w:val="A0F459EC"/>
    <w:lvl w:ilvl="0" w:tplc="589CAB90">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24440D1F"/>
    <w:multiLevelType w:val="hybridMultilevel"/>
    <w:tmpl w:val="82488054"/>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15:restartNumberingAfterBreak="0">
    <w:nsid w:val="24F16A57"/>
    <w:multiLevelType w:val="hybridMultilevel"/>
    <w:tmpl w:val="A670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FC5450"/>
    <w:multiLevelType w:val="hybridMultilevel"/>
    <w:tmpl w:val="2D348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77317C"/>
    <w:multiLevelType w:val="hybridMultilevel"/>
    <w:tmpl w:val="0B5E8820"/>
    <w:lvl w:ilvl="0" w:tplc="051AF62E">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BE777DD"/>
    <w:multiLevelType w:val="multilevel"/>
    <w:tmpl w:val="1A48A4BE"/>
    <w:lvl w:ilvl="0">
      <w:start w:val="1"/>
      <w:numFmt w:val="decimal"/>
      <w:pStyle w:val="TOCHeading"/>
      <w:lvlText w:val="%1"/>
      <w:lvlJc w:val="left"/>
      <w:pPr>
        <w:tabs>
          <w:tab w:val="num" w:pos="0"/>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31DB6C53"/>
    <w:multiLevelType w:val="hybridMultilevel"/>
    <w:tmpl w:val="13FC07D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2CD1B67"/>
    <w:multiLevelType w:val="hybridMultilevel"/>
    <w:tmpl w:val="37A66ECE"/>
    <w:lvl w:ilvl="0" w:tplc="D414829C">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E06189"/>
    <w:multiLevelType w:val="multilevel"/>
    <w:tmpl w:val="95B6E534"/>
    <w:lvl w:ilvl="0">
      <w:start w:val="1"/>
      <w:numFmt w:val="bullet"/>
      <w:lvlText w:val=""/>
      <w:lvlJc w:val="left"/>
      <w:pPr>
        <w:tabs>
          <w:tab w:val="num" w:pos="1080"/>
        </w:tabs>
        <w:ind w:left="1080" w:hanging="360"/>
      </w:pPr>
      <w:rPr>
        <w:rFonts w:ascii="Symbol" w:hAnsi="Symbol" w:hint="default"/>
        <w:color w:val="auto"/>
        <w:sz w:val="16"/>
      </w:rPr>
    </w:lvl>
    <w:lvl w:ilvl="1">
      <w:start w:val="1"/>
      <w:numFmt w:val="bullet"/>
      <w:pStyle w:val="BulletInd"/>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34067E4F"/>
    <w:multiLevelType w:val="hybridMultilevel"/>
    <w:tmpl w:val="713C84FE"/>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3F6F5490"/>
    <w:multiLevelType w:val="hybridMultilevel"/>
    <w:tmpl w:val="CFB4C86E"/>
    <w:lvl w:ilvl="0" w:tplc="732A7CE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D63CFA"/>
    <w:multiLevelType w:val="hybridMultilevel"/>
    <w:tmpl w:val="82488054"/>
    <w:lvl w:ilvl="0" w:tplc="0409000F">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15:restartNumberingAfterBreak="0">
    <w:nsid w:val="57312BF8"/>
    <w:multiLevelType w:val="hybridMultilevel"/>
    <w:tmpl w:val="1D6040A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15:restartNumberingAfterBreak="0">
    <w:nsid w:val="5BED4B38"/>
    <w:multiLevelType w:val="hybridMultilevel"/>
    <w:tmpl w:val="560EE4A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3" w15:restartNumberingAfterBreak="0">
    <w:nsid w:val="5CE744BE"/>
    <w:multiLevelType w:val="hybridMultilevel"/>
    <w:tmpl w:val="E4900F08"/>
    <w:lvl w:ilvl="0" w:tplc="BB60F2F0">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34" w15:restartNumberingAfterBreak="0">
    <w:nsid w:val="6AFD4574"/>
    <w:multiLevelType w:val="singleLevel"/>
    <w:tmpl w:val="80665922"/>
    <w:lvl w:ilvl="0">
      <w:start w:val="1"/>
      <w:numFmt w:val="bullet"/>
      <w:pStyle w:val="bulletindent"/>
      <w:lvlText w:val=""/>
      <w:lvlJc w:val="left"/>
      <w:pPr>
        <w:tabs>
          <w:tab w:val="num" w:pos="360"/>
        </w:tabs>
        <w:ind w:left="360" w:hanging="360"/>
      </w:pPr>
      <w:rPr>
        <w:rFonts w:ascii="Wingdings" w:hAnsi="Wingdings" w:hint="default"/>
      </w:rPr>
    </w:lvl>
  </w:abstractNum>
  <w:abstractNum w:abstractNumId="35" w15:restartNumberingAfterBreak="0">
    <w:nsid w:val="6F3A5A47"/>
    <w:multiLevelType w:val="multilevel"/>
    <w:tmpl w:val="901862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67A6682"/>
    <w:multiLevelType w:val="multilevel"/>
    <w:tmpl w:val="8E641F1C"/>
    <w:lvl w:ilvl="0">
      <w:start w:val="1"/>
      <w:numFmt w:val="lowerLetter"/>
      <w:pStyle w:val="NumListSub1"/>
      <w:lvlText w:val="%1)"/>
      <w:lvlJc w:val="left"/>
      <w:pPr>
        <w:tabs>
          <w:tab w:val="num" w:pos="144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B4D016B"/>
    <w:multiLevelType w:val="hybridMultilevel"/>
    <w:tmpl w:val="D876B3F4"/>
    <w:lvl w:ilvl="0" w:tplc="B6882D80">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24"/>
  </w:num>
  <w:num w:numId="4">
    <w:abstractNumId w:val="8"/>
  </w:num>
  <w:num w:numId="5">
    <w:abstractNumId w:val="6"/>
  </w:num>
  <w:num w:numId="6">
    <w:abstractNumId w:val="5"/>
  </w:num>
  <w:num w:numId="7">
    <w:abstractNumId w:val="4"/>
  </w:num>
  <w:num w:numId="8">
    <w:abstractNumId w:val="7"/>
  </w:num>
  <w:num w:numId="9">
    <w:abstractNumId w:val="3"/>
  </w:num>
  <w:num w:numId="10">
    <w:abstractNumId w:val="2"/>
  </w:num>
  <w:num w:numId="11">
    <w:abstractNumId w:val="1"/>
  </w:num>
  <w:num w:numId="12">
    <w:abstractNumId w:val="0"/>
  </w:num>
  <w:num w:numId="13">
    <w:abstractNumId w:val="27"/>
  </w:num>
  <w:num w:numId="14">
    <w:abstractNumId w:val="11"/>
  </w:num>
  <w:num w:numId="15">
    <w:abstractNumId w:val="36"/>
  </w:num>
  <w:num w:numId="16">
    <w:abstractNumId w:val="34"/>
  </w:num>
  <w:num w:numId="17">
    <w:abstractNumId w:val="16"/>
  </w:num>
  <w:num w:numId="18">
    <w:abstractNumId w:val="9"/>
  </w:num>
  <w:num w:numId="19">
    <w:abstractNumId w:val="29"/>
  </w:num>
  <w:num w:numId="20">
    <w:abstractNumId w:val="28"/>
  </w:num>
  <w:num w:numId="21">
    <w:abstractNumId w:val="33"/>
  </w:num>
  <w:num w:numId="22">
    <w:abstractNumId w:val="25"/>
  </w:num>
  <w:num w:numId="23">
    <w:abstractNumId w:val="22"/>
    <w:lvlOverride w:ilvl="0">
      <w:startOverride w:val="1"/>
    </w:lvlOverride>
  </w:num>
  <w:num w:numId="24">
    <w:abstractNumId w:val="22"/>
    <w:lvlOverride w:ilvl="0">
      <w:startOverride w:val="1"/>
    </w:lvlOverride>
  </w:num>
  <w:num w:numId="25">
    <w:abstractNumId w:val="32"/>
    <w:lvlOverride w:ilvl="0">
      <w:startOverride w:val="1"/>
    </w:lvlOverride>
  </w:num>
  <w:num w:numId="26">
    <w:abstractNumId w:val="32"/>
    <w:lvlOverride w:ilvl="0">
      <w:startOverride w:val="1"/>
    </w:lvlOverride>
  </w:num>
  <w:num w:numId="27">
    <w:abstractNumId w:val="35"/>
  </w:num>
  <w:num w:numId="28">
    <w:abstractNumId w:val="15"/>
  </w:num>
  <w:num w:numId="29">
    <w:abstractNumId w:val="15"/>
  </w:num>
  <w:num w:numId="30">
    <w:abstractNumId w:val="15"/>
  </w:num>
  <w:num w:numId="31">
    <w:abstractNumId w:val="17"/>
  </w:num>
  <w:num w:numId="32">
    <w:abstractNumId w:val="14"/>
  </w:num>
  <w:num w:numId="33">
    <w:abstractNumId w:val="19"/>
  </w:num>
  <w:num w:numId="34">
    <w:abstractNumId w:val="10"/>
  </w:num>
  <w:num w:numId="35">
    <w:abstractNumId w:val="12"/>
  </w:num>
  <w:num w:numId="36">
    <w:abstractNumId w:val="30"/>
  </w:num>
  <w:num w:numId="37">
    <w:abstractNumId w:val="20"/>
  </w:num>
  <w:num w:numId="38">
    <w:abstractNumId w:val="23"/>
  </w:num>
  <w:num w:numId="39">
    <w:abstractNumId w:val="23"/>
  </w:num>
  <w:num w:numId="40">
    <w:abstractNumId w:val="18"/>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26"/>
  </w:num>
  <w:num w:numId="44">
    <w:abstractNumId w:val="13"/>
  </w:num>
  <w:num w:numId="45">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hideSpellingErrors/>
  <w:hideGrammaticalErrors/>
  <w:attachedTemplate r:id="rId1"/>
  <w:linkStyles/>
  <w:defaultTabStop w:val="720"/>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D31"/>
    <w:rsid w:val="000115A4"/>
    <w:rsid w:val="00015B2E"/>
    <w:rsid w:val="00021565"/>
    <w:rsid w:val="00021763"/>
    <w:rsid w:val="000237DA"/>
    <w:rsid w:val="00023FFD"/>
    <w:rsid w:val="00025275"/>
    <w:rsid w:val="0002654F"/>
    <w:rsid w:val="000305E8"/>
    <w:rsid w:val="0003277D"/>
    <w:rsid w:val="00036EAD"/>
    <w:rsid w:val="00037127"/>
    <w:rsid w:val="00042C95"/>
    <w:rsid w:val="00046792"/>
    <w:rsid w:val="000469FF"/>
    <w:rsid w:val="00050909"/>
    <w:rsid w:val="00055A89"/>
    <w:rsid w:val="00061FEC"/>
    <w:rsid w:val="00066023"/>
    <w:rsid w:val="0007193B"/>
    <w:rsid w:val="0007262F"/>
    <w:rsid w:val="00073124"/>
    <w:rsid w:val="000749EE"/>
    <w:rsid w:val="00082E6D"/>
    <w:rsid w:val="00095624"/>
    <w:rsid w:val="0009710D"/>
    <w:rsid w:val="000A152C"/>
    <w:rsid w:val="000A4F0A"/>
    <w:rsid w:val="000A6723"/>
    <w:rsid w:val="000B130B"/>
    <w:rsid w:val="000B3598"/>
    <w:rsid w:val="000B4696"/>
    <w:rsid w:val="000B52BC"/>
    <w:rsid w:val="000B7CD7"/>
    <w:rsid w:val="000C5C48"/>
    <w:rsid w:val="000C6B2D"/>
    <w:rsid w:val="000D30D2"/>
    <w:rsid w:val="000D788B"/>
    <w:rsid w:val="000E2931"/>
    <w:rsid w:val="000E29C0"/>
    <w:rsid w:val="000E63F9"/>
    <w:rsid w:val="000E72A7"/>
    <w:rsid w:val="000E74BC"/>
    <w:rsid w:val="000F1A45"/>
    <w:rsid w:val="000F7DEF"/>
    <w:rsid w:val="00100A51"/>
    <w:rsid w:val="00100D31"/>
    <w:rsid w:val="0010190C"/>
    <w:rsid w:val="00102B77"/>
    <w:rsid w:val="00102E0C"/>
    <w:rsid w:val="00103660"/>
    <w:rsid w:val="001114D2"/>
    <w:rsid w:val="00112C3A"/>
    <w:rsid w:val="00117374"/>
    <w:rsid w:val="0012108F"/>
    <w:rsid w:val="001247F4"/>
    <w:rsid w:val="00131550"/>
    <w:rsid w:val="001332AB"/>
    <w:rsid w:val="001341ED"/>
    <w:rsid w:val="001346DE"/>
    <w:rsid w:val="00137070"/>
    <w:rsid w:val="00141266"/>
    <w:rsid w:val="00141EAC"/>
    <w:rsid w:val="0015755F"/>
    <w:rsid w:val="0015761D"/>
    <w:rsid w:val="00167032"/>
    <w:rsid w:val="00167D1F"/>
    <w:rsid w:val="00170EA0"/>
    <w:rsid w:val="00170FEF"/>
    <w:rsid w:val="00172629"/>
    <w:rsid w:val="00172965"/>
    <w:rsid w:val="00175985"/>
    <w:rsid w:val="00177808"/>
    <w:rsid w:val="001778FE"/>
    <w:rsid w:val="00181D8A"/>
    <w:rsid w:val="00182536"/>
    <w:rsid w:val="001832DE"/>
    <w:rsid w:val="001867FE"/>
    <w:rsid w:val="00187AB6"/>
    <w:rsid w:val="001926AC"/>
    <w:rsid w:val="001937AC"/>
    <w:rsid w:val="00197F9A"/>
    <w:rsid w:val="001A15F8"/>
    <w:rsid w:val="001A3A2C"/>
    <w:rsid w:val="001A6376"/>
    <w:rsid w:val="001B1430"/>
    <w:rsid w:val="001B2A79"/>
    <w:rsid w:val="001B7C25"/>
    <w:rsid w:val="001C0226"/>
    <w:rsid w:val="001C5041"/>
    <w:rsid w:val="001D2FE9"/>
    <w:rsid w:val="001D4E6F"/>
    <w:rsid w:val="001E58FA"/>
    <w:rsid w:val="001E5BDB"/>
    <w:rsid w:val="001E6F49"/>
    <w:rsid w:val="001E78B5"/>
    <w:rsid w:val="001F0201"/>
    <w:rsid w:val="001F3489"/>
    <w:rsid w:val="0020406C"/>
    <w:rsid w:val="00204E3A"/>
    <w:rsid w:val="00205C3E"/>
    <w:rsid w:val="00205DC2"/>
    <w:rsid w:val="00215223"/>
    <w:rsid w:val="002224C8"/>
    <w:rsid w:val="0022267A"/>
    <w:rsid w:val="00223008"/>
    <w:rsid w:val="002250D6"/>
    <w:rsid w:val="00225BC6"/>
    <w:rsid w:val="002304D5"/>
    <w:rsid w:val="00234D99"/>
    <w:rsid w:val="00234D9C"/>
    <w:rsid w:val="00234F1D"/>
    <w:rsid w:val="002371F4"/>
    <w:rsid w:val="002413B3"/>
    <w:rsid w:val="002465EC"/>
    <w:rsid w:val="00251F66"/>
    <w:rsid w:val="0025238C"/>
    <w:rsid w:val="002530B8"/>
    <w:rsid w:val="00256D20"/>
    <w:rsid w:val="00257013"/>
    <w:rsid w:val="00257DB3"/>
    <w:rsid w:val="00260100"/>
    <w:rsid w:val="00260226"/>
    <w:rsid w:val="00270357"/>
    <w:rsid w:val="00271896"/>
    <w:rsid w:val="00280D23"/>
    <w:rsid w:val="00284A5C"/>
    <w:rsid w:val="0028567B"/>
    <w:rsid w:val="00286591"/>
    <w:rsid w:val="00290ADF"/>
    <w:rsid w:val="00294C8E"/>
    <w:rsid w:val="002A18E1"/>
    <w:rsid w:val="002B3D4D"/>
    <w:rsid w:val="002B7533"/>
    <w:rsid w:val="002C339D"/>
    <w:rsid w:val="002C3921"/>
    <w:rsid w:val="002C3ACC"/>
    <w:rsid w:val="002C3F5B"/>
    <w:rsid w:val="002C7A34"/>
    <w:rsid w:val="002D508B"/>
    <w:rsid w:val="002D61E8"/>
    <w:rsid w:val="002D7A3E"/>
    <w:rsid w:val="002D7F54"/>
    <w:rsid w:val="002E040B"/>
    <w:rsid w:val="002E2541"/>
    <w:rsid w:val="002F17B8"/>
    <w:rsid w:val="002F6E90"/>
    <w:rsid w:val="002F6F0E"/>
    <w:rsid w:val="002F7EE3"/>
    <w:rsid w:val="00302A5F"/>
    <w:rsid w:val="00305617"/>
    <w:rsid w:val="0031072D"/>
    <w:rsid w:val="00310C4D"/>
    <w:rsid w:val="00315591"/>
    <w:rsid w:val="003176F6"/>
    <w:rsid w:val="00321B53"/>
    <w:rsid w:val="00325DD5"/>
    <w:rsid w:val="003325A4"/>
    <w:rsid w:val="003343AB"/>
    <w:rsid w:val="00342503"/>
    <w:rsid w:val="003425AD"/>
    <w:rsid w:val="00344C93"/>
    <w:rsid w:val="003454C6"/>
    <w:rsid w:val="00351C42"/>
    <w:rsid w:val="00357AA6"/>
    <w:rsid w:val="0036060A"/>
    <w:rsid w:val="003608A4"/>
    <w:rsid w:val="0036295A"/>
    <w:rsid w:val="00362E76"/>
    <w:rsid w:val="00364B99"/>
    <w:rsid w:val="00367DF8"/>
    <w:rsid w:val="0037272C"/>
    <w:rsid w:val="00373110"/>
    <w:rsid w:val="00374827"/>
    <w:rsid w:val="00375CF5"/>
    <w:rsid w:val="00376234"/>
    <w:rsid w:val="00383895"/>
    <w:rsid w:val="0038466C"/>
    <w:rsid w:val="003866C2"/>
    <w:rsid w:val="00391CA3"/>
    <w:rsid w:val="00393874"/>
    <w:rsid w:val="00394144"/>
    <w:rsid w:val="003950C6"/>
    <w:rsid w:val="003A1446"/>
    <w:rsid w:val="003A616F"/>
    <w:rsid w:val="003C2A06"/>
    <w:rsid w:val="003C382E"/>
    <w:rsid w:val="003C4118"/>
    <w:rsid w:val="003C56E8"/>
    <w:rsid w:val="003D0DB6"/>
    <w:rsid w:val="003D0FBD"/>
    <w:rsid w:val="003D5B0E"/>
    <w:rsid w:val="003E3630"/>
    <w:rsid w:val="003E6D2B"/>
    <w:rsid w:val="003E74AA"/>
    <w:rsid w:val="003E7785"/>
    <w:rsid w:val="003F11C7"/>
    <w:rsid w:val="003F3522"/>
    <w:rsid w:val="003F3B7D"/>
    <w:rsid w:val="003F786B"/>
    <w:rsid w:val="003F7C12"/>
    <w:rsid w:val="00402505"/>
    <w:rsid w:val="0040310C"/>
    <w:rsid w:val="00405721"/>
    <w:rsid w:val="00405866"/>
    <w:rsid w:val="00406AD9"/>
    <w:rsid w:val="004107DF"/>
    <w:rsid w:val="004119E0"/>
    <w:rsid w:val="00411A6B"/>
    <w:rsid w:val="004121AD"/>
    <w:rsid w:val="00412700"/>
    <w:rsid w:val="0041322E"/>
    <w:rsid w:val="00424EF5"/>
    <w:rsid w:val="00425B39"/>
    <w:rsid w:val="00432F0C"/>
    <w:rsid w:val="00433C51"/>
    <w:rsid w:val="00436005"/>
    <w:rsid w:val="00437A09"/>
    <w:rsid w:val="00443663"/>
    <w:rsid w:val="0044588D"/>
    <w:rsid w:val="00445DED"/>
    <w:rsid w:val="004502B1"/>
    <w:rsid w:val="00450B37"/>
    <w:rsid w:val="00452DB0"/>
    <w:rsid w:val="004634D8"/>
    <w:rsid w:val="004648D6"/>
    <w:rsid w:val="00467088"/>
    <w:rsid w:val="00472185"/>
    <w:rsid w:val="00475493"/>
    <w:rsid w:val="00475CFF"/>
    <w:rsid w:val="00483B4B"/>
    <w:rsid w:val="004905F2"/>
    <w:rsid w:val="00491CFC"/>
    <w:rsid w:val="004A5F96"/>
    <w:rsid w:val="004A6ED6"/>
    <w:rsid w:val="004B0824"/>
    <w:rsid w:val="004B225B"/>
    <w:rsid w:val="004B7B7F"/>
    <w:rsid w:val="004C0989"/>
    <w:rsid w:val="004C37B7"/>
    <w:rsid w:val="004C48E0"/>
    <w:rsid w:val="004D2643"/>
    <w:rsid w:val="004D37F2"/>
    <w:rsid w:val="004D4323"/>
    <w:rsid w:val="004D5179"/>
    <w:rsid w:val="004D5EA3"/>
    <w:rsid w:val="004D633E"/>
    <w:rsid w:val="004D6525"/>
    <w:rsid w:val="004E08B7"/>
    <w:rsid w:val="004E482E"/>
    <w:rsid w:val="004E7BED"/>
    <w:rsid w:val="004F0A7F"/>
    <w:rsid w:val="004F19C9"/>
    <w:rsid w:val="004F2121"/>
    <w:rsid w:val="005011E9"/>
    <w:rsid w:val="00501621"/>
    <w:rsid w:val="005063FC"/>
    <w:rsid w:val="005117AB"/>
    <w:rsid w:val="00514A5A"/>
    <w:rsid w:val="005256A9"/>
    <w:rsid w:val="00533C57"/>
    <w:rsid w:val="005349ED"/>
    <w:rsid w:val="00535D93"/>
    <w:rsid w:val="00541ED0"/>
    <w:rsid w:val="005538A3"/>
    <w:rsid w:val="005541D8"/>
    <w:rsid w:val="00556F7C"/>
    <w:rsid w:val="00561EC1"/>
    <w:rsid w:val="005649B2"/>
    <w:rsid w:val="00566BB3"/>
    <w:rsid w:val="00566F5E"/>
    <w:rsid w:val="005721AC"/>
    <w:rsid w:val="005722C3"/>
    <w:rsid w:val="00574205"/>
    <w:rsid w:val="00576D66"/>
    <w:rsid w:val="00577B22"/>
    <w:rsid w:val="00585BB7"/>
    <w:rsid w:val="0058759F"/>
    <w:rsid w:val="00592407"/>
    <w:rsid w:val="00592A71"/>
    <w:rsid w:val="00592D02"/>
    <w:rsid w:val="00593922"/>
    <w:rsid w:val="00593AC3"/>
    <w:rsid w:val="005941AE"/>
    <w:rsid w:val="005967A2"/>
    <w:rsid w:val="00597A5D"/>
    <w:rsid w:val="00597B95"/>
    <w:rsid w:val="005A0FD8"/>
    <w:rsid w:val="005A3DDC"/>
    <w:rsid w:val="005A6542"/>
    <w:rsid w:val="005B7001"/>
    <w:rsid w:val="005C3AB6"/>
    <w:rsid w:val="005C3ADF"/>
    <w:rsid w:val="005C7F24"/>
    <w:rsid w:val="005D1CA9"/>
    <w:rsid w:val="005D4990"/>
    <w:rsid w:val="005D706A"/>
    <w:rsid w:val="005E0EAB"/>
    <w:rsid w:val="005E172B"/>
    <w:rsid w:val="005E2A3E"/>
    <w:rsid w:val="005E3065"/>
    <w:rsid w:val="005E393A"/>
    <w:rsid w:val="005E3EAB"/>
    <w:rsid w:val="005E4687"/>
    <w:rsid w:val="005E5E5D"/>
    <w:rsid w:val="005F0832"/>
    <w:rsid w:val="005F2EFC"/>
    <w:rsid w:val="005F73F2"/>
    <w:rsid w:val="00600D22"/>
    <w:rsid w:val="00604331"/>
    <w:rsid w:val="006107CD"/>
    <w:rsid w:val="0061110C"/>
    <w:rsid w:val="006114F1"/>
    <w:rsid w:val="00612731"/>
    <w:rsid w:val="00616A32"/>
    <w:rsid w:val="00620B38"/>
    <w:rsid w:val="006225B8"/>
    <w:rsid w:val="006233B8"/>
    <w:rsid w:val="00623792"/>
    <w:rsid w:val="0062431F"/>
    <w:rsid w:val="00625489"/>
    <w:rsid w:val="00630829"/>
    <w:rsid w:val="00633976"/>
    <w:rsid w:val="00644C34"/>
    <w:rsid w:val="00645E15"/>
    <w:rsid w:val="00651C82"/>
    <w:rsid w:val="0065484C"/>
    <w:rsid w:val="00655738"/>
    <w:rsid w:val="00655861"/>
    <w:rsid w:val="00657905"/>
    <w:rsid w:val="00670E2E"/>
    <w:rsid w:val="00671137"/>
    <w:rsid w:val="006711F0"/>
    <w:rsid w:val="006760B9"/>
    <w:rsid w:val="0067711B"/>
    <w:rsid w:val="00685C0B"/>
    <w:rsid w:val="00685CA1"/>
    <w:rsid w:val="0068651C"/>
    <w:rsid w:val="006920AE"/>
    <w:rsid w:val="0069406C"/>
    <w:rsid w:val="00694DBA"/>
    <w:rsid w:val="006A3FEE"/>
    <w:rsid w:val="006A7B3B"/>
    <w:rsid w:val="006B1691"/>
    <w:rsid w:val="006B1F97"/>
    <w:rsid w:val="006B4349"/>
    <w:rsid w:val="006B46A7"/>
    <w:rsid w:val="006B7BA2"/>
    <w:rsid w:val="006C0534"/>
    <w:rsid w:val="006C079E"/>
    <w:rsid w:val="006C3C4F"/>
    <w:rsid w:val="006C3FDC"/>
    <w:rsid w:val="006C762B"/>
    <w:rsid w:val="006D090B"/>
    <w:rsid w:val="006D2209"/>
    <w:rsid w:val="006D51DD"/>
    <w:rsid w:val="006D531F"/>
    <w:rsid w:val="006D6157"/>
    <w:rsid w:val="006E6622"/>
    <w:rsid w:val="006F3AD6"/>
    <w:rsid w:val="006F70C1"/>
    <w:rsid w:val="0070059A"/>
    <w:rsid w:val="00704651"/>
    <w:rsid w:val="0072373B"/>
    <w:rsid w:val="0072529C"/>
    <w:rsid w:val="00725BEE"/>
    <w:rsid w:val="007262A1"/>
    <w:rsid w:val="007313A9"/>
    <w:rsid w:val="00731EAA"/>
    <w:rsid w:val="007322AE"/>
    <w:rsid w:val="007326C1"/>
    <w:rsid w:val="00733CFE"/>
    <w:rsid w:val="007351EE"/>
    <w:rsid w:val="00741D3A"/>
    <w:rsid w:val="007420C8"/>
    <w:rsid w:val="00742458"/>
    <w:rsid w:val="007436D5"/>
    <w:rsid w:val="007444C9"/>
    <w:rsid w:val="00744CF3"/>
    <w:rsid w:val="00744EDF"/>
    <w:rsid w:val="00746667"/>
    <w:rsid w:val="00746834"/>
    <w:rsid w:val="00751DBD"/>
    <w:rsid w:val="00752135"/>
    <w:rsid w:val="00754272"/>
    <w:rsid w:val="00755231"/>
    <w:rsid w:val="00755922"/>
    <w:rsid w:val="00760058"/>
    <w:rsid w:val="007628C1"/>
    <w:rsid w:val="00766A6D"/>
    <w:rsid w:val="00767B39"/>
    <w:rsid w:val="007718D3"/>
    <w:rsid w:val="007741EF"/>
    <w:rsid w:val="0077772B"/>
    <w:rsid w:val="007823EA"/>
    <w:rsid w:val="00782CFC"/>
    <w:rsid w:val="0078536A"/>
    <w:rsid w:val="0079211A"/>
    <w:rsid w:val="00793736"/>
    <w:rsid w:val="00796E78"/>
    <w:rsid w:val="007A0B1C"/>
    <w:rsid w:val="007A15C2"/>
    <w:rsid w:val="007A3D68"/>
    <w:rsid w:val="007A4002"/>
    <w:rsid w:val="007A41E9"/>
    <w:rsid w:val="007A5B4A"/>
    <w:rsid w:val="007B6E7B"/>
    <w:rsid w:val="007C2AB8"/>
    <w:rsid w:val="007C53FB"/>
    <w:rsid w:val="007D0124"/>
    <w:rsid w:val="007D3BB7"/>
    <w:rsid w:val="007D69B3"/>
    <w:rsid w:val="007D713B"/>
    <w:rsid w:val="007E2E65"/>
    <w:rsid w:val="007E3EC1"/>
    <w:rsid w:val="007E4D25"/>
    <w:rsid w:val="007F0D65"/>
    <w:rsid w:val="007F22AA"/>
    <w:rsid w:val="007F22BB"/>
    <w:rsid w:val="007F7F53"/>
    <w:rsid w:val="0080288A"/>
    <w:rsid w:val="008043D3"/>
    <w:rsid w:val="0080440D"/>
    <w:rsid w:val="008046DE"/>
    <w:rsid w:val="00804BF3"/>
    <w:rsid w:val="00804DDE"/>
    <w:rsid w:val="00805883"/>
    <w:rsid w:val="00807598"/>
    <w:rsid w:val="00807D43"/>
    <w:rsid w:val="00816A66"/>
    <w:rsid w:val="00820908"/>
    <w:rsid w:val="00821FAF"/>
    <w:rsid w:val="0083083F"/>
    <w:rsid w:val="00831746"/>
    <w:rsid w:val="008333D7"/>
    <w:rsid w:val="00833C78"/>
    <w:rsid w:val="00834C1D"/>
    <w:rsid w:val="00836347"/>
    <w:rsid w:val="00841E36"/>
    <w:rsid w:val="00842756"/>
    <w:rsid w:val="00850537"/>
    <w:rsid w:val="00850B08"/>
    <w:rsid w:val="008543E8"/>
    <w:rsid w:val="00855BA2"/>
    <w:rsid w:val="00861AA8"/>
    <w:rsid w:val="00865C35"/>
    <w:rsid w:val="0086665B"/>
    <w:rsid w:val="0086669D"/>
    <w:rsid w:val="00876B57"/>
    <w:rsid w:val="00877808"/>
    <w:rsid w:val="008905BF"/>
    <w:rsid w:val="0089231E"/>
    <w:rsid w:val="0089487C"/>
    <w:rsid w:val="00896F32"/>
    <w:rsid w:val="008A2D29"/>
    <w:rsid w:val="008A501B"/>
    <w:rsid w:val="008A6709"/>
    <w:rsid w:val="008B1CB5"/>
    <w:rsid w:val="008B27AF"/>
    <w:rsid w:val="008B7F5E"/>
    <w:rsid w:val="008C369E"/>
    <w:rsid w:val="008C3A80"/>
    <w:rsid w:val="008D0EBB"/>
    <w:rsid w:val="008D345C"/>
    <w:rsid w:val="008D3B25"/>
    <w:rsid w:val="008D57E4"/>
    <w:rsid w:val="008D7D0C"/>
    <w:rsid w:val="008D7FA8"/>
    <w:rsid w:val="008E173B"/>
    <w:rsid w:val="008E4AB0"/>
    <w:rsid w:val="008E4C20"/>
    <w:rsid w:val="008E4C28"/>
    <w:rsid w:val="008E58D3"/>
    <w:rsid w:val="008E66E0"/>
    <w:rsid w:val="008E67B5"/>
    <w:rsid w:val="008E7441"/>
    <w:rsid w:val="008E7CBD"/>
    <w:rsid w:val="008F104A"/>
    <w:rsid w:val="008F1F00"/>
    <w:rsid w:val="008F695E"/>
    <w:rsid w:val="008F7B82"/>
    <w:rsid w:val="009036B0"/>
    <w:rsid w:val="0090549C"/>
    <w:rsid w:val="0091119D"/>
    <w:rsid w:val="00911C5F"/>
    <w:rsid w:val="009120B6"/>
    <w:rsid w:val="00912F4D"/>
    <w:rsid w:val="009170B1"/>
    <w:rsid w:val="00917171"/>
    <w:rsid w:val="0091770D"/>
    <w:rsid w:val="009211B7"/>
    <w:rsid w:val="00921757"/>
    <w:rsid w:val="00925531"/>
    <w:rsid w:val="009322B4"/>
    <w:rsid w:val="00932792"/>
    <w:rsid w:val="00933F38"/>
    <w:rsid w:val="00935C7C"/>
    <w:rsid w:val="0093760C"/>
    <w:rsid w:val="009410EE"/>
    <w:rsid w:val="00943FAA"/>
    <w:rsid w:val="00944911"/>
    <w:rsid w:val="009473DA"/>
    <w:rsid w:val="009476C6"/>
    <w:rsid w:val="00947995"/>
    <w:rsid w:val="00951BB1"/>
    <w:rsid w:val="009522E7"/>
    <w:rsid w:val="009526B9"/>
    <w:rsid w:val="009535C8"/>
    <w:rsid w:val="00954321"/>
    <w:rsid w:val="00954652"/>
    <w:rsid w:val="00954E19"/>
    <w:rsid w:val="009557AA"/>
    <w:rsid w:val="00956BD2"/>
    <w:rsid w:val="00956FE0"/>
    <w:rsid w:val="0096304A"/>
    <w:rsid w:val="0096440C"/>
    <w:rsid w:val="00965C12"/>
    <w:rsid w:val="009710DD"/>
    <w:rsid w:val="00972A38"/>
    <w:rsid w:val="00973698"/>
    <w:rsid w:val="00973E77"/>
    <w:rsid w:val="00974ABB"/>
    <w:rsid w:val="0097500F"/>
    <w:rsid w:val="009750D9"/>
    <w:rsid w:val="009767B8"/>
    <w:rsid w:val="00976EBE"/>
    <w:rsid w:val="00992C22"/>
    <w:rsid w:val="009972D2"/>
    <w:rsid w:val="009A0829"/>
    <w:rsid w:val="009A52EB"/>
    <w:rsid w:val="009B1DE5"/>
    <w:rsid w:val="009B369A"/>
    <w:rsid w:val="009B3D60"/>
    <w:rsid w:val="009B7DA6"/>
    <w:rsid w:val="009C5781"/>
    <w:rsid w:val="009D0F95"/>
    <w:rsid w:val="009D0FEB"/>
    <w:rsid w:val="009D703A"/>
    <w:rsid w:val="009E2430"/>
    <w:rsid w:val="009E2EC6"/>
    <w:rsid w:val="009E63F4"/>
    <w:rsid w:val="009E6A1F"/>
    <w:rsid w:val="009E7A98"/>
    <w:rsid w:val="009F1159"/>
    <w:rsid w:val="009F526F"/>
    <w:rsid w:val="009F77B2"/>
    <w:rsid w:val="00A00C52"/>
    <w:rsid w:val="00A0539F"/>
    <w:rsid w:val="00A05931"/>
    <w:rsid w:val="00A07E77"/>
    <w:rsid w:val="00A33A9E"/>
    <w:rsid w:val="00A35491"/>
    <w:rsid w:val="00A40536"/>
    <w:rsid w:val="00A40B3A"/>
    <w:rsid w:val="00A504DC"/>
    <w:rsid w:val="00A52909"/>
    <w:rsid w:val="00A53870"/>
    <w:rsid w:val="00A56DD6"/>
    <w:rsid w:val="00A60EB7"/>
    <w:rsid w:val="00A630B1"/>
    <w:rsid w:val="00A640BF"/>
    <w:rsid w:val="00A6615B"/>
    <w:rsid w:val="00A765B6"/>
    <w:rsid w:val="00A81918"/>
    <w:rsid w:val="00A915AD"/>
    <w:rsid w:val="00A915BE"/>
    <w:rsid w:val="00A9365A"/>
    <w:rsid w:val="00A93A6C"/>
    <w:rsid w:val="00A94A9E"/>
    <w:rsid w:val="00A95CA0"/>
    <w:rsid w:val="00A96085"/>
    <w:rsid w:val="00A96CFA"/>
    <w:rsid w:val="00AA0B9C"/>
    <w:rsid w:val="00AA1372"/>
    <w:rsid w:val="00AA4DD7"/>
    <w:rsid w:val="00AB3739"/>
    <w:rsid w:val="00AB4964"/>
    <w:rsid w:val="00AB4B6A"/>
    <w:rsid w:val="00AB593D"/>
    <w:rsid w:val="00AD2AAD"/>
    <w:rsid w:val="00AD45DD"/>
    <w:rsid w:val="00AE4968"/>
    <w:rsid w:val="00AE53E0"/>
    <w:rsid w:val="00AE6D77"/>
    <w:rsid w:val="00AE779B"/>
    <w:rsid w:val="00AF136A"/>
    <w:rsid w:val="00AF229D"/>
    <w:rsid w:val="00AF2AF5"/>
    <w:rsid w:val="00AF35D8"/>
    <w:rsid w:val="00AF3BE2"/>
    <w:rsid w:val="00AF5D2C"/>
    <w:rsid w:val="00AF6C12"/>
    <w:rsid w:val="00AF79E2"/>
    <w:rsid w:val="00AF7A41"/>
    <w:rsid w:val="00B00419"/>
    <w:rsid w:val="00B00A61"/>
    <w:rsid w:val="00B01B2A"/>
    <w:rsid w:val="00B05111"/>
    <w:rsid w:val="00B0708F"/>
    <w:rsid w:val="00B14578"/>
    <w:rsid w:val="00B14F3A"/>
    <w:rsid w:val="00B22CF7"/>
    <w:rsid w:val="00B25404"/>
    <w:rsid w:val="00B30E62"/>
    <w:rsid w:val="00B3241F"/>
    <w:rsid w:val="00B326BA"/>
    <w:rsid w:val="00B33438"/>
    <w:rsid w:val="00B3373C"/>
    <w:rsid w:val="00B342FC"/>
    <w:rsid w:val="00B41D02"/>
    <w:rsid w:val="00B41F0C"/>
    <w:rsid w:val="00B44274"/>
    <w:rsid w:val="00B44AC4"/>
    <w:rsid w:val="00B46A94"/>
    <w:rsid w:val="00B47D26"/>
    <w:rsid w:val="00B507F0"/>
    <w:rsid w:val="00B5439D"/>
    <w:rsid w:val="00B54DA2"/>
    <w:rsid w:val="00B61394"/>
    <w:rsid w:val="00B62924"/>
    <w:rsid w:val="00B678DE"/>
    <w:rsid w:val="00B70913"/>
    <w:rsid w:val="00B74B07"/>
    <w:rsid w:val="00B75A1D"/>
    <w:rsid w:val="00B75AB5"/>
    <w:rsid w:val="00B77E74"/>
    <w:rsid w:val="00B81843"/>
    <w:rsid w:val="00B85557"/>
    <w:rsid w:val="00B860D0"/>
    <w:rsid w:val="00B86A4D"/>
    <w:rsid w:val="00B871EA"/>
    <w:rsid w:val="00B92557"/>
    <w:rsid w:val="00BA1F2A"/>
    <w:rsid w:val="00BA2C4F"/>
    <w:rsid w:val="00BA5226"/>
    <w:rsid w:val="00BA677D"/>
    <w:rsid w:val="00BB1727"/>
    <w:rsid w:val="00BB7447"/>
    <w:rsid w:val="00BC549E"/>
    <w:rsid w:val="00BC7805"/>
    <w:rsid w:val="00BC7B00"/>
    <w:rsid w:val="00BD0D57"/>
    <w:rsid w:val="00BD22DB"/>
    <w:rsid w:val="00BD4DDE"/>
    <w:rsid w:val="00BD4E51"/>
    <w:rsid w:val="00BE7CC9"/>
    <w:rsid w:val="00BF22CF"/>
    <w:rsid w:val="00BF45CB"/>
    <w:rsid w:val="00BF679A"/>
    <w:rsid w:val="00C014A7"/>
    <w:rsid w:val="00C01831"/>
    <w:rsid w:val="00C045B9"/>
    <w:rsid w:val="00C04BDB"/>
    <w:rsid w:val="00C05BEB"/>
    <w:rsid w:val="00C05C5B"/>
    <w:rsid w:val="00C0627A"/>
    <w:rsid w:val="00C15B9C"/>
    <w:rsid w:val="00C25CFC"/>
    <w:rsid w:val="00C26FFD"/>
    <w:rsid w:val="00C3028B"/>
    <w:rsid w:val="00C323B2"/>
    <w:rsid w:val="00C33068"/>
    <w:rsid w:val="00C33737"/>
    <w:rsid w:val="00C33F6F"/>
    <w:rsid w:val="00C36C7A"/>
    <w:rsid w:val="00C4503F"/>
    <w:rsid w:val="00C45678"/>
    <w:rsid w:val="00C51FEE"/>
    <w:rsid w:val="00C52734"/>
    <w:rsid w:val="00C52BC0"/>
    <w:rsid w:val="00C61421"/>
    <w:rsid w:val="00C6228C"/>
    <w:rsid w:val="00C62EBA"/>
    <w:rsid w:val="00C63725"/>
    <w:rsid w:val="00C65592"/>
    <w:rsid w:val="00C66694"/>
    <w:rsid w:val="00C746B5"/>
    <w:rsid w:val="00C7539E"/>
    <w:rsid w:val="00C753DC"/>
    <w:rsid w:val="00C803EB"/>
    <w:rsid w:val="00C86940"/>
    <w:rsid w:val="00C86E0A"/>
    <w:rsid w:val="00C86F3D"/>
    <w:rsid w:val="00C87508"/>
    <w:rsid w:val="00CA0781"/>
    <w:rsid w:val="00CA0C6B"/>
    <w:rsid w:val="00CA2043"/>
    <w:rsid w:val="00CA55A0"/>
    <w:rsid w:val="00CB107E"/>
    <w:rsid w:val="00CB1E43"/>
    <w:rsid w:val="00CB31C7"/>
    <w:rsid w:val="00CB4063"/>
    <w:rsid w:val="00CB5F5F"/>
    <w:rsid w:val="00CC0D7F"/>
    <w:rsid w:val="00CC1C28"/>
    <w:rsid w:val="00CC25CB"/>
    <w:rsid w:val="00CC2BF7"/>
    <w:rsid w:val="00CC44AB"/>
    <w:rsid w:val="00CC5BE3"/>
    <w:rsid w:val="00CD45D1"/>
    <w:rsid w:val="00CD4EC7"/>
    <w:rsid w:val="00CD5C09"/>
    <w:rsid w:val="00CE3F32"/>
    <w:rsid w:val="00CF286B"/>
    <w:rsid w:val="00CF5909"/>
    <w:rsid w:val="00CF7647"/>
    <w:rsid w:val="00CF7828"/>
    <w:rsid w:val="00D026DD"/>
    <w:rsid w:val="00D06CFA"/>
    <w:rsid w:val="00D110C9"/>
    <w:rsid w:val="00D1145D"/>
    <w:rsid w:val="00D12845"/>
    <w:rsid w:val="00D17983"/>
    <w:rsid w:val="00D22F06"/>
    <w:rsid w:val="00D25551"/>
    <w:rsid w:val="00D25620"/>
    <w:rsid w:val="00D30A2E"/>
    <w:rsid w:val="00D32C8D"/>
    <w:rsid w:val="00D37BDF"/>
    <w:rsid w:val="00D426BA"/>
    <w:rsid w:val="00D46E6E"/>
    <w:rsid w:val="00D5573F"/>
    <w:rsid w:val="00D57F60"/>
    <w:rsid w:val="00D65796"/>
    <w:rsid w:val="00D66C37"/>
    <w:rsid w:val="00D72235"/>
    <w:rsid w:val="00D737FC"/>
    <w:rsid w:val="00D73810"/>
    <w:rsid w:val="00D75DB4"/>
    <w:rsid w:val="00D77336"/>
    <w:rsid w:val="00D83842"/>
    <w:rsid w:val="00D84C6B"/>
    <w:rsid w:val="00D84C93"/>
    <w:rsid w:val="00D9086B"/>
    <w:rsid w:val="00D9233A"/>
    <w:rsid w:val="00D93C72"/>
    <w:rsid w:val="00D93E48"/>
    <w:rsid w:val="00D93F79"/>
    <w:rsid w:val="00D940BA"/>
    <w:rsid w:val="00DA16E9"/>
    <w:rsid w:val="00DA2026"/>
    <w:rsid w:val="00DA481F"/>
    <w:rsid w:val="00DB3EC8"/>
    <w:rsid w:val="00DB6A6D"/>
    <w:rsid w:val="00DC3969"/>
    <w:rsid w:val="00DC41E6"/>
    <w:rsid w:val="00DC4EF4"/>
    <w:rsid w:val="00DC64AE"/>
    <w:rsid w:val="00DC6753"/>
    <w:rsid w:val="00DC70DC"/>
    <w:rsid w:val="00DC76E4"/>
    <w:rsid w:val="00DD5CCA"/>
    <w:rsid w:val="00DD6981"/>
    <w:rsid w:val="00DE3E96"/>
    <w:rsid w:val="00DE5364"/>
    <w:rsid w:val="00DF17CC"/>
    <w:rsid w:val="00DF1A62"/>
    <w:rsid w:val="00DF3098"/>
    <w:rsid w:val="00DF3B5A"/>
    <w:rsid w:val="00DF622D"/>
    <w:rsid w:val="00DF6FF4"/>
    <w:rsid w:val="00E015DC"/>
    <w:rsid w:val="00E055CF"/>
    <w:rsid w:val="00E0580B"/>
    <w:rsid w:val="00E06333"/>
    <w:rsid w:val="00E10E9D"/>
    <w:rsid w:val="00E113A2"/>
    <w:rsid w:val="00E115B0"/>
    <w:rsid w:val="00E127CB"/>
    <w:rsid w:val="00E15C5B"/>
    <w:rsid w:val="00E16061"/>
    <w:rsid w:val="00E161D0"/>
    <w:rsid w:val="00E165A0"/>
    <w:rsid w:val="00E17D2B"/>
    <w:rsid w:val="00E17DB3"/>
    <w:rsid w:val="00E20DA0"/>
    <w:rsid w:val="00E30F68"/>
    <w:rsid w:val="00E3283D"/>
    <w:rsid w:val="00E3292D"/>
    <w:rsid w:val="00E36C05"/>
    <w:rsid w:val="00E36E1D"/>
    <w:rsid w:val="00E413E4"/>
    <w:rsid w:val="00E4240E"/>
    <w:rsid w:val="00E46773"/>
    <w:rsid w:val="00E50F3D"/>
    <w:rsid w:val="00E672A6"/>
    <w:rsid w:val="00E73569"/>
    <w:rsid w:val="00E73CE4"/>
    <w:rsid w:val="00E74DBD"/>
    <w:rsid w:val="00E75333"/>
    <w:rsid w:val="00E76305"/>
    <w:rsid w:val="00E7760A"/>
    <w:rsid w:val="00E805DA"/>
    <w:rsid w:val="00E8319C"/>
    <w:rsid w:val="00E925DD"/>
    <w:rsid w:val="00E95C57"/>
    <w:rsid w:val="00E97512"/>
    <w:rsid w:val="00EA0EA1"/>
    <w:rsid w:val="00EA26AC"/>
    <w:rsid w:val="00EA3F36"/>
    <w:rsid w:val="00EA49FB"/>
    <w:rsid w:val="00EB5226"/>
    <w:rsid w:val="00EC72C9"/>
    <w:rsid w:val="00ED1BB5"/>
    <w:rsid w:val="00ED5535"/>
    <w:rsid w:val="00EE0B74"/>
    <w:rsid w:val="00EE310D"/>
    <w:rsid w:val="00EE545D"/>
    <w:rsid w:val="00EE77F9"/>
    <w:rsid w:val="00EF52DE"/>
    <w:rsid w:val="00EF5988"/>
    <w:rsid w:val="00EF6CE5"/>
    <w:rsid w:val="00EF753B"/>
    <w:rsid w:val="00F016AA"/>
    <w:rsid w:val="00F01CC6"/>
    <w:rsid w:val="00F02BE4"/>
    <w:rsid w:val="00F0676B"/>
    <w:rsid w:val="00F11085"/>
    <w:rsid w:val="00F161AF"/>
    <w:rsid w:val="00F20FF6"/>
    <w:rsid w:val="00F25A37"/>
    <w:rsid w:val="00F31833"/>
    <w:rsid w:val="00F31D2A"/>
    <w:rsid w:val="00F35B39"/>
    <w:rsid w:val="00F373A2"/>
    <w:rsid w:val="00F41F1E"/>
    <w:rsid w:val="00F423E0"/>
    <w:rsid w:val="00F4258F"/>
    <w:rsid w:val="00F42706"/>
    <w:rsid w:val="00F43ABE"/>
    <w:rsid w:val="00F43B9E"/>
    <w:rsid w:val="00F45008"/>
    <w:rsid w:val="00F50FDA"/>
    <w:rsid w:val="00F51D17"/>
    <w:rsid w:val="00F542B4"/>
    <w:rsid w:val="00F54C74"/>
    <w:rsid w:val="00F565A4"/>
    <w:rsid w:val="00F66424"/>
    <w:rsid w:val="00F66A45"/>
    <w:rsid w:val="00F67600"/>
    <w:rsid w:val="00F71F3A"/>
    <w:rsid w:val="00F808A3"/>
    <w:rsid w:val="00F8211C"/>
    <w:rsid w:val="00F8334E"/>
    <w:rsid w:val="00F94964"/>
    <w:rsid w:val="00FA07E6"/>
    <w:rsid w:val="00FA1424"/>
    <w:rsid w:val="00FB7CE1"/>
    <w:rsid w:val="00FC1F7A"/>
    <w:rsid w:val="00FC40D9"/>
    <w:rsid w:val="00FC5FE3"/>
    <w:rsid w:val="00FD1632"/>
    <w:rsid w:val="00FD7825"/>
    <w:rsid w:val="00FE1ED7"/>
    <w:rsid w:val="00FE6582"/>
    <w:rsid w:val="00FF4F18"/>
    <w:rsid w:val="00FF5700"/>
    <w:rsid w:val="00FF5C61"/>
    <w:rsid w:val="00FF5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61F2BB79"/>
  <w15:chartTrackingRefBased/>
  <w15:docId w15:val="{624E08B4-F78E-46B0-81EB-A5B2F0E42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905BF"/>
    <w:pPr>
      <w:spacing w:after="120" w:line="360" w:lineRule="auto"/>
    </w:pPr>
    <w:rPr>
      <w:rFonts w:ascii="HelvLight" w:eastAsia="Times New Roman" w:hAnsi="HelvLight" w:cs="Times New Roman"/>
      <w:szCs w:val="20"/>
    </w:rPr>
  </w:style>
  <w:style w:type="paragraph" w:styleId="Heading1">
    <w:name w:val="heading 1"/>
    <w:basedOn w:val="Normal"/>
    <w:next w:val="BodyText"/>
    <w:link w:val="Heading1Char"/>
    <w:autoRedefine/>
    <w:qFormat/>
    <w:rsid w:val="008905BF"/>
    <w:pPr>
      <w:keepNext/>
      <w:numPr>
        <w:numId w:val="32"/>
      </w:numPr>
      <w:spacing w:before="240" w:after="60"/>
      <w:outlineLvl w:val="0"/>
    </w:pPr>
    <w:rPr>
      <w:b/>
      <w:kern w:val="32"/>
      <w:sz w:val="32"/>
    </w:rPr>
  </w:style>
  <w:style w:type="paragraph" w:styleId="Heading2">
    <w:name w:val="heading 2"/>
    <w:basedOn w:val="Normal"/>
    <w:next w:val="BodyText"/>
    <w:link w:val="Heading2Char"/>
    <w:autoRedefine/>
    <w:qFormat/>
    <w:rsid w:val="008905BF"/>
    <w:pPr>
      <w:keepNext/>
      <w:numPr>
        <w:ilvl w:val="1"/>
        <w:numId w:val="32"/>
      </w:numPr>
      <w:tabs>
        <w:tab w:val="num" w:pos="576"/>
      </w:tabs>
      <w:spacing w:before="360" w:after="280"/>
      <w:outlineLvl w:val="1"/>
    </w:pPr>
    <w:rPr>
      <w:b/>
      <w:sz w:val="28"/>
    </w:rPr>
  </w:style>
  <w:style w:type="paragraph" w:styleId="Heading3">
    <w:name w:val="heading 3"/>
    <w:basedOn w:val="Normal"/>
    <w:next w:val="Normal"/>
    <w:link w:val="Heading3Char"/>
    <w:autoRedefine/>
    <w:qFormat/>
    <w:rsid w:val="008905BF"/>
    <w:pPr>
      <w:keepNext/>
      <w:numPr>
        <w:ilvl w:val="2"/>
        <w:numId w:val="32"/>
      </w:numPr>
      <w:spacing w:before="280" w:after="240"/>
      <w:outlineLvl w:val="2"/>
    </w:pPr>
    <w:rPr>
      <w:sz w:val="24"/>
    </w:rPr>
  </w:style>
  <w:style w:type="paragraph" w:styleId="Heading4">
    <w:name w:val="heading 4"/>
    <w:basedOn w:val="Normal"/>
    <w:next w:val="Normal"/>
    <w:link w:val="Heading4Char"/>
    <w:qFormat/>
    <w:rsid w:val="008905BF"/>
    <w:pPr>
      <w:keepNext/>
      <w:numPr>
        <w:ilvl w:val="3"/>
        <w:numId w:val="32"/>
      </w:numPr>
      <w:outlineLvl w:val="3"/>
    </w:pPr>
    <w:rPr>
      <w:b/>
    </w:rPr>
  </w:style>
  <w:style w:type="paragraph" w:styleId="Heading5">
    <w:name w:val="heading 5"/>
    <w:basedOn w:val="Normal"/>
    <w:next w:val="Normal"/>
    <w:link w:val="Heading5Char"/>
    <w:qFormat/>
    <w:rsid w:val="008905BF"/>
    <w:pPr>
      <w:keepNext/>
      <w:numPr>
        <w:ilvl w:val="4"/>
        <w:numId w:val="32"/>
      </w:numPr>
      <w:outlineLvl w:val="4"/>
    </w:pPr>
    <w:rPr>
      <w:rFonts w:ascii="Arial" w:hAnsi="Arial"/>
    </w:rPr>
  </w:style>
  <w:style w:type="paragraph" w:styleId="Heading6">
    <w:name w:val="heading 6"/>
    <w:basedOn w:val="Normal"/>
    <w:next w:val="Normal"/>
    <w:link w:val="Heading6Char"/>
    <w:qFormat/>
    <w:rsid w:val="008905BF"/>
    <w:pPr>
      <w:keepNext/>
      <w:numPr>
        <w:ilvl w:val="5"/>
        <w:numId w:val="32"/>
      </w:numPr>
      <w:outlineLvl w:val="5"/>
    </w:pPr>
    <w:rPr>
      <w:rFonts w:ascii="Arial" w:hAnsi="Arial"/>
      <w:u w:val="single"/>
    </w:rPr>
  </w:style>
  <w:style w:type="paragraph" w:styleId="Heading7">
    <w:name w:val="heading 7"/>
    <w:basedOn w:val="Normal"/>
    <w:next w:val="Normal"/>
    <w:link w:val="Heading7Char"/>
    <w:qFormat/>
    <w:rsid w:val="008905BF"/>
    <w:pPr>
      <w:keepNext/>
      <w:numPr>
        <w:ilvl w:val="6"/>
        <w:numId w:val="32"/>
      </w:numPr>
      <w:outlineLvl w:val="6"/>
    </w:pPr>
    <w:rPr>
      <w:rFonts w:ascii="Arial" w:hAnsi="Arial"/>
      <w:b/>
      <w:u w:val="single"/>
    </w:rPr>
  </w:style>
  <w:style w:type="paragraph" w:styleId="Heading8">
    <w:name w:val="heading 8"/>
    <w:basedOn w:val="Normal"/>
    <w:next w:val="Normal"/>
    <w:link w:val="Heading8Char"/>
    <w:qFormat/>
    <w:rsid w:val="008905BF"/>
    <w:pPr>
      <w:keepNext/>
      <w:numPr>
        <w:ilvl w:val="7"/>
        <w:numId w:val="32"/>
      </w:numPr>
      <w:jc w:val="center"/>
      <w:outlineLvl w:val="7"/>
    </w:pPr>
    <w:rPr>
      <w:rFonts w:ascii="Arial" w:hAnsi="Arial"/>
      <w:b/>
    </w:rPr>
  </w:style>
  <w:style w:type="paragraph" w:styleId="Heading9">
    <w:name w:val="heading 9"/>
    <w:basedOn w:val="Normal"/>
    <w:next w:val="Normal"/>
    <w:link w:val="Heading9Char"/>
    <w:qFormat/>
    <w:rsid w:val="008905BF"/>
    <w:pPr>
      <w:keepNext/>
      <w:numPr>
        <w:ilvl w:val="8"/>
        <w:numId w:val="32"/>
      </w:numPr>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05BF"/>
    <w:rPr>
      <w:rFonts w:ascii="HelvLight" w:eastAsia="Times New Roman" w:hAnsi="HelvLight" w:cs="Times New Roman"/>
      <w:b/>
      <w:kern w:val="32"/>
      <w:sz w:val="32"/>
      <w:szCs w:val="20"/>
    </w:rPr>
  </w:style>
  <w:style w:type="character" w:customStyle="1" w:styleId="Heading2Char">
    <w:name w:val="Heading 2 Char"/>
    <w:basedOn w:val="DefaultParagraphFont"/>
    <w:link w:val="Heading2"/>
    <w:rsid w:val="008905BF"/>
    <w:rPr>
      <w:rFonts w:ascii="HelvLight" w:eastAsia="Times New Roman" w:hAnsi="HelvLight" w:cs="Times New Roman"/>
      <w:b/>
      <w:sz w:val="28"/>
      <w:szCs w:val="20"/>
    </w:rPr>
  </w:style>
  <w:style w:type="paragraph" w:styleId="ListParagraph">
    <w:name w:val="List Paragraph"/>
    <w:basedOn w:val="Normal"/>
    <w:autoRedefine/>
    <w:uiPriority w:val="34"/>
    <w:qFormat/>
    <w:rsid w:val="008543E8"/>
    <w:pPr>
      <w:numPr>
        <w:numId w:val="40"/>
      </w:numPr>
      <w:contextualSpacing/>
    </w:pPr>
  </w:style>
  <w:style w:type="paragraph" w:styleId="Subtitle">
    <w:name w:val="Subtitle"/>
    <w:basedOn w:val="Normal"/>
    <w:link w:val="SubtitleChar"/>
    <w:qFormat/>
    <w:rsid w:val="008905BF"/>
    <w:pPr>
      <w:spacing w:after="60"/>
      <w:jc w:val="center"/>
      <w:outlineLvl w:val="1"/>
    </w:pPr>
    <w:rPr>
      <w:rFonts w:ascii="Arial" w:hAnsi="Arial" w:cs="Arial"/>
    </w:rPr>
  </w:style>
  <w:style w:type="character" w:customStyle="1" w:styleId="SubtitleChar">
    <w:name w:val="Subtitle Char"/>
    <w:basedOn w:val="DefaultParagraphFont"/>
    <w:link w:val="Subtitle"/>
    <w:rsid w:val="008905BF"/>
    <w:rPr>
      <w:rFonts w:ascii="Arial" w:eastAsia="Times New Roman" w:hAnsi="Arial" w:cs="Arial"/>
      <w:szCs w:val="20"/>
    </w:rPr>
  </w:style>
  <w:style w:type="character" w:customStyle="1" w:styleId="Heading3Char">
    <w:name w:val="Heading 3 Char"/>
    <w:basedOn w:val="DefaultParagraphFont"/>
    <w:link w:val="Heading3"/>
    <w:rsid w:val="008905BF"/>
    <w:rPr>
      <w:rFonts w:ascii="HelvLight" w:eastAsia="Times New Roman" w:hAnsi="HelvLight" w:cs="Times New Roman"/>
      <w:sz w:val="24"/>
      <w:szCs w:val="20"/>
    </w:rPr>
  </w:style>
  <w:style w:type="paragraph" w:styleId="TOCHeading">
    <w:name w:val="TOC Heading"/>
    <w:basedOn w:val="Heading1"/>
    <w:next w:val="Normal"/>
    <w:uiPriority w:val="39"/>
    <w:unhideWhenUsed/>
    <w:qFormat/>
    <w:rsid w:val="0038466C"/>
    <w:pPr>
      <w:numPr>
        <w:numId w:val="3"/>
      </w:numPr>
      <w:outlineLvl w:val="9"/>
    </w:pPr>
  </w:style>
  <w:style w:type="paragraph" w:styleId="TOC1">
    <w:name w:val="toc 1"/>
    <w:basedOn w:val="Normal"/>
    <w:next w:val="Normal"/>
    <w:autoRedefine/>
    <w:uiPriority w:val="39"/>
    <w:rsid w:val="008905BF"/>
    <w:pPr>
      <w:spacing w:before="120"/>
    </w:pPr>
    <w:rPr>
      <w:rFonts w:asciiTheme="minorHAnsi" w:hAnsiTheme="minorHAnsi"/>
      <w:b/>
      <w:bCs/>
      <w:caps/>
      <w:sz w:val="20"/>
    </w:rPr>
  </w:style>
  <w:style w:type="paragraph" w:styleId="TOC2">
    <w:name w:val="toc 2"/>
    <w:basedOn w:val="Normal"/>
    <w:next w:val="Normal"/>
    <w:autoRedefine/>
    <w:uiPriority w:val="39"/>
    <w:rsid w:val="008905BF"/>
    <w:pPr>
      <w:spacing w:after="0"/>
      <w:ind w:left="220"/>
    </w:pPr>
    <w:rPr>
      <w:rFonts w:asciiTheme="minorHAnsi" w:hAnsiTheme="minorHAnsi"/>
      <w:smallCaps/>
      <w:sz w:val="20"/>
    </w:rPr>
  </w:style>
  <w:style w:type="paragraph" w:styleId="TOC3">
    <w:name w:val="toc 3"/>
    <w:basedOn w:val="Normal"/>
    <w:next w:val="Normal"/>
    <w:autoRedefine/>
    <w:uiPriority w:val="39"/>
    <w:rsid w:val="008905BF"/>
    <w:pPr>
      <w:spacing w:after="0"/>
      <w:ind w:left="440"/>
    </w:pPr>
    <w:rPr>
      <w:rFonts w:asciiTheme="minorHAnsi" w:hAnsiTheme="minorHAnsi"/>
      <w:i/>
      <w:iCs/>
      <w:sz w:val="20"/>
    </w:rPr>
  </w:style>
  <w:style w:type="character" w:styleId="Hyperlink">
    <w:name w:val="Hyperlink"/>
    <w:basedOn w:val="DefaultParagraphFont"/>
    <w:uiPriority w:val="99"/>
    <w:rsid w:val="008905BF"/>
    <w:rPr>
      <w:color w:val="0000FF"/>
      <w:u w:val="single"/>
    </w:rPr>
  </w:style>
  <w:style w:type="paragraph" w:styleId="Title">
    <w:name w:val="Title"/>
    <w:basedOn w:val="Normal"/>
    <w:link w:val="TitleChar"/>
    <w:qFormat/>
    <w:rsid w:val="008905BF"/>
    <w:pPr>
      <w:spacing w:before="240" w:after="60"/>
      <w:jc w:val="center"/>
      <w:outlineLvl w:val="0"/>
    </w:pPr>
    <w:rPr>
      <w:rFonts w:ascii="Georgia" w:hAnsi="Georgia"/>
      <w:b/>
      <w:kern w:val="28"/>
      <w:sz w:val="40"/>
    </w:rPr>
  </w:style>
  <w:style w:type="character" w:customStyle="1" w:styleId="TitleChar">
    <w:name w:val="Title Char"/>
    <w:basedOn w:val="DefaultParagraphFont"/>
    <w:link w:val="Title"/>
    <w:rsid w:val="008905BF"/>
    <w:rPr>
      <w:rFonts w:ascii="Georgia" w:eastAsia="Times New Roman" w:hAnsi="Georgia" w:cs="Times New Roman"/>
      <w:b/>
      <w:kern w:val="28"/>
      <w:sz w:val="40"/>
      <w:szCs w:val="20"/>
    </w:rPr>
  </w:style>
  <w:style w:type="character" w:customStyle="1" w:styleId="Heading4Char">
    <w:name w:val="Heading 4 Char"/>
    <w:basedOn w:val="DefaultParagraphFont"/>
    <w:link w:val="Heading4"/>
    <w:rsid w:val="008905BF"/>
    <w:rPr>
      <w:rFonts w:ascii="HelvLight" w:eastAsia="Times New Roman" w:hAnsi="HelvLight" w:cs="Times New Roman"/>
      <w:b/>
      <w:szCs w:val="20"/>
    </w:rPr>
  </w:style>
  <w:style w:type="character" w:customStyle="1" w:styleId="Heading5Char">
    <w:name w:val="Heading 5 Char"/>
    <w:basedOn w:val="DefaultParagraphFont"/>
    <w:link w:val="Heading5"/>
    <w:rsid w:val="008905BF"/>
    <w:rPr>
      <w:rFonts w:ascii="Arial" w:eastAsia="Times New Roman" w:hAnsi="Arial" w:cs="Times New Roman"/>
      <w:szCs w:val="20"/>
    </w:rPr>
  </w:style>
  <w:style w:type="character" w:customStyle="1" w:styleId="Heading6Char">
    <w:name w:val="Heading 6 Char"/>
    <w:basedOn w:val="DefaultParagraphFont"/>
    <w:link w:val="Heading6"/>
    <w:rsid w:val="008905BF"/>
    <w:rPr>
      <w:rFonts w:ascii="Arial" w:eastAsia="Times New Roman" w:hAnsi="Arial" w:cs="Times New Roman"/>
      <w:szCs w:val="20"/>
      <w:u w:val="single"/>
    </w:rPr>
  </w:style>
  <w:style w:type="character" w:customStyle="1" w:styleId="Heading7Char">
    <w:name w:val="Heading 7 Char"/>
    <w:basedOn w:val="DefaultParagraphFont"/>
    <w:link w:val="Heading7"/>
    <w:rsid w:val="008905BF"/>
    <w:rPr>
      <w:rFonts w:ascii="Arial" w:eastAsia="Times New Roman" w:hAnsi="Arial" w:cs="Times New Roman"/>
      <w:b/>
      <w:szCs w:val="20"/>
      <w:u w:val="single"/>
    </w:rPr>
  </w:style>
  <w:style w:type="character" w:customStyle="1" w:styleId="Heading8Char">
    <w:name w:val="Heading 8 Char"/>
    <w:basedOn w:val="DefaultParagraphFont"/>
    <w:link w:val="Heading8"/>
    <w:rsid w:val="008905BF"/>
    <w:rPr>
      <w:rFonts w:ascii="Arial" w:eastAsia="Times New Roman" w:hAnsi="Arial" w:cs="Times New Roman"/>
      <w:b/>
      <w:szCs w:val="20"/>
    </w:rPr>
  </w:style>
  <w:style w:type="character" w:customStyle="1" w:styleId="Heading9Char">
    <w:name w:val="Heading 9 Char"/>
    <w:basedOn w:val="DefaultParagraphFont"/>
    <w:link w:val="Heading9"/>
    <w:rsid w:val="008905BF"/>
    <w:rPr>
      <w:rFonts w:ascii="Arial" w:eastAsia="Times New Roman" w:hAnsi="Arial" w:cs="Times New Roman"/>
      <w:szCs w:val="20"/>
    </w:rPr>
  </w:style>
  <w:style w:type="character" w:styleId="HTMLTypewriter">
    <w:name w:val="HTML Typewriter"/>
    <w:basedOn w:val="DefaultParagraphFont"/>
    <w:rsid w:val="008905BF"/>
    <w:rPr>
      <w:rFonts w:ascii="SimSun" w:eastAsia="SimSun" w:hAnsi="SimSun" w:cs="SimSun"/>
      <w:sz w:val="24"/>
      <w:szCs w:val="24"/>
    </w:rPr>
  </w:style>
  <w:style w:type="paragraph" w:styleId="Footer">
    <w:name w:val="footer"/>
    <w:basedOn w:val="Normal"/>
    <w:link w:val="FooterChar"/>
    <w:rsid w:val="008905BF"/>
    <w:pPr>
      <w:tabs>
        <w:tab w:val="center" w:pos="4320"/>
        <w:tab w:val="right" w:pos="8640"/>
      </w:tabs>
    </w:pPr>
  </w:style>
  <w:style w:type="character" w:customStyle="1" w:styleId="FooterChar">
    <w:name w:val="Footer Char"/>
    <w:basedOn w:val="DefaultParagraphFont"/>
    <w:link w:val="Footer"/>
    <w:rsid w:val="008905BF"/>
    <w:rPr>
      <w:rFonts w:ascii="HelvLight" w:eastAsia="Times New Roman" w:hAnsi="HelvLight" w:cs="Times New Roman"/>
      <w:szCs w:val="20"/>
    </w:rPr>
  </w:style>
  <w:style w:type="paragraph" w:styleId="BodyText">
    <w:name w:val="Body Text"/>
    <w:basedOn w:val="Normal"/>
    <w:link w:val="BodyTextChar"/>
    <w:rsid w:val="008905BF"/>
    <w:pPr>
      <w:tabs>
        <w:tab w:val="left" w:pos="1080"/>
      </w:tabs>
      <w:spacing w:before="20" w:after="180" w:line="220" w:lineRule="exact"/>
      <w:ind w:left="360"/>
    </w:pPr>
  </w:style>
  <w:style w:type="character" w:customStyle="1" w:styleId="BodyTextChar">
    <w:name w:val="Body Text Char"/>
    <w:basedOn w:val="DefaultParagraphFont"/>
    <w:link w:val="BodyText"/>
    <w:rsid w:val="008905BF"/>
    <w:rPr>
      <w:rFonts w:ascii="HelvLight" w:eastAsia="Times New Roman" w:hAnsi="HelvLight" w:cs="Times New Roman"/>
      <w:szCs w:val="20"/>
    </w:rPr>
  </w:style>
  <w:style w:type="paragraph" w:styleId="BodyText2">
    <w:name w:val="Body Text 2"/>
    <w:basedOn w:val="Normal"/>
    <w:link w:val="BodyText2Char"/>
    <w:rsid w:val="008905BF"/>
  </w:style>
  <w:style w:type="character" w:customStyle="1" w:styleId="BodyText2Char">
    <w:name w:val="Body Text 2 Char"/>
    <w:basedOn w:val="DefaultParagraphFont"/>
    <w:link w:val="BodyText2"/>
    <w:rsid w:val="008905BF"/>
    <w:rPr>
      <w:rFonts w:ascii="HelvLight" w:eastAsia="Times New Roman" w:hAnsi="HelvLight" w:cs="Times New Roman"/>
      <w:szCs w:val="20"/>
    </w:rPr>
  </w:style>
  <w:style w:type="paragraph" w:styleId="List">
    <w:name w:val="List"/>
    <w:basedOn w:val="Normal"/>
    <w:rsid w:val="008905BF"/>
    <w:pPr>
      <w:spacing w:after="240"/>
      <w:ind w:left="360" w:hanging="360"/>
    </w:pPr>
    <w:rPr>
      <w:rFonts w:ascii="Arial" w:hAnsi="Arial"/>
    </w:rPr>
  </w:style>
  <w:style w:type="paragraph" w:styleId="ListNumber">
    <w:name w:val="List Number"/>
    <w:basedOn w:val="Normal"/>
    <w:rsid w:val="008905BF"/>
    <w:pPr>
      <w:numPr>
        <w:numId w:val="8"/>
      </w:numPr>
    </w:pPr>
  </w:style>
  <w:style w:type="paragraph" w:customStyle="1" w:styleId="CellBody">
    <w:name w:val="CellBody"/>
    <w:basedOn w:val="Normal"/>
    <w:rsid w:val="008905BF"/>
    <w:rPr>
      <w:sz w:val="18"/>
    </w:rPr>
  </w:style>
  <w:style w:type="paragraph" w:styleId="List2">
    <w:name w:val="List 2"/>
    <w:basedOn w:val="Normal"/>
    <w:rsid w:val="008905BF"/>
    <w:pPr>
      <w:spacing w:after="240"/>
      <w:ind w:left="720" w:hanging="360"/>
    </w:pPr>
  </w:style>
  <w:style w:type="paragraph" w:styleId="TOC4">
    <w:name w:val="toc 4"/>
    <w:basedOn w:val="Normal"/>
    <w:next w:val="Normal"/>
    <w:autoRedefine/>
    <w:rsid w:val="008905BF"/>
    <w:pPr>
      <w:spacing w:after="0"/>
      <w:ind w:left="660"/>
    </w:pPr>
    <w:rPr>
      <w:rFonts w:asciiTheme="minorHAnsi" w:hAnsiTheme="minorHAnsi"/>
      <w:sz w:val="18"/>
      <w:szCs w:val="18"/>
    </w:rPr>
  </w:style>
  <w:style w:type="paragraph" w:styleId="TOC5">
    <w:name w:val="toc 5"/>
    <w:basedOn w:val="Normal"/>
    <w:next w:val="Normal"/>
    <w:autoRedefine/>
    <w:rsid w:val="008905BF"/>
    <w:pPr>
      <w:spacing w:after="0"/>
      <w:ind w:left="880"/>
    </w:pPr>
    <w:rPr>
      <w:rFonts w:asciiTheme="minorHAnsi" w:hAnsiTheme="minorHAnsi"/>
      <w:sz w:val="18"/>
      <w:szCs w:val="18"/>
    </w:rPr>
  </w:style>
  <w:style w:type="paragraph" w:styleId="TOC6">
    <w:name w:val="toc 6"/>
    <w:basedOn w:val="Normal"/>
    <w:next w:val="Normal"/>
    <w:autoRedefine/>
    <w:rsid w:val="008905BF"/>
    <w:pPr>
      <w:spacing w:after="0"/>
      <w:ind w:left="1100"/>
    </w:pPr>
    <w:rPr>
      <w:rFonts w:asciiTheme="minorHAnsi" w:hAnsiTheme="minorHAnsi"/>
      <w:sz w:val="18"/>
      <w:szCs w:val="18"/>
    </w:rPr>
  </w:style>
  <w:style w:type="paragraph" w:styleId="TOC7">
    <w:name w:val="toc 7"/>
    <w:basedOn w:val="Normal"/>
    <w:next w:val="Normal"/>
    <w:autoRedefine/>
    <w:rsid w:val="008905BF"/>
    <w:pPr>
      <w:spacing w:after="0"/>
      <w:ind w:left="1320"/>
    </w:pPr>
    <w:rPr>
      <w:rFonts w:asciiTheme="minorHAnsi" w:hAnsiTheme="minorHAnsi"/>
      <w:sz w:val="18"/>
      <w:szCs w:val="18"/>
    </w:rPr>
  </w:style>
  <w:style w:type="paragraph" w:styleId="TOC8">
    <w:name w:val="toc 8"/>
    <w:basedOn w:val="Normal"/>
    <w:next w:val="Normal"/>
    <w:autoRedefine/>
    <w:rsid w:val="008905BF"/>
    <w:pPr>
      <w:spacing w:after="0"/>
      <w:ind w:left="1540"/>
    </w:pPr>
    <w:rPr>
      <w:rFonts w:asciiTheme="minorHAnsi" w:hAnsiTheme="minorHAnsi"/>
      <w:sz w:val="18"/>
      <w:szCs w:val="18"/>
    </w:rPr>
  </w:style>
  <w:style w:type="paragraph" w:styleId="TOC9">
    <w:name w:val="toc 9"/>
    <w:basedOn w:val="Normal"/>
    <w:next w:val="Normal"/>
    <w:autoRedefine/>
    <w:rsid w:val="008905BF"/>
    <w:pPr>
      <w:spacing w:after="0"/>
      <w:ind w:left="1760"/>
    </w:pPr>
    <w:rPr>
      <w:rFonts w:asciiTheme="minorHAnsi" w:hAnsiTheme="minorHAnsi"/>
      <w:sz w:val="18"/>
      <w:szCs w:val="18"/>
    </w:rPr>
  </w:style>
  <w:style w:type="paragraph" w:customStyle="1" w:styleId="NumberList">
    <w:name w:val="NumberList"/>
    <w:basedOn w:val="Normal"/>
    <w:rsid w:val="008905BF"/>
    <w:pPr>
      <w:spacing w:before="60"/>
    </w:pPr>
  </w:style>
  <w:style w:type="paragraph" w:styleId="DocumentMap">
    <w:name w:val="Document Map"/>
    <w:basedOn w:val="Normal"/>
    <w:link w:val="DocumentMapChar"/>
    <w:rsid w:val="008905BF"/>
    <w:pPr>
      <w:shd w:val="clear" w:color="auto" w:fill="000080"/>
    </w:pPr>
    <w:rPr>
      <w:rFonts w:ascii="Tahoma" w:hAnsi="Tahoma" w:cs="Courier New"/>
    </w:rPr>
  </w:style>
  <w:style w:type="character" w:customStyle="1" w:styleId="DocumentMapChar">
    <w:name w:val="Document Map Char"/>
    <w:basedOn w:val="DefaultParagraphFont"/>
    <w:link w:val="DocumentMap"/>
    <w:rsid w:val="008905BF"/>
    <w:rPr>
      <w:rFonts w:ascii="Tahoma" w:eastAsia="Times New Roman" w:hAnsi="Tahoma" w:cs="Courier New"/>
      <w:szCs w:val="20"/>
      <w:shd w:val="clear" w:color="auto" w:fill="000080"/>
    </w:rPr>
  </w:style>
  <w:style w:type="paragraph" w:customStyle="1" w:styleId="Note">
    <w:name w:val="Note"/>
    <w:basedOn w:val="BodyText"/>
    <w:rsid w:val="008905BF"/>
    <w:pPr>
      <w:spacing w:before="120" w:after="120"/>
      <w:ind w:left="1080" w:right="720" w:hanging="360"/>
    </w:pPr>
  </w:style>
  <w:style w:type="paragraph" w:styleId="Header">
    <w:name w:val="header"/>
    <w:basedOn w:val="Normal"/>
    <w:link w:val="HeaderChar"/>
    <w:rsid w:val="008905BF"/>
    <w:pPr>
      <w:tabs>
        <w:tab w:val="center" w:pos="4320"/>
        <w:tab w:val="right" w:pos="8640"/>
      </w:tabs>
    </w:pPr>
  </w:style>
  <w:style w:type="character" w:customStyle="1" w:styleId="HeaderChar">
    <w:name w:val="Header Char"/>
    <w:basedOn w:val="DefaultParagraphFont"/>
    <w:link w:val="Header"/>
    <w:rsid w:val="008905BF"/>
    <w:rPr>
      <w:rFonts w:ascii="HelvLight" w:eastAsia="Times New Roman" w:hAnsi="HelvLight" w:cs="Times New Roman"/>
      <w:szCs w:val="20"/>
    </w:rPr>
  </w:style>
  <w:style w:type="paragraph" w:styleId="Index1">
    <w:name w:val="index 1"/>
    <w:basedOn w:val="Normal"/>
    <w:next w:val="Normal"/>
    <w:autoRedefine/>
    <w:rsid w:val="008905BF"/>
    <w:pPr>
      <w:ind w:left="200" w:hanging="200"/>
    </w:pPr>
  </w:style>
  <w:style w:type="paragraph" w:styleId="Index2">
    <w:name w:val="index 2"/>
    <w:basedOn w:val="Normal"/>
    <w:next w:val="Normal"/>
    <w:autoRedefine/>
    <w:rsid w:val="008905BF"/>
    <w:pPr>
      <w:ind w:left="400" w:hanging="200"/>
    </w:pPr>
  </w:style>
  <w:style w:type="paragraph" w:styleId="Index3">
    <w:name w:val="index 3"/>
    <w:basedOn w:val="Normal"/>
    <w:next w:val="Normal"/>
    <w:autoRedefine/>
    <w:rsid w:val="008905BF"/>
    <w:pPr>
      <w:ind w:left="600" w:hanging="200"/>
    </w:pPr>
  </w:style>
  <w:style w:type="paragraph" w:styleId="Index4">
    <w:name w:val="index 4"/>
    <w:basedOn w:val="Normal"/>
    <w:next w:val="Normal"/>
    <w:autoRedefine/>
    <w:rsid w:val="008905BF"/>
    <w:pPr>
      <w:ind w:left="800" w:hanging="200"/>
    </w:pPr>
  </w:style>
  <w:style w:type="paragraph" w:styleId="NormalIndent">
    <w:name w:val="Normal Indent"/>
    <w:basedOn w:val="Normal"/>
    <w:rsid w:val="008905BF"/>
    <w:pPr>
      <w:ind w:left="720"/>
    </w:pPr>
  </w:style>
  <w:style w:type="paragraph" w:customStyle="1" w:styleId="Step">
    <w:name w:val="Step"/>
    <w:basedOn w:val="Normal"/>
    <w:rsid w:val="008905BF"/>
    <w:pPr>
      <w:spacing w:before="240" w:after="80"/>
    </w:pPr>
  </w:style>
  <w:style w:type="paragraph" w:customStyle="1" w:styleId="xl24">
    <w:name w:val="xl24"/>
    <w:basedOn w:val="Normal"/>
    <w:rsid w:val="008905BF"/>
    <w:pPr>
      <w:spacing w:before="100" w:beforeAutospacing="1" w:after="100" w:afterAutospacing="1"/>
      <w:textAlignment w:val="top"/>
    </w:pPr>
    <w:rPr>
      <w:rFonts w:ascii="Arial Unicode MS" w:eastAsia="Arial Unicode MS" w:hAnsi="Arial Unicode MS" w:cs="Comic Sans MS"/>
    </w:rPr>
  </w:style>
  <w:style w:type="paragraph" w:customStyle="1" w:styleId="xl25">
    <w:name w:val="xl25"/>
    <w:basedOn w:val="Normal"/>
    <w:rsid w:val="008905BF"/>
    <w:pPr>
      <w:spacing w:before="100" w:beforeAutospacing="1" w:after="100" w:afterAutospacing="1"/>
      <w:textAlignment w:val="top"/>
    </w:pPr>
    <w:rPr>
      <w:rFonts w:ascii="Arial Unicode MS" w:eastAsia="Arial Unicode MS" w:hAnsi="Arial Unicode MS" w:cs="Comic Sans MS"/>
    </w:rPr>
  </w:style>
  <w:style w:type="paragraph" w:styleId="BodyTextIndent">
    <w:name w:val="Body Text Indent"/>
    <w:aliases w:val="Body Text Indent2"/>
    <w:basedOn w:val="Normal"/>
    <w:link w:val="BodyTextIndentChar"/>
    <w:rsid w:val="008905BF"/>
    <w:pPr>
      <w:ind w:left="720"/>
    </w:pPr>
  </w:style>
  <w:style w:type="character" w:customStyle="1" w:styleId="BodyTextIndentChar">
    <w:name w:val="Body Text Indent Char"/>
    <w:aliases w:val="Body Text Indent2 Char"/>
    <w:basedOn w:val="DefaultParagraphFont"/>
    <w:link w:val="BodyTextIndent"/>
    <w:rsid w:val="008905BF"/>
    <w:rPr>
      <w:rFonts w:ascii="HelvLight" w:eastAsia="Times New Roman" w:hAnsi="HelvLight" w:cs="Times New Roman"/>
      <w:szCs w:val="20"/>
    </w:rPr>
  </w:style>
  <w:style w:type="paragraph" w:styleId="NormalWeb">
    <w:name w:val="Normal (Web)"/>
    <w:basedOn w:val="Normal"/>
    <w:rsid w:val="008905BF"/>
    <w:pPr>
      <w:spacing w:before="100" w:beforeAutospacing="1" w:after="100" w:afterAutospacing="1"/>
    </w:pPr>
    <w:rPr>
      <w:rFonts w:ascii="Arial Unicode MS" w:eastAsia="Arial Unicode MS" w:hAnsi="Arial Unicode MS" w:cs="Comic Sans MS"/>
      <w:color w:val="000000"/>
    </w:rPr>
  </w:style>
  <w:style w:type="paragraph" w:styleId="MacroText">
    <w:name w:val="macro"/>
    <w:link w:val="MacroTextChar"/>
    <w:rsid w:val="008905B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rPr>
  </w:style>
  <w:style w:type="character" w:customStyle="1" w:styleId="MacroTextChar">
    <w:name w:val="Macro Text Char"/>
    <w:basedOn w:val="DefaultParagraphFont"/>
    <w:link w:val="MacroText"/>
    <w:rsid w:val="008905BF"/>
    <w:rPr>
      <w:rFonts w:ascii="Courier New" w:eastAsia="Times New Roman" w:hAnsi="Courier New" w:cs="Times New Roman"/>
      <w:sz w:val="20"/>
      <w:szCs w:val="20"/>
    </w:rPr>
  </w:style>
  <w:style w:type="paragraph" w:customStyle="1" w:styleId="command">
    <w:name w:val="command"/>
    <w:basedOn w:val="BodyText"/>
    <w:rsid w:val="008905BF"/>
    <w:pPr>
      <w:spacing w:before="40" w:after="100"/>
      <w:ind w:left="810"/>
    </w:pPr>
    <w:rPr>
      <w:rFonts w:ascii="Helvetica" w:hAnsi="Helvetica"/>
      <w:b/>
      <w:sz w:val="18"/>
    </w:rPr>
  </w:style>
  <w:style w:type="character" w:customStyle="1" w:styleId="Command0">
    <w:name w:val="Command"/>
    <w:basedOn w:val="DefaultParagraphFont"/>
    <w:rsid w:val="008905BF"/>
    <w:rPr>
      <w:rFonts w:ascii="Helvetica" w:hAnsi="Helvetica" w:cs="Arial"/>
      <w:b/>
      <w:sz w:val="18"/>
    </w:rPr>
  </w:style>
  <w:style w:type="paragraph" w:customStyle="1" w:styleId="Bullet">
    <w:name w:val="Bullet"/>
    <w:basedOn w:val="BodyText"/>
    <w:rsid w:val="008905BF"/>
    <w:pPr>
      <w:numPr>
        <w:numId w:val="14"/>
      </w:numPr>
      <w:tabs>
        <w:tab w:val="clear" w:pos="1080"/>
      </w:tabs>
    </w:pPr>
  </w:style>
  <w:style w:type="paragraph" w:customStyle="1" w:styleId="BulletInd">
    <w:name w:val="BulletInd"/>
    <w:basedOn w:val="Bullet"/>
    <w:rsid w:val="008905BF"/>
    <w:pPr>
      <w:numPr>
        <w:ilvl w:val="1"/>
        <w:numId w:val="13"/>
      </w:numPr>
    </w:pPr>
  </w:style>
  <w:style w:type="paragraph" w:customStyle="1" w:styleId="NumberListSub">
    <w:name w:val="NumberListSub"/>
    <w:basedOn w:val="BodyText"/>
    <w:rsid w:val="008905BF"/>
    <w:pPr>
      <w:spacing w:after="100"/>
      <w:ind w:left="1080" w:hanging="360"/>
    </w:pPr>
  </w:style>
  <w:style w:type="paragraph" w:styleId="BodyTextFirstIndent">
    <w:name w:val="Body Text First Indent"/>
    <w:basedOn w:val="BodyText"/>
    <w:link w:val="BodyTextFirstIndentChar"/>
    <w:rsid w:val="008905BF"/>
    <w:pPr>
      <w:tabs>
        <w:tab w:val="clear" w:pos="1080"/>
      </w:tabs>
      <w:spacing w:before="0" w:after="120" w:line="240" w:lineRule="auto"/>
      <w:ind w:left="0" w:firstLine="210"/>
    </w:pPr>
  </w:style>
  <w:style w:type="character" w:customStyle="1" w:styleId="BodyTextFirstIndentChar">
    <w:name w:val="Body Text First Indent Char"/>
    <w:basedOn w:val="BodyTextChar"/>
    <w:link w:val="BodyTextFirstIndent"/>
    <w:rsid w:val="008905BF"/>
    <w:rPr>
      <w:rFonts w:ascii="HelvLight" w:eastAsia="Times New Roman" w:hAnsi="HelvLight" w:cs="Times New Roman"/>
      <w:szCs w:val="20"/>
    </w:rPr>
  </w:style>
  <w:style w:type="paragraph" w:customStyle="1" w:styleId="NumListSub1">
    <w:name w:val="NumListSub1"/>
    <w:basedOn w:val="NumberListSub"/>
    <w:rsid w:val="008905BF"/>
    <w:pPr>
      <w:numPr>
        <w:numId w:val="15"/>
      </w:numPr>
      <w:tabs>
        <w:tab w:val="clear" w:pos="1080"/>
      </w:tabs>
    </w:pPr>
  </w:style>
  <w:style w:type="paragraph" w:styleId="BlockText">
    <w:name w:val="Block Text"/>
    <w:basedOn w:val="Normal"/>
    <w:rsid w:val="008905BF"/>
    <w:pPr>
      <w:ind w:left="1440" w:right="1440"/>
    </w:pPr>
  </w:style>
  <w:style w:type="paragraph" w:customStyle="1" w:styleId="InstallStep">
    <w:name w:val="InstallStep"/>
    <w:basedOn w:val="BodyText"/>
    <w:rsid w:val="008905BF"/>
    <w:pPr>
      <w:tabs>
        <w:tab w:val="clear" w:pos="1080"/>
        <w:tab w:val="left" w:pos="810"/>
      </w:tabs>
      <w:spacing w:before="320" w:after="100" w:line="240" w:lineRule="auto"/>
    </w:pPr>
    <w:rPr>
      <w:rFonts w:ascii="Helvetica" w:hAnsi="Helvetica"/>
      <w:b/>
      <w:sz w:val="28"/>
    </w:rPr>
  </w:style>
  <w:style w:type="paragraph" w:customStyle="1" w:styleId="InstallBodyTxt">
    <w:name w:val="InstallBodyTxt"/>
    <w:basedOn w:val="BodyText"/>
    <w:rsid w:val="008905BF"/>
    <w:pPr>
      <w:ind w:left="835"/>
    </w:pPr>
  </w:style>
  <w:style w:type="paragraph" w:styleId="BodyText3">
    <w:name w:val="Body Text 3"/>
    <w:basedOn w:val="Normal"/>
    <w:link w:val="BodyText3Char"/>
    <w:rsid w:val="008905BF"/>
    <w:rPr>
      <w:sz w:val="16"/>
      <w:szCs w:val="16"/>
    </w:rPr>
  </w:style>
  <w:style w:type="character" w:customStyle="1" w:styleId="BodyText3Char">
    <w:name w:val="Body Text 3 Char"/>
    <w:basedOn w:val="DefaultParagraphFont"/>
    <w:link w:val="BodyText3"/>
    <w:rsid w:val="008905BF"/>
    <w:rPr>
      <w:rFonts w:ascii="HelvLight" w:eastAsia="Times New Roman" w:hAnsi="HelvLight" w:cs="Times New Roman"/>
      <w:sz w:val="16"/>
      <w:szCs w:val="16"/>
    </w:rPr>
  </w:style>
  <w:style w:type="paragraph" w:styleId="BodyTextFirstIndent2">
    <w:name w:val="Body Text First Indent 2"/>
    <w:basedOn w:val="BodyTextIndent"/>
    <w:link w:val="BodyTextFirstIndent2Char"/>
    <w:rsid w:val="008905BF"/>
    <w:pPr>
      <w:ind w:left="360" w:firstLine="210"/>
    </w:pPr>
  </w:style>
  <w:style w:type="character" w:customStyle="1" w:styleId="BodyTextFirstIndent2Char">
    <w:name w:val="Body Text First Indent 2 Char"/>
    <w:basedOn w:val="BodyTextIndentChar"/>
    <w:link w:val="BodyTextFirstIndent2"/>
    <w:rsid w:val="008905BF"/>
    <w:rPr>
      <w:rFonts w:ascii="HelvLight" w:eastAsia="Times New Roman" w:hAnsi="HelvLight" w:cs="Times New Roman"/>
      <w:szCs w:val="20"/>
    </w:rPr>
  </w:style>
  <w:style w:type="paragraph" w:styleId="BodyTextIndent2">
    <w:name w:val="Body Text Indent 2"/>
    <w:basedOn w:val="Normal"/>
    <w:link w:val="BodyTextIndent2Char"/>
    <w:rsid w:val="008905BF"/>
    <w:pPr>
      <w:spacing w:line="480" w:lineRule="auto"/>
      <w:ind w:left="360"/>
    </w:pPr>
  </w:style>
  <w:style w:type="character" w:customStyle="1" w:styleId="BodyTextIndent2Char">
    <w:name w:val="Body Text Indent 2 Char"/>
    <w:basedOn w:val="DefaultParagraphFont"/>
    <w:link w:val="BodyTextIndent2"/>
    <w:rsid w:val="008905BF"/>
    <w:rPr>
      <w:rFonts w:ascii="HelvLight" w:eastAsia="Times New Roman" w:hAnsi="HelvLight" w:cs="Times New Roman"/>
      <w:szCs w:val="20"/>
    </w:rPr>
  </w:style>
  <w:style w:type="paragraph" w:styleId="BodyTextIndent3">
    <w:name w:val="Body Text Indent 3"/>
    <w:basedOn w:val="Normal"/>
    <w:link w:val="BodyTextIndent3Char"/>
    <w:rsid w:val="008905BF"/>
    <w:pPr>
      <w:ind w:left="360"/>
    </w:pPr>
    <w:rPr>
      <w:sz w:val="16"/>
      <w:szCs w:val="16"/>
    </w:rPr>
  </w:style>
  <w:style w:type="character" w:customStyle="1" w:styleId="BodyTextIndent3Char">
    <w:name w:val="Body Text Indent 3 Char"/>
    <w:basedOn w:val="DefaultParagraphFont"/>
    <w:link w:val="BodyTextIndent3"/>
    <w:rsid w:val="008905BF"/>
    <w:rPr>
      <w:rFonts w:ascii="HelvLight" w:eastAsia="Times New Roman" w:hAnsi="HelvLight" w:cs="Times New Roman"/>
      <w:sz w:val="16"/>
      <w:szCs w:val="16"/>
    </w:rPr>
  </w:style>
  <w:style w:type="paragraph" w:styleId="Caption">
    <w:name w:val="caption"/>
    <w:basedOn w:val="Normal"/>
    <w:next w:val="Normal"/>
    <w:qFormat/>
    <w:rsid w:val="008905BF"/>
    <w:pPr>
      <w:spacing w:before="120"/>
    </w:pPr>
    <w:rPr>
      <w:b/>
      <w:bCs/>
    </w:rPr>
  </w:style>
  <w:style w:type="paragraph" w:styleId="Closing">
    <w:name w:val="Closing"/>
    <w:basedOn w:val="Normal"/>
    <w:link w:val="ClosingChar"/>
    <w:rsid w:val="008905BF"/>
    <w:pPr>
      <w:ind w:left="4320"/>
    </w:pPr>
  </w:style>
  <w:style w:type="character" w:customStyle="1" w:styleId="ClosingChar">
    <w:name w:val="Closing Char"/>
    <w:basedOn w:val="DefaultParagraphFont"/>
    <w:link w:val="Closing"/>
    <w:rsid w:val="008905BF"/>
    <w:rPr>
      <w:rFonts w:ascii="HelvLight" w:eastAsia="Times New Roman" w:hAnsi="HelvLight" w:cs="Times New Roman"/>
      <w:szCs w:val="20"/>
    </w:rPr>
  </w:style>
  <w:style w:type="paragraph" w:styleId="CommentText">
    <w:name w:val="annotation text"/>
    <w:basedOn w:val="Normal"/>
    <w:link w:val="CommentTextChar"/>
    <w:rsid w:val="008905BF"/>
  </w:style>
  <w:style w:type="character" w:customStyle="1" w:styleId="CommentTextChar">
    <w:name w:val="Comment Text Char"/>
    <w:basedOn w:val="DefaultParagraphFont"/>
    <w:link w:val="CommentText"/>
    <w:rsid w:val="008905BF"/>
    <w:rPr>
      <w:rFonts w:ascii="HelvLight" w:eastAsia="Times New Roman" w:hAnsi="HelvLight" w:cs="Times New Roman"/>
      <w:szCs w:val="20"/>
    </w:rPr>
  </w:style>
  <w:style w:type="paragraph" w:styleId="Date">
    <w:name w:val="Date"/>
    <w:basedOn w:val="Normal"/>
    <w:next w:val="Normal"/>
    <w:link w:val="DateChar"/>
    <w:rsid w:val="008905BF"/>
  </w:style>
  <w:style w:type="character" w:customStyle="1" w:styleId="DateChar">
    <w:name w:val="Date Char"/>
    <w:basedOn w:val="DefaultParagraphFont"/>
    <w:link w:val="Date"/>
    <w:rsid w:val="008905BF"/>
    <w:rPr>
      <w:rFonts w:ascii="HelvLight" w:eastAsia="Times New Roman" w:hAnsi="HelvLight" w:cs="Times New Roman"/>
      <w:szCs w:val="20"/>
    </w:rPr>
  </w:style>
  <w:style w:type="paragraph" w:styleId="E-mailSignature">
    <w:name w:val="E-mail Signature"/>
    <w:basedOn w:val="Normal"/>
    <w:link w:val="E-mailSignatureChar"/>
    <w:rsid w:val="008905BF"/>
  </w:style>
  <w:style w:type="character" w:customStyle="1" w:styleId="E-mailSignatureChar">
    <w:name w:val="E-mail Signature Char"/>
    <w:basedOn w:val="DefaultParagraphFont"/>
    <w:link w:val="E-mailSignature"/>
    <w:rsid w:val="008905BF"/>
    <w:rPr>
      <w:rFonts w:ascii="HelvLight" w:eastAsia="Times New Roman" w:hAnsi="HelvLight" w:cs="Times New Roman"/>
      <w:szCs w:val="20"/>
    </w:rPr>
  </w:style>
  <w:style w:type="paragraph" w:styleId="EndnoteText">
    <w:name w:val="endnote text"/>
    <w:basedOn w:val="Normal"/>
    <w:link w:val="EndnoteTextChar"/>
    <w:rsid w:val="008905BF"/>
  </w:style>
  <w:style w:type="character" w:customStyle="1" w:styleId="EndnoteTextChar">
    <w:name w:val="Endnote Text Char"/>
    <w:basedOn w:val="DefaultParagraphFont"/>
    <w:link w:val="EndnoteText"/>
    <w:rsid w:val="008905BF"/>
    <w:rPr>
      <w:rFonts w:ascii="HelvLight" w:eastAsia="Times New Roman" w:hAnsi="HelvLight" w:cs="Times New Roman"/>
      <w:szCs w:val="20"/>
    </w:rPr>
  </w:style>
  <w:style w:type="paragraph" w:styleId="EnvelopeAddress">
    <w:name w:val="envelope address"/>
    <w:basedOn w:val="Normal"/>
    <w:rsid w:val="008905BF"/>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8905BF"/>
    <w:rPr>
      <w:rFonts w:ascii="Arial" w:hAnsi="Arial" w:cs="Arial"/>
    </w:rPr>
  </w:style>
  <w:style w:type="paragraph" w:styleId="FootnoteText">
    <w:name w:val="footnote text"/>
    <w:basedOn w:val="Normal"/>
    <w:link w:val="FootnoteTextChar"/>
    <w:rsid w:val="008905BF"/>
  </w:style>
  <w:style w:type="character" w:customStyle="1" w:styleId="FootnoteTextChar">
    <w:name w:val="Footnote Text Char"/>
    <w:basedOn w:val="DefaultParagraphFont"/>
    <w:link w:val="FootnoteText"/>
    <w:rsid w:val="008905BF"/>
    <w:rPr>
      <w:rFonts w:ascii="HelvLight" w:eastAsia="Times New Roman" w:hAnsi="HelvLight" w:cs="Times New Roman"/>
      <w:szCs w:val="20"/>
    </w:rPr>
  </w:style>
  <w:style w:type="paragraph" w:styleId="HTMLAddress">
    <w:name w:val="HTML Address"/>
    <w:basedOn w:val="Normal"/>
    <w:link w:val="HTMLAddressChar"/>
    <w:rsid w:val="008905BF"/>
    <w:rPr>
      <w:i/>
      <w:iCs/>
    </w:rPr>
  </w:style>
  <w:style w:type="character" w:customStyle="1" w:styleId="HTMLAddressChar">
    <w:name w:val="HTML Address Char"/>
    <w:basedOn w:val="DefaultParagraphFont"/>
    <w:link w:val="HTMLAddress"/>
    <w:rsid w:val="008905BF"/>
    <w:rPr>
      <w:rFonts w:ascii="HelvLight" w:eastAsia="Times New Roman" w:hAnsi="HelvLight" w:cs="Times New Roman"/>
      <w:i/>
      <w:iCs/>
      <w:szCs w:val="20"/>
    </w:rPr>
  </w:style>
  <w:style w:type="paragraph" w:styleId="HTMLPreformatted">
    <w:name w:val="HTML Preformatted"/>
    <w:basedOn w:val="Normal"/>
    <w:link w:val="HTMLPreformattedChar"/>
    <w:rsid w:val="008905BF"/>
    <w:rPr>
      <w:rFonts w:ascii="Courier New" w:hAnsi="Courier New" w:cs="Helvetica"/>
    </w:rPr>
  </w:style>
  <w:style w:type="character" w:customStyle="1" w:styleId="HTMLPreformattedChar">
    <w:name w:val="HTML Preformatted Char"/>
    <w:basedOn w:val="DefaultParagraphFont"/>
    <w:link w:val="HTMLPreformatted"/>
    <w:rsid w:val="008905BF"/>
    <w:rPr>
      <w:rFonts w:ascii="Courier New" w:eastAsia="Times New Roman" w:hAnsi="Courier New" w:cs="Helvetica"/>
      <w:szCs w:val="20"/>
    </w:rPr>
  </w:style>
  <w:style w:type="paragraph" w:styleId="Index5">
    <w:name w:val="index 5"/>
    <w:basedOn w:val="Normal"/>
    <w:next w:val="Normal"/>
    <w:autoRedefine/>
    <w:rsid w:val="008905BF"/>
    <w:pPr>
      <w:ind w:left="1000" w:hanging="200"/>
    </w:pPr>
  </w:style>
  <w:style w:type="paragraph" w:styleId="Index6">
    <w:name w:val="index 6"/>
    <w:basedOn w:val="Normal"/>
    <w:next w:val="Normal"/>
    <w:autoRedefine/>
    <w:rsid w:val="008905BF"/>
    <w:pPr>
      <w:ind w:left="1200" w:hanging="200"/>
    </w:pPr>
  </w:style>
  <w:style w:type="paragraph" w:styleId="Index7">
    <w:name w:val="index 7"/>
    <w:basedOn w:val="Normal"/>
    <w:next w:val="Normal"/>
    <w:autoRedefine/>
    <w:rsid w:val="008905BF"/>
    <w:pPr>
      <w:ind w:left="1400" w:hanging="200"/>
    </w:pPr>
  </w:style>
  <w:style w:type="paragraph" w:styleId="Index8">
    <w:name w:val="index 8"/>
    <w:basedOn w:val="Normal"/>
    <w:next w:val="Normal"/>
    <w:autoRedefine/>
    <w:rsid w:val="008905BF"/>
    <w:pPr>
      <w:ind w:left="1600" w:hanging="200"/>
    </w:pPr>
  </w:style>
  <w:style w:type="paragraph" w:styleId="Index9">
    <w:name w:val="index 9"/>
    <w:basedOn w:val="Normal"/>
    <w:next w:val="Normal"/>
    <w:autoRedefine/>
    <w:rsid w:val="008905BF"/>
    <w:pPr>
      <w:ind w:left="1800" w:hanging="200"/>
    </w:pPr>
  </w:style>
  <w:style w:type="paragraph" w:styleId="IndexHeading">
    <w:name w:val="index heading"/>
    <w:basedOn w:val="Normal"/>
    <w:next w:val="Index1"/>
    <w:rsid w:val="008905BF"/>
    <w:rPr>
      <w:rFonts w:ascii="Arial" w:hAnsi="Arial" w:cs="Arial"/>
      <w:b/>
      <w:bCs/>
    </w:rPr>
  </w:style>
  <w:style w:type="paragraph" w:styleId="List3">
    <w:name w:val="List 3"/>
    <w:basedOn w:val="Normal"/>
    <w:rsid w:val="008905BF"/>
    <w:pPr>
      <w:ind w:left="1080" w:hanging="360"/>
    </w:pPr>
  </w:style>
  <w:style w:type="paragraph" w:styleId="List4">
    <w:name w:val="List 4"/>
    <w:basedOn w:val="Normal"/>
    <w:rsid w:val="008905BF"/>
    <w:pPr>
      <w:ind w:left="1440" w:hanging="360"/>
    </w:pPr>
  </w:style>
  <w:style w:type="paragraph" w:styleId="List5">
    <w:name w:val="List 5"/>
    <w:basedOn w:val="Normal"/>
    <w:rsid w:val="008905BF"/>
    <w:pPr>
      <w:ind w:left="1800" w:hanging="360"/>
    </w:pPr>
  </w:style>
  <w:style w:type="paragraph" w:styleId="ListBullet">
    <w:name w:val="List Bullet"/>
    <w:basedOn w:val="Normal"/>
    <w:autoRedefine/>
    <w:rsid w:val="008905BF"/>
    <w:pPr>
      <w:numPr>
        <w:numId w:val="4"/>
      </w:numPr>
    </w:pPr>
  </w:style>
  <w:style w:type="paragraph" w:styleId="ListBullet2">
    <w:name w:val="List Bullet 2"/>
    <w:basedOn w:val="Normal"/>
    <w:autoRedefine/>
    <w:rsid w:val="008905BF"/>
    <w:pPr>
      <w:numPr>
        <w:numId w:val="5"/>
      </w:numPr>
    </w:pPr>
  </w:style>
  <w:style w:type="paragraph" w:styleId="ListBullet3">
    <w:name w:val="List Bullet 3"/>
    <w:basedOn w:val="Normal"/>
    <w:autoRedefine/>
    <w:rsid w:val="008905BF"/>
    <w:pPr>
      <w:tabs>
        <w:tab w:val="num" w:pos="1080"/>
      </w:tabs>
      <w:ind w:left="1080" w:hanging="360"/>
    </w:pPr>
  </w:style>
  <w:style w:type="paragraph" w:styleId="ListBullet4">
    <w:name w:val="List Bullet 4"/>
    <w:basedOn w:val="Normal"/>
    <w:autoRedefine/>
    <w:rsid w:val="008905BF"/>
    <w:pPr>
      <w:numPr>
        <w:numId w:val="6"/>
      </w:numPr>
    </w:pPr>
  </w:style>
  <w:style w:type="paragraph" w:styleId="ListBullet5">
    <w:name w:val="List Bullet 5"/>
    <w:basedOn w:val="Normal"/>
    <w:autoRedefine/>
    <w:rsid w:val="008905BF"/>
    <w:pPr>
      <w:numPr>
        <w:numId w:val="7"/>
      </w:numPr>
    </w:pPr>
  </w:style>
  <w:style w:type="paragraph" w:styleId="ListContinue">
    <w:name w:val="List Continue"/>
    <w:basedOn w:val="Normal"/>
    <w:rsid w:val="008905BF"/>
    <w:pPr>
      <w:ind w:left="360"/>
    </w:pPr>
  </w:style>
  <w:style w:type="paragraph" w:styleId="ListContinue2">
    <w:name w:val="List Continue 2"/>
    <w:basedOn w:val="Normal"/>
    <w:rsid w:val="008905BF"/>
    <w:pPr>
      <w:ind w:left="720"/>
    </w:pPr>
  </w:style>
  <w:style w:type="paragraph" w:styleId="ListContinue3">
    <w:name w:val="List Continue 3"/>
    <w:basedOn w:val="Normal"/>
    <w:rsid w:val="008905BF"/>
    <w:pPr>
      <w:ind w:left="1080"/>
    </w:pPr>
  </w:style>
  <w:style w:type="paragraph" w:styleId="ListContinue4">
    <w:name w:val="List Continue 4"/>
    <w:basedOn w:val="Normal"/>
    <w:rsid w:val="008905BF"/>
    <w:pPr>
      <w:ind w:left="1440"/>
    </w:pPr>
  </w:style>
  <w:style w:type="paragraph" w:styleId="ListContinue5">
    <w:name w:val="List Continue 5"/>
    <w:basedOn w:val="Normal"/>
    <w:rsid w:val="008905BF"/>
    <w:pPr>
      <w:ind w:left="1800"/>
    </w:pPr>
  </w:style>
  <w:style w:type="paragraph" w:styleId="ListNumber2">
    <w:name w:val="List Number 2"/>
    <w:basedOn w:val="Normal"/>
    <w:rsid w:val="008905BF"/>
    <w:pPr>
      <w:numPr>
        <w:numId w:val="9"/>
      </w:numPr>
    </w:pPr>
  </w:style>
  <w:style w:type="paragraph" w:styleId="ListNumber3">
    <w:name w:val="List Number 3"/>
    <w:basedOn w:val="Normal"/>
    <w:rsid w:val="008905BF"/>
    <w:pPr>
      <w:numPr>
        <w:numId w:val="10"/>
      </w:numPr>
    </w:pPr>
  </w:style>
  <w:style w:type="paragraph" w:styleId="ListNumber4">
    <w:name w:val="List Number 4"/>
    <w:basedOn w:val="Normal"/>
    <w:rsid w:val="008905BF"/>
    <w:pPr>
      <w:numPr>
        <w:numId w:val="11"/>
      </w:numPr>
    </w:pPr>
  </w:style>
  <w:style w:type="paragraph" w:styleId="ListNumber5">
    <w:name w:val="List Number 5"/>
    <w:basedOn w:val="Normal"/>
    <w:rsid w:val="008905BF"/>
    <w:pPr>
      <w:numPr>
        <w:numId w:val="12"/>
      </w:numPr>
    </w:pPr>
  </w:style>
  <w:style w:type="paragraph" w:styleId="MessageHeader">
    <w:name w:val="Message Header"/>
    <w:basedOn w:val="Normal"/>
    <w:link w:val="MessageHeaderChar"/>
    <w:rsid w:val="008905B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8905BF"/>
    <w:rPr>
      <w:rFonts w:ascii="Arial" w:eastAsia="Times New Roman" w:hAnsi="Arial" w:cs="Arial"/>
      <w:szCs w:val="20"/>
      <w:shd w:val="pct20" w:color="auto" w:fill="auto"/>
    </w:rPr>
  </w:style>
  <w:style w:type="paragraph" w:styleId="NoteHeading">
    <w:name w:val="Note Heading"/>
    <w:basedOn w:val="Normal"/>
    <w:next w:val="Normal"/>
    <w:link w:val="NoteHeadingChar"/>
    <w:rsid w:val="008905BF"/>
  </w:style>
  <w:style w:type="character" w:customStyle="1" w:styleId="NoteHeadingChar">
    <w:name w:val="Note Heading Char"/>
    <w:basedOn w:val="DefaultParagraphFont"/>
    <w:link w:val="NoteHeading"/>
    <w:rsid w:val="008905BF"/>
    <w:rPr>
      <w:rFonts w:ascii="HelvLight" w:eastAsia="Times New Roman" w:hAnsi="HelvLight" w:cs="Times New Roman"/>
      <w:szCs w:val="20"/>
    </w:rPr>
  </w:style>
  <w:style w:type="paragraph" w:styleId="PlainText">
    <w:name w:val="Plain Text"/>
    <w:basedOn w:val="Normal"/>
    <w:link w:val="PlainTextChar"/>
    <w:rsid w:val="008905BF"/>
    <w:rPr>
      <w:rFonts w:ascii="Courier New" w:hAnsi="Courier New" w:cs="Helvetica"/>
    </w:rPr>
  </w:style>
  <w:style w:type="character" w:customStyle="1" w:styleId="PlainTextChar">
    <w:name w:val="Plain Text Char"/>
    <w:basedOn w:val="DefaultParagraphFont"/>
    <w:link w:val="PlainText"/>
    <w:rsid w:val="008905BF"/>
    <w:rPr>
      <w:rFonts w:ascii="Courier New" w:eastAsia="Times New Roman" w:hAnsi="Courier New" w:cs="Helvetica"/>
      <w:szCs w:val="20"/>
    </w:rPr>
  </w:style>
  <w:style w:type="paragraph" w:styleId="Salutation">
    <w:name w:val="Salutation"/>
    <w:basedOn w:val="Normal"/>
    <w:next w:val="Normal"/>
    <w:link w:val="SalutationChar"/>
    <w:rsid w:val="008905BF"/>
  </w:style>
  <w:style w:type="character" w:customStyle="1" w:styleId="SalutationChar">
    <w:name w:val="Salutation Char"/>
    <w:basedOn w:val="DefaultParagraphFont"/>
    <w:link w:val="Salutation"/>
    <w:rsid w:val="008905BF"/>
    <w:rPr>
      <w:rFonts w:ascii="HelvLight" w:eastAsia="Times New Roman" w:hAnsi="HelvLight" w:cs="Times New Roman"/>
      <w:szCs w:val="20"/>
    </w:rPr>
  </w:style>
  <w:style w:type="paragraph" w:styleId="Signature">
    <w:name w:val="Signature"/>
    <w:basedOn w:val="Normal"/>
    <w:link w:val="SignatureChar"/>
    <w:rsid w:val="008905BF"/>
    <w:pPr>
      <w:ind w:left="4320"/>
    </w:pPr>
  </w:style>
  <w:style w:type="character" w:customStyle="1" w:styleId="SignatureChar">
    <w:name w:val="Signature Char"/>
    <w:basedOn w:val="DefaultParagraphFont"/>
    <w:link w:val="Signature"/>
    <w:rsid w:val="008905BF"/>
    <w:rPr>
      <w:rFonts w:ascii="HelvLight" w:eastAsia="Times New Roman" w:hAnsi="HelvLight" w:cs="Times New Roman"/>
      <w:szCs w:val="20"/>
    </w:rPr>
  </w:style>
  <w:style w:type="paragraph" w:styleId="TableofAuthorities">
    <w:name w:val="table of authorities"/>
    <w:basedOn w:val="Normal"/>
    <w:next w:val="Normal"/>
    <w:rsid w:val="008905BF"/>
    <w:pPr>
      <w:ind w:left="200" w:hanging="200"/>
    </w:pPr>
  </w:style>
  <w:style w:type="paragraph" w:styleId="TableofFigures">
    <w:name w:val="table of figures"/>
    <w:basedOn w:val="Normal"/>
    <w:next w:val="Normal"/>
    <w:rsid w:val="008905BF"/>
    <w:pPr>
      <w:ind w:left="400" w:hanging="400"/>
    </w:pPr>
  </w:style>
  <w:style w:type="paragraph" w:styleId="TOAHeading">
    <w:name w:val="toa heading"/>
    <w:basedOn w:val="Normal"/>
    <w:next w:val="Normal"/>
    <w:rsid w:val="008905BF"/>
    <w:pPr>
      <w:spacing w:before="120"/>
    </w:pPr>
    <w:rPr>
      <w:rFonts w:ascii="Arial" w:hAnsi="Arial" w:cs="Arial"/>
      <w:b/>
      <w:bCs/>
    </w:rPr>
  </w:style>
  <w:style w:type="paragraph" w:customStyle="1" w:styleId="NumberListSub1">
    <w:name w:val="NumberListSub1"/>
    <w:basedOn w:val="NumberListSub"/>
    <w:rsid w:val="008905BF"/>
  </w:style>
  <w:style w:type="paragraph" w:customStyle="1" w:styleId="bulletindent">
    <w:name w:val="bullet indent"/>
    <w:basedOn w:val="Normal"/>
    <w:rsid w:val="008905BF"/>
    <w:pPr>
      <w:numPr>
        <w:numId w:val="16"/>
      </w:numPr>
    </w:pPr>
  </w:style>
  <w:style w:type="paragraph" w:customStyle="1" w:styleId="substep">
    <w:name w:val="substep"/>
    <w:basedOn w:val="Normal"/>
    <w:rsid w:val="008905BF"/>
    <w:pPr>
      <w:numPr>
        <w:numId w:val="17"/>
      </w:numPr>
    </w:pPr>
  </w:style>
  <w:style w:type="paragraph" w:customStyle="1" w:styleId="Title1">
    <w:name w:val="Title1"/>
    <w:basedOn w:val="Normal"/>
    <w:rsid w:val="008905BF"/>
  </w:style>
  <w:style w:type="character" w:styleId="PageNumber">
    <w:name w:val="page number"/>
    <w:basedOn w:val="DefaultParagraphFont"/>
    <w:rsid w:val="008905BF"/>
  </w:style>
  <w:style w:type="character" w:styleId="Emphasis">
    <w:name w:val="Emphasis"/>
    <w:basedOn w:val="DefaultParagraphFont"/>
    <w:qFormat/>
    <w:rsid w:val="008905BF"/>
    <w:rPr>
      <w:i/>
    </w:rPr>
  </w:style>
  <w:style w:type="paragraph" w:customStyle="1" w:styleId="Style1">
    <w:name w:val="Style1"/>
    <w:basedOn w:val="TOC2"/>
    <w:rsid w:val="008905BF"/>
    <w:rPr>
      <w:rFonts w:ascii="Times New Roman" w:hAnsi="Times New Roman"/>
    </w:rPr>
  </w:style>
  <w:style w:type="paragraph" w:customStyle="1" w:styleId="StyleHeading112ptLeft0Firstline0">
    <w:name w:val="Style Heading 1 + 12 pt Left:  0&quot; First line:  0&quot;"/>
    <w:basedOn w:val="Heading1"/>
    <w:autoRedefine/>
    <w:rsid w:val="008905BF"/>
    <w:pPr>
      <w:numPr>
        <w:numId w:val="18"/>
      </w:numPr>
    </w:pPr>
    <w:rPr>
      <w:bCs/>
      <w:sz w:val="24"/>
    </w:rPr>
  </w:style>
  <w:style w:type="character" w:customStyle="1" w:styleId="StyleArialNarrow">
    <w:name w:val="Style Arial Narrow"/>
    <w:basedOn w:val="DefaultParagraphFont"/>
    <w:rsid w:val="008905BF"/>
    <w:rPr>
      <w:rFonts w:ascii="Palatino Linotype" w:hAnsi="Palatino Linotype"/>
    </w:rPr>
  </w:style>
  <w:style w:type="paragraph" w:styleId="BalloonText">
    <w:name w:val="Balloon Text"/>
    <w:basedOn w:val="Normal"/>
    <w:link w:val="BalloonTextChar"/>
    <w:rsid w:val="008905BF"/>
    <w:rPr>
      <w:rFonts w:ascii="Tahoma" w:hAnsi="Tahoma" w:cs="Tahoma"/>
      <w:sz w:val="16"/>
      <w:szCs w:val="16"/>
    </w:rPr>
  </w:style>
  <w:style w:type="character" w:customStyle="1" w:styleId="BalloonTextChar">
    <w:name w:val="Balloon Text Char"/>
    <w:basedOn w:val="DefaultParagraphFont"/>
    <w:link w:val="BalloonText"/>
    <w:rsid w:val="008905BF"/>
    <w:rPr>
      <w:rFonts w:ascii="Tahoma" w:eastAsia="Times New Roman" w:hAnsi="Tahoma" w:cs="Tahoma"/>
      <w:sz w:val="16"/>
      <w:szCs w:val="16"/>
    </w:rPr>
  </w:style>
  <w:style w:type="character" w:styleId="PlaceholderText">
    <w:name w:val="Placeholder Text"/>
    <w:basedOn w:val="DefaultParagraphFont"/>
    <w:uiPriority w:val="99"/>
    <w:semiHidden/>
    <w:rsid w:val="00625489"/>
    <w:rPr>
      <w:color w:val="808080"/>
    </w:rPr>
  </w:style>
  <w:style w:type="paragraph" w:styleId="IntenseQuote">
    <w:name w:val="Intense Quote"/>
    <w:basedOn w:val="Normal"/>
    <w:next w:val="Normal"/>
    <w:link w:val="IntenseQuoteChar"/>
    <w:uiPriority w:val="30"/>
    <w:qFormat/>
    <w:rsid w:val="009557A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57AA"/>
    <w:rPr>
      <w:rFonts w:ascii="HelvLight" w:eastAsia="Times New Roman" w:hAnsi="HelvLight" w:cs="Times New Roman"/>
      <w:i/>
      <w:iCs/>
      <w:color w:val="4472C4" w:themeColor="accent1"/>
      <w:szCs w:val="20"/>
    </w:rPr>
  </w:style>
  <w:style w:type="table" w:styleId="TableGrid">
    <w:name w:val="Table Grid"/>
    <w:basedOn w:val="TableNormal"/>
    <w:uiPriority w:val="39"/>
    <w:rsid w:val="004D2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D7825"/>
    <w:rPr>
      <w:color w:val="808080"/>
      <w:shd w:val="clear" w:color="auto" w:fill="E6E6E6"/>
    </w:rPr>
  </w:style>
  <w:style w:type="character" w:styleId="FollowedHyperlink">
    <w:name w:val="FollowedHyperlink"/>
    <w:basedOn w:val="DefaultParagraphFont"/>
    <w:uiPriority w:val="99"/>
    <w:semiHidden/>
    <w:unhideWhenUsed/>
    <w:rsid w:val="006C079E"/>
    <w:rPr>
      <w:color w:val="954F72" w:themeColor="followedHyperlink"/>
      <w:u w:val="single"/>
    </w:rPr>
  </w:style>
  <w:style w:type="table" w:styleId="GridTable5Dark-Accent5">
    <w:name w:val="Grid Table 5 Dark Accent 5"/>
    <w:basedOn w:val="TableNormal"/>
    <w:uiPriority w:val="50"/>
    <w:rsid w:val="00133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406AD9"/>
    <w:rPr>
      <w:sz w:val="16"/>
      <w:szCs w:val="16"/>
    </w:rPr>
  </w:style>
  <w:style w:type="paragraph" w:styleId="CommentSubject">
    <w:name w:val="annotation subject"/>
    <w:basedOn w:val="CommentText"/>
    <w:next w:val="CommentText"/>
    <w:link w:val="CommentSubjectChar"/>
    <w:uiPriority w:val="99"/>
    <w:semiHidden/>
    <w:unhideWhenUsed/>
    <w:rsid w:val="00406AD9"/>
    <w:pPr>
      <w:spacing w:line="240" w:lineRule="auto"/>
    </w:pPr>
    <w:rPr>
      <w:b/>
      <w:bCs/>
      <w:sz w:val="20"/>
    </w:rPr>
  </w:style>
  <w:style w:type="character" w:customStyle="1" w:styleId="CommentSubjectChar">
    <w:name w:val="Comment Subject Char"/>
    <w:basedOn w:val="CommentTextChar"/>
    <w:link w:val="CommentSubject"/>
    <w:uiPriority w:val="99"/>
    <w:semiHidden/>
    <w:rsid w:val="00406AD9"/>
    <w:rPr>
      <w:rFonts w:ascii="HelvLight" w:eastAsia="Times New Roman" w:hAnsi="HelvLight"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5939">
      <w:bodyDiv w:val="1"/>
      <w:marLeft w:val="0"/>
      <w:marRight w:val="0"/>
      <w:marTop w:val="0"/>
      <w:marBottom w:val="0"/>
      <w:divBdr>
        <w:top w:val="none" w:sz="0" w:space="0" w:color="auto"/>
        <w:left w:val="none" w:sz="0" w:space="0" w:color="auto"/>
        <w:bottom w:val="none" w:sz="0" w:space="0" w:color="auto"/>
        <w:right w:val="none" w:sz="0" w:space="0" w:color="auto"/>
      </w:divBdr>
    </w:div>
    <w:div w:id="151264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file://OASISStorage.Alias/OASISStorage$/Dev/SE/ODS/ODEV20181"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ftp.delphi-tech.com/pub/OASIS/Utilities/Oasis_Health_Check"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ftp.delphi-tech.com/pub/OASIS/Utilities/Oasis_Health_Chec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yperlink" Target="file://OASISStorage.Alias/OASISStorage$/Dev/SE/ODS/ODEV20181/XMLDATA"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hersey\AppData\Roaming\Microsoft\Templates\Delphi_Word_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8F028556E7495FA9AB2DD929D57682"/>
        <w:category>
          <w:name w:val="General"/>
          <w:gallery w:val="placeholder"/>
        </w:category>
        <w:types>
          <w:type w:val="bbPlcHdr"/>
        </w:types>
        <w:behaviors>
          <w:behavior w:val="content"/>
        </w:behaviors>
        <w:guid w:val="{2E30CBFC-D0EF-44BD-A1D2-9AC47162F757}"/>
      </w:docPartPr>
      <w:docPartBody>
        <w:p w:rsidR="006B6ABE" w:rsidRDefault="008B7702">
          <w:r w:rsidRPr="0039230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Light">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02"/>
    <w:rsid w:val="000217B0"/>
    <w:rsid w:val="000B79CF"/>
    <w:rsid w:val="00232ED1"/>
    <w:rsid w:val="0026347A"/>
    <w:rsid w:val="00347CD4"/>
    <w:rsid w:val="00364111"/>
    <w:rsid w:val="00370FC7"/>
    <w:rsid w:val="0040500D"/>
    <w:rsid w:val="006B6ABE"/>
    <w:rsid w:val="0071479D"/>
    <w:rsid w:val="00745712"/>
    <w:rsid w:val="007A76E0"/>
    <w:rsid w:val="0084071F"/>
    <w:rsid w:val="008B7702"/>
    <w:rsid w:val="008D52F6"/>
    <w:rsid w:val="008E7BC1"/>
    <w:rsid w:val="009809F3"/>
    <w:rsid w:val="009E0B14"/>
    <w:rsid w:val="00A078CC"/>
    <w:rsid w:val="00A14DFE"/>
    <w:rsid w:val="00B052F0"/>
    <w:rsid w:val="00B945F0"/>
    <w:rsid w:val="00BA0642"/>
    <w:rsid w:val="00C92800"/>
    <w:rsid w:val="00CA0D17"/>
    <w:rsid w:val="00D84A84"/>
    <w:rsid w:val="00F151AB"/>
    <w:rsid w:val="00F36E87"/>
    <w:rsid w:val="00FB392E"/>
    <w:rsid w:val="00FD4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D85FC0711949FA88048AE34951DFAF">
    <w:name w:val="80D85FC0711949FA88048AE34951DFAF"/>
    <w:rsid w:val="008B7702"/>
  </w:style>
  <w:style w:type="character" w:styleId="PlaceholderText">
    <w:name w:val="Placeholder Text"/>
    <w:basedOn w:val="DefaultParagraphFont"/>
    <w:uiPriority w:val="99"/>
    <w:semiHidden/>
    <w:rsid w:val="008B77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87ED21823019D41A9501881A7396ECF" ma:contentTypeVersion="25" ma:contentTypeDescription="Create a new document." ma:contentTypeScope="" ma:versionID="a0e6dbb7b0dcb94e0db946c6b49e485a">
  <xsd:schema xmlns:xsd="http://www.w3.org/2001/XMLSchema" xmlns:xs="http://www.w3.org/2001/XMLSchema" xmlns:p="http://schemas.microsoft.com/office/2006/metadata/properties" xmlns:ns2="70d41749-5098-471e-a347-fc0b512d5118" xmlns:ns3="http://schemas.microsoft.com/sharepoint/v4" xmlns:ns4="6e2e76d3-0f2f-4f7a-978a-98a67b810a4b" xmlns:ns5="80c54223-4ae2-40ce-b000-003000e1a9d5" targetNamespace="http://schemas.microsoft.com/office/2006/metadata/properties" ma:root="true" ma:fieldsID="76a966dce067d8e4f36032df88d9533c" ns2:_="" ns3:_="" ns4:_="" ns5:_="">
    <xsd:import namespace="70d41749-5098-471e-a347-fc0b512d5118"/>
    <xsd:import namespace="http://schemas.microsoft.com/sharepoint/v4"/>
    <xsd:import namespace="6e2e76d3-0f2f-4f7a-978a-98a67b810a4b"/>
    <xsd:import namespace="80c54223-4ae2-40ce-b000-003000e1a9d5"/>
    <xsd:element name="properties">
      <xsd:complexType>
        <xsd:sequence>
          <xsd:element name="documentManagement">
            <xsd:complexType>
              <xsd:all>
                <xsd:element ref="ns2:h745d46dadca435daade02c5165d03a0" minOccurs="0"/>
                <xsd:element ref="ns2:TaxCatchAll" minOccurs="0"/>
                <xsd:element ref="ns2:o5a2010b87334a3da4fd6acd17e6b454" minOccurs="0"/>
                <xsd:element ref="ns2:e7eaae68e39949dc90971f5a2aeb3aed" minOccurs="0"/>
                <xsd:element ref="ns2:n333919508f24839a46cc314f1e0696f" minOccurs="0"/>
                <xsd:element ref="ns2:c591349fa47748a692f7c7af48a3ecfc" minOccurs="0"/>
                <xsd:element ref="ns2:o92dc7c9d16f48efbd207ba62e85bafe" minOccurs="0"/>
                <xsd:element ref="ns3:IconOverlay" minOccurs="0"/>
                <xsd:element ref="ns4:Completed"/>
                <xsd:element ref="ns4:LegacySharePointFolder" minOccurs="0"/>
                <xsd:element ref="ns5:SharedWithUsers" minOccurs="0"/>
                <xsd:element ref="ns5:SharedWithDetails" minOccurs="0"/>
                <xsd:element ref="ns2:m0c35597ebfb4bdfb2dd98aba4f106f9" minOccurs="0"/>
                <xsd:element ref="ns4:MediaServiceMetadata" minOccurs="0"/>
                <xsd:element ref="ns4:MediaServiceFastMetadata"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d41749-5098-471e-a347-fc0b512d5118" elementFormDefault="qualified">
    <xsd:import namespace="http://schemas.microsoft.com/office/2006/documentManagement/types"/>
    <xsd:import namespace="http://schemas.microsoft.com/office/infopath/2007/PartnerControls"/>
    <xsd:element name="h745d46dadca435daade02c5165d03a0" ma:index="9" ma:taxonomy="true" ma:internalName="h745d46dadca435daade02c5165d03a0" ma:taxonomyFieldName="Product_x0020_Name" ma:displayName="Product Name" ma:indexed="true" ma:default="" ma:fieldId="{1745d46d-adca-435d-aade-02c5165d03a0}" ma:sspId="137ca639-1cc5-4c88-a76a-ceb87fcf18d9" ma:termSetId="95a17f10-8d77-4321-9b24-2b066f88c15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25117739-6caa-4e27-99f3-c85b043b0b06}" ma:internalName="TaxCatchAll" ma:showField="CatchAllData" ma:web="70d41749-5098-471e-a347-fc0b512d5118">
      <xsd:complexType>
        <xsd:complexContent>
          <xsd:extension base="dms:MultiChoiceLookup">
            <xsd:sequence>
              <xsd:element name="Value" type="dms:Lookup" maxOccurs="unbounded" minOccurs="0" nillable="true"/>
            </xsd:sequence>
          </xsd:extension>
        </xsd:complexContent>
      </xsd:complexType>
    </xsd:element>
    <xsd:element name="o5a2010b87334a3da4fd6acd17e6b454" ma:index="12" ma:taxonomy="true" ma:internalName="o5a2010b87334a3da4fd6acd17e6b454" ma:taxonomyFieldName="Product_x0020_Types" ma:displayName="Product Types" ma:indexed="true" ma:default="" ma:fieldId="{85a2010b-8733-4a3d-a4fd-6acd17e6b454}" ma:sspId="137ca639-1cc5-4c88-a76a-ceb87fcf18d9" ma:termSetId="7da7098f-2606-43d3-89c2-06db7efc6647" ma:anchorId="00000000-0000-0000-0000-000000000000" ma:open="false" ma:isKeyword="false">
      <xsd:complexType>
        <xsd:sequence>
          <xsd:element ref="pc:Terms" minOccurs="0" maxOccurs="1"/>
        </xsd:sequence>
      </xsd:complexType>
    </xsd:element>
    <xsd:element name="e7eaae68e39949dc90971f5a2aeb3aed" ma:index="14" ma:taxonomy="true" ma:internalName="e7eaae68e39949dc90971f5a2aeb3aed" ma:taxonomyFieldName="Product_x0020_Version" ma:displayName="Product Version" ma:indexed="true" ma:default="" ma:fieldId="{e7eaae68-e399-49dc-9097-1f5a2aeb3aed}" ma:sspId="137ca639-1cc5-4c88-a76a-ceb87fcf18d9" ma:termSetId="ba4cfa89-7532-4ec6-8a31-ac76bf80068b" ma:anchorId="00000000-0000-0000-0000-000000000000" ma:open="false" ma:isKeyword="false">
      <xsd:complexType>
        <xsd:sequence>
          <xsd:element ref="pc:Terms" minOccurs="0" maxOccurs="1"/>
        </xsd:sequence>
      </xsd:complexType>
    </xsd:element>
    <xsd:element name="n333919508f24839a46cc314f1e0696f" ma:index="16" nillable="true" ma:taxonomy="true" ma:internalName="n333919508f24839a46cc314f1e0696f" ma:taxonomyFieldName="Related_x0020_Customers" ma:displayName="Related Customers" ma:default="" ma:fieldId="{73339195-08f2-4839-a46c-c314f1e0696f}" ma:taxonomyMulti="true" ma:sspId="137ca639-1cc5-4c88-a76a-ceb87fcf18d9" ma:termSetId="b45cdb80-5e66-4ed3-b8d4-9637b367d09e" ma:anchorId="00000000-0000-0000-0000-000000000000" ma:open="false" ma:isKeyword="false">
      <xsd:complexType>
        <xsd:sequence>
          <xsd:element ref="pc:Terms" minOccurs="0" maxOccurs="1"/>
        </xsd:sequence>
      </xsd:complexType>
    </xsd:element>
    <xsd:element name="c591349fa47748a692f7c7af48a3ecfc" ma:index="18" nillable="true" ma:taxonomy="true" ma:internalName="c591349fa47748a692f7c7af48a3ecfc" ma:taxonomyFieldName="Related_x0020_Products" ma:displayName="Related Products" ma:default="" ma:fieldId="{c591349f-a477-48a6-92f7-c7af48a3ecfc}" ma:taxonomyMulti="true" ma:sspId="137ca639-1cc5-4c88-a76a-ceb87fcf18d9" ma:termSetId="95a17f10-8d77-4321-9b24-2b066f88c157" ma:anchorId="00000000-0000-0000-0000-000000000000" ma:open="false" ma:isKeyword="false">
      <xsd:complexType>
        <xsd:sequence>
          <xsd:element ref="pc:Terms" minOccurs="0" maxOccurs="1"/>
        </xsd:sequence>
      </xsd:complexType>
    </xsd:element>
    <xsd:element name="o92dc7c9d16f48efbd207ba62e85bafe" ma:index="20" nillable="true" ma:taxonomy="true" ma:internalName="o92dc7c9d16f48efbd207ba62e85bafe" ma:taxonomyFieldName="Related_x0020_Versions" ma:displayName="Related Versions" ma:default="" ma:fieldId="{892dc7c9-d16f-48ef-bd20-7ba62e85bafe}" ma:taxonomyMulti="true" ma:sspId="137ca639-1cc5-4c88-a76a-ceb87fcf18d9" ma:termSetId="ba4cfa89-7532-4ec6-8a31-ac76bf80068b" ma:anchorId="00000000-0000-0000-0000-000000000000" ma:open="false" ma:isKeyword="false">
      <xsd:complexType>
        <xsd:sequence>
          <xsd:element ref="pc:Terms" minOccurs="0" maxOccurs="1"/>
        </xsd:sequence>
      </xsd:complexType>
    </xsd:element>
    <xsd:element name="m0c35597ebfb4bdfb2dd98aba4f106f9" ma:index="27" ma:taxonomy="true" ma:internalName="m0c35597ebfb4bdfb2dd98aba4f106f9" ma:taxonomyFieldName="Document_x0020_Category" ma:displayName="Document Category" ma:default="" ma:fieldId="{60c35597-ebfb-4bdf-b2dd-98aba4f106f9}" ma:sspId="137ca639-1cc5-4c88-a76a-ceb87fcf18d9" ma:termSetId="cae469e9-49a9-4cca-a419-bcfcfdbb527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2e76d3-0f2f-4f7a-978a-98a67b810a4b" elementFormDefault="qualified">
    <xsd:import namespace="http://schemas.microsoft.com/office/2006/documentManagement/types"/>
    <xsd:import namespace="http://schemas.microsoft.com/office/infopath/2007/PartnerControls"/>
    <xsd:element name="Completed" ma:index="22" ma:displayName="Completed" ma:default="No" ma:description="Document Status" ma:format="Dropdown" ma:internalName="Completed">
      <xsd:simpleType>
        <xsd:restriction base="dms:Choice">
          <xsd:enumeration value="Yes"/>
          <xsd:enumeration value="No"/>
        </xsd:restriction>
      </xsd:simpleType>
    </xsd:element>
    <xsd:element name="LegacySharePointFolder" ma:index="23" nillable="true" ma:displayName="LegacySharePointFolder" ma:internalName="LegacySharePointFolder">
      <xsd:simpleType>
        <xsd:restriction base="dms:Text">
          <xsd:maxLength value="255"/>
        </xsd:restrictio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EventHashCode" ma:index="30" nillable="true" ma:displayName="MediaServiceEventHashCode" ma:hidden="true" ma:internalName="MediaServiceEventHashCode" ma:readOnly="true">
      <xsd:simpleType>
        <xsd:restriction base="dms:Text"/>
      </xsd:simpleType>
    </xsd:element>
    <xsd:element name="MediaServiceGenerationTime" ma:index="3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c54223-4ae2-40ce-b000-003000e1a9d5" elementFormDefault="qualified">
    <xsd:import namespace="http://schemas.microsoft.com/office/2006/documentManagement/types"/>
    <xsd:import namespace="http://schemas.microsoft.com/office/infopath/2007/PartnerControls"/>
    <xsd:element name="SharedWithUsers" ma:index="24"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o92dc7c9d16f48efbd207ba62e85bafe xmlns="70d41749-5098-471e-a347-fc0b512d5118">
      <Terms xmlns="http://schemas.microsoft.com/office/infopath/2007/PartnerControls"/>
    </o92dc7c9d16f48efbd207ba62e85bafe>
    <TaxCatchAll xmlns="70d41749-5098-471e-a347-fc0b512d5118">
      <Value>4</Value>
      <Value>3</Value>
      <Value>129</Value>
      <Value>45</Value>
    </TaxCatchAll>
    <e7eaae68e39949dc90971f5a2aeb3aed xmlns="70d41749-5098-471e-a347-fc0b512d5118">
      <Terms xmlns="http://schemas.microsoft.com/office/infopath/2007/PartnerControls">
        <TermInfo xmlns="http://schemas.microsoft.com/office/infopath/2007/PartnerControls">
          <TermName xmlns="http://schemas.microsoft.com/office/infopath/2007/PartnerControls">ALL</TermName>
          <TermId xmlns="http://schemas.microsoft.com/office/infopath/2007/PartnerControls">71d6213e-110a-413b-b5fb-a5163441a7c3</TermId>
        </TermInfo>
      </Terms>
    </e7eaae68e39949dc90971f5a2aeb3aed>
    <IconOverlay xmlns="http://schemas.microsoft.com/sharepoint/v4" xsi:nil="true"/>
    <Completed xmlns="6e2e76d3-0f2f-4f7a-978a-98a67b810a4b">No</Completed>
    <h745d46dadca435daade02c5165d03a0 xmlns="70d41749-5098-471e-a347-fc0b512d5118">
      <Terms xmlns="http://schemas.microsoft.com/office/infopath/2007/PartnerControls">
        <TermInfo xmlns="http://schemas.microsoft.com/office/infopath/2007/PartnerControls">
          <TermName xmlns="http://schemas.microsoft.com/office/infopath/2007/PartnerControls">OASIS</TermName>
          <TermId xmlns="http://schemas.microsoft.com/office/infopath/2007/PartnerControls">162da721-9bb3-423e-b959-8e5de9855f2c</TermId>
        </TermInfo>
      </Terms>
    </h745d46dadca435daade02c5165d03a0>
    <n333919508f24839a46cc314f1e0696f xmlns="70d41749-5098-471e-a347-fc0b512d5118">
      <Terms xmlns="http://schemas.microsoft.com/office/infopath/2007/PartnerControls"/>
    </n333919508f24839a46cc314f1e0696f>
    <LegacySharePointFolder xmlns="6e2e76d3-0f2f-4f7a-978a-98a67b810a4b">new document</LegacySharePointFolder>
    <c591349fa47748a692f7c7af48a3ecfc xmlns="70d41749-5098-471e-a347-fc0b512d5118">
      <Terms xmlns="http://schemas.microsoft.com/office/infopath/2007/PartnerControls"/>
    </c591349fa47748a692f7c7af48a3ecfc>
    <m0c35597ebfb4bdfb2dd98aba4f106f9 xmlns="70d41749-5098-471e-a347-fc0b512d5118">
      <Terms xmlns="http://schemas.microsoft.com/office/infopath/2007/PartnerControls">
        <TermInfo xmlns="http://schemas.microsoft.com/office/infopath/2007/PartnerControls">
          <TermName xmlns="http://schemas.microsoft.com/office/infopath/2007/PartnerControls">Release</TermName>
          <TermId xmlns="http://schemas.microsoft.com/office/infopath/2007/PartnerControls">761d3002-24ad-4aa7-8bd5-5923df7ee0cb</TermId>
        </TermInfo>
      </Terms>
    </m0c35597ebfb4bdfb2dd98aba4f106f9>
    <o5a2010b87334a3da4fd6acd17e6b454 xmlns="70d41749-5098-471e-a347-fc0b512d5118">
      <Terms xmlns="http://schemas.microsoft.com/office/infopath/2007/PartnerControls">
        <TermInfo xmlns="http://schemas.microsoft.com/office/infopath/2007/PartnerControls">
          <TermName xmlns="http://schemas.microsoft.com/office/infopath/2007/PartnerControls">TRANSACTIONAL</TermName>
          <TermId xmlns="http://schemas.microsoft.com/office/infopath/2007/PartnerControls">dd86c4e8-a373-4b07-88cf-d8596e83238c</TermId>
        </TermInfo>
      </Terms>
    </o5a2010b87334a3da4fd6acd17e6b454>
    <SharedWithUsers xmlns="80c54223-4ae2-40ce-b000-003000e1a9d5">
      <UserInfo>
        <DisplayName>Julia Hersey</DisplayName>
        <AccountId>13</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71A6D-9DD1-4488-B7F9-B0423B9B577B}">
  <ds:schemaRefs>
    <ds:schemaRef ds:uri="http://schemas.microsoft.com/sharepoint/v3/contenttype/forms"/>
  </ds:schemaRefs>
</ds:datastoreItem>
</file>

<file path=customXml/itemProps2.xml><?xml version="1.0" encoding="utf-8"?>
<ds:datastoreItem xmlns:ds="http://schemas.openxmlformats.org/officeDocument/2006/customXml" ds:itemID="{A942A17A-BBE8-4129-98E6-1DA429CCAB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d41749-5098-471e-a347-fc0b512d5118"/>
    <ds:schemaRef ds:uri="http://schemas.microsoft.com/sharepoint/v4"/>
    <ds:schemaRef ds:uri="6e2e76d3-0f2f-4f7a-978a-98a67b810a4b"/>
    <ds:schemaRef ds:uri="80c54223-4ae2-40ce-b000-003000e1a9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ADB09E-478A-44A9-925D-B206772F0AE8}">
  <ds:schemaRefs>
    <ds:schemaRef ds:uri="http://purl.org/dc/terms/"/>
    <ds:schemaRef ds:uri="70d41749-5098-471e-a347-fc0b512d5118"/>
    <ds:schemaRef ds:uri="http://schemas.microsoft.com/office/2006/metadata/properties"/>
    <ds:schemaRef ds:uri="6e2e76d3-0f2f-4f7a-978a-98a67b810a4b"/>
    <ds:schemaRef ds:uri="http://schemas.microsoft.com/office/2006/documentManagement/types"/>
    <ds:schemaRef ds:uri="http://www.w3.org/XML/1998/namespace"/>
    <ds:schemaRef ds:uri="http://schemas.openxmlformats.org/package/2006/metadata/core-properties"/>
    <ds:schemaRef ds:uri="http://purl.org/dc/elements/1.1/"/>
    <ds:schemaRef ds:uri="http://schemas.microsoft.com/office/infopath/2007/PartnerControls"/>
    <ds:schemaRef ds:uri="80c54223-4ae2-40ce-b000-003000e1a9d5"/>
    <ds:schemaRef ds:uri="http://schemas.microsoft.com/sharepoint/v4"/>
    <ds:schemaRef ds:uri="http://purl.org/dc/dcmitype/"/>
  </ds:schemaRefs>
</ds:datastoreItem>
</file>

<file path=customXml/itemProps4.xml><?xml version="1.0" encoding="utf-8"?>
<ds:datastoreItem xmlns:ds="http://schemas.openxmlformats.org/officeDocument/2006/customXml" ds:itemID="{13F2576A-74E7-47F1-825F-9FD2A56A6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Delphi_Word_Template.dotm</Template>
  <TotalTime>1</TotalTime>
  <Pages>52</Pages>
  <Words>5122</Words>
  <Characters>29199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OASIS Health Check User Guide</vt:lpstr>
    </vt:vector>
  </TitlesOfParts>
  <Company/>
  <LinksUpToDate>false</LinksUpToDate>
  <CharactersWithSpaces>34253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OASIS Health Check User Guide</dc:title>
  <dc:subject/>
  <dc:creator>Athi Muthukumarasamy</dc:creator>
  <cp:keywords/>
  <dc:description/>
  <cp:lastModifiedBy>Athi Muthukumarasamy</cp:lastModifiedBy>
  <cp:revision>2</cp:revision>
  <dcterms:created xsi:type="dcterms:W3CDTF">2018-10-26T19:46:00Z</dcterms:created>
  <dcterms:modified xsi:type="dcterms:W3CDTF">2018-10-26T19:46:00Z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0x010100D87ED21823019D41A9501881A7396ECF</vt:lpwstr>
  </property>
  <property fmtid="{D5CDD505-2E9C-101B-9397-08002B2CF9AE}" pid="3" name="Product Types">
    <vt:lpwstr>4;#TRANSACTIONAL|dd86c4e8-a373-4b07-88cf-d8596e83238c</vt:lpwstr>
  </property>
  <property fmtid="{D5CDD505-2E9C-101B-9397-08002B2CF9AE}" pid="4" name="Document Category">
    <vt:lpwstr>129;#Release|761d3002-24ad-4aa7-8bd5-5923df7ee0cb</vt:lpwstr>
  </property>
  <property fmtid="{D5CDD505-2E9C-101B-9397-08002B2CF9AE}" pid="5" name="Related Products">
    <vt:lpwstr/>
  </property>
  <property fmtid="{D5CDD505-2E9C-101B-9397-08002B2CF9AE}" pid="6" name="Related Customers">
    <vt:lpwstr/>
  </property>
  <property fmtid="{D5CDD505-2E9C-101B-9397-08002B2CF9AE}" pid="7" name="Product Version">
    <vt:lpwstr>45;#ALL|71d6213e-110a-413b-b5fb-a5163441a7c3</vt:lpwstr>
  </property>
  <property fmtid="{D5CDD505-2E9C-101B-9397-08002B2CF9AE}" pid="8" name="Product Name">
    <vt:lpwstr>3;#OASIS|162da721-9bb3-423e-b959-8e5de9855f2c</vt:lpwstr>
  </property>
  <property fmtid="{D5CDD505-2E9C-101B-9397-08002B2CF9AE}" pid="9" name="Related Versions">
    <vt:lpwstr/>
  </property>
</Properties>
</file>