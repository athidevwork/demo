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71638445"/>
        <w:docPartObj>
          <w:docPartGallery w:val="Cover Pages"/>
          <w:docPartUnique/>
        </w:docPartObj>
      </w:sdtPr>
      <w:sdtEndPr/>
      <w:sdtContent>
        <w:p w14:paraId="2E2F27EE" w14:textId="77777777" w:rsidR="004D4323" w:rsidRDefault="004D43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9F1EF85" wp14:editId="217E7D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5EBF55B" id="Group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21B9C57" w14:textId="77777777" w:rsidR="004D4323" w:rsidRDefault="004D4323">
          <w:pPr>
            <w:rPr>
              <w:rFonts w:ascii="Calibri" w:hAnsi="Calibr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9832CF" wp14:editId="45E1DCE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2019495</wp:posOffset>
                    </wp:positionV>
                    <wp:extent cx="7315200" cy="1838325"/>
                    <wp:effectExtent l="0" t="0" r="0" b="952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FB850C" w14:textId="77777777" w:rsidR="004D4323" w:rsidRDefault="0007193B" w:rsidP="00121B56">
                                <w:pPr>
                                  <w:ind w:right="1280"/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2060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87112266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D4323">
                                      <w:rPr>
                                        <w:caps/>
                                        <w:color w:val="002060"/>
                                        <w:sz w:val="64"/>
                                        <w:szCs w:val="64"/>
                                      </w:rPr>
                                      <w:t xml:space="preserve">OASIS HEALTH </w:t>
                                    </w:r>
                                    <w:r w:rsidR="00625489">
                                      <w:rPr>
                                        <w:caps/>
                                        <w:color w:val="002060"/>
                                        <w:sz w:val="64"/>
                                        <w:szCs w:val="64"/>
                                      </w:rPr>
                                      <w:t>CHECK</w:t>
                                    </w:r>
                                  </w:sdtContent>
                                </w:sdt>
                              </w:p>
                              <w:p w14:paraId="2A2C0DFA" w14:textId="77777777" w:rsidR="004D4323" w:rsidRDefault="004D432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9832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159pt;width:8in;height:144.75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" filled="f" stroked="f" strokeweight=".5pt">
                    <v:textbox inset="126pt,0,54pt,0">
                      <w:txbxContent>
                        <w:p w14:paraId="76FB850C" w14:textId="77777777" w:rsidR="004D4323" w:rsidRDefault="0007193B" w:rsidP="00121B56">
                          <w:pPr>
                            <w:ind w:right="1280"/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002060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87112266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D4323">
                                <w:rPr>
                                  <w:caps/>
                                  <w:color w:val="002060"/>
                                  <w:sz w:val="64"/>
                                  <w:szCs w:val="64"/>
                                </w:rPr>
                                <w:t xml:space="preserve">OASIS HEALTH </w:t>
                              </w:r>
                              <w:r w:rsidR="00625489">
                                <w:rPr>
                                  <w:caps/>
                                  <w:color w:val="002060"/>
                                  <w:sz w:val="64"/>
                                  <w:szCs w:val="64"/>
                                </w:rPr>
                                <w:t>CHECK</w:t>
                              </w:r>
                            </w:sdtContent>
                          </w:sdt>
                        </w:p>
                        <w:p w14:paraId="2A2C0DFA" w14:textId="77777777" w:rsidR="004D4323" w:rsidRDefault="004D432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14:paraId="5849AF5D" w14:textId="77777777" w:rsidR="004D4323" w:rsidRDefault="004D4323" w:rsidP="0063339D">
          <w:pPr>
            <w:pStyle w:val="Title"/>
          </w:pPr>
        </w:p>
        <w:p w14:paraId="1DD962FF" w14:textId="77777777" w:rsidR="004D4323" w:rsidRDefault="004D4323" w:rsidP="0063339D">
          <w:pPr>
            <w:pStyle w:val="Title"/>
          </w:pPr>
        </w:p>
        <w:p w14:paraId="37B78CCE" w14:textId="77777777" w:rsidR="004D4323" w:rsidRDefault="004D4323" w:rsidP="0063339D">
          <w:pPr>
            <w:pStyle w:val="Title"/>
          </w:pPr>
        </w:p>
        <w:p w14:paraId="17A18F35" w14:textId="77777777" w:rsidR="004D4323" w:rsidRDefault="004D4323" w:rsidP="0063339D">
          <w:pPr>
            <w:pStyle w:val="Title"/>
          </w:pPr>
        </w:p>
        <w:p w14:paraId="2BFFABF6" w14:textId="77777777" w:rsidR="004D4323" w:rsidRDefault="004D4323" w:rsidP="0063339D">
          <w:pPr>
            <w:pStyle w:val="Title"/>
          </w:pPr>
        </w:p>
        <w:p w14:paraId="0A74CFB1" w14:textId="77777777" w:rsidR="004D4323" w:rsidRDefault="004D4323" w:rsidP="00C97A6B">
          <w:pPr>
            <w:jc w:val="right"/>
          </w:pPr>
          <w:r>
            <w:rPr>
              <w:noProof/>
            </w:rPr>
            <w:drawing>
              <wp:inline distT="0" distB="0" distL="0" distR="0" wp14:anchorId="04E4827B" wp14:editId="4D6E6620">
                <wp:extent cx="5943600" cy="227076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EL-final-logo.gif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270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506C2D" w14:textId="77777777" w:rsidR="004D4323" w:rsidRDefault="004D432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zCs w:val="22"/>
        </w:rPr>
        <w:id w:val="-1148664238"/>
        <w:docPartObj>
          <w:docPartGallery w:val="Table of Contents"/>
          <w:docPartUnique/>
        </w:docPartObj>
      </w:sdtPr>
      <w:sdtEndPr>
        <w:rPr>
          <w:rFonts w:ascii="HelvLight" w:eastAsia="Times New Roman" w:hAnsi="HelvLight" w:cs="Times New Roman"/>
          <w:b/>
          <w:bCs/>
          <w:noProof/>
          <w:szCs w:val="20"/>
        </w:rPr>
      </w:sdtEndPr>
      <w:sdtContent>
        <w:p w14:paraId="2E52E100" w14:textId="77777777" w:rsidR="0038466C" w:rsidRDefault="004D4323" w:rsidP="004D4323">
          <w:r>
            <w:rPr>
              <w:rFonts w:asciiTheme="minorHAnsi" w:eastAsiaTheme="minorHAnsi" w:hAnsiTheme="minorHAnsi" w:cstheme="minorBidi"/>
              <w:szCs w:val="22"/>
            </w:rPr>
            <w:t>TABLE OF CONTENTS</w:t>
          </w:r>
        </w:p>
        <w:p w14:paraId="33A77140" w14:textId="4650DC7C" w:rsidR="00B860D0" w:rsidRDefault="004D432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r>
            <w:rPr>
              <w:smallCaps w:val="0"/>
            </w:rPr>
            <w:fldChar w:fldCharType="begin"/>
          </w:r>
          <w:r>
            <w:rPr>
              <w:smallCaps w:val="0"/>
            </w:rPr>
            <w:instrText xml:space="preserve"> TOC \o "1-3" \h \z \u </w:instrText>
          </w:r>
          <w:r>
            <w:rPr>
              <w:smallCaps w:val="0"/>
            </w:rPr>
            <w:fldChar w:fldCharType="separate"/>
          </w:r>
          <w:hyperlink w:anchor="_Toc524506800" w:history="1">
            <w:r w:rsidR="00B860D0" w:rsidRPr="004C4868">
              <w:rPr>
                <w:rStyle w:val="Hyperlink"/>
                <w:noProof/>
              </w:rPr>
              <w:t>1.1</w:t>
            </w:r>
            <w:r w:rsidR="00B860D0"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="00B860D0" w:rsidRPr="004C4868">
              <w:rPr>
                <w:rStyle w:val="Hyperlink"/>
                <w:noProof/>
              </w:rPr>
              <w:t>Summary</w:t>
            </w:r>
            <w:r w:rsidR="00B860D0">
              <w:rPr>
                <w:noProof/>
                <w:webHidden/>
              </w:rPr>
              <w:tab/>
            </w:r>
            <w:r w:rsidR="00B860D0">
              <w:rPr>
                <w:noProof/>
                <w:webHidden/>
              </w:rPr>
              <w:fldChar w:fldCharType="begin"/>
            </w:r>
            <w:r w:rsidR="00B860D0">
              <w:rPr>
                <w:noProof/>
                <w:webHidden/>
              </w:rPr>
              <w:instrText xml:space="preserve"> PAGEREF _Toc524506800 \h </w:instrText>
            </w:r>
            <w:r w:rsidR="00B860D0">
              <w:rPr>
                <w:noProof/>
                <w:webHidden/>
              </w:rPr>
            </w:r>
            <w:r w:rsidR="00B860D0">
              <w:rPr>
                <w:noProof/>
                <w:webHidden/>
              </w:rPr>
              <w:fldChar w:fldCharType="separate"/>
            </w:r>
            <w:r w:rsidR="00B860D0">
              <w:rPr>
                <w:noProof/>
                <w:webHidden/>
              </w:rPr>
              <w:t>2</w:t>
            </w:r>
            <w:r w:rsidR="00B860D0">
              <w:rPr>
                <w:noProof/>
                <w:webHidden/>
              </w:rPr>
              <w:fldChar w:fldCharType="end"/>
            </w:r>
          </w:hyperlink>
        </w:p>
        <w:p w14:paraId="39B0746D" w14:textId="02E6D707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01" w:history="1">
            <w:r w:rsidRPr="004C4868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3AB6" w14:textId="05BE79F5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02" w:history="1">
            <w:r w:rsidRPr="004C4868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Command Line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C2C09" w14:textId="4EF6F39F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03" w:history="1">
            <w:r w:rsidRPr="004C4868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3FE5" w14:textId="103ACE7E" w:rsidR="00B860D0" w:rsidRDefault="00B860D0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04" w:history="1">
            <w:r w:rsidRPr="004C4868">
              <w:rPr>
                <w:rStyle w:val="Hyperlink"/>
                <w:noProof/>
              </w:rPr>
              <w:t>1.4.1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9F9E0" w14:textId="6BB5143B" w:rsidR="00B860D0" w:rsidRDefault="00B860D0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05" w:history="1">
            <w:r w:rsidRPr="004C4868">
              <w:rPr>
                <w:rStyle w:val="Hyperlink"/>
                <w:noProof/>
              </w:rPr>
              <w:t>1.4.2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DD5D" w14:textId="7B0D8AA5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06" w:history="1">
            <w:r w:rsidRPr="004C4868">
              <w:rPr>
                <w:rStyle w:val="Hyperlink"/>
                <w:noProof/>
              </w:rPr>
              <w:t>1.5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Uninstallation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03492" w14:textId="03D35C06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07" w:history="1">
            <w:r w:rsidRPr="004C4868">
              <w:rPr>
                <w:rStyle w:val="Hyperlink"/>
                <w:noProof/>
              </w:rPr>
              <w:t>1.6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Run OASIS Health Check – 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7B36" w14:textId="3ECE4847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08" w:history="1">
            <w:r w:rsidRPr="004C4868">
              <w:rPr>
                <w:rStyle w:val="Hyperlink"/>
                <w:noProof/>
              </w:rPr>
              <w:t>1.7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Run OASIS Health Check –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ACF7" w14:textId="7BA78558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09" w:history="1">
            <w:r w:rsidRPr="004C4868">
              <w:rPr>
                <w:rStyle w:val="Hyperlink"/>
                <w:noProof/>
              </w:rPr>
              <w:t>1.8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Display Health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84BB" w14:textId="5760DB85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10" w:history="1">
            <w:r w:rsidRPr="004C4868">
              <w:rPr>
                <w:rStyle w:val="Hyperlink"/>
                <w:noProof/>
              </w:rPr>
              <w:t>1.9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BD4C" w14:textId="2C50E895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11" w:history="1">
            <w:r w:rsidRPr="004C4868">
              <w:rPr>
                <w:rStyle w:val="Hyperlink"/>
                <w:noProof/>
              </w:rPr>
              <w:t>1.10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Health Check Interpretation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CB66" w14:textId="044FF7FF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12" w:history="1">
            <w:r w:rsidRPr="004C4868">
              <w:rPr>
                <w:rStyle w:val="Hyperlink"/>
                <w:noProof/>
              </w:rPr>
              <w:t>1.11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Health check results intrepretation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DEA23" w14:textId="5331BB25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13" w:history="1">
            <w:r w:rsidRPr="004C4868">
              <w:rPr>
                <w:rStyle w:val="Hyperlink"/>
                <w:noProof/>
              </w:rPr>
              <w:t>1.11.1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Parameter configuration missing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C11A4" w14:textId="1472A8CA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14" w:history="1">
            <w:r w:rsidRPr="004C4868">
              <w:rPr>
                <w:rStyle w:val="Hyperlink"/>
                <w:noProof/>
              </w:rPr>
              <w:t>1.11.2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Invalid parameter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7AA6" w14:textId="1552B3EB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15" w:history="1">
            <w:r w:rsidRPr="004C4868">
              <w:rPr>
                <w:rStyle w:val="Hyperlink"/>
                <w:noProof/>
              </w:rPr>
              <w:t>1.11.3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Parameter validation failure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0361" w14:textId="4000AE65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16" w:history="1">
            <w:r w:rsidRPr="004C4868">
              <w:rPr>
                <w:rStyle w:val="Hyperlink"/>
                <w:noProof/>
              </w:rPr>
              <w:t>1.11.4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Incorrect parameter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9683E" w14:textId="13BD3EC4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17" w:history="1">
            <w:r w:rsidRPr="004C4868">
              <w:rPr>
                <w:rStyle w:val="Hyperlink"/>
                <w:noProof/>
              </w:rPr>
              <w:t>1.12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01B8" w14:textId="4C45D358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18" w:history="1">
            <w:r w:rsidRPr="004C4868">
              <w:rPr>
                <w:rStyle w:val="Hyperlink"/>
                <w:noProof/>
              </w:rPr>
              <w:t>1.12.1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Last Run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B899" w14:textId="1F336AD6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19" w:history="1">
            <w:r w:rsidRPr="004C4868">
              <w:rPr>
                <w:rStyle w:val="Hyperlink"/>
                <w:noProof/>
              </w:rPr>
              <w:t>1.12.2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Report of a Particular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ADBB" w14:textId="71C1AC86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20" w:history="1">
            <w:r w:rsidRPr="004C4868">
              <w:rPr>
                <w:rStyle w:val="Hyperlink"/>
                <w:noProof/>
              </w:rPr>
              <w:t>1.12.3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All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CB35" w14:textId="28F5CD7E" w:rsidR="00B860D0" w:rsidRDefault="00B860D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524506821" w:history="1">
            <w:r w:rsidRPr="004C4868">
              <w:rPr>
                <w:rStyle w:val="Hyperlink"/>
                <w:noProof/>
              </w:rPr>
              <w:t>1.13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Examples of checks performed, and remedies made in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75DC" w14:textId="6DB65918" w:rsidR="00B860D0" w:rsidRDefault="00B860D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4506822" w:history="1">
            <w:r w:rsidRPr="004C4868">
              <w:rPr>
                <w:rStyle w:val="Hyperlink"/>
                <w:noProof/>
              </w:rPr>
              <w:t>1.13.1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4C4868">
              <w:rPr>
                <w:rStyle w:val="Hyperlink"/>
                <w:noProof/>
              </w:rPr>
              <w:t>ODEV20181SE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_Toc524506822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D60E" w14:textId="5FAAB9D1" w:rsidR="0038466C" w:rsidRDefault="004D4323">
          <w:r>
            <w:rPr>
              <w:rFonts w:asciiTheme="minorHAnsi" w:hAnsiTheme="minorHAnsi"/>
              <w:smallCaps/>
              <w:sz w:val="20"/>
            </w:rPr>
            <w:fldChar w:fldCharType="end"/>
          </w:r>
        </w:p>
      </w:sdtContent>
    </w:sdt>
    <w:p w14:paraId="5B2C804C" w14:textId="77777777" w:rsidR="004D4323" w:rsidRDefault="004D432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542B9B3" w14:textId="34FD6EBB" w:rsidR="00FC5FE3" w:rsidRDefault="0010190C" w:rsidP="0010190C">
      <w:pPr>
        <w:pStyle w:val="Heading2"/>
      </w:pPr>
      <w:bookmarkStart w:id="0" w:name="_Toc524506800"/>
      <w:r>
        <w:lastRenderedPageBreak/>
        <w:t>S</w:t>
      </w:r>
      <w:r w:rsidR="00E165A0">
        <w:t>ummary</w:t>
      </w:r>
      <w:bookmarkEnd w:id="0"/>
    </w:p>
    <w:p w14:paraId="7BDAFCEA" w14:textId="030D0D3B" w:rsidR="00FC5FE3" w:rsidRDefault="004D4323" w:rsidP="005538A3">
      <w:pPr>
        <w:jc w:val="both"/>
      </w:pPr>
      <w:r>
        <w:t>OASIS</w:t>
      </w:r>
      <w:r w:rsidR="00102B77">
        <w:t xml:space="preserve"> Health Check is a health check tool for OASIS </w:t>
      </w:r>
      <w:r w:rsidR="00CF7828">
        <w:t>environment</w:t>
      </w:r>
      <w:r w:rsidR="00102B77">
        <w:t xml:space="preserve">. Every run of this tool goes through routine checks on configuration to check for validity of the configuration. It creates a report of </w:t>
      </w:r>
      <w:r w:rsidR="00CF7828">
        <w:t>every</w:t>
      </w:r>
      <w:r w:rsidR="00102B77">
        <w:t xml:space="preserve"> run in a table</w:t>
      </w:r>
      <w:r w:rsidR="00CF7828">
        <w:t>, a report of</w:t>
      </w:r>
      <w:r w:rsidR="00102B77">
        <w:t xml:space="preserve"> which can be downl</w:t>
      </w:r>
      <w:r w:rsidR="00F8334E">
        <w:t>oaded as a comma-</w:t>
      </w:r>
      <w:r w:rsidR="00974ABB">
        <w:t>separated file.</w:t>
      </w:r>
    </w:p>
    <w:p w14:paraId="153578C7" w14:textId="77777777" w:rsidR="00766A6D" w:rsidRDefault="00766A6D" w:rsidP="00766A6D">
      <w:r>
        <w:t>OASIS Health Check is available through a web download at this link: &lt;link&gt;</w:t>
      </w:r>
    </w:p>
    <w:p w14:paraId="0C025E8E" w14:textId="43FF4589" w:rsidR="00E165A0" w:rsidRDefault="00E165A0" w:rsidP="00E165A0">
      <w:pPr>
        <w:pStyle w:val="Heading2"/>
      </w:pPr>
      <w:bookmarkStart w:id="1" w:name="_Toc524506801"/>
      <w:r>
        <w:t>Intended Audience</w:t>
      </w:r>
      <w:bookmarkEnd w:id="1"/>
    </w:p>
    <w:p w14:paraId="331B8365" w14:textId="5288C4BD" w:rsidR="00766A6D" w:rsidRPr="00766A6D" w:rsidRDefault="00766A6D" w:rsidP="00766A6D">
      <w:r>
        <w:t xml:space="preserve">This document is intended to help orient DBAs and system administrators to several database and system maintenance-related tasks and the tools at their disposal. </w:t>
      </w:r>
    </w:p>
    <w:p w14:paraId="7A830E01" w14:textId="3856042A" w:rsidR="00ED1BB5" w:rsidRDefault="00796E78" w:rsidP="00ED1BB5">
      <w:pPr>
        <w:pStyle w:val="Heading2"/>
      </w:pPr>
      <w:bookmarkStart w:id="2" w:name="_Toc524506802"/>
      <w:r>
        <w:t>C</w:t>
      </w:r>
      <w:r w:rsidR="00E165A0">
        <w:t>ommand Line Help</w:t>
      </w:r>
      <w:bookmarkEnd w:id="2"/>
    </w:p>
    <w:p w14:paraId="10BD250B" w14:textId="77777777" w:rsidR="0078536A" w:rsidRDefault="00ED1BB5">
      <w:r>
        <w:t xml:space="preserve">To get command line options to run the tool, </w:t>
      </w:r>
      <w:r w:rsidR="00533C57">
        <w:t>enter the following</w:t>
      </w:r>
      <w:r>
        <w:t xml:space="preserve"> command: </w:t>
      </w:r>
    </w:p>
    <w:p w14:paraId="4342C108" w14:textId="77777777" w:rsidR="00ED1BB5" w:rsidRPr="00533C57" w:rsidRDefault="004D4323" w:rsidP="00533C57">
      <w:pPr>
        <w:rPr>
          <w:b/>
        </w:rPr>
      </w:pPr>
      <w:r w:rsidRPr="00533C57">
        <w:rPr>
          <w:b/>
        </w:rPr>
        <w:t>OASIS</w:t>
      </w:r>
      <w:r w:rsidR="00F8334E" w:rsidRPr="00533C57">
        <w:rPr>
          <w:b/>
        </w:rPr>
        <w:t>HealthCheck.py (if P</w:t>
      </w:r>
      <w:r w:rsidR="0078536A" w:rsidRPr="00533C57">
        <w:rPr>
          <w:b/>
        </w:rPr>
        <w:t>ython is installed</w:t>
      </w:r>
      <w:r w:rsidR="00F8334E" w:rsidRPr="00533C57">
        <w:rPr>
          <w:b/>
        </w:rPr>
        <w:t xml:space="preserve"> and available in the W</w:t>
      </w:r>
      <w:r w:rsidR="0078536A" w:rsidRPr="00533C57">
        <w:rPr>
          <w:b/>
        </w:rPr>
        <w:t>indows path)</w:t>
      </w:r>
    </w:p>
    <w:p w14:paraId="72F425EC" w14:textId="4CF8DC3F" w:rsidR="001C0226" w:rsidRPr="00533C57" w:rsidRDefault="005D706A" w:rsidP="00533C57">
      <w:pPr>
        <w:rPr>
          <w:rFonts w:eastAsiaTheme="minorEastAsia"/>
          <w:b/>
        </w:rPr>
      </w:pPr>
      <w:r>
        <w:rPr>
          <w:b/>
        </w:rPr>
        <w:t>p</w:t>
      </w:r>
      <w:r w:rsidR="0078536A" w:rsidRPr="00533C57">
        <w:rPr>
          <w:b/>
        </w:rPr>
        <w:t xml:space="preserve">ython </w:t>
      </w:r>
      <w:r w:rsidR="004D4323" w:rsidRPr="00533C57">
        <w:rPr>
          <w:b/>
        </w:rPr>
        <w:t>OASIS</w:t>
      </w:r>
      <w:r w:rsidR="00F8334E" w:rsidRPr="00533C57">
        <w:rPr>
          <w:b/>
        </w:rPr>
        <w:t>HealthCheck.py (if P</w:t>
      </w:r>
      <w:r w:rsidR="0078536A" w:rsidRPr="00533C57">
        <w:rPr>
          <w:b/>
        </w:rPr>
        <w:t>ython is inst</w:t>
      </w:r>
      <w:r w:rsidR="00F8334E" w:rsidRPr="00533C57">
        <w:rPr>
          <w:b/>
        </w:rPr>
        <w:t>alled but not available in the W</w:t>
      </w:r>
      <w:r w:rsidR="0078536A" w:rsidRPr="00533C57">
        <w:rPr>
          <w:b/>
        </w:rPr>
        <w:t>indows path)</w:t>
      </w:r>
    </w:p>
    <w:p w14:paraId="1B5FBCA8" w14:textId="77777777" w:rsidR="0078536A" w:rsidRDefault="0078536A">
      <w:pPr>
        <w:rPr>
          <w:b/>
        </w:rPr>
      </w:pPr>
      <w:r>
        <w:rPr>
          <w:noProof/>
        </w:rPr>
        <w:drawing>
          <wp:inline distT="0" distB="0" distL="0" distR="0" wp14:anchorId="1F50B15E" wp14:editId="75B13185">
            <wp:extent cx="5943600" cy="2204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3E7D" w14:textId="77777777" w:rsidR="00533C57" w:rsidRDefault="00533C57">
      <w:pPr>
        <w:spacing w:after="160" w:line="259" w:lineRule="auto"/>
      </w:pPr>
      <w:r>
        <w:br w:type="page"/>
      </w:r>
    </w:p>
    <w:p w14:paraId="09CB29DD" w14:textId="77777777" w:rsidR="0078536A" w:rsidRPr="00533C57" w:rsidRDefault="0078536A" w:rsidP="00533C57">
      <w:pPr>
        <w:rPr>
          <w:b/>
        </w:rPr>
      </w:pPr>
      <w:r w:rsidRPr="00533C57">
        <w:rPr>
          <w:b/>
        </w:rPr>
        <w:lastRenderedPageBreak/>
        <w:t xml:space="preserve">Python </w:t>
      </w:r>
      <w:r w:rsidR="004D4323" w:rsidRPr="00533C57">
        <w:rPr>
          <w:b/>
        </w:rPr>
        <w:t>OASIS</w:t>
      </w:r>
      <w:r w:rsidRPr="00533C57">
        <w:rPr>
          <w:b/>
        </w:rPr>
        <w:t>HealthCheck.py -h (detailed help messages)</w:t>
      </w:r>
    </w:p>
    <w:p w14:paraId="5211BEB4" w14:textId="77777777" w:rsidR="0078536A" w:rsidRDefault="0078536A">
      <w:pPr>
        <w:rPr>
          <w:b/>
        </w:rPr>
      </w:pPr>
      <w:r>
        <w:rPr>
          <w:noProof/>
        </w:rPr>
        <w:drawing>
          <wp:inline distT="0" distB="0" distL="0" distR="0" wp14:anchorId="29C5BB5F" wp14:editId="21B1EF53">
            <wp:extent cx="5943600" cy="3836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DACE" w14:textId="1E8E0644" w:rsidR="00102B77" w:rsidRDefault="002D7F54" w:rsidP="004F0A7F">
      <w:pPr>
        <w:pStyle w:val="Heading2"/>
      </w:pPr>
      <w:bookmarkStart w:id="3" w:name="_Toc524506803"/>
      <w:r>
        <w:t>I</w:t>
      </w:r>
      <w:r w:rsidR="00766A6D">
        <w:t>nstallation</w:t>
      </w:r>
      <w:bookmarkEnd w:id="3"/>
    </w:p>
    <w:p w14:paraId="72595F7C" w14:textId="738DA50D" w:rsidR="004634D8" w:rsidRDefault="004634D8" w:rsidP="004634D8">
      <w:pPr>
        <w:pStyle w:val="Heading3"/>
      </w:pPr>
      <w:bookmarkStart w:id="4" w:name="_Toc524506804"/>
      <w:r>
        <w:t>Requirement</w:t>
      </w:r>
      <w:bookmarkEnd w:id="4"/>
    </w:p>
    <w:p w14:paraId="1C01DBAF" w14:textId="225D2E01" w:rsidR="004634D8" w:rsidRPr="004634D8" w:rsidRDefault="004634D8" w:rsidP="004634D8">
      <w:pPr>
        <w:ind w:left="360"/>
      </w:pPr>
      <w:r>
        <w:t>Python is required to run the oasis health check</w:t>
      </w:r>
      <w:r w:rsidR="00F8211C">
        <w:t xml:space="preserve"> script</w:t>
      </w:r>
      <w:r>
        <w:t xml:space="preserve">. </w:t>
      </w:r>
      <w:r w:rsidR="00F8211C">
        <w:t>Oasis health check tool was</w:t>
      </w:r>
      <w:r>
        <w:t xml:space="preserve"> tested and certified with </w:t>
      </w:r>
      <w:r w:rsidRPr="004634D8">
        <w:t>Python 3.6.4</w:t>
      </w:r>
    </w:p>
    <w:p w14:paraId="3DA92437" w14:textId="140D9877" w:rsidR="004634D8" w:rsidRDefault="004634D8" w:rsidP="004634D8">
      <w:pPr>
        <w:pStyle w:val="Heading3"/>
      </w:pPr>
      <w:bookmarkStart w:id="5" w:name="_Toc524506805"/>
      <w:r>
        <w:t>Steps</w:t>
      </w:r>
      <w:bookmarkEnd w:id="5"/>
    </w:p>
    <w:p w14:paraId="2D4FDB64" w14:textId="77777777" w:rsidR="006711F0" w:rsidRDefault="00B85557" w:rsidP="006711F0">
      <w:pPr>
        <w:pStyle w:val="ListParagraph"/>
        <w:numPr>
          <w:ilvl w:val="0"/>
          <w:numId w:val="1"/>
        </w:numPr>
      </w:pPr>
      <w:r>
        <w:t xml:space="preserve">Download the zip file. </w:t>
      </w:r>
    </w:p>
    <w:p w14:paraId="6BA05AE6" w14:textId="77777777" w:rsidR="006711F0" w:rsidRDefault="006711F0" w:rsidP="006711F0">
      <w:pPr>
        <w:pStyle w:val="ListParagraph"/>
        <w:numPr>
          <w:ilvl w:val="0"/>
          <w:numId w:val="1"/>
        </w:numPr>
      </w:pPr>
      <w:r>
        <w:t>Unzip to a local directory</w:t>
      </w:r>
      <w:r w:rsidR="003E3630">
        <w:t xml:space="preserve">. Contents of the directory </w:t>
      </w:r>
      <w:r w:rsidR="00F8334E">
        <w:t>appear as</w:t>
      </w:r>
      <w:r w:rsidR="003E3630">
        <w:t xml:space="preserve"> below:</w:t>
      </w:r>
    </w:p>
    <w:p w14:paraId="01CC2604" w14:textId="77777777" w:rsidR="009D703A" w:rsidRDefault="003E3630" w:rsidP="00F8334E">
      <w:pPr>
        <w:ind w:left="1800"/>
      </w:pPr>
      <w:r>
        <w:rPr>
          <w:noProof/>
        </w:rPr>
        <w:drawing>
          <wp:inline distT="0" distB="0" distL="0" distR="0" wp14:anchorId="42370564" wp14:editId="53D696AF">
            <wp:extent cx="4152900" cy="87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557" cy="8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0FB1" w14:textId="77777777" w:rsidR="00B85557" w:rsidRDefault="004F0A7F" w:rsidP="006711F0">
      <w:pPr>
        <w:pStyle w:val="ListParagraph"/>
        <w:numPr>
          <w:ilvl w:val="0"/>
          <w:numId w:val="1"/>
        </w:numPr>
      </w:pPr>
      <w:r>
        <w:lastRenderedPageBreak/>
        <w:t xml:space="preserve">Open command line window and </w:t>
      </w:r>
      <w:r w:rsidR="00533C57">
        <w:t xml:space="preserve">use the </w:t>
      </w:r>
      <w:r>
        <w:t xml:space="preserve">cd </w:t>
      </w:r>
      <w:r w:rsidR="00533C57">
        <w:t xml:space="preserve">command </w:t>
      </w:r>
      <w:r>
        <w:t>to</w:t>
      </w:r>
      <w:r w:rsidR="00533C57">
        <w:t xml:space="preserve"> connect to</w:t>
      </w:r>
      <w:r>
        <w:t xml:space="preserve"> the </w:t>
      </w:r>
      <w:r w:rsidR="00F8334E">
        <w:t>OASIS</w:t>
      </w:r>
      <w:r>
        <w:t xml:space="preserve"> health check </w:t>
      </w:r>
      <w:r w:rsidR="00D940BA">
        <w:t>installation download</w:t>
      </w:r>
      <w:r>
        <w:t xml:space="preserve"> directory</w:t>
      </w:r>
      <w:r w:rsidR="006711F0">
        <w:t>.</w:t>
      </w:r>
    </w:p>
    <w:p w14:paraId="61F5C188" w14:textId="0AC73C44" w:rsidR="00D940BA" w:rsidRPr="00F8334E" w:rsidRDefault="00F8334E" w:rsidP="00AF79E2">
      <w:pPr>
        <w:pStyle w:val="ListParagraph"/>
        <w:numPr>
          <w:ilvl w:val="0"/>
          <w:numId w:val="1"/>
        </w:numPr>
        <w:rPr>
          <w:rFonts w:eastAsiaTheme="minorHAnsi"/>
        </w:rPr>
      </w:pPr>
      <w:r>
        <w:t>Run this command</w:t>
      </w:r>
      <w:r w:rsidR="004F0A7F">
        <w:t xml:space="preserve">: </w:t>
      </w:r>
      <w:r w:rsidR="00D940BA">
        <w:br/>
      </w:r>
      <w:r w:rsidR="00D940BA" w:rsidRPr="00533C57">
        <w:rPr>
          <w:b/>
        </w:rPr>
        <w:t xml:space="preserve">python </w:t>
      </w:r>
      <w:r w:rsidR="004D4323" w:rsidRPr="00533C57">
        <w:rPr>
          <w:b/>
        </w:rPr>
        <w:t>OASIS</w:t>
      </w:r>
      <w:r w:rsidR="00D940BA" w:rsidRPr="00533C57">
        <w:rPr>
          <w:b/>
        </w:rPr>
        <w:t>HealthCheck.py</w:t>
      </w:r>
      <w:r w:rsidR="00AF79E2" w:rsidRPr="00533C57">
        <w:rPr>
          <w:b/>
        </w:rPr>
        <w:t xml:space="preserve"> </w:t>
      </w:r>
      <w:r w:rsidR="000115A4">
        <w:rPr>
          <w:b/>
        </w:rPr>
        <w:t xml:space="preserve">-c </w:t>
      </w:r>
      <w:r w:rsidR="00AF79E2" w:rsidRPr="00533C57">
        <w:rPr>
          <w:b/>
        </w:rPr>
        <w:t>odev20181/ODEV20181@NY2ORA12CR1D_SE12CR1</w:t>
      </w:r>
      <w:r w:rsidR="00D940BA" w:rsidRPr="00533C57">
        <w:rPr>
          <w:b/>
        </w:rPr>
        <w:t>—</w:t>
      </w:r>
      <w:r w:rsidR="004F0A7F" w:rsidRPr="00533C57">
        <w:rPr>
          <w:b/>
        </w:rPr>
        <w:t>install</w:t>
      </w:r>
      <w:r w:rsidR="00D940BA" w:rsidRPr="00533C57">
        <w:rPr>
          <w:b/>
        </w:rPr>
        <w:t xml:space="preserve"> </w:t>
      </w:r>
      <w:r w:rsidR="00D940BA" w:rsidRPr="00F8334E">
        <w:br/>
        <w:t>or</w:t>
      </w:r>
      <w:r w:rsidR="00D940BA" w:rsidRPr="00F8334E">
        <w:br/>
      </w:r>
      <w:r w:rsidR="004D4323" w:rsidRPr="00533C57">
        <w:rPr>
          <w:b/>
        </w:rPr>
        <w:t>OASIS</w:t>
      </w:r>
      <w:r w:rsidR="00D940BA" w:rsidRPr="00533C57">
        <w:rPr>
          <w:b/>
        </w:rPr>
        <w:t xml:space="preserve">HealthCheck.py </w:t>
      </w:r>
      <w:r w:rsidR="000115A4">
        <w:rPr>
          <w:b/>
        </w:rPr>
        <w:t xml:space="preserve">-c </w:t>
      </w:r>
      <w:r w:rsidR="00AF79E2" w:rsidRPr="00533C57">
        <w:rPr>
          <w:b/>
        </w:rPr>
        <w:t xml:space="preserve">odev20181/ODEV20181@NY2ORA12CR1D_SE12CR1 </w:t>
      </w:r>
      <w:r w:rsidR="00D940BA" w:rsidRPr="00533C57">
        <w:rPr>
          <w:b/>
        </w:rPr>
        <w:t>--install</w:t>
      </w:r>
    </w:p>
    <w:p w14:paraId="2C0E7325" w14:textId="77777777" w:rsidR="004E08B7" w:rsidRPr="00F8334E" w:rsidRDefault="004E08B7" w:rsidP="00F8334E">
      <w:pPr>
        <w:ind w:left="1800"/>
        <w:rPr>
          <w:b/>
        </w:rPr>
      </w:pPr>
    </w:p>
    <w:p w14:paraId="41642C21" w14:textId="77777777" w:rsidR="00533C57" w:rsidRDefault="00AF79E2" w:rsidP="00533C57">
      <w:pPr>
        <w:ind w:left="1800"/>
        <w:jc w:val="center"/>
        <w:rPr>
          <w:b/>
        </w:rPr>
      </w:pPr>
      <w:r>
        <w:rPr>
          <w:noProof/>
        </w:rPr>
        <w:drawing>
          <wp:inline distT="0" distB="0" distL="0" distR="0" wp14:anchorId="6A5F8ABE" wp14:editId="13F6648A">
            <wp:extent cx="4982281" cy="205519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362" cy="20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D816" w14:textId="77777777" w:rsidR="00AF79E2" w:rsidRPr="00533C57" w:rsidRDefault="00AF79E2" w:rsidP="00533C57">
      <w:pPr>
        <w:ind w:left="1800"/>
        <w:jc w:val="center"/>
        <w:rPr>
          <w:b/>
        </w:rPr>
      </w:pPr>
      <w:r>
        <w:rPr>
          <w:noProof/>
        </w:rPr>
        <w:drawing>
          <wp:inline distT="0" distB="0" distL="0" distR="0" wp14:anchorId="22D42AD5" wp14:editId="407C00A0">
            <wp:extent cx="4949933" cy="25622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108" cy="25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A5A0" w14:textId="77777777" w:rsidR="00D83842" w:rsidRPr="00D83842" w:rsidRDefault="00D83842" w:rsidP="00D83842">
      <w:r w:rsidRPr="00D83842">
        <w:t>An install log is created in the root directory.</w:t>
      </w:r>
    </w:p>
    <w:p w14:paraId="3879B89A" w14:textId="77777777" w:rsidR="00533C57" w:rsidRDefault="00533C57">
      <w:pPr>
        <w:spacing w:after="160" w:line="259" w:lineRule="auto"/>
        <w:rPr>
          <w:rFonts w:ascii="Arial" w:hAnsi="Arial"/>
          <w:b/>
          <w:sz w:val="28"/>
        </w:rPr>
      </w:pPr>
      <w:r>
        <w:br w:type="page"/>
      </w:r>
    </w:p>
    <w:p w14:paraId="30ABBEBE" w14:textId="1BB12916" w:rsidR="002D7F54" w:rsidRDefault="002D7F54" w:rsidP="00351C42">
      <w:pPr>
        <w:pStyle w:val="Heading2"/>
      </w:pPr>
      <w:bookmarkStart w:id="6" w:name="_Toc524506806"/>
      <w:r>
        <w:lastRenderedPageBreak/>
        <w:t>U</w:t>
      </w:r>
      <w:r w:rsidR="00766A6D">
        <w:t>ninstall</w:t>
      </w:r>
      <w:r w:rsidR="00A52909">
        <w:t>ation</w:t>
      </w:r>
      <w:bookmarkEnd w:id="6"/>
    </w:p>
    <w:p w14:paraId="47C14DD9" w14:textId="77777777" w:rsidR="008D0EBB" w:rsidRDefault="004F0A7F">
      <w:r>
        <w:t>Run this com</w:t>
      </w:r>
      <w:r w:rsidR="00533C57">
        <w:t>mand in the command line window</w:t>
      </w:r>
      <w:r>
        <w:t xml:space="preserve">: </w:t>
      </w:r>
    </w:p>
    <w:p w14:paraId="5DD45AF7" w14:textId="0EFCAF2A" w:rsidR="001E5BDB" w:rsidRPr="00533C57" w:rsidRDefault="004D4323" w:rsidP="00F8334E">
      <w:pPr>
        <w:rPr>
          <w:b/>
        </w:rPr>
      </w:pPr>
      <w:r w:rsidRPr="00533C57">
        <w:rPr>
          <w:b/>
        </w:rPr>
        <w:t>OASIS</w:t>
      </w:r>
      <w:r w:rsidR="008D0EBB" w:rsidRPr="00533C57">
        <w:rPr>
          <w:b/>
        </w:rPr>
        <w:t>HealthCheck.py</w:t>
      </w:r>
      <w:r w:rsidR="004F0A7F" w:rsidRPr="00533C57">
        <w:rPr>
          <w:b/>
        </w:rPr>
        <w:t xml:space="preserve"> </w:t>
      </w:r>
      <w:r w:rsidR="00066023">
        <w:rPr>
          <w:b/>
        </w:rPr>
        <w:t xml:space="preserve">-c </w:t>
      </w:r>
      <w:r w:rsidR="001E5BDB" w:rsidRPr="00533C57">
        <w:rPr>
          <w:b/>
        </w:rPr>
        <w:t xml:space="preserve">odev20181/ODEV20181@NY2ORA12CR1D_SE12CR </w:t>
      </w:r>
      <w:r w:rsidR="008D0EBB" w:rsidRPr="00533C57">
        <w:rPr>
          <w:b/>
        </w:rPr>
        <w:t>–</w:t>
      </w:r>
      <w:r w:rsidR="004F0A7F" w:rsidRPr="00533C57">
        <w:rPr>
          <w:b/>
        </w:rPr>
        <w:t>uninstall</w:t>
      </w:r>
      <w:r w:rsidR="008D0EBB" w:rsidRPr="00533C57">
        <w:rPr>
          <w:b/>
        </w:rPr>
        <w:t xml:space="preserve"> </w:t>
      </w:r>
    </w:p>
    <w:p w14:paraId="36B2AD77" w14:textId="77777777" w:rsidR="00533C57" w:rsidRDefault="008D0EBB" w:rsidP="00F8334E">
      <w:r w:rsidRPr="00F8334E">
        <w:t xml:space="preserve">or </w:t>
      </w:r>
    </w:p>
    <w:p w14:paraId="7FB5921B" w14:textId="4C2B364A" w:rsidR="002D7F54" w:rsidRPr="00533C57" w:rsidRDefault="008D0EBB" w:rsidP="00F8334E">
      <w:pPr>
        <w:rPr>
          <w:b/>
        </w:rPr>
      </w:pPr>
      <w:r w:rsidRPr="00533C57">
        <w:rPr>
          <w:b/>
        </w:rPr>
        <w:t xml:space="preserve">python </w:t>
      </w:r>
      <w:r w:rsidR="004D4323" w:rsidRPr="00533C57">
        <w:rPr>
          <w:b/>
        </w:rPr>
        <w:t>OASIS</w:t>
      </w:r>
      <w:r w:rsidRPr="00533C57">
        <w:rPr>
          <w:b/>
        </w:rPr>
        <w:t xml:space="preserve">HealthCheck.py </w:t>
      </w:r>
      <w:r w:rsidR="00066023">
        <w:rPr>
          <w:b/>
        </w:rPr>
        <w:t xml:space="preserve">-c </w:t>
      </w:r>
      <w:r w:rsidR="001E5BDB" w:rsidRPr="00533C57">
        <w:rPr>
          <w:b/>
        </w:rPr>
        <w:t xml:space="preserve">odev20181/ODEV20181@NY2ORA12CR1D_SE12CR </w:t>
      </w:r>
      <w:r w:rsidRPr="00533C57">
        <w:rPr>
          <w:b/>
        </w:rPr>
        <w:t>--uninstall</w:t>
      </w:r>
    </w:p>
    <w:p w14:paraId="73B31AE1" w14:textId="77777777" w:rsidR="0096304A" w:rsidRDefault="0096304A"/>
    <w:p w14:paraId="391B1A5B" w14:textId="77777777" w:rsidR="00D93C72" w:rsidRDefault="00D93C72" w:rsidP="00533C57">
      <w:pPr>
        <w:jc w:val="center"/>
      </w:pPr>
      <w:r>
        <w:rPr>
          <w:noProof/>
        </w:rPr>
        <w:drawing>
          <wp:inline distT="0" distB="0" distL="0" distR="0" wp14:anchorId="7030CC65" wp14:editId="1B1E2978">
            <wp:extent cx="6572250" cy="174979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1212" cy="176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EF32" w14:textId="77777777" w:rsidR="00D83842" w:rsidRDefault="00D83842">
      <w:r w:rsidRPr="00D83842">
        <w:t xml:space="preserve">An </w:t>
      </w:r>
      <w:r>
        <w:t>un</w:t>
      </w:r>
      <w:r w:rsidRPr="00D83842">
        <w:t>install log is created in the root directory.</w:t>
      </w:r>
    </w:p>
    <w:p w14:paraId="20BB3EB6" w14:textId="4E8FCF8D" w:rsidR="002D7F54" w:rsidRDefault="002D7F54" w:rsidP="00351C42">
      <w:pPr>
        <w:pStyle w:val="Heading2"/>
      </w:pPr>
      <w:bookmarkStart w:id="7" w:name="_Toc524506807"/>
      <w:r>
        <w:t>R</w:t>
      </w:r>
      <w:r w:rsidR="00766A6D">
        <w:t xml:space="preserve">un OASIS Health Check </w:t>
      </w:r>
      <w:r w:rsidR="000F7DEF">
        <w:t>– command line</w:t>
      </w:r>
      <w:bookmarkEnd w:id="7"/>
    </w:p>
    <w:p w14:paraId="4A619506" w14:textId="5242B52F" w:rsidR="004B0824" w:rsidRDefault="00533C57">
      <w:r>
        <w:t>T</w:t>
      </w:r>
      <w:r w:rsidR="00766A6D">
        <w:t xml:space="preserve">o run </w:t>
      </w:r>
      <w:r>
        <w:t xml:space="preserve">OASIS </w:t>
      </w:r>
      <w:r w:rsidR="00766A6D">
        <w:t>Health C</w:t>
      </w:r>
      <w:r>
        <w:t xml:space="preserve">heck tool after installation is completed, </w:t>
      </w:r>
      <w:r w:rsidR="00351C42">
        <w:t>type in th</w:t>
      </w:r>
      <w:r w:rsidR="00766A6D">
        <w:t>e following</w:t>
      </w:r>
      <w:r w:rsidR="00351C42">
        <w:t xml:space="preserve"> command: </w:t>
      </w:r>
    </w:p>
    <w:p w14:paraId="1C9ED6E8" w14:textId="77777777" w:rsidR="00BF679A" w:rsidRPr="00533C57" w:rsidRDefault="004D4323" w:rsidP="00F8334E">
      <w:pPr>
        <w:rPr>
          <w:b/>
        </w:rPr>
      </w:pPr>
      <w:r w:rsidRPr="00533C57">
        <w:rPr>
          <w:b/>
        </w:rPr>
        <w:t>OASIS</w:t>
      </w:r>
      <w:r w:rsidR="00AF79E2" w:rsidRPr="00533C57">
        <w:rPr>
          <w:b/>
        </w:rPr>
        <w:t xml:space="preserve">HealthCheck.py </w:t>
      </w:r>
      <w:r w:rsidR="004B0824" w:rsidRPr="00533C57">
        <w:rPr>
          <w:b/>
        </w:rPr>
        <w:t xml:space="preserve">-c </w:t>
      </w:r>
      <w:r w:rsidR="00951BB1" w:rsidRPr="00533C57">
        <w:rPr>
          <w:b/>
        </w:rPr>
        <w:t xml:space="preserve">odev20181/ODEV20181@NY2ORA12CR1D_SE12CR1 </w:t>
      </w:r>
    </w:p>
    <w:p w14:paraId="14A73FF3" w14:textId="77777777" w:rsidR="00533C57" w:rsidRDefault="00AF79E2" w:rsidP="00F8334E">
      <w:r w:rsidRPr="00F8334E">
        <w:t xml:space="preserve">or </w:t>
      </w:r>
    </w:p>
    <w:p w14:paraId="6F4D138F" w14:textId="77777777" w:rsidR="00A40B3A" w:rsidRPr="00533C57" w:rsidRDefault="00AF79E2" w:rsidP="00F8334E">
      <w:pPr>
        <w:rPr>
          <w:b/>
        </w:rPr>
      </w:pPr>
      <w:r w:rsidRPr="00533C57">
        <w:rPr>
          <w:b/>
        </w:rPr>
        <w:t xml:space="preserve">python </w:t>
      </w:r>
      <w:r w:rsidR="004D4323" w:rsidRPr="00533C57">
        <w:rPr>
          <w:b/>
        </w:rPr>
        <w:t>OASIS</w:t>
      </w:r>
      <w:r w:rsidRPr="00533C57">
        <w:rPr>
          <w:b/>
        </w:rPr>
        <w:t>HealthCheck.py</w:t>
      </w:r>
      <w:r w:rsidR="00951BB1" w:rsidRPr="00533C57">
        <w:rPr>
          <w:b/>
        </w:rPr>
        <w:t xml:space="preserve"> </w:t>
      </w:r>
      <w:r w:rsidR="004B0824" w:rsidRPr="00533C57">
        <w:rPr>
          <w:b/>
        </w:rPr>
        <w:t xml:space="preserve">-c </w:t>
      </w:r>
      <w:r w:rsidR="00951BB1" w:rsidRPr="00533C57">
        <w:rPr>
          <w:b/>
        </w:rPr>
        <w:t>odev20181/ODEV20181@NY2ORA12CR1D_SE12CR1</w:t>
      </w:r>
    </w:p>
    <w:p w14:paraId="7AF43D52" w14:textId="77777777" w:rsidR="00501621" w:rsidRPr="00F8334E" w:rsidRDefault="00501621" w:rsidP="00F8334E"/>
    <w:p w14:paraId="06E1740B" w14:textId="77777777" w:rsidR="00597B95" w:rsidRDefault="00597B95" w:rsidP="00533C57">
      <w:pPr>
        <w:jc w:val="center"/>
      </w:pPr>
      <w:r>
        <w:rPr>
          <w:noProof/>
        </w:rPr>
        <w:lastRenderedPageBreak/>
        <w:drawing>
          <wp:inline distT="0" distB="0" distL="0" distR="0" wp14:anchorId="6F298DEC" wp14:editId="6A1A7313">
            <wp:extent cx="4874686" cy="103691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7223" cy="10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C09">
        <w:rPr>
          <w:noProof/>
        </w:rPr>
        <w:drawing>
          <wp:inline distT="0" distB="0" distL="0" distR="0" wp14:anchorId="50AB2DF9" wp14:editId="520F7F53">
            <wp:extent cx="4877273" cy="2181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9377" cy="21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8A36" w14:textId="77777777" w:rsidR="00760058" w:rsidRDefault="00760058"/>
    <w:p w14:paraId="781C06A4" w14:textId="7015D001" w:rsidR="00760058" w:rsidRDefault="00533C57">
      <w:r>
        <w:t>A</w:t>
      </w:r>
      <w:r w:rsidR="00760058">
        <w:t xml:space="preserve"> test file in “scrip</w:t>
      </w:r>
      <w:r>
        <w:t>ts/oasis_health_check.tst” can</w:t>
      </w:r>
      <w:r w:rsidR="00760058">
        <w:t xml:space="preserve"> be used to run manually </w:t>
      </w:r>
      <w:r w:rsidR="00933F38">
        <w:t>using</w:t>
      </w:r>
      <w:r w:rsidR="00760058">
        <w:t xml:space="preserve"> </w:t>
      </w:r>
      <w:r>
        <w:t>PL/SQL D</w:t>
      </w:r>
      <w:r w:rsidR="00760058">
        <w:t xml:space="preserve">eveloper. </w:t>
      </w:r>
    </w:p>
    <w:p w14:paraId="6637B74A" w14:textId="2993544B" w:rsidR="00AF136A" w:rsidRDefault="00AF136A" w:rsidP="00533C57">
      <w:pPr>
        <w:jc w:val="center"/>
      </w:pPr>
      <w:r>
        <w:rPr>
          <w:noProof/>
        </w:rPr>
        <w:drawing>
          <wp:inline distT="0" distB="0" distL="0" distR="0" wp14:anchorId="37947323" wp14:editId="5511D357">
            <wp:extent cx="5915025" cy="3152370"/>
            <wp:effectExtent l="0" t="0" r="0" b="0"/>
            <wp:docPr id="3" name="Picture 3" descr="C:\Users\AMUTHU~1\AppData\Local\Temp\SNAGHTML203a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UTHU~1\AppData\Local\Temp\SNAGHTML203ab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74" cy="315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789F" w14:textId="16C12828" w:rsidR="000F7DEF" w:rsidRDefault="000F7DEF" w:rsidP="00533C57">
      <w:pPr>
        <w:jc w:val="center"/>
      </w:pPr>
    </w:p>
    <w:p w14:paraId="0B2E4972" w14:textId="09C455C3" w:rsidR="000F7DEF" w:rsidRDefault="000F7DEF" w:rsidP="00533C57">
      <w:pPr>
        <w:jc w:val="center"/>
      </w:pPr>
    </w:p>
    <w:p w14:paraId="3A747769" w14:textId="3232595B" w:rsidR="000F7DEF" w:rsidRDefault="000F7DEF" w:rsidP="000F7DEF">
      <w:pPr>
        <w:pStyle w:val="Heading2"/>
      </w:pPr>
      <w:bookmarkStart w:id="8" w:name="_Toc524506808"/>
      <w:r>
        <w:lastRenderedPageBreak/>
        <w:t>Run OASIS Health Check –</w:t>
      </w:r>
      <w:r w:rsidR="00475CFF">
        <w:t xml:space="preserve"> </w:t>
      </w:r>
      <w:r>
        <w:t>file</w:t>
      </w:r>
      <w:bookmarkEnd w:id="8"/>
    </w:p>
    <w:p w14:paraId="63597ADB" w14:textId="77777777" w:rsidR="000F7DEF" w:rsidRDefault="000F7DEF" w:rsidP="000F7DEF">
      <w:r>
        <w:t>OASIS Health Check can be run with the environments listed in a file in the following format</w:t>
      </w:r>
    </w:p>
    <w:p w14:paraId="62580597" w14:textId="1CEC87C4" w:rsidR="000F7DEF" w:rsidRDefault="000F7DEF" w:rsidP="000F7DEF">
      <w:pPr>
        <w:rPr>
          <w:b/>
          <w:i/>
        </w:rPr>
      </w:pPr>
      <w:r w:rsidRPr="002B3D4D">
        <w:rPr>
          <w:b/>
          <w:i/>
        </w:rPr>
        <w:t>&lt;Key&gt;             &lt;Connection String in the format user/password@host_sid&gt;</w:t>
      </w:r>
    </w:p>
    <w:p w14:paraId="392122A0" w14:textId="10690FCA" w:rsidR="002C339D" w:rsidRPr="002C339D" w:rsidRDefault="002C339D" w:rsidP="000F7DEF">
      <w:r w:rsidRPr="002C339D">
        <w:t>Refer to “oasishealthcheckenv.txt” in the oasis health check tool directory.</w:t>
      </w:r>
    </w:p>
    <w:p w14:paraId="04D44FC7" w14:textId="012622DF" w:rsidR="00475CFF" w:rsidRDefault="002B3D4D" w:rsidP="000F7DEF">
      <w:r>
        <w:t>After creating the environment file, t</w:t>
      </w:r>
      <w:r w:rsidR="009535C8">
        <w:t>he following command would</w:t>
      </w:r>
      <w:r w:rsidR="00475CFF">
        <w:t xml:space="preserve"> run </w:t>
      </w:r>
      <w:r w:rsidR="009535C8">
        <w:t xml:space="preserve">the </w:t>
      </w:r>
      <w:r w:rsidR="00475CFF">
        <w:t>hea</w:t>
      </w:r>
      <w:r w:rsidR="00F161AF">
        <w:t>lt</w:t>
      </w:r>
      <w:r w:rsidR="00475CFF">
        <w:t xml:space="preserve">h check on </w:t>
      </w:r>
      <w:r>
        <w:t xml:space="preserve">the </w:t>
      </w:r>
      <w:r w:rsidR="009535C8">
        <w:t>environment pointed by the key</w:t>
      </w:r>
      <w:r w:rsidR="00475CFF">
        <w:t xml:space="preserve">, </w:t>
      </w:r>
    </w:p>
    <w:p w14:paraId="5B66F795" w14:textId="03D600F7" w:rsidR="000F7DEF" w:rsidRPr="00475CFF" w:rsidRDefault="000F7DEF" w:rsidP="000F7DEF">
      <w:r w:rsidRPr="00533C57">
        <w:rPr>
          <w:b/>
        </w:rPr>
        <w:t xml:space="preserve">OASISHealthCheck.py </w:t>
      </w:r>
      <w:r w:rsidR="009535C8">
        <w:rPr>
          <w:b/>
        </w:rPr>
        <w:t xml:space="preserve">-f &lt;filename&gt; </w:t>
      </w:r>
      <w:r w:rsidR="00475CFF">
        <w:rPr>
          <w:b/>
        </w:rPr>
        <w:t xml:space="preserve">-k </w:t>
      </w:r>
      <w:r w:rsidR="00973E77">
        <w:rPr>
          <w:b/>
        </w:rPr>
        <w:t>&lt;key&gt;</w:t>
      </w:r>
      <w:r w:rsidRPr="00533C57">
        <w:rPr>
          <w:b/>
        </w:rPr>
        <w:t xml:space="preserve"> </w:t>
      </w:r>
    </w:p>
    <w:p w14:paraId="4C1AC7EC" w14:textId="64992C2F" w:rsidR="000F7DEF" w:rsidRDefault="00F161AF" w:rsidP="00F161AF">
      <w:r>
        <w:t>If no key is provided, health check would run for all the environments specified in the health check environments file</w:t>
      </w:r>
      <w:r w:rsidR="0069406C">
        <w:t xml:space="preserve"> for the command as given below,</w:t>
      </w:r>
    </w:p>
    <w:p w14:paraId="6340E7BB" w14:textId="3A2232E1" w:rsidR="0069406C" w:rsidRDefault="0069406C" w:rsidP="00F161AF">
      <w:r w:rsidRPr="00533C57">
        <w:rPr>
          <w:b/>
        </w:rPr>
        <w:t xml:space="preserve">OASISHealthCheck.py </w:t>
      </w:r>
      <w:r>
        <w:rPr>
          <w:b/>
        </w:rPr>
        <w:t xml:space="preserve">-f </w:t>
      </w:r>
      <w:r w:rsidR="009535C8">
        <w:rPr>
          <w:b/>
        </w:rPr>
        <w:t>&lt;filename&gt;</w:t>
      </w:r>
    </w:p>
    <w:p w14:paraId="027F7983" w14:textId="7960DE92" w:rsidR="004D6525" w:rsidRDefault="000749EE" w:rsidP="004D6525">
      <w:pPr>
        <w:pStyle w:val="Heading2"/>
      </w:pPr>
      <w:bookmarkStart w:id="9" w:name="_Toc524506809"/>
      <w:r>
        <w:t>D</w:t>
      </w:r>
      <w:r w:rsidR="00766A6D">
        <w:t>isplay Health Checks</w:t>
      </w:r>
      <w:bookmarkEnd w:id="9"/>
    </w:p>
    <w:p w14:paraId="6F655215" w14:textId="77777777" w:rsidR="004D6525" w:rsidRDefault="004D6525" w:rsidP="004D6525">
      <w:r>
        <w:t xml:space="preserve">Heath checks that are run for each subsystem can be listed by using the following </w:t>
      </w:r>
      <w:r w:rsidR="00533C57">
        <w:t>PL/SQL</w:t>
      </w:r>
      <w:r>
        <w:t xml:space="preserve"> block</w:t>
      </w:r>
      <w:r w:rsidR="00533C57">
        <w:t>:</w:t>
      </w:r>
    </w:p>
    <w:p w14:paraId="1D0AD204" w14:textId="77777777" w:rsidR="004D6525" w:rsidRDefault="004D6525" w:rsidP="004D65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8080"/>
          <w:sz w:val="20"/>
          <w:highlight w:val="white"/>
        </w:rPr>
        <w:t>begin</w:t>
      </w:r>
    </w:p>
    <w:p w14:paraId="43279A87" w14:textId="77777777" w:rsidR="004D6525" w:rsidRDefault="004D6525" w:rsidP="004D65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highlight w:val="white"/>
        </w:rPr>
      </w:pPr>
      <w:r>
        <w:rPr>
          <w:rFonts w:ascii="Courier New" w:hAnsi="Courier New" w:cs="Courier New"/>
          <w:color w:val="000080"/>
          <w:sz w:val="20"/>
          <w:highlight w:val="white"/>
        </w:rPr>
        <w:t xml:space="preserve">  oasis_health_check_main.display_health_checks(subsystem =&gt; </w:t>
      </w:r>
      <w:r>
        <w:rPr>
          <w:rFonts w:ascii="Courier New" w:hAnsi="Courier New" w:cs="Courier New"/>
          <w:color w:val="0000FF"/>
          <w:sz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highlight w:val="white"/>
        </w:rPr>
        <w:t>);</w:t>
      </w:r>
    </w:p>
    <w:p w14:paraId="615FF3EC" w14:textId="77777777" w:rsidR="004D6525" w:rsidRDefault="004D6525" w:rsidP="004D65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8080"/>
          <w:sz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highlight w:val="white"/>
        </w:rPr>
        <w:t>;</w:t>
      </w:r>
    </w:p>
    <w:p w14:paraId="391D9E7E" w14:textId="77777777" w:rsidR="004D6525" w:rsidRDefault="004D6525" w:rsidP="004D6525">
      <w:pPr>
        <w:rPr>
          <w:rFonts w:ascii="Courier New" w:hAnsi="Courier New" w:cs="Courier New"/>
          <w:color w:val="000080"/>
          <w:sz w:val="20"/>
        </w:rPr>
      </w:pPr>
      <w:r>
        <w:rPr>
          <w:rFonts w:ascii="Courier New" w:hAnsi="Courier New" w:cs="Courier New"/>
          <w:color w:val="000080"/>
          <w:sz w:val="20"/>
          <w:highlight w:val="white"/>
        </w:rPr>
        <w:t>/</w:t>
      </w:r>
    </w:p>
    <w:p w14:paraId="24A6B280" w14:textId="77777777" w:rsidR="004A6ED6" w:rsidRDefault="004A6ED6" w:rsidP="004D6525">
      <w:r>
        <w:t>Or</w:t>
      </w:r>
    </w:p>
    <w:p w14:paraId="4448AAB7" w14:textId="3CA43BA5" w:rsidR="00541ED0" w:rsidRPr="003D0FBD" w:rsidRDefault="004A6ED6" w:rsidP="004D6525">
      <w:pPr>
        <w:rPr>
          <w:rFonts w:ascii="Courier New" w:hAnsi="Courier New" w:cs="Courier New"/>
          <w:sz w:val="20"/>
        </w:rPr>
      </w:pPr>
      <w:r>
        <w:t>Issue the following command</w:t>
      </w:r>
      <w:bookmarkStart w:id="10" w:name="_GoBack"/>
      <w:bookmarkEnd w:id="10"/>
      <w:r w:rsidR="00541ED0" w:rsidRPr="003D0FBD">
        <w:rPr>
          <w:rFonts w:ascii="Courier New" w:hAnsi="Courier New" w:cs="Courier New"/>
          <w:sz w:val="20"/>
        </w:rPr>
        <w:t>:</w:t>
      </w:r>
    </w:p>
    <w:p w14:paraId="32CA02DA" w14:textId="77777777" w:rsidR="00541ED0" w:rsidRPr="00533C57" w:rsidRDefault="004D4323" w:rsidP="00F8334E">
      <w:pPr>
        <w:rPr>
          <w:b/>
        </w:rPr>
      </w:pPr>
      <w:r w:rsidRPr="00533C57">
        <w:rPr>
          <w:b/>
        </w:rPr>
        <w:t>OASIS</w:t>
      </w:r>
      <w:r w:rsidR="00541ED0" w:rsidRPr="00533C57">
        <w:rPr>
          <w:b/>
        </w:rPr>
        <w:t xml:space="preserve">HealthCheck.py -c odev20181/ODEV20181@NY2ORA12CR1D_SE12CR1 </w:t>
      </w:r>
      <w:r w:rsidR="00D737FC" w:rsidRPr="00533C57">
        <w:rPr>
          <w:b/>
        </w:rPr>
        <w:t>–</w:t>
      </w:r>
      <w:r w:rsidR="00541ED0" w:rsidRPr="00533C57">
        <w:rPr>
          <w:b/>
        </w:rPr>
        <w:t>list</w:t>
      </w:r>
    </w:p>
    <w:p w14:paraId="0ADC2CE8" w14:textId="77777777" w:rsidR="00D737FC" w:rsidRPr="00F8334E" w:rsidRDefault="00D737FC" w:rsidP="00F8334E">
      <w:r w:rsidRPr="00F8334E">
        <w:t>Or</w:t>
      </w:r>
    </w:p>
    <w:p w14:paraId="3BB36D3D" w14:textId="77777777" w:rsidR="00D737FC" w:rsidRPr="00533C57" w:rsidRDefault="00D737FC" w:rsidP="00F8334E">
      <w:pPr>
        <w:rPr>
          <w:b/>
        </w:rPr>
      </w:pPr>
      <w:r w:rsidRPr="00533C57">
        <w:rPr>
          <w:b/>
        </w:rPr>
        <w:t xml:space="preserve">python </w:t>
      </w:r>
      <w:r w:rsidR="004D4323" w:rsidRPr="00533C57">
        <w:rPr>
          <w:b/>
        </w:rPr>
        <w:t>OASIS</w:t>
      </w:r>
      <w:r w:rsidRPr="00533C57">
        <w:rPr>
          <w:b/>
        </w:rPr>
        <w:t>HealthCheck.py -c odev20181/ODEV20181@NY2ORA12CR1D_SE12CR1 –list</w:t>
      </w:r>
    </w:p>
    <w:p w14:paraId="6D729666" w14:textId="77777777" w:rsidR="00D737FC" w:rsidRDefault="00D737FC" w:rsidP="004D6525">
      <w:pPr>
        <w:rPr>
          <w:rFonts w:ascii="Courier New" w:hAnsi="Courier New" w:cs="Courier New"/>
          <w:color w:val="000080"/>
          <w:sz w:val="20"/>
        </w:rPr>
      </w:pPr>
    </w:p>
    <w:p w14:paraId="6000ADB4" w14:textId="77777777" w:rsidR="005722C3" w:rsidRDefault="005722C3" w:rsidP="004D6525">
      <w:pPr>
        <w:rPr>
          <w:rFonts w:ascii="Courier New" w:hAnsi="Courier New" w:cs="Courier New"/>
          <w:color w:val="000080"/>
          <w:sz w:val="20"/>
        </w:rPr>
      </w:pPr>
      <w:r>
        <w:rPr>
          <w:noProof/>
        </w:rPr>
        <w:lastRenderedPageBreak/>
        <w:drawing>
          <wp:inline distT="0" distB="0" distL="0" distR="0" wp14:anchorId="27E59157" wp14:editId="2D057D30">
            <wp:extent cx="6657975" cy="2574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6046" cy="257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CE7" w14:textId="77777777" w:rsidR="004D6525" w:rsidRPr="00612731" w:rsidRDefault="005722C3" w:rsidP="00612731">
      <w:pPr>
        <w:rPr>
          <w:rFonts w:ascii="Courier New" w:hAnsi="Courier New" w:cs="Courier New"/>
          <w:color w:val="000080"/>
          <w:sz w:val="20"/>
        </w:rPr>
      </w:pPr>
      <w:r>
        <w:rPr>
          <w:noProof/>
        </w:rPr>
        <w:drawing>
          <wp:inline distT="0" distB="0" distL="0" distR="0" wp14:anchorId="46A07853" wp14:editId="1534D27C">
            <wp:extent cx="6638925" cy="319959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896" cy="32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6CB8" w14:textId="77777777" w:rsidR="00751DBD" w:rsidRDefault="00751DBD" w:rsidP="00751DBD">
      <w:pPr>
        <w:pStyle w:val="Heading2"/>
      </w:pPr>
      <w:bookmarkStart w:id="11" w:name="_Toc524506810"/>
      <w:r>
        <w:t>Validations</w:t>
      </w:r>
      <w:bookmarkEnd w:id="11"/>
      <w:r>
        <w:t xml:space="preserve"> </w:t>
      </w:r>
    </w:p>
    <w:p w14:paraId="1D28AE88" w14:textId="77777777" w:rsidR="00EF753B" w:rsidRDefault="00533C57">
      <w:r>
        <w:t>Currently,</w:t>
      </w:r>
      <w:r w:rsidR="00592D02">
        <w:t xml:space="preserve"> </w:t>
      </w:r>
      <w:r>
        <w:t>OASIS</w:t>
      </w:r>
      <w:r w:rsidR="00592D02">
        <w:t xml:space="preserve"> health check t</w:t>
      </w:r>
      <w:r>
        <w:t>ool checks for two OASIS Documentation System</w:t>
      </w:r>
      <w:r w:rsidR="002F17B8">
        <w:t xml:space="preserve"> parameters, </w:t>
      </w:r>
      <w:r>
        <w:t>three operating system</w:t>
      </w:r>
      <w:r w:rsidR="00592D02">
        <w:t xml:space="preserve"> parameters</w:t>
      </w:r>
      <w:r w:rsidR="002F17B8">
        <w:t xml:space="preserve"> and </w:t>
      </w:r>
      <w:r>
        <w:t>one Policy Management</w:t>
      </w:r>
      <w:r w:rsidR="002F17B8">
        <w:t xml:space="preserve"> parameter</w:t>
      </w:r>
      <w:r w:rsidR="00592D02">
        <w:t xml:space="preserve">. The table </w:t>
      </w:r>
      <w:r>
        <w:t>lists</w:t>
      </w:r>
      <w:r w:rsidR="00592D02">
        <w:t xml:space="preserve"> all the details of the validation. </w:t>
      </w:r>
    </w:p>
    <w:p w14:paraId="3CBC4929" w14:textId="77777777" w:rsidR="00592D02" w:rsidRDefault="00533C57" w:rsidP="007A5B4A">
      <w:pPr>
        <w:pStyle w:val="ListParagraph"/>
        <w:numPr>
          <w:ilvl w:val="0"/>
          <w:numId w:val="6"/>
        </w:numPr>
      </w:pPr>
      <w:r>
        <w:t>Tool reports with three</w:t>
      </w:r>
      <w:r w:rsidR="00731EAA">
        <w:t xml:space="preserve"> status codes</w:t>
      </w:r>
      <w:r>
        <w:t>:</w:t>
      </w:r>
    </w:p>
    <w:p w14:paraId="1E4F74C0" w14:textId="77777777" w:rsidR="00592D02" w:rsidRDefault="00592D02" w:rsidP="007A5B4A">
      <w:pPr>
        <w:pStyle w:val="ListParagraph"/>
        <w:numPr>
          <w:ilvl w:val="1"/>
          <w:numId w:val="6"/>
        </w:numPr>
      </w:pPr>
      <w:r>
        <w:t>OK – Validation was completed and was found to be the expected value.</w:t>
      </w:r>
    </w:p>
    <w:p w14:paraId="693EAED5" w14:textId="77777777" w:rsidR="00592D02" w:rsidRDefault="00592D02" w:rsidP="007A5B4A">
      <w:pPr>
        <w:pStyle w:val="ListParagraph"/>
        <w:numPr>
          <w:ilvl w:val="1"/>
          <w:numId w:val="6"/>
        </w:numPr>
      </w:pPr>
      <w:r>
        <w:lastRenderedPageBreak/>
        <w:t>REVIEW – Validation was completed and found an issue with the configuration. There is a status message field that gives some information on what the problem is for that parameter.</w:t>
      </w:r>
    </w:p>
    <w:p w14:paraId="24C60D5A" w14:textId="77777777" w:rsidR="00592D02" w:rsidRDefault="00592D02" w:rsidP="007A5B4A">
      <w:pPr>
        <w:pStyle w:val="ListParagraph"/>
        <w:numPr>
          <w:ilvl w:val="1"/>
          <w:numId w:val="6"/>
        </w:numPr>
      </w:pPr>
      <w:r>
        <w:t>PENDING – Validation was not done due to an issue with the configuration</w:t>
      </w:r>
      <w:r w:rsidR="00533C57">
        <w:t>.</w:t>
      </w:r>
    </w:p>
    <w:p w14:paraId="5CFB05B8" w14:textId="77777777" w:rsidR="00EF753B" w:rsidRDefault="00533C57" w:rsidP="007A5B4A">
      <w:pPr>
        <w:pStyle w:val="ListParagraph"/>
        <w:numPr>
          <w:ilvl w:val="0"/>
          <w:numId w:val="6"/>
        </w:numPr>
      </w:pPr>
      <w:r>
        <w:t>T</w:t>
      </w:r>
      <w:r w:rsidR="007A0B1C">
        <w:t>hree</w:t>
      </w:r>
      <w:r w:rsidR="00EF753B">
        <w:t xml:space="preserve"> categories of validations as of now. </w:t>
      </w:r>
    </w:p>
    <w:p w14:paraId="25173D63" w14:textId="77777777" w:rsidR="00EF753B" w:rsidRDefault="00EF753B" w:rsidP="007A5B4A">
      <w:pPr>
        <w:pStyle w:val="ListParagraph"/>
        <w:numPr>
          <w:ilvl w:val="1"/>
          <w:numId w:val="6"/>
        </w:numPr>
      </w:pPr>
      <w:r>
        <w:t>ODS</w:t>
      </w:r>
    </w:p>
    <w:p w14:paraId="079AB4C4" w14:textId="77777777" w:rsidR="00EF753B" w:rsidRDefault="00EF753B" w:rsidP="007A5B4A">
      <w:pPr>
        <w:pStyle w:val="ListParagraph"/>
        <w:numPr>
          <w:ilvl w:val="1"/>
          <w:numId w:val="6"/>
        </w:numPr>
      </w:pPr>
      <w:r>
        <w:t>OS</w:t>
      </w:r>
    </w:p>
    <w:p w14:paraId="551586B6" w14:textId="77777777" w:rsidR="007A0B1C" w:rsidRDefault="007A0B1C" w:rsidP="007A5B4A">
      <w:pPr>
        <w:pStyle w:val="ListParagraph"/>
        <w:numPr>
          <w:ilvl w:val="1"/>
          <w:numId w:val="6"/>
        </w:numPr>
      </w:pPr>
      <w:r>
        <w:t>PM</w:t>
      </w:r>
    </w:p>
    <w:p w14:paraId="35DDE735" w14:textId="77777777" w:rsidR="00EF753B" w:rsidRDefault="00EF753B" w:rsidP="007A5B4A">
      <w:pPr>
        <w:pStyle w:val="ListParagraph"/>
        <w:numPr>
          <w:ilvl w:val="0"/>
          <w:numId w:val="6"/>
        </w:numPr>
      </w:pPr>
      <w:r>
        <w:t xml:space="preserve">Validation level </w:t>
      </w:r>
      <w:r w:rsidR="00533C57">
        <w:t>can</w:t>
      </w:r>
      <w:r>
        <w:t xml:space="preserve"> be used later to give priorit</w:t>
      </w:r>
      <w:r w:rsidR="00CB31C7">
        <w:t xml:space="preserve">y to a validation. </w:t>
      </w:r>
      <w:r w:rsidR="00533C57">
        <w:t>Here the</w:t>
      </w:r>
      <w:r w:rsidR="00CB31C7">
        <w:t xml:space="preserve"> validations</w:t>
      </w:r>
      <w:r w:rsidR="00533C57">
        <w:t xml:space="preserve"> are at</w:t>
      </w:r>
      <w:r>
        <w:t xml:space="preserve"> INFO level.</w:t>
      </w:r>
    </w:p>
    <w:p w14:paraId="1CFBB618" w14:textId="77777777" w:rsidR="00592D02" w:rsidRDefault="001A15F8">
      <w:r>
        <w:rPr>
          <w:noProof/>
        </w:rPr>
        <w:drawing>
          <wp:inline distT="0" distB="0" distL="0" distR="0" wp14:anchorId="267B99B8" wp14:editId="6EC4E3EF">
            <wp:extent cx="6181725" cy="131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506" cy="13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D02">
        <w:t xml:space="preserve"> </w:t>
      </w:r>
    </w:p>
    <w:p w14:paraId="7F858863" w14:textId="77777777" w:rsidR="003E6D2B" w:rsidRDefault="003E6D2B"/>
    <w:p w14:paraId="40CE3DB8" w14:textId="77777777" w:rsidR="00B507F0" w:rsidRDefault="00AA4DD7" w:rsidP="001C5041">
      <w:pPr>
        <w:pStyle w:val="Heading2"/>
      </w:pPr>
      <w:bookmarkStart w:id="12" w:name="_Toc524506811"/>
      <w:r>
        <w:t>Health Check Interpretation</w:t>
      </w:r>
      <w:bookmarkEnd w:id="12"/>
    </w:p>
    <w:p w14:paraId="43228A25" w14:textId="77777777" w:rsidR="00B507F0" w:rsidRDefault="00411A6B">
      <w:r>
        <w:rPr>
          <w:noProof/>
        </w:rPr>
        <w:drawing>
          <wp:inline distT="0" distB="0" distL="0" distR="0" wp14:anchorId="12693B97" wp14:editId="6A1FDBC1">
            <wp:extent cx="5943600" cy="892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02A" w14:textId="77777777" w:rsidR="006114F1" w:rsidRDefault="006114F1">
      <w:r>
        <w:t xml:space="preserve">All expected parameter values </w:t>
      </w:r>
      <w:r w:rsidR="00533C57">
        <w:t xml:space="preserve">are displayed </w:t>
      </w:r>
      <w:r>
        <w:t>with a</w:t>
      </w:r>
      <w:r w:rsidR="00533C57">
        <w:t xml:space="preserve"> status of OK wand no status message</w:t>
      </w:r>
      <w:r w:rsidR="00411A6B">
        <w:t>.</w:t>
      </w:r>
    </w:p>
    <w:p w14:paraId="56B3931D" w14:textId="77777777" w:rsidR="00877808" w:rsidRDefault="00877808" w:rsidP="00877808">
      <w:r>
        <w:rPr>
          <w:noProof/>
        </w:rPr>
        <w:drawing>
          <wp:inline distT="0" distB="0" distL="0" distR="0" wp14:anchorId="633E7B64" wp14:editId="6F1083F7">
            <wp:extent cx="5943600" cy="1268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0CB" w14:textId="77777777" w:rsidR="00877808" w:rsidRDefault="00533C57" w:rsidP="00877808">
      <w:r>
        <w:t>The examples show</w:t>
      </w:r>
      <w:r w:rsidR="00877808">
        <w:t xml:space="preserve"> two types of validations.</w:t>
      </w:r>
    </w:p>
    <w:p w14:paraId="52685CBE" w14:textId="77777777" w:rsidR="00877808" w:rsidRDefault="00877808" w:rsidP="00877808">
      <w:pPr>
        <w:pStyle w:val="ListParagraph"/>
        <w:numPr>
          <w:ilvl w:val="0"/>
          <w:numId w:val="8"/>
        </w:numPr>
      </w:pPr>
      <w:r>
        <w:lastRenderedPageBreak/>
        <w:t xml:space="preserve">OS_APP_DATE_TO_DIR and OS_DIRECTORY_SIZE are </w:t>
      </w:r>
      <w:r w:rsidR="00533C57">
        <w:t xml:space="preserve">in the </w:t>
      </w:r>
      <w:r>
        <w:t>OK status with no status message.</w:t>
      </w:r>
    </w:p>
    <w:p w14:paraId="08BACC6E" w14:textId="77777777" w:rsidR="00877808" w:rsidRDefault="00877808" w:rsidP="00877808">
      <w:pPr>
        <w:pStyle w:val="ListParagraph"/>
        <w:numPr>
          <w:ilvl w:val="0"/>
          <w:numId w:val="8"/>
        </w:numPr>
      </w:pPr>
      <w:r>
        <w:t xml:space="preserve">A ‘REVIEW’ status would accompany with a message with an explanation </w:t>
      </w:r>
      <w:r w:rsidR="00533C57">
        <w:t xml:space="preserve">of which </w:t>
      </w:r>
      <w:r>
        <w:t>validation failed.</w:t>
      </w:r>
    </w:p>
    <w:p w14:paraId="01413E8E" w14:textId="77777777" w:rsidR="00877808" w:rsidRDefault="00877808"/>
    <w:p w14:paraId="3F096F9B" w14:textId="77777777" w:rsidR="00625489" w:rsidRDefault="00625489">
      <w:pPr>
        <w:spacing w:after="160" w:line="259" w:lineRule="auto"/>
        <w:rPr>
          <w:rFonts w:ascii="Arial" w:hAnsi="Arial"/>
          <w:b/>
          <w:sz w:val="28"/>
        </w:rPr>
      </w:pPr>
      <w:r>
        <w:br w:type="page"/>
      </w:r>
    </w:p>
    <w:p w14:paraId="680B529E" w14:textId="2E9D32A6" w:rsidR="00CB5F5F" w:rsidRDefault="009526B9" w:rsidP="006114F1">
      <w:pPr>
        <w:pStyle w:val="Heading2"/>
      </w:pPr>
      <w:bookmarkStart w:id="13" w:name="_Toc524506812"/>
      <w:r>
        <w:lastRenderedPageBreak/>
        <w:t>Health check r</w:t>
      </w:r>
      <w:r w:rsidR="00733CFE">
        <w:t>esults</w:t>
      </w:r>
      <w:r>
        <w:t xml:space="preserve"> i</w:t>
      </w:r>
      <w:r w:rsidR="00E17DB3">
        <w:t>ntrepretation</w:t>
      </w:r>
      <w:bookmarkEnd w:id="13"/>
    </w:p>
    <w:p w14:paraId="156D5D61" w14:textId="289ADD8A" w:rsidR="00AA1372" w:rsidRDefault="009526B9" w:rsidP="00AA1372">
      <w:pPr>
        <w:pStyle w:val="Heading3"/>
      </w:pPr>
      <w:bookmarkStart w:id="14" w:name="_Toc524506813"/>
      <w:r>
        <w:t>Parameter configuration m</w:t>
      </w:r>
      <w:r w:rsidR="00AA1372">
        <w:t>issing</w:t>
      </w:r>
      <w:bookmarkEnd w:id="14"/>
    </w:p>
    <w:p w14:paraId="1FA40DE2" w14:textId="77777777" w:rsidR="00AA1372" w:rsidRPr="00AA1372" w:rsidRDefault="00AA1372" w:rsidP="00AA1372"/>
    <w:p w14:paraId="73B5610E" w14:textId="77777777" w:rsidR="00CB5F5F" w:rsidRDefault="00CB5F5F">
      <w:r>
        <w:rPr>
          <w:noProof/>
        </w:rPr>
        <w:drawing>
          <wp:inline distT="0" distB="0" distL="0" distR="0" wp14:anchorId="67A3965C" wp14:editId="09CC3C8A">
            <wp:extent cx="5943600" cy="1268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3AA5" w14:textId="77777777" w:rsidR="00834C1D" w:rsidRDefault="00566F5E">
      <w:r>
        <w:t xml:space="preserve">ODS_INSTALLED and ODS_VERSION parameters are not set. </w:t>
      </w:r>
      <w:r w:rsidR="00CB5F5F">
        <w:t xml:space="preserve">Status is set to </w:t>
      </w:r>
      <w:r w:rsidR="00877808">
        <w:t>‘</w:t>
      </w:r>
      <w:r w:rsidR="00CB5F5F">
        <w:t>Validation_Pending</w:t>
      </w:r>
      <w:r w:rsidR="00877808">
        <w:t>’</w:t>
      </w:r>
      <w:r w:rsidR="00CB5F5F">
        <w:t xml:space="preserve"> since validation was not comple</w:t>
      </w:r>
      <w:r w:rsidR="00877808">
        <w:t>ted for the missing parameters.</w:t>
      </w:r>
    </w:p>
    <w:p w14:paraId="4A2B766D" w14:textId="77F11694" w:rsidR="00834C1D" w:rsidRDefault="009526B9" w:rsidP="0083083F">
      <w:pPr>
        <w:pStyle w:val="Heading3"/>
      </w:pPr>
      <w:bookmarkStart w:id="15" w:name="_Toc524506814"/>
      <w:r>
        <w:t>Invalid parameter v</w:t>
      </w:r>
      <w:r w:rsidR="00834C1D">
        <w:t>alue</w:t>
      </w:r>
      <w:bookmarkEnd w:id="15"/>
    </w:p>
    <w:p w14:paraId="006B0D11" w14:textId="77777777" w:rsidR="00834C1D" w:rsidRDefault="00834C1D">
      <w:r>
        <w:rPr>
          <w:noProof/>
        </w:rPr>
        <w:drawing>
          <wp:inline distT="0" distB="0" distL="0" distR="0" wp14:anchorId="7B3B29EF" wp14:editId="27C4B1AF">
            <wp:extent cx="5943600" cy="1268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F402" w14:textId="77777777" w:rsidR="00834C1D" w:rsidRDefault="00834C1D" w:rsidP="00566F5E">
      <w:pPr>
        <w:pStyle w:val="ListParagraph"/>
        <w:numPr>
          <w:ilvl w:val="0"/>
          <w:numId w:val="7"/>
        </w:numPr>
      </w:pPr>
      <w:r>
        <w:t xml:space="preserve">ODS version </w:t>
      </w:r>
      <w:r w:rsidR="00566F5E">
        <w:t>should</w:t>
      </w:r>
      <w:r>
        <w:t xml:space="preserve"> be a float number </w:t>
      </w:r>
    </w:p>
    <w:p w14:paraId="41FDB85C" w14:textId="77777777" w:rsidR="00834C1D" w:rsidRDefault="00834C1D" w:rsidP="00566F5E">
      <w:pPr>
        <w:pStyle w:val="ListParagraph"/>
        <w:numPr>
          <w:ilvl w:val="0"/>
          <w:numId w:val="7"/>
        </w:numPr>
      </w:pPr>
      <w:r>
        <w:t>ODS_INSTALLED is expected to be Y</w:t>
      </w:r>
    </w:p>
    <w:p w14:paraId="3D967947" w14:textId="46B0DAE2" w:rsidR="000A152C" w:rsidRDefault="009526B9" w:rsidP="0083083F">
      <w:pPr>
        <w:pStyle w:val="Heading3"/>
      </w:pPr>
      <w:bookmarkStart w:id="16" w:name="_Toc524506815"/>
      <w:r>
        <w:t>Parameter v</w:t>
      </w:r>
      <w:r w:rsidR="000A152C">
        <w:t xml:space="preserve">alidation </w:t>
      </w:r>
      <w:r>
        <w:t>f</w:t>
      </w:r>
      <w:r w:rsidR="0083083F">
        <w:t>ailure</w:t>
      </w:r>
      <w:bookmarkEnd w:id="16"/>
    </w:p>
    <w:p w14:paraId="50B75E7A" w14:textId="77777777" w:rsidR="000A152C" w:rsidRDefault="000A152C">
      <w:r>
        <w:rPr>
          <w:noProof/>
        </w:rPr>
        <w:drawing>
          <wp:inline distT="0" distB="0" distL="0" distR="0" wp14:anchorId="3FE143CA" wp14:editId="3FF28595">
            <wp:extent cx="5943600" cy="1268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4550" w14:textId="77777777" w:rsidR="000A152C" w:rsidRDefault="000A152C">
      <w:r>
        <w:t xml:space="preserve">If OS_FORM is set to ‘Y’, jobs </w:t>
      </w:r>
      <w:r w:rsidR="00625489">
        <w:t>must be present to handle EOD</w:t>
      </w:r>
      <w:r>
        <w:t xml:space="preserve"> for a form that is configured to be End Of Day.</w:t>
      </w:r>
      <w:r w:rsidR="00625489">
        <w:t xml:space="preserve"> Since it did not find that job</w:t>
      </w:r>
      <w:r w:rsidR="009410EE">
        <w:t xml:space="preserve">, this is </w:t>
      </w:r>
      <w:r w:rsidR="00625489">
        <w:t xml:space="preserve">set to </w:t>
      </w:r>
      <w:r w:rsidR="009410EE">
        <w:t>REVIEW.</w:t>
      </w:r>
    </w:p>
    <w:p w14:paraId="765FE37A" w14:textId="561BC9F3" w:rsidR="00061FEC" w:rsidRDefault="00C25CFC" w:rsidP="0083083F">
      <w:pPr>
        <w:pStyle w:val="Heading3"/>
      </w:pPr>
      <w:bookmarkStart w:id="17" w:name="_Toc524506816"/>
      <w:r>
        <w:lastRenderedPageBreak/>
        <w:t>Incorrect parameter</w:t>
      </w:r>
      <w:r w:rsidR="009526B9">
        <w:t xml:space="preserve"> v</w:t>
      </w:r>
      <w:r w:rsidR="00061FEC">
        <w:t>alue</w:t>
      </w:r>
      <w:bookmarkEnd w:id="17"/>
    </w:p>
    <w:p w14:paraId="57A6C238" w14:textId="77777777" w:rsidR="00061FEC" w:rsidRDefault="00061FEC">
      <w:r>
        <w:rPr>
          <w:noProof/>
        </w:rPr>
        <w:drawing>
          <wp:inline distT="0" distB="0" distL="0" distR="0" wp14:anchorId="55FB7FDE" wp14:editId="2C654037">
            <wp:extent cx="5943600" cy="940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C4C6" w14:textId="77777777" w:rsidR="00061FEC" w:rsidRDefault="00A81918" w:rsidP="007A3D68">
      <w:pPr>
        <w:pStyle w:val="ListParagraph"/>
        <w:numPr>
          <w:ilvl w:val="0"/>
          <w:numId w:val="4"/>
        </w:numPr>
      </w:pPr>
      <w:r>
        <w:t>ODS_Version sh</w:t>
      </w:r>
      <w:r w:rsidR="00625489">
        <w:t xml:space="preserve">ould equal </w:t>
      </w:r>
      <w:r>
        <w:t>2.1</w:t>
      </w:r>
    </w:p>
    <w:p w14:paraId="480A9F05" w14:textId="77777777" w:rsidR="00A81918" w:rsidRDefault="00A81918" w:rsidP="007A3D68">
      <w:pPr>
        <w:pStyle w:val="ListParagraph"/>
        <w:numPr>
          <w:ilvl w:val="0"/>
          <w:numId w:val="4"/>
        </w:numPr>
      </w:pPr>
      <w:r>
        <w:t>ODS_INSTALLED is expected to be set to ‘Y’</w:t>
      </w:r>
    </w:p>
    <w:p w14:paraId="5A835A68" w14:textId="77777777" w:rsidR="007A3D68" w:rsidRDefault="00744EDF">
      <w:r>
        <w:rPr>
          <w:noProof/>
        </w:rPr>
        <w:drawing>
          <wp:inline distT="0" distB="0" distL="0" distR="0" wp14:anchorId="435D4C48" wp14:editId="6D4438E0">
            <wp:extent cx="5943600" cy="1268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2E94" w14:textId="77777777" w:rsidR="00744EDF" w:rsidRDefault="00744EDF" w:rsidP="00744EDF">
      <w:pPr>
        <w:pStyle w:val="ListParagraph"/>
        <w:numPr>
          <w:ilvl w:val="0"/>
          <w:numId w:val="3"/>
        </w:numPr>
      </w:pPr>
      <w:r>
        <w:t>OS_APP_DATE_TO_DIR is expected to be set as ‘YYYYMM’</w:t>
      </w:r>
    </w:p>
    <w:p w14:paraId="5F77EC0F" w14:textId="77777777" w:rsidR="00744EDF" w:rsidRDefault="00744EDF" w:rsidP="00744EDF">
      <w:pPr>
        <w:pStyle w:val="ListParagraph"/>
        <w:numPr>
          <w:ilvl w:val="0"/>
          <w:numId w:val="3"/>
        </w:numPr>
      </w:pPr>
      <w:r>
        <w:t>OS_DIRECTORY_SIZE is expected to be set to 1000</w:t>
      </w:r>
    </w:p>
    <w:p w14:paraId="16A7E4E0" w14:textId="77777777" w:rsidR="00744EDF" w:rsidRDefault="00744EDF" w:rsidP="00744EDF">
      <w:pPr>
        <w:pStyle w:val="ListParagraph"/>
        <w:numPr>
          <w:ilvl w:val="0"/>
          <w:numId w:val="3"/>
        </w:numPr>
      </w:pPr>
      <w:r>
        <w:t>OS_SORT_FORM is expected to be set to Y</w:t>
      </w:r>
    </w:p>
    <w:p w14:paraId="42042EA8" w14:textId="77777777" w:rsidR="00744EDF" w:rsidRDefault="00744EDF" w:rsidP="00744EDF">
      <w:pPr>
        <w:pStyle w:val="ListParagraph"/>
        <w:numPr>
          <w:ilvl w:val="0"/>
          <w:numId w:val="3"/>
        </w:numPr>
      </w:pPr>
      <w:r>
        <w:t>ODS_VERSION is expected to be 2.1</w:t>
      </w:r>
    </w:p>
    <w:p w14:paraId="357EAF3C" w14:textId="77777777" w:rsidR="00744EDF" w:rsidRDefault="00744EDF"/>
    <w:p w14:paraId="58156038" w14:textId="53276147" w:rsidR="000C6B2D" w:rsidRDefault="000C6B2D" w:rsidP="002C3F5B">
      <w:pPr>
        <w:pStyle w:val="Heading2"/>
      </w:pPr>
      <w:bookmarkStart w:id="18" w:name="_Toc524506817"/>
      <w:r>
        <w:t>R</w:t>
      </w:r>
      <w:r w:rsidR="00766A6D">
        <w:t>eport</w:t>
      </w:r>
      <w:bookmarkEnd w:id="18"/>
    </w:p>
    <w:p w14:paraId="471932DD" w14:textId="22BBE651" w:rsidR="000C6B2D" w:rsidRDefault="006B1F97" w:rsidP="00315591">
      <w:pPr>
        <w:pStyle w:val="Heading3"/>
      </w:pPr>
      <w:bookmarkStart w:id="19" w:name="_Toc524506818"/>
      <w:r>
        <w:t xml:space="preserve">Last </w:t>
      </w:r>
      <w:r w:rsidR="00766A6D">
        <w:t xml:space="preserve">Run </w:t>
      </w:r>
      <w:r>
        <w:t>Report</w:t>
      </w:r>
      <w:bookmarkEnd w:id="19"/>
    </w:p>
    <w:p w14:paraId="4B362AE2" w14:textId="351214AB" w:rsidR="00F43B9E" w:rsidRDefault="00315591" w:rsidP="00F43B9E">
      <w:pPr>
        <w:rPr>
          <w:b/>
        </w:rPr>
      </w:pPr>
      <w:r>
        <w:t>To g</w:t>
      </w:r>
      <w:r w:rsidR="00625489">
        <w:t>et a last run report in a comma-</w:t>
      </w:r>
      <w:r>
        <w:t>separ</w:t>
      </w:r>
      <w:r w:rsidR="00625489">
        <w:t xml:space="preserve">ated file, type in the </w:t>
      </w:r>
      <w:r w:rsidR="00766A6D">
        <w:t xml:space="preserve">following </w:t>
      </w:r>
      <w:r w:rsidR="00625489">
        <w:t>command:</w:t>
      </w:r>
      <w:r>
        <w:t xml:space="preserve"> </w:t>
      </w:r>
      <w:r w:rsidR="00F43B9E" w:rsidRPr="00533C57">
        <w:rPr>
          <w:b/>
        </w:rPr>
        <w:t>python OASISHealthCheck.py -c odev20181/ODEV</w:t>
      </w:r>
      <w:r w:rsidR="00F43B9E">
        <w:rPr>
          <w:b/>
        </w:rPr>
        <w:t>20181@NY2ORA12CR1D_SE12CR1 –lastreport</w:t>
      </w:r>
    </w:p>
    <w:p w14:paraId="11AFB127" w14:textId="32461ADC" w:rsidR="00F43B9E" w:rsidRDefault="00F43B9E" w:rsidP="00F43B9E">
      <w:pPr>
        <w:rPr>
          <w:b/>
        </w:rPr>
      </w:pPr>
      <w:r>
        <w:rPr>
          <w:b/>
        </w:rPr>
        <w:t>Or</w:t>
      </w:r>
    </w:p>
    <w:p w14:paraId="228C8270" w14:textId="2704607D" w:rsidR="00F43B9E" w:rsidRPr="00533C57" w:rsidRDefault="00F43B9E" w:rsidP="00F43B9E">
      <w:pPr>
        <w:rPr>
          <w:b/>
        </w:rPr>
      </w:pPr>
      <w:r>
        <w:rPr>
          <w:b/>
        </w:rPr>
        <w:t xml:space="preserve">python </w:t>
      </w:r>
      <w:r w:rsidRPr="00533C57">
        <w:rPr>
          <w:b/>
        </w:rPr>
        <w:t>OASISHealthCheck.py -c odev20181/ODEV</w:t>
      </w:r>
      <w:r>
        <w:rPr>
          <w:b/>
        </w:rPr>
        <w:t>20181@NY2ORA12CR1D_SE12CR1 –lastreport</w:t>
      </w:r>
    </w:p>
    <w:p w14:paraId="07D11C9A" w14:textId="50579684" w:rsidR="000C6B2D" w:rsidRDefault="000C6B2D"/>
    <w:p w14:paraId="0808CF86" w14:textId="39611B8A" w:rsidR="00DD6981" w:rsidRDefault="00DD6981">
      <w:r>
        <w:rPr>
          <w:noProof/>
        </w:rPr>
        <w:lastRenderedPageBreak/>
        <w:drawing>
          <wp:inline distT="0" distB="0" distL="0" distR="0" wp14:anchorId="23CF663A" wp14:editId="75A727DB">
            <wp:extent cx="5943600" cy="1619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4849" w14:textId="6219B12F" w:rsidR="008E7441" w:rsidRDefault="00F66424">
      <w:r>
        <w:rPr>
          <w:noProof/>
        </w:rPr>
        <w:drawing>
          <wp:inline distT="0" distB="0" distL="0" distR="0" wp14:anchorId="0EAF4ADE" wp14:editId="5BEF1A6D">
            <wp:extent cx="5943600" cy="3430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027A" w14:textId="77777777" w:rsidR="00834C1D" w:rsidRDefault="00625489">
      <w:r>
        <w:t>Example of a report</w:t>
      </w:r>
      <w:r w:rsidR="00315591">
        <w:t>:</w:t>
      </w:r>
    </w:p>
    <w:p w14:paraId="31C30DEA" w14:textId="77777777" w:rsidR="000B52BC" w:rsidRDefault="00D66C37">
      <w:r>
        <w:rPr>
          <w:noProof/>
        </w:rPr>
        <w:drawing>
          <wp:inline distT="0" distB="0" distL="0" distR="0" wp14:anchorId="445FD043" wp14:editId="2AC58497">
            <wp:extent cx="5943600" cy="1038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8CC5" w14:textId="77777777" w:rsidR="002C3F5B" w:rsidRDefault="00625489" w:rsidP="002C3F5B">
      <w:pPr>
        <w:pStyle w:val="Heading3"/>
      </w:pPr>
      <w:bookmarkStart w:id="20" w:name="_Toc524506819"/>
      <w:r>
        <w:t>Report of a P</w:t>
      </w:r>
      <w:r w:rsidR="002C3F5B">
        <w:t xml:space="preserve">articular </w:t>
      </w:r>
      <w:r>
        <w:t>T</w:t>
      </w:r>
      <w:r w:rsidR="002413B3">
        <w:t>imestamp</w:t>
      </w:r>
      <w:bookmarkEnd w:id="20"/>
    </w:p>
    <w:p w14:paraId="3D6A6B58" w14:textId="6D66A2AD" w:rsidR="00917171" w:rsidRDefault="002C3F5B" w:rsidP="00917171">
      <w:pPr>
        <w:rPr>
          <w:b/>
        </w:rPr>
      </w:pPr>
      <w:r>
        <w:t xml:space="preserve">To get a report for a </w:t>
      </w:r>
      <w:r w:rsidR="00876B57">
        <w:t>timestamp</w:t>
      </w:r>
      <w:r w:rsidR="00625489">
        <w:t xml:space="preserve"> in a comma-</w:t>
      </w:r>
      <w:r>
        <w:t xml:space="preserve">separated file, type in the </w:t>
      </w:r>
      <w:r w:rsidR="00625489">
        <w:t xml:space="preserve">following </w:t>
      </w:r>
      <w:r>
        <w:t xml:space="preserve">command: </w:t>
      </w:r>
      <w:r w:rsidR="004107DF">
        <w:rPr>
          <w:rStyle w:val="SubtitleChar"/>
          <w:b/>
          <w:color w:val="002060"/>
        </w:rPr>
        <w:t xml:space="preserve"> </w:t>
      </w:r>
      <w:r w:rsidR="00917171" w:rsidRPr="00533C57">
        <w:rPr>
          <w:b/>
        </w:rPr>
        <w:t>OASISHealthCheck.py -c odev20181/ODEV</w:t>
      </w:r>
      <w:r w:rsidR="00917171">
        <w:rPr>
          <w:b/>
        </w:rPr>
        <w:t xml:space="preserve">20181@NY2ORA12CR1D_SE12CR1 </w:t>
      </w:r>
      <w:r w:rsidR="00445DED">
        <w:rPr>
          <w:b/>
        </w:rPr>
        <w:t xml:space="preserve">-r datereport.csv </w:t>
      </w:r>
      <w:r w:rsidR="00917171">
        <w:rPr>
          <w:b/>
        </w:rPr>
        <w:t xml:space="preserve">–datereport </w:t>
      </w:r>
      <w:r w:rsidR="00917171" w:rsidRPr="00625489">
        <w:rPr>
          <w:b/>
        </w:rPr>
        <w:t>“04/26/2018 14:39:28”</w:t>
      </w:r>
    </w:p>
    <w:p w14:paraId="36A4E97C" w14:textId="77777777" w:rsidR="00917171" w:rsidRDefault="00917171" w:rsidP="00917171">
      <w:pPr>
        <w:rPr>
          <w:b/>
        </w:rPr>
      </w:pPr>
      <w:r>
        <w:rPr>
          <w:b/>
        </w:rPr>
        <w:lastRenderedPageBreak/>
        <w:t>Or</w:t>
      </w:r>
    </w:p>
    <w:p w14:paraId="5A9A3556" w14:textId="75EE52E6" w:rsidR="002C3F5B" w:rsidRPr="00917171" w:rsidRDefault="00917171" w:rsidP="00917171">
      <w:pPr>
        <w:rPr>
          <w:b/>
        </w:rPr>
      </w:pPr>
      <w:r>
        <w:rPr>
          <w:b/>
        </w:rPr>
        <w:t xml:space="preserve">python </w:t>
      </w:r>
      <w:r w:rsidRPr="00533C57">
        <w:rPr>
          <w:b/>
        </w:rPr>
        <w:t>OASISHealthCheck.py -c odev20181/ODEV</w:t>
      </w:r>
      <w:r>
        <w:rPr>
          <w:b/>
        </w:rPr>
        <w:t xml:space="preserve">20181@NY2ORA12CR1D_SE12CR1 </w:t>
      </w:r>
      <w:r w:rsidR="00445DED">
        <w:rPr>
          <w:b/>
        </w:rPr>
        <w:t xml:space="preserve">-r datereport.csv </w:t>
      </w:r>
      <w:r>
        <w:rPr>
          <w:b/>
        </w:rPr>
        <w:t xml:space="preserve">–datereport </w:t>
      </w:r>
      <w:r w:rsidR="002C3F5B" w:rsidRPr="00625489">
        <w:rPr>
          <w:b/>
        </w:rPr>
        <w:t>“04/26/2018 14:39:28”</w:t>
      </w:r>
    </w:p>
    <w:p w14:paraId="68FD00ED" w14:textId="77777777" w:rsidR="002C3F5B" w:rsidRDefault="002C3F5B" w:rsidP="002C3F5B">
      <w:pPr>
        <w:pStyle w:val="Heading3"/>
      </w:pPr>
      <w:bookmarkStart w:id="21" w:name="_Toc524506820"/>
      <w:r>
        <w:t>All Reports</w:t>
      </w:r>
      <w:bookmarkEnd w:id="21"/>
    </w:p>
    <w:p w14:paraId="18E037CD" w14:textId="04CD2C68" w:rsidR="009170B1" w:rsidRDefault="00E4240E" w:rsidP="009170B1">
      <w:pPr>
        <w:rPr>
          <w:b/>
        </w:rPr>
      </w:pPr>
      <w:r>
        <w:t xml:space="preserve">To get </w:t>
      </w:r>
      <w:r w:rsidR="002C3F5B">
        <w:t xml:space="preserve">all </w:t>
      </w:r>
      <w:r w:rsidR="00566BB3">
        <w:t xml:space="preserve">health check </w:t>
      </w:r>
      <w:r w:rsidR="00625489">
        <w:t>reports in a comma-</w:t>
      </w:r>
      <w:r w:rsidR="002C3F5B">
        <w:t>sepa</w:t>
      </w:r>
      <w:r w:rsidR="00CB4063">
        <w:t xml:space="preserve">rated file, type in the </w:t>
      </w:r>
      <w:r w:rsidR="00625489">
        <w:t xml:space="preserve">following </w:t>
      </w:r>
      <w:r w:rsidR="00CB4063">
        <w:t>command</w:t>
      </w:r>
      <w:r w:rsidR="002C3F5B">
        <w:t xml:space="preserve">: </w:t>
      </w:r>
      <w:r w:rsidR="002C3F5B">
        <w:br/>
      </w:r>
      <w:r w:rsidR="009170B1" w:rsidRPr="00533C57">
        <w:rPr>
          <w:b/>
        </w:rPr>
        <w:t>OASISHealthCheck.py -c odev20181/ODEV</w:t>
      </w:r>
      <w:r w:rsidR="009170B1">
        <w:rPr>
          <w:b/>
        </w:rPr>
        <w:t>20181@NY2ORA12CR1D_SE12CR1</w:t>
      </w:r>
      <w:r w:rsidR="00445DED">
        <w:rPr>
          <w:b/>
        </w:rPr>
        <w:t xml:space="preserve"> -r allreport.csv</w:t>
      </w:r>
      <w:r w:rsidR="009170B1">
        <w:rPr>
          <w:b/>
        </w:rPr>
        <w:t xml:space="preserve"> –allreport</w:t>
      </w:r>
    </w:p>
    <w:p w14:paraId="6CC97BDA" w14:textId="77777777" w:rsidR="009170B1" w:rsidRDefault="009170B1" w:rsidP="009170B1">
      <w:pPr>
        <w:rPr>
          <w:b/>
        </w:rPr>
      </w:pPr>
      <w:r>
        <w:rPr>
          <w:b/>
        </w:rPr>
        <w:t>Or</w:t>
      </w:r>
    </w:p>
    <w:p w14:paraId="08A145DF" w14:textId="6AECEF61" w:rsidR="009170B1" w:rsidRPr="00533C57" w:rsidRDefault="009170B1" w:rsidP="009170B1">
      <w:pPr>
        <w:rPr>
          <w:b/>
        </w:rPr>
      </w:pPr>
      <w:r>
        <w:rPr>
          <w:b/>
        </w:rPr>
        <w:t xml:space="preserve">python </w:t>
      </w:r>
      <w:r w:rsidRPr="00533C57">
        <w:rPr>
          <w:b/>
        </w:rPr>
        <w:t>OASISHealthCheck.py -c odev20181/ODEV</w:t>
      </w:r>
      <w:r>
        <w:rPr>
          <w:b/>
        </w:rPr>
        <w:t xml:space="preserve">20181@NY2ORA12CR1D_SE12CR1 </w:t>
      </w:r>
      <w:r w:rsidR="00445DED">
        <w:rPr>
          <w:b/>
        </w:rPr>
        <w:t xml:space="preserve">-r allreport.csv </w:t>
      </w:r>
      <w:r>
        <w:rPr>
          <w:b/>
        </w:rPr>
        <w:t>–allreport</w:t>
      </w:r>
    </w:p>
    <w:p w14:paraId="4D197863" w14:textId="324B96AD" w:rsidR="002C3F5B" w:rsidRPr="002C3F5B" w:rsidRDefault="002C3F5B" w:rsidP="002C3F5B">
      <w:pPr>
        <w:rPr>
          <w:rStyle w:val="SubtitleChar"/>
          <w:rFonts w:eastAsiaTheme="minorHAnsi"/>
        </w:rPr>
      </w:pPr>
    </w:p>
    <w:p w14:paraId="639D40E1" w14:textId="28411F75" w:rsidR="00FA1424" w:rsidRDefault="00B5439D" w:rsidP="00FA1424">
      <w:pPr>
        <w:pStyle w:val="Heading2"/>
      </w:pPr>
      <w:bookmarkStart w:id="22" w:name="_Toc524506821"/>
      <w:r>
        <w:t xml:space="preserve">Examples of checks </w:t>
      </w:r>
      <w:r w:rsidR="004F19C9">
        <w:t xml:space="preserve">performed, and remedies made in </w:t>
      </w:r>
      <w:r>
        <w:t>environments</w:t>
      </w:r>
      <w:bookmarkEnd w:id="22"/>
    </w:p>
    <w:p w14:paraId="22CED254" w14:textId="42EBC285" w:rsidR="00FA1424" w:rsidRDefault="004F19C9" w:rsidP="00FA1424">
      <w:pPr>
        <w:pStyle w:val="Heading3"/>
      </w:pPr>
      <w:bookmarkStart w:id="23" w:name="_Toc524506822"/>
      <w:r>
        <w:t>ODEV20181SE</w:t>
      </w:r>
      <w:bookmarkEnd w:id="23"/>
    </w:p>
    <w:p w14:paraId="6285D4B2" w14:textId="6357D6D7" w:rsidR="004F19C9" w:rsidRDefault="004F19C9" w:rsidP="004F19C9">
      <w:pPr>
        <w:pStyle w:val="ListParagraph"/>
        <w:numPr>
          <w:ilvl w:val="0"/>
          <w:numId w:val="33"/>
        </w:numPr>
      </w:pPr>
      <w:r>
        <w:t>Run health check</w:t>
      </w:r>
    </w:p>
    <w:p w14:paraId="2F91D383" w14:textId="20094415" w:rsidR="004F19C9" w:rsidRPr="00C61421" w:rsidRDefault="004F19C9" w:rsidP="004F19C9">
      <w:pPr>
        <w:pStyle w:val="ListParagraph"/>
        <w:numPr>
          <w:ilvl w:val="0"/>
          <w:numId w:val="33"/>
        </w:numPr>
      </w:pPr>
      <w:r>
        <w:t>Illustrate an error problem scenario</w:t>
      </w:r>
    </w:p>
    <w:p w14:paraId="6B80ABBA" w14:textId="4C21ED89" w:rsidR="004F19C9" w:rsidRDefault="004F19C9" w:rsidP="004F19C9">
      <w:pPr>
        <w:pStyle w:val="ListParagraph"/>
        <w:numPr>
          <w:ilvl w:val="0"/>
          <w:numId w:val="33"/>
        </w:numPr>
      </w:pPr>
      <w:r>
        <w:t>Fix an error</w:t>
      </w:r>
    </w:p>
    <w:p w14:paraId="4CA28612" w14:textId="3BD9F256" w:rsidR="004F19C9" w:rsidRDefault="004F19C9" w:rsidP="004F19C9">
      <w:pPr>
        <w:pStyle w:val="ListParagraph"/>
        <w:numPr>
          <w:ilvl w:val="0"/>
          <w:numId w:val="33"/>
        </w:numPr>
      </w:pPr>
      <w:r>
        <w:t>Run health check</w:t>
      </w:r>
    </w:p>
    <w:p w14:paraId="3332AD3A" w14:textId="7307B890" w:rsidR="004F19C9" w:rsidRPr="00C61421" w:rsidRDefault="004F19C9" w:rsidP="004F19C9">
      <w:pPr>
        <w:pStyle w:val="ListParagraph"/>
        <w:numPr>
          <w:ilvl w:val="0"/>
          <w:numId w:val="33"/>
        </w:numPr>
      </w:pPr>
      <w:r>
        <w:t>Illustrate the error as resolved</w:t>
      </w:r>
    </w:p>
    <w:p w14:paraId="652C4435" w14:textId="77777777" w:rsidR="00D66C37" w:rsidRDefault="00D66C37"/>
    <w:p w14:paraId="6E4181B7" w14:textId="77777777" w:rsidR="00182536" w:rsidRDefault="00182536"/>
    <w:p w14:paraId="621A28DD" w14:textId="77777777" w:rsidR="00D66C37" w:rsidRDefault="00D66C37"/>
    <w:sectPr w:rsidR="00D66C37" w:rsidSect="004D4323">
      <w:foot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CC6C22" w14:textId="77777777" w:rsidR="0007193B" w:rsidRDefault="0007193B" w:rsidP="00625489">
      <w:pPr>
        <w:spacing w:after="0" w:line="240" w:lineRule="auto"/>
      </w:pPr>
      <w:r>
        <w:separator/>
      </w:r>
    </w:p>
  </w:endnote>
  <w:endnote w:type="continuationSeparator" w:id="0">
    <w:p w14:paraId="1AB2FDAB" w14:textId="77777777" w:rsidR="0007193B" w:rsidRDefault="0007193B" w:rsidP="00625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Light">
    <w:altName w:val="Arial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54B66" w14:textId="77777777" w:rsidR="00625489" w:rsidRDefault="0007193B">
    <w:pPr>
      <w:pStyle w:val="Footer"/>
    </w:pPr>
    <w:sdt>
      <w:sdtPr>
        <w:alias w:val="Title"/>
        <w:tag w:val=""/>
        <w:id w:val="-1706950844"/>
        <w:placeholder>
          <w:docPart w:val="E68F028556E7495FA9AB2DD929D5768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25489">
          <w:t>OASIS HEALTH CHECK</w:t>
        </w:r>
      </w:sdtContent>
    </w:sdt>
    <w:r w:rsidR="00625489">
      <w:ptab w:relativeTo="margin" w:alignment="center" w:leader="none"/>
    </w:r>
    <w:r w:rsidR="00625489">
      <w:t xml:space="preserve">Page </w:t>
    </w:r>
    <w:r w:rsidR="00625489">
      <w:rPr>
        <w:b/>
        <w:bCs/>
      </w:rPr>
      <w:fldChar w:fldCharType="begin"/>
    </w:r>
    <w:r w:rsidR="00625489">
      <w:rPr>
        <w:b/>
        <w:bCs/>
      </w:rPr>
      <w:instrText xml:space="preserve"> PAGE  \* Arabic  \* MERGEFORMAT </w:instrText>
    </w:r>
    <w:r w:rsidR="00625489">
      <w:rPr>
        <w:b/>
        <w:bCs/>
      </w:rPr>
      <w:fldChar w:fldCharType="separate"/>
    </w:r>
    <w:r w:rsidR="00625489">
      <w:rPr>
        <w:b/>
        <w:bCs/>
        <w:noProof/>
      </w:rPr>
      <w:t>1</w:t>
    </w:r>
    <w:r w:rsidR="00625489">
      <w:rPr>
        <w:b/>
        <w:bCs/>
      </w:rPr>
      <w:fldChar w:fldCharType="end"/>
    </w:r>
    <w:r w:rsidR="00625489">
      <w:t xml:space="preserve"> of </w:t>
    </w:r>
    <w:r w:rsidR="00625489">
      <w:rPr>
        <w:b/>
        <w:bCs/>
      </w:rPr>
      <w:fldChar w:fldCharType="begin"/>
    </w:r>
    <w:r w:rsidR="00625489">
      <w:rPr>
        <w:b/>
        <w:bCs/>
      </w:rPr>
      <w:instrText xml:space="preserve"> NUMPAGES  \* Arabic  \* MERGEFORMAT </w:instrText>
    </w:r>
    <w:r w:rsidR="00625489">
      <w:rPr>
        <w:b/>
        <w:bCs/>
      </w:rPr>
      <w:fldChar w:fldCharType="separate"/>
    </w:r>
    <w:r w:rsidR="00625489">
      <w:rPr>
        <w:b/>
        <w:bCs/>
        <w:noProof/>
      </w:rPr>
      <w:t>2</w:t>
    </w:r>
    <w:r w:rsidR="00625489">
      <w:rPr>
        <w:b/>
        <w:bCs/>
      </w:rPr>
      <w:fldChar w:fldCharType="end"/>
    </w:r>
    <w:r w:rsidR="00625489">
      <w:ptab w:relativeTo="margin" w:alignment="right" w:leader="none"/>
    </w:r>
    <w:r w:rsidR="00625489">
      <w:t>8/27/2018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D26A2" w14:textId="77777777" w:rsidR="0007193B" w:rsidRDefault="0007193B" w:rsidP="00625489">
      <w:pPr>
        <w:spacing w:after="0" w:line="240" w:lineRule="auto"/>
      </w:pPr>
      <w:r>
        <w:separator/>
      </w:r>
    </w:p>
  </w:footnote>
  <w:footnote w:type="continuationSeparator" w:id="0">
    <w:p w14:paraId="52D6CBCA" w14:textId="77777777" w:rsidR="0007193B" w:rsidRDefault="0007193B" w:rsidP="00625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F725E0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94889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F70957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FE6A89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BAE9E6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4468E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02870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9E64D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1DE6D3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5B2969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A4028"/>
    <w:multiLevelType w:val="multilevel"/>
    <w:tmpl w:val="C6BA8086"/>
    <w:lvl w:ilvl="0">
      <w:start w:val="1"/>
      <w:numFmt w:val="decimal"/>
      <w:pStyle w:val="StyleHeading112ptLeft0Firstline0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0AB44D9E"/>
    <w:multiLevelType w:val="multilevel"/>
    <w:tmpl w:val="E132016C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B6607FC"/>
    <w:multiLevelType w:val="multilevel"/>
    <w:tmpl w:val="DF766B8A"/>
    <w:lvl w:ilvl="0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F6069C"/>
    <w:multiLevelType w:val="hybridMultilevel"/>
    <w:tmpl w:val="82488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B746EA"/>
    <w:multiLevelType w:val="singleLevel"/>
    <w:tmpl w:val="34867020"/>
    <w:lvl w:ilvl="0">
      <w:start w:val="1"/>
      <w:numFmt w:val="bullet"/>
      <w:pStyle w:val="substep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5" w15:restartNumberingAfterBreak="0">
    <w:nsid w:val="1D8D73CC"/>
    <w:multiLevelType w:val="hybridMultilevel"/>
    <w:tmpl w:val="65F25868"/>
    <w:lvl w:ilvl="0" w:tplc="1D74543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13A6292"/>
    <w:multiLevelType w:val="hybridMultilevel"/>
    <w:tmpl w:val="A0F459E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4440D1F"/>
    <w:multiLevelType w:val="hybridMultilevel"/>
    <w:tmpl w:val="82488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F16A57"/>
    <w:multiLevelType w:val="hybridMultilevel"/>
    <w:tmpl w:val="A670B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DC73CA"/>
    <w:multiLevelType w:val="hybridMultilevel"/>
    <w:tmpl w:val="C5D89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77317C"/>
    <w:multiLevelType w:val="hybridMultilevel"/>
    <w:tmpl w:val="0B5E88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92AC6F02">
      <w:start w:val="1"/>
      <w:numFmt w:val="lowerLetter"/>
      <w:pStyle w:val="ListParagraph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BE777DD"/>
    <w:multiLevelType w:val="multilevel"/>
    <w:tmpl w:val="78DE591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33E06189"/>
    <w:multiLevelType w:val="multilevel"/>
    <w:tmpl w:val="95B6E534"/>
    <w:lvl w:ilvl="0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16"/>
      </w:rPr>
    </w:lvl>
    <w:lvl w:ilvl="1">
      <w:start w:val="1"/>
      <w:numFmt w:val="bullet"/>
      <w:pStyle w:val="BulletInd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41A12AA"/>
    <w:multiLevelType w:val="hybridMultilevel"/>
    <w:tmpl w:val="93B64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E2C73"/>
    <w:multiLevelType w:val="hybridMultilevel"/>
    <w:tmpl w:val="C76040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D63CFA"/>
    <w:multiLevelType w:val="hybridMultilevel"/>
    <w:tmpl w:val="82488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312BF8"/>
    <w:multiLevelType w:val="hybridMultilevel"/>
    <w:tmpl w:val="1D604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16978"/>
    <w:multiLevelType w:val="hybridMultilevel"/>
    <w:tmpl w:val="C1A0C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F1742"/>
    <w:multiLevelType w:val="hybridMultilevel"/>
    <w:tmpl w:val="C3226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7799C"/>
    <w:multiLevelType w:val="hybridMultilevel"/>
    <w:tmpl w:val="70E6A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FD4574"/>
    <w:multiLevelType w:val="singleLevel"/>
    <w:tmpl w:val="80665922"/>
    <w:lvl w:ilvl="0">
      <w:start w:val="1"/>
      <w:numFmt w:val="bullet"/>
      <w:pStyle w:val="bulletinden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1" w15:restartNumberingAfterBreak="0">
    <w:nsid w:val="767A6682"/>
    <w:multiLevelType w:val="multilevel"/>
    <w:tmpl w:val="8E641F1C"/>
    <w:lvl w:ilvl="0">
      <w:start w:val="1"/>
      <w:numFmt w:val="lowerLetter"/>
      <w:pStyle w:val="NumListSub1"/>
      <w:lvlText w:val="%1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D463836"/>
    <w:multiLevelType w:val="hybridMultilevel"/>
    <w:tmpl w:val="59384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23"/>
  </w:num>
  <w:num w:numId="4">
    <w:abstractNumId w:val="32"/>
  </w:num>
  <w:num w:numId="5">
    <w:abstractNumId w:val="28"/>
  </w:num>
  <w:num w:numId="6">
    <w:abstractNumId w:val="29"/>
  </w:num>
  <w:num w:numId="7">
    <w:abstractNumId w:val="19"/>
  </w:num>
  <w:num w:numId="8">
    <w:abstractNumId w:val="26"/>
  </w:num>
  <w:num w:numId="9">
    <w:abstractNumId w:val="15"/>
  </w:num>
  <w:num w:numId="10">
    <w:abstractNumId w:val="21"/>
  </w:num>
  <w:num w:numId="11">
    <w:abstractNumId w:val="6"/>
  </w:num>
  <w:num w:numId="12">
    <w:abstractNumId w:val="9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2"/>
  </w:num>
  <w:num w:numId="22">
    <w:abstractNumId w:val="12"/>
  </w:num>
  <w:num w:numId="23">
    <w:abstractNumId w:val="31"/>
  </w:num>
  <w:num w:numId="24">
    <w:abstractNumId w:val="30"/>
  </w:num>
  <w:num w:numId="25">
    <w:abstractNumId w:val="14"/>
  </w:num>
  <w:num w:numId="26">
    <w:abstractNumId w:val="16"/>
  </w:num>
  <w:num w:numId="27">
    <w:abstractNumId w:val="11"/>
  </w:num>
  <w:num w:numId="28">
    <w:abstractNumId w:val="10"/>
  </w:num>
  <w:num w:numId="29">
    <w:abstractNumId w:val="13"/>
  </w:num>
  <w:num w:numId="30">
    <w:abstractNumId w:val="25"/>
  </w:num>
  <w:num w:numId="31">
    <w:abstractNumId w:val="17"/>
  </w:num>
  <w:num w:numId="32">
    <w:abstractNumId w:val="20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D31"/>
    <w:rsid w:val="000115A4"/>
    <w:rsid w:val="00015B2E"/>
    <w:rsid w:val="00061FEC"/>
    <w:rsid w:val="00066023"/>
    <w:rsid w:val="0007193B"/>
    <w:rsid w:val="000749EE"/>
    <w:rsid w:val="000A152C"/>
    <w:rsid w:val="000A6723"/>
    <w:rsid w:val="000B52BC"/>
    <w:rsid w:val="000C6B2D"/>
    <w:rsid w:val="000F7DEF"/>
    <w:rsid w:val="00100A51"/>
    <w:rsid w:val="00100D31"/>
    <w:rsid w:val="0010190C"/>
    <w:rsid w:val="00102B77"/>
    <w:rsid w:val="0012108F"/>
    <w:rsid w:val="00167D1F"/>
    <w:rsid w:val="00170EA0"/>
    <w:rsid w:val="00172965"/>
    <w:rsid w:val="00182536"/>
    <w:rsid w:val="001A15F8"/>
    <w:rsid w:val="001C0226"/>
    <w:rsid w:val="001C5041"/>
    <w:rsid w:val="001E5BDB"/>
    <w:rsid w:val="002413B3"/>
    <w:rsid w:val="002B3D4D"/>
    <w:rsid w:val="002C339D"/>
    <w:rsid w:val="002C3F5B"/>
    <w:rsid w:val="002D7A3E"/>
    <w:rsid w:val="002D7F54"/>
    <w:rsid w:val="002F17B8"/>
    <w:rsid w:val="00315591"/>
    <w:rsid w:val="00351C42"/>
    <w:rsid w:val="0038466C"/>
    <w:rsid w:val="003D0FBD"/>
    <w:rsid w:val="003E3630"/>
    <w:rsid w:val="003E6D2B"/>
    <w:rsid w:val="004107DF"/>
    <w:rsid w:val="00411A6B"/>
    <w:rsid w:val="00445DED"/>
    <w:rsid w:val="004634D8"/>
    <w:rsid w:val="00475CFF"/>
    <w:rsid w:val="00491CFC"/>
    <w:rsid w:val="004A6ED6"/>
    <w:rsid w:val="004B0824"/>
    <w:rsid w:val="004D4323"/>
    <w:rsid w:val="004D633E"/>
    <w:rsid w:val="004D6525"/>
    <w:rsid w:val="004E08B7"/>
    <w:rsid w:val="004F0A7F"/>
    <w:rsid w:val="004F19C9"/>
    <w:rsid w:val="00501621"/>
    <w:rsid w:val="00533C57"/>
    <w:rsid w:val="00541ED0"/>
    <w:rsid w:val="005538A3"/>
    <w:rsid w:val="00566BB3"/>
    <w:rsid w:val="00566F5E"/>
    <w:rsid w:val="005722C3"/>
    <w:rsid w:val="00592D02"/>
    <w:rsid w:val="00597B95"/>
    <w:rsid w:val="005C3AB6"/>
    <w:rsid w:val="005D706A"/>
    <w:rsid w:val="005F2EFC"/>
    <w:rsid w:val="006114F1"/>
    <w:rsid w:val="00612731"/>
    <w:rsid w:val="00625489"/>
    <w:rsid w:val="006711F0"/>
    <w:rsid w:val="0068651C"/>
    <w:rsid w:val="0069406C"/>
    <w:rsid w:val="006B1F97"/>
    <w:rsid w:val="007262A1"/>
    <w:rsid w:val="00731EAA"/>
    <w:rsid w:val="00733CFE"/>
    <w:rsid w:val="00744EDF"/>
    <w:rsid w:val="00746834"/>
    <w:rsid w:val="00751DBD"/>
    <w:rsid w:val="00760058"/>
    <w:rsid w:val="00766A6D"/>
    <w:rsid w:val="007718D3"/>
    <w:rsid w:val="0078536A"/>
    <w:rsid w:val="00796E78"/>
    <w:rsid w:val="007A0B1C"/>
    <w:rsid w:val="007A3D68"/>
    <w:rsid w:val="007A41E9"/>
    <w:rsid w:val="007A5B4A"/>
    <w:rsid w:val="007D0124"/>
    <w:rsid w:val="007E3EC1"/>
    <w:rsid w:val="008043D3"/>
    <w:rsid w:val="0083083F"/>
    <w:rsid w:val="00834C1D"/>
    <w:rsid w:val="00876B57"/>
    <w:rsid w:val="00877808"/>
    <w:rsid w:val="008D0EBB"/>
    <w:rsid w:val="008D57E4"/>
    <w:rsid w:val="008D7D0C"/>
    <w:rsid w:val="008E7441"/>
    <w:rsid w:val="008E7CBD"/>
    <w:rsid w:val="009170B1"/>
    <w:rsid w:val="00917171"/>
    <w:rsid w:val="00933F38"/>
    <w:rsid w:val="009410EE"/>
    <w:rsid w:val="00951BB1"/>
    <w:rsid w:val="009526B9"/>
    <w:rsid w:val="009535C8"/>
    <w:rsid w:val="00954652"/>
    <w:rsid w:val="0096304A"/>
    <w:rsid w:val="00973E77"/>
    <w:rsid w:val="00974ABB"/>
    <w:rsid w:val="009D0FEB"/>
    <w:rsid w:val="009D703A"/>
    <w:rsid w:val="009F1159"/>
    <w:rsid w:val="00A05931"/>
    <w:rsid w:val="00A40B3A"/>
    <w:rsid w:val="00A52909"/>
    <w:rsid w:val="00A81918"/>
    <w:rsid w:val="00AA1372"/>
    <w:rsid w:val="00AA4DD7"/>
    <w:rsid w:val="00AD45DD"/>
    <w:rsid w:val="00AF136A"/>
    <w:rsid w:val="00AF79E2"/>
    <w:rsid w:val="00B507F0"/>
    <w:rsid w:val="00B5439D"/>
    <w:rsid w:val="00B77E74"/>
    <w:rsid w:val="00B85557"/>
    <w:rsid w:val="00B860D0"/>
    <w:rsid w:val="00B86A4D"/>
    <w:rsid w:val="00BC549E"/>
    <w:rsid w:val="00BD4DDE"/>
    <w:rsid w:val="00BF22CF"/>
    <w:rsid w:val="00BF679A"/>
    <w:rsid w:val="00C25CFC"/>
    <w:rsid w:val="00C323B2"/>
    <w:rsid w:val="00C45678"/>
    <w:rsid w:val="00C61421"/>
    <w:rsid w:val="00C63725"/>
    <w:rsid w:val="00CB31C7"/>
    <w:rsid w:val="00CB4063"/>
    <w:rsid w:val="00CB5F5F"/>
    <w:rsid w:val="00CC0D7F"/>
    <w:rsid w:val="00CD5C09"/>
    <w:rsid w:val="00CF7828"/>
    <w:rsid w:val="00D66C37"/>
    <w:rsid w:val="00D737FC"/>
    <w:rsid w:val="00D83842"/>
    <w:rsid w:val="00D9086B"/>
    <w:rsid w:val="00D93C72"/>
    <w:rsid w:val="00D940BA"/>
    <w:rsid w:val="00DD6981"/>
    <w:rsid w:val="00E165A0"/>
    <w:rsid w:val="00E17DB3"/>
    <w:rsid w:val="00E20DA0"/>
    <w:rsid w:val="00E4240E"/>
    <w:rsid w:val="00EA49FB"/>
    <w:rsid w:val="00ED1BB5"/>
    <w:rsid w:val="00EF6CE5"/>
    <w:rsid w:val="00EF753B"/>
    <w:rsid w:val="00F11085"/>
    <w:rsid w:val="00F161AF"/>
    <w:rsid w:val="00F35B39"/>
    <w:rsid w:val="00F423E0"/>
    <w:rsid w:val="00F43B9E"/>
    <w:rsid w:val="00F66424"/>
    <w:rsid w:val="00F8211C"/>
    <w:rsid w:val="00F8334E"/>
    <w:rsid w:val="00FA07E6"/>
    <w:rsid w:val="00FA1424"/>
    <w:rsid w:val="00FC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2BB79"/>
  <w15:chartTrackingRefBased/>
  <w15:docId w15:val="{624E08B4-F78E-46B0-81EB-A5B2F0E4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D4323"/>
    <w:pPr>
      <w:spacing w:after="120" w:line="360" w:lineRule="auto"/>
    </w:pPr>
    <w:rPr>
      <w:rFonts w:ascii="HelvLight" w:eastAsia="Times New Roman" w:hAnsi="HelvLight" w:cs="Times New Roman"/>
      <w:szCs w:val="20"/>
    </w:rPr>
  </w:style>
  <w:style w:type="paragraph" w:styleId="Heading1">
    <w:name w:val="heading 1"/>
    <w:basedOn w:val="Normal"/>
    <w:next w:val="BodyText"/>
    <w:link w:val="Heading1Char"/>
    <w:autoRedefine/>
    <w:qFormat/>
    <w:rsid w:val="004D4323"/>
    <w:pPr>
      <w:keepNext/>
      <w:numPr>
        <w:numId w:val="10"/>
      </w:numPr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Heading2">
    <w:name w:val="heading 2"/>
    <w:basedOn w:val="Normal"/>
    <w:next w:val="BodyText"/>
    <w:link w:val="Heading2Char"/>
    <w:autoRedefine/>
    <w:qFormat/>
    <w:rsid w:val="004D4323"/>
    <w:pPr>
      <w:keepNext/>
      <w:numPr>
        <w:ilvl w:val="1"/>
        <w:numId w:val="10"/>
      </w:numPr>
      <w:spacing w:before="360" w:after="28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4D4323"/>
    <w:pPr>
      <w:keepNext/>
      <w:numPr>
        <w:ilvl w:val="2"/>
        <w:numId w:val="10"/>
      </w:numPr>
      <w:spacing w:before="280" w:after="240"/>
      <w:outlineLvl w:val="2"/>
    </w:pPr>
    <w:rPr>
      <w:rFonts w:ascii="Arial" w:hAnsi="Arial"/>
    </w:rPr>
  </w:style>
  <w:style w:type="paragraph" w:styleId="Heading4">
    <w:name w:val="heading 4"/>
    <w:basedOn w:val="Normal"/>
    <w:next w:val="Normal"/>
    <w:link w:val="Heading4Char"/>
    <w:qFormat/>
    <w:rsid w:val="004D4323"/>
    <w:pPr>
      <w:keepNext/>
      <w:numPr>
        <w:ilvl w:val="3"/>
        <w:numId w:val="10"/>
      </w:num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4D4323"/>
    <w:pPr>
      <w:keepNext/>
      <w:numPr>
        <w:ilvl w:val="4"/>
        <w:numId w:val="10"/>
      </w:numPr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link w:val="Heading6Char"/>
    <w:qFormat/>
    <w:rsid w:val="004D4323"/>
    <w:pPr>
      <w:keepNext/>
      <w:numPr>
        <w:ilvl w:val="5"/>
        <w:numId w:val="10"/>
      </w:numPr>
      <w:outlineLvl w:val="5"/>
    </w:pPr>
    <w:rPr>
      <w:rFonts w:ascii="Arial" w:hAnsi="Arial"/>
      <w:u w:val="single"/>
    </w:rPr>
  </w:style>
  <w:style w:type="paragraph" w:styleId="Heading7">
    <w:name w:val="heading 7"/>
    <w:basedOn w:val="Normal"/>
    <w:next w:val="Normal"/>
    <w:link w:val="Heading7Char"/>
    <w:qFormat/>
    <w:rsid w:val="004D4323"/>
    <w:pPr>
      <w:keepNext/>
      <w:numPr>
        <w:ilvl w:val="6"/>
        <w:numId w:val="10"/>
      </w:numPr>
      <w:outlineLvl w:val="6"/>
    </w:pPr>
    <w:rPr>
      <w:rFonts w:ascii="Arial" w:hAnsi="Arial"/>
      <w:b/>
      <w:u w:val="single"/>
    </w:rPr>
  </w:style>
  <w:style w:type="paragraph" w:styleId="Heading8">
    <w:name w:val="heading 8"/>
    <w:basedOn w:val="Normal"/>
    <w:next w:val="Normal"/>
    <w:link w:val="Heading8Char"/>
    <w:qFormat/>
    <w:rsid w:val="004D4323"/>
    <w:pPr>
      <w:keepNext/>
      <w:numPr>
        <w:ilvl w:val="7"/>
        <w:numId w:val="10"/>
      </w:numPr>
      <w:jc w:val="center"/>
      <w:outlineLvl w:val="7"/>
    </w:pPr>
    <w:rPr>
      <w:rFonts w:ascii="Arial" w:hAnsi="Arial"/>
      <w:b/>
    </w:rPr>
  </w:style>
  <w:style w:type="paragraph" w:styleId="Heading9">
    <w:name w:val="heading 9"/>
    <w:basedOn w:val="Normal"/>
    <w:next w:val="Normal"/>
    <w:link w:val="Heading9Char"/>
    <w:qFormat/>
    <w:rsid w:val="004D4323"/>
    <w:pPr>
      <w:keepNext/>
      <w:numPr>
        <w:ilvl w:val="8"/>
        <w:numId w:val="10"/>
      </w:numPr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D4323"/>
    <w:rPr>
      <w:rFonts w:ascii="Arial" w:eastAsia="Times New Roman" w:hAnsi="Arial" w:cs="Times New Roman"/>
      <w:b/>
      <w:kern w:val="32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4D4323"/>
    <w:rPr>
      <w:rFonts w:ascii="Arial" w:eastAsia="Times New Roman" w:hAnsi="Arial" w:cs="Times New Roman"/>
      <w:b/>
      <w:sz w:val="28"/>
      <w:szCs w:val="20"/>
    </w:rPr>
  </w:style>
  <w:style w:type="paragraph" w:styleId="ListParagraph">
    <w:name w:val="List Paragraph"/>
    <w:basedOn w:val="Normal"/>
    <w:autoRedefine/>
    <w:uiPriority w:val="34"/>
    <w:qFormat/>
    <w:rsid w:val="004D4323"/>
    <w:pPr>
      <w:numPr>
        <w:ilvl w:val="1"/>
        <w:numId w:val="32"/>
      </w:numPr>
      <w:contextualSpacing/>
    </w:pPr>
  </w:style>
  <w:style w:type="paragraph" w:styleId="Subtitle">
    <w:name w:val="Subtitle"/>
    <w:basedOn w:val="Normal"/>
    <w:link w:val="SubtitleChar"/>
    <w:qFormat/>
    <w:rsid w:val="004D4323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rsid w:val="004D4323"/>
    <w:rPr>
      <w:rFonts w:ascii="Arial" w:eastAsia="Times New Roman" w:hAnsi="Arial" w:cs="Arial"/>
      <w:szCs w:val="20"/>
    </w:rPr>
  </w:style>
  <w:style w:type="character" w:customStyle="1" w:styleId="Heading3Char">
    <w:name w:val="Heading 3 Char"/>
    <w:basedOn w:val="DefaultParagraphFont"/>
    <w:link w:val="Heading3"/>
    <w:rsid w:val="004D4323"/>
    <w:rPr>
      <w:rFonts w:ascii="Arial" w:eastAsia="Times New Roman" w:hAnsi="Arial" w:cs="Times New Roman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8466C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4D4323"/>
    <w:pPr>
      <w:spacing w:before="120"/>
    </w:pPr>
    <w:rPr>
      <w:rFonts w:asciiTheme="minorHAnsi" w:hAnsiTheme="minorHAns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4D4323"/>
    <w:pPr>
      <w:spacing w:after="0"/>
      <w:ind w:left="220"/>
    </w:pPr>
    <w:rPr>
      <w:rFonts w:asciiTheme="minorHAnsi" w:hAnsi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rsid w:val="004D4323"/>
    <w:pPr>
      <w:spacing w:after="0"/>
      <w:ind w:left="440"/>
    </w:pPr>
    <w:rPr>
      <w:rFonts w:asciiTheme="minorHAnsi" w:hAnsiTheme="minorHAnsi"/>
      <w:i/>
      <w:iCs/>
      <w:sz w:val="20"/>
    </w:rPr>
  </w:style>
  <w:style w:type="character" w:styleId="Hyperlink">
    <w:name w:val="Hyperlink"/>
    <w:basedOn w:val="DefaultParagraphFont"/>
    <w:uiPriority w:val="99"/>
    <w:rsid w:val="004D4323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4D4323"/>
    <w:pPr>
      <w:spacing w:before="240" w:after="60"/>
      <w:jc w:val="center"/>
      <w:outlineLvl w:val="0"/>
    </w:pPr>
    <w:rPr>
      <w:rFonts w:ascii="Georgia" w:hAnsi="Georgia"/>
      <w:b/>
      <w:kern w:val="28"/>
      <w:sz w:val="40"/>
    </w:rPr>
  </w:style>
  <w:style w:type="character" w:customStyle="1" w:styleId="TitleChar">
    <w:name w:val="Title Char"/>
    <w:basedOn w:val="DefaultParagraphFont"/>
    <w:link w:val="Title"/>
    <w:rsid w:val="004D4323"/>
    <w:rPr>
      <w:rFonts w:ascii="Georgia" w:eastAsia="Times New Roman" w:hAnsi="Georgia" w:cs="Times New Roman"/>
      <w:b/>
      <w:kern w:val="28"/>
      <w:sz w:val="40"/>
      <w:szCs w:val="20"/>
    </w:rPr>
  </w:style>
  <w:style w:type="character" w:customStyle="1" w:styleId="Heading4Char">
    <w:name w:val="Heading 4 Char"/>
    <w:basedOn w:val="DefaultParagraphFont"/>
    <w:link w:val="Heading4"/>
    <w:rsid w:val="004D4323"/>
    <w:rPr>
      <w:rFonts w:ascii="HelvLight" w:eastAsia="Times New Roman" w:hAnsi="HelvLight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4D4323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4D4323"/>
    <w:rPr>
      <w:rFonts w:ascii="Arial" w:eastAsia="Times New Roman" w:hAnsi="Arial" w:cs="Times New Roman"/>
      <w:szCs w:val="20"/>
      <w:u w:val="single"/>
    </w:rPr>
  </w:style>
  <w:style w:type="character" w:customStyle="1" w:styleId="Heading7Char">
    <w:name w:val="Heading 7 Char"/>
    <w:basedOn w:val="DefaultParagraphFont"/>
    <w:link w:val="Heading7"/>
    <w:rsid w:val="004D4323"/>
    <w:rPr>
      <w:rFonts w:ascii="Arial" w:eastAsia="Times New Roman" w:hAnsi="Arial" w:cs="Times New Roman"/>
      <w:b/>
      <w:szCs w:val="20"/>
      <w:u w:val="single"/>
    </w:rPr>
  </w:style>
  <w:style w:type="character" w:customStyle="1" w:styleId="Heading8Char">
    <w:name w:val="Heading 8 Char"/>
    <w:basedOn w:val="DefaultParagraphFont"/>
    <w:link w:val="Heading8"/>
    <w:rsid w:val="004D4323"/>
    <w:rPr>
      <w:rFonts w:ascii="Arial" w:eastAsia="Times New Roman" w:hAnsi="Arial" w:cs="Times New Roman"/>
      <w:b/>
      <w:szCs w:val="20"/>
    </w:rPr>
  </w:style>
  <w:style w:type="character" w:customStyle="1" w:styleId="Heading9Char">
    <w:name w:val="Heading 9 Char"/>
    <w:basedOn w:val="DefaultParagraphFont"/>
    <w:link w:val="Heading9"/>
    <w:rsid w:val="004D4323"/>
    <w:rPr>
      <w:rFonts w:ascii="Arial" w:eastAsia="Times New Roman" w:hAnsi="Arial" w:cs="Times New Roman"/>
      <w:szCs w:val="20"/>
    </w:rPr>
  </w:style>
  <w:style w:type="character" w:styleId="HTMLTypewriter">
    <w:name w:val="HTML Typewriter"/>
    <w:basedOn w:val="DefaultParagraphFont"/>
    <w:rsid w:val="004D4323"/>
    <w:rPr>
      <w:rFonts w:ascii="SimSun" w:eastAsia="SimSun" w:hAnsi="SimSun" w:cs="SimSun"/>
      <w:sz w:val="24"/>
      <w:szCs w:val="24"/>
    </w:rPr>
  </w:style>
  <w:style w:type="paragraph" w:styleId="Footer">
    <w:name w:val="footer"/>
    <w:basedOn w:val="Normal"/>
    <w:link w:val="FooterChar"/>
    <w:rsid w:val="004D43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D4323"/>
    <w:rPr>
      <w:rFonts w:ascii="HelvLight" w:eastAsia="Times New Roman" w:hAnsi="HelvLight" w:cs="Times New Roman"/>
      <w:szCs w:val="20"/>
    </w:rPr>
  </w:style>
  <w:style w:type="paragraph" w:styleId="BodyText">
    <w:name w:val="Body Text"/>
    <w:basedOn w:val="Normal"/>
    <w:link w:val="BodyTextChar"/>
    <w:rsid w:val="004D4323"/>
    <w:pPr>
      <w:tabs>
        <w:tab w:val="left" w:pos="1080"/>
      </w:tabs>
      <w:spacing w:before="20" w:after="180" w:line="220" w:lineRule="exact"/>
      <w:ind w:left="360"/>
    </w:pPr>
  </w:style>
  <w:style w:type="character" w:customStyle="1" w:styleId="BodyTextChar">
    <w:name w:val="Body Text Char"/>
    <w:basedOn w:val="DefaultParagraphFont"/>
    <w:link w:val="BodyText"/>
    <w:rsid w:val="004D4323"/>
    <w:rPr>
      <w:rFonts w:ascii="HelvLight" w:eastAsia="Times New Roman" w:hAnsi="HelvLight" w:cs="Times New Roman"/>
      <w:szCs w:val="20"/>
    </w:rPr>
  </w:style>
  <w:style w:type="paragraph" w:styleId="BodyText2">
    <w:name w:val="Body Text 2"/>
    <w:basedOn w:val="Normal"/>
    <w:link w:val="BodyText2Char"/>
    <w:rsid w:val="004D4323"/>
  </w:style>
  <w:style w:type="character" w:customStyle="1" w:styleId="BodyText2Char">
    <w:name w:val="Body Text 2 Char"/>
    <w:basedOn w:val="DefaultParagraphFont"/>
    <w:link w:val="BodyText2"/>
    <w:rsid w:val="004D4323"/>
    <w:rPr>
      <w:rFonts w:ascii="HelvLight" w:eastAsia="Times New Roman" w:hAnsi="HelvLight" w:cs="Times New Roman"/>
      <w:szCs w:val="20"/>
    </w:rPr>
  </w:style>
  <w:style w:type="paragraph" w:styleId="List">
    <w:name w:val="List"/>
    <w:basedOn w:val="Normal"/>
    <w:rsid w:val="004D4323"/>
    <w:pPr>
      <w:spacing w:after="240"/>
      <w:ind w:left="360" w:hanging="360"/>
    </w:pPr>
    <w:rPr>
      <w:rFonts w:ascii="Arial" w:hAnsi="Arial"/>
    </w:rPr>
  </w:style>
  <w:style w:type="paragraph" w:styleId="ListNumber">
    <w:name w:val="List Number"/>
    <w:basedOn w:val="Normal"/>
    <w:rsid w:val="004D4323"/>
    <w:pPr>
      <w:numPr>
        <w:numId w:val="16"/>
      </w:numPr>
    </w:pPr>
  </w:style>
  <w:style w:type="paragraph" w:customStyle="1" w:styleId="CellBody">
    <w:name w:val="CellBody"/>
    <w:basedOn w:val="Normal"/>
    <w:rsid w:val="004D4323"/>
    <w:rPr>
      <w:sz w:val="18"/>
    </w:rPr>
  </w:style>
  <w:style w:type="paragraph" w:styleId="List2">
    <w:name w:val="List 2"/>
    <w:basedOn w:val="Normal"/>
    <w:rsid w:val="004D4323"/>
    <w:pPr>
      <w:spacing w:after="240"/>
      <w:ind w:left="720" w:hanging="360"/>
    </w:pPr>
  </w:style>
  <w:style w:type="paragraph" w:styleId="TOC4">
    <w:name w:val="toc 4"/>
    <w:basedOn w:val="Normal"/>
    <w:next w:val="Normal"/>
    <w:autoRedefine/>
    <w:rsid w:val="004D432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4D432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4D432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4D432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4D432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4D4323"/>
    <w:pPr>
      <w:spacing w:after="0"/>
      <w:ind w:left="1760"/>
    </w:pPr>
    <w:rPr>
      <w:rFonts w:asciiTheme="minorHAnsi" w:hAnsiTheme="minorHAnsi"/>
      <w:sz w:val="18"/>
      <w:szCs w:val="18"/>
    </w:rPr>
  </w:style>
  <w:style w:type="paragraph" w:customStyle="1" w:styleId="NumberList">
    <w:name w:val="NumberList"/>
    <w:basedOn w:val="Normal"/>
    <w:rsid w:val="004D4323"/>
    <w:pPr>
      <w:spacing w:before="60"/>
    </w:pPr>
  </w:style>
  <w:style w:type="paragraph" w:styleId="DocumentMap">
    <w:name w:val="Document Map"/>
    <w:basedOn w:val="Normal"/>
    <w:link w:val="DocumentMapChar"/>
    <w:rsid w:val="004D4323"/>
    <w:pPr>
      <w:shd w:val="clear" w:color="auto" w:fill="000080"/>
    </w:pPr>
    <w:rPr>
      <w:rFonts w:ascii="Tahoma" w:hAnsi="Tahoma" w:cs="Courier New"/>
    </w:rPr>
  </w:style>
  <w:style w:type="character" w:customStyle="1" w:styleId="DocumentMapChar">
    <w:name w:val="Document Map Char"/>
    <w:basedOn w:val="DefaultParagraphFont"/>
    <w:link w:val="DocumentMap"/>
    <w:rsid w:val="004D4323"/>
    <w:rPr>
      <w:rFonts w:ascii="Tahoma" w:eastAsia="Times New Roman" w:hAnsi="Tahoma" w:cs="Courier New"/>
      <w:szCs w:val="20"/>
      <w:shd w:val="clear" w:color="auto" w:fill="000080"/>
    </w:rPr>
  </w:style>
  <w:style w:type="paragraph" w:customStyle="1" w:styleId="Note">
    <w:name w:val="Note"/>
    <w:basedOn w:val="BodyText"/>
    <w:rsid w:val="004D4323"/>
    <w:pPr>
      <w:spacing w:before="120" w:after="120"/>
      <w:ind w:left="1080" w:right="720" w:hanging="360"/>
    </w:pPr>
  </w:style>
  <w:style w:type="paragraph" w:styleId="Header">
    <w:name w:val="header"/>
    <w:basedOn w:val="Normal"/>
    <w:link w:val="HeaderChar"/>
    <w:rsid w:val="004D43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4D4323"/>
    <w:rPr>
      <w:rFonts w:ascii="HelvLight" w:eastAsia="Times New Roman" w:hAnsi="HelvLight" w:cs="Times New Roman"/>
      <w:szCs w:val="20"/>
    </w:rPr>
  </w:style>
  <w:style w:type="paragraph" w:styleId="Index1">
    <w:name w:val="index 1"/>
    <w:basedOn w:val="Normal"/>
    <w:next w:val="Normal"/>
    <w:autoRedefine/>
    <w:rsid w:val="004D4323"/>
    <w:pPr>
      <w:ind w:left="200" w:hanging="200"/>
    </w:pPr>
  </w:style>
  <w:style w:type="paragraph" w:styleId="Index2">
    <w:name w:val="index 2"/>
    <w:basedOn w:val="Normal"/>
    <w:next w:val="Normal"/>
    <w:autoRedefine/>
    <w:rsid w:val="004D4323"/>
    <w:pPr>
      <w:ind w:left="400" w:hanging="200"/>
    </w:pPr>
  </w:style>
  <w:style w:type="paragraph" w:styleId="Index3">
    <w:name w:val="index 3"/>
    <w:basedOn w:val="Normal"/>
    <w:next w:val="Normal"/>
    <w:autoRedefine/>
    <w:rsid w:val="004D4323"/>
    <w:pPr>
      <w:ind w:left="600" w:hanging="200"/>
    </w:pPr>
  </w:style>
  <w:style w:type="paragraph" w:styleId="Index4">
    <w:name w:val="index 4"/>
    <w:basedOn w:val="Normal"/>
    <w:next w:val="Normal"/>
    <w:autoRedefine/>
    <w:rsid w:val="004D4323"/>
    <w:pPr>
      <w:ind w:left="800" w:hanging="200"/>
    </w:pPr>
  </w:style>
  <w:style w:type="paragraph" w:styleId="NormalIndent">
    <w:name w:val="Normal Indent"/>
    <w:basedOn w:val="Normal"/>
    <w:rsid w:val="004D4323"/>
    <w:pPr>
      <w:ind w:left="720"/>
    </w:pPr>
  </w:style>
  <w:style w:type="paragraph" w:customStyle="1" w:styleId="Step">
    <w:name w:val="Step"/>
    <w:basedOn w:val="Normal"/>
    <w:rsid w:val="004D4323"/>
    <w:pPr>
      <w:spacing w:before="240" w:after="80"/>
    </w:pPr>
  </w:style>
  <w:style w:type="paragraph" w:customStyle="1" w:styleId="xl24">
    <w:name w:val="xl24"/>
    <w:basedOn w:val="Normal"/>
    <w:rsid w:val="004D4323"/>
    <w:pPr>
      <w:spacing w:before="100" w:beforeAutospacing="1" w:after="100" w:afterAutospacing="1"/>
      <w:textAlignment w:val="top"/>
    </w:pPr>
    <w:rPr>
      <w:rFonts w:ascii="Arial Unicode MS" w:eastAsia="Arial Unicode MS" w:hAnsi="Arial Unicode MS" w:cs="Comic Sans MS"/>
    </w:rPr>
  </w:style>
  <w:style w:type="paragraph" w:customStyle="1" w:styleId="xl25">
    <w:name w:val="xl25"/>
    <w:basedOn w:val="Normal"/>
    <w:rsid w:val="004D4323"/>
    <w:pPr>
      <w:spacing w:before="100" w:beforeAutospacing="1" w:after="100" w:afterAutospacing="1"/>
      <w:textAlignment w:val="top"/>
    </w:pPr>
    <w:rPr>
      <w:rFonts w:ascii="Arial Unicode MS" w:eastAsia="Arial Unicode MS" w:hAnsi="Arial Unicode MS" w:cs="Comic Sans MS"/>
    </w:rPr>
  </w:style>
  <w:style w:type="paragraph" w:styleId="BodyTextIndent">
    <w:name w:val="Body Text Indent"/>
    <w:aliases w:val="Body Text Indent2"/>
    <w:basedOn w:val="Normal"/>
    <w:link w:val="BodyTextIndentChar"/>
    <w:rsid w:val="004D4323"/>
    <w:pPr>
      <w:ind w:left="720"/>
    </w:pPr>
  </w:style>
  <w:style w:type="character" w:customStyle="1" w:styleId="BodyTextIndentChar">
    <w:name w:val="Body Text Indent Char"/>
    <w:aliases w:val="Body Text Indent2 Char"/>
    <w:basedOn w:val="DefaultParagraphFont"/>
    <w:link w:val="BodyTextIndent"/>
    <w:rsid w:val="004D4323"/>
    <w:rPr>
      <w:rFonts w:ascii="HelvLight" w:eastAsia="Times New Roman" w:hAnsi="HelvLight" w:cs="Times New Roman"/>
      <w:szCs w:val="20"/>
    </w:rPr>
  </w:style>
  <w:style w:type="paragraph" w:styleId="NormalWeb">
    <w:name w:val="Normal (Web)"/>
    <w:basedOn w:val="Normal"/>
    <w:rsid w:val="004D4323"/>
    <w:pPr>
      <w:spacing w:before="100" w:beforeAutospacing="1" w:after="100" w:afterAutospacing="1"/>
    </w:pPr>
    <w:rPr>
      <w:rFonts w:ascii="Arial Unicode MS" w:eastAsia="Arial Unicode MS" w:hAnsi="Arial Unicode MS" w:cs="Comic Sans MS"/>
      <w:color w:val="000000"/>
    </w:rPr>
  </w:style>
  <w:style w:type="paragraph" w:styleId="MacroText">
    <w:name w:val="macro"/>
    <w:link w:val="MacroTextChar"/>
    <w:rsid w:val="004D43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rsid w:val="004D4323"/>
    <w:rPr>
      <w:rFonts w:ascii="Courier New" w:eastAsia="Times New Roman" w:hAnsi="Courier New" w:cs="Times New Roman"/>
      <w:sz w:val="20"/>
      <w:szCs w:val="20"/>
    </w:rPr>
  </w:style>
  <w:style w:type="paragraph" w:customStyle="1" w:styleId="command">
    <w:name w:val="command"/>
    <w:basedOn w:val="BodyText"/>
    <w:rsid w:val="004D4323"/>
    <w:pPr>
      <w:spacing w:before="40" w:after="100"/>
      <w:ind w:left="810"/>
    </w:pPr>
    <w:rPr>
      <w:rFonts w:ascii="Helvetica" w:hAnsi="Helvetica"/>
      <w:b/>
      <w:sz w:val="18"/>
    </w:rPr>
  </w:style>
  <w:style w:type="character" w:customStyle="1" w:styleId="Command0">
    <w:name w:val="Command"/>
    <w:basedOn w:val="DefaultParagraphFont"/>
    <w:rsid w:val="004D4323"/>
    <w:rPr>
      <w:rFonts w:ascii="Helvetica" w:hAnsi="Helvetica" w:cs="Arial"/>
      <w:b/>
      <w:sz w:val="18"/>
    </w:rPr>
  </w:style>
  <w:style w:type="paragraph" w:customStyle="1" w:styleId="Bullet">
    <w:name w:val="Bullet"/>
    <w:basedOn w:val="BodyText"/>
    <w:rsid w:val="004D4323"/>
    <w:pPr>
      <w:numPr>
        <w:numId w:val="22"/>
      </w:numPr>
      <w:tabs>
        <w:tab w:val="clear" w:pos="1080"/>
      </w:tabs>
    </w:pPr>
  </w:style>
  <w:style w:type="paragraph" w:customStyle="1" w:styleId="BulletInd">
    <w:name w:val="BulletInd"/>
    <w:basedOn w:val="Bullet"/>
    <w:rsid w:val="004D4323"/>
    <w:pPr>
      <w:numPr>
        <w:ilvl w:val="1"/>
        <w:numId w:val="21"/>
      </w:numPr>
    </w:pPr>
  </w:style>
  <w:style w:type="paragraph" w:customStyle="1" w:styleId="NumberListSub">
    <w:name w:val="NumberListSub"/>
    <w:basedOn w:val="BodyText"/>
    <w:rsid w:val="004D4323"/>
    <w:pPr>
      <w:spacing w:after="100"/>
      <w:ind w:left="1080" w:hanging="360"/>
    </w:pPr>
  </w:style>
  <w:style w:type="paragraph" w:styleId="BodyTextFirstIndent">
    <w:name w:val="Body Text First Indent"/>
    <w:basedOn w:val="BodyText"/>
    <w:link w:val="BodyTextFirstIndentChar"/>
    <w:rsid w:val="004D4323"/>
    <w:pPr>
      <w:tabs>
        <w:tab w:val="clear" w:pos="1080"/>
      </w:tabs>
      <w:spacing w:before="0" w:after="120" w:line="240" w:lineRule="auto"/>
      <w:ind w:left="0"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4D4323"/>
    <w:rPr>
      <w:rFonts w:ascii="HelvLight" w:eastAsia="Times New Roman" w:hAnsi="HelvLight" w:cs="Times New Roman"/>
      <w:szCs w:val="20"/>
    </w:rPr>
  </w:style>
  <w:style w:type="paragraph" w:customStyle="1" w:styleId="NumListSub1">
    <w:name w:val="NumListSub1"/>
    <w:basedOn w:val="NumberListSub"/>
    <w:rsid w:val="004D4323"/>
    <w:pPr>
      <w:numPr>
        <w:numId w:val="23"/>
      </w:numPr>
      <w:tabs>
        <w:tab w:val="clear" w:pos="1080"/>
      </w:tabs>
    </w:pPr>
  </w:style>
  <w:style w:type="paragraph" w:styleId="BlockText">
    <w:name w:val="Block Text"/>
    <w:basedOn w:val="Normal"/>
    <w:rsid w:val="004D4323"/>
    <w:pPr>
      <w:ind w:left="1440" w:right="1440"/>
    </w:pPr>
  </w:style>
  <w:style w:type="paragraph" w:customStyle="1" w:styleId="InstallStep">
    <w:name w:val="InstallStep"/>
    <w:basedOn w:val="BodyText"/>
    <w:rsid w:val="004D4323"/>
    <w:pPr>
      <w:tabs>
        <w:tab w:val="clear" w:pos="1080"/>
        <w:tab w:val="left" w:pos="810"/>
      </w:tabs>
      <w:spacing w:before="320" w:after="100" w:line="240" w:lineRule="auto"/>
    </w:pPr>
    <w:rPr>
      <w:rFonts w:ascii="Helvetica" w:hAnsi="Helvetica"/>
      <w:b/>
      <w:sz w:val="28"/>
    </w:rPr>
  </w:style>
  <w:style w:type="paragraph" w:customStyle="1" w:styleId="InstallBodyTxt">
    <w:name w:val="InstallBodyTxt"/>
    <w:basedOn w:val="BodyText"/>
    <w:rsid w:val="004D4323"/>
    <w:pPr>
      <w:ind w:left="835"/>
    </w:pPr>
  </w:style>
  <w:style w:type="paragraph" w:styleId="BodyText3">
    <w:name w:val="Body Text 3"/>
    <w:basedOn w:val="Normal"/>
    <w:link w:val="BodyText3Char"/>
    <w:rsid w:val="004D4323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4323"/>
    <w:rPr>
      <w:rFonts w:ascii="HelvLight" w:eastAsia="Times New Roman" w:hAnsi="HelvLight" w:cs="Times New Roman"/>
      <w:sz w:val="16"/>
      <w:szCs w:val="16"/>
    </w:rPr>
  </w:style>
  <w:style w:type="paragraph" w:styleId="BodyTextFirstIndent2">
    <w:name w:val="Body Text First Indent 2"/>
    <w:basedOn w:val="BodyTextIndent"/>
    <w:link w:val="BodyTextFirstIndent2Char"/>
    <w:rsid w:val="004D4323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4D4323"/>
    <w:rPr>
      <w:rFonts w:ascii="HelvLight" w:eastAsia="Times New Roman" w:hAnsi="HelvLight" w:cs="Times New Roman"/>
      <w:szCs w:val="20"/>
    </w:rPr>
  </w:style>
  <w:style w:type="paragraph" w:styleId="BodyTextIndent2">
    <w:name w:val="Body Text Indent 2"/>
    <w:basedOn w:val="Normal"/>
    <w:link w:val="BodyTextIndent2Char"/>
    <w:rsid w:val="004D4323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4D4323"/>
    <w:rPr>
      <w:rFonts w:ascii="HelvLight" w:eastAsia="Times New Roman" w:hAnsi="HelvLight" w:cs="Times New Roman"/>
      <w:szCs w:val="20"/>
    </w:rPr>
  </w:style>
  <w:style w:type="paragraph" w:styleId="BodyTextIndent3">
    <w:name w:val="Body Text Indent 3"/>
    <w:basedOn w:val="Normal"/>
    <w:link w:val="BodyTextIndent3Char"/>
    <w:rsid w:val="004D4323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4D4323"/>
    <w:rPr>
      <w:rFonts w:ascii="HelvLight" w:eastAsia="Times New Roman" w:hAnsi="HelvLight" w:cs="Times New Roman"/>
      <w:sz w:val="16"/>
      <w:szCs w:val="16"/>
    </w:rPr>
  </w:style>
  <w:style w:type="paragraph" w:styleId="Caption">
    <w:name w:val="caption"/>
    <w:basedOn w:val="Normal"/>
    <w:next w:val="Normal"/>
    <w:qFormat/>
    <w:rsid w:val="004D4323"/>
    <w:pPr>
      <w:spacing w:before="120"/>
    </w:pPr>
    <w:rPr>
      <w:b/>
      <w:bCs/>
    </w:rPr>
  </w:style>
  <w:style w:type="paragraph" w:styleId="Closing">
    <w:name w:val="Closing"/>
    <w:basedOn w:val="Normal"/>
    <w:link w:val="ClosingChar"/>
    <w:rsid w:val="004D4323"/>
    <w:pPr>
      <w:ind w:left="4320"/>
    </w:pPr>
  </w:style>
  <w:style w:type="character" w:customStyle="1" w:styleId="ClosingChar">
    <w:name w:val="Closing Char"/>
    <w:basedOn w:val="DefaultParagraphFont"/>
    <w:link w:val="Closing"/>
    <w:rsid w:val="004D4323"/>
    <w:rPr>
      <w:rFonts w:ascii="HelvLight" w:eastAsia="Times New Roman" w:hAnsi="HelvLight" w:cs="Times New Roman"/>
      <w:szCs w:val="20"/>
    </w:rPr>
  </w:style>
  <w:style w:type="paragraph" w:styleId="CommentText">
    <w:name w:val="annotation text"/>
    <w:basedOn w:val="Normal"/>
    <w:link w:val="CommentTextChar"/>
    <w:rsid w:val="004D4323"/>
  </w:style>
  <w:style w:type="character" w:customStyle="1" w:styleId="CommentTextChar">
    <w:name w:val="Comment Text Char"/>
    <w:basedOn w:val="DefaultParagraphFont"/>
    <w:link w:val="CommentText"/>
    <w:rsid w:val="004D4323"/>
    <w:rPr>
      <w:rFonts w:ascii="HelvLight" w:eastAsia="Times New Roman" w:hAnsi="HelvLight" w:cs="Times New Roman"/>
      <w:szCs w:val="20"/>
    </w:rPr>
  </w:style>
  <w:style w:type="paragraph" w:styleId="Date">
    <w:name w:val="Date"/>
    <w:basedOn w:val="Normal"/>
    <w:next w:val="Normal"/>
    <w:link w:val="DateChar"/>
    <w:rsid w:val="004D4323"/>
  </w:style>
  <w:style w:type="character" w:customStyle="1" w:styleId="DateChar">
    <w:name w:val="Date Char"/>
    <w:basedOn w:val="DefaultParagraphFont"/>
    <w:link w:val="Date"/>
    <w:rsid w:val="004D4323"/>
    <w:rPr>
      <w:rFonts w:ascii="HelvLight" w:eastAsia="Times New Roman" w:hAnsi="HelvLight" w:cs="Times New Roman"/>
      <w:szCs w:val="20"/>
    </w:rPr>
  </w:style>
  <w:style w:type="paragraph" w:styleId="E-mailSignature">
    <w:name w:val="E-mail Signature"/>
    <w:basedOn w:val="Normal"/>
    <w:link w:val="E-mailSignatureChar"/>
    <w:rsid w:val="004D4323"/>
  </w:style>
  <w:style w:type="character" w:customStyle="1" w:styleId="E-mailSignatureChar">
    <w:name w:val="E-mail Signature Char"/>
    <w:basedOn w:val="DefaultParagraphFont"/>
    <w:link w:val="E-mailSignature"/>
    <w:rsid w:val="004D4323"/>
    <w:rPr>
      <w:rFonts w:ascii="HelvLight" w:eastAsia="Times New Roman" w:hAnsi="HelvLight" w:cs="Times New Roman"/>
      <w:szCs w:val="20"/>
    </w:rPr>
  </w:style>
  <w:style w:type="paragraph" w:styleId="EndnoteText">
    <w:name w:val="endnote text"/>
    <w:basedOn w:val="Normal"/>
    <w:link w:val="EndnoteTextChar"/>
    <w:rsid w:val="004D4323"/>
  </w:style>
  <w:style w:type="character" w:customStyle="1" w:styleId="EndnoteTextChar">
    <w:name w:val="Endnote Text Char"/>
    <w:basedOn w:val="DefaultParagraphFont"/>
    <w:link w:val="EndnoteText"/>
    <w:rsid w:val="004D4323"/>
    <w:rPr>
      <w:rFonts w:ascii="HelvLight" w:eastAsia="Times New Roman" w:hAnsi="HelvLight" w:cs="Times New Roman"/>
      <w:szCs w:val="20"/>
    </w:rPr>
  </w:style>
  <w:style w:type="paragraph" w:styleId="EnvelopeAddress">
    <w:name w:val="envelope address"/>
    <w:basedOn w:val="Normal"/>
    <w:rsid w:val="004D4323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sid w:val="004D4323"/>
    <w:rPr>
      <w:rFonts w:ascii="Arial" w:hAnsi="Arial" w:cs="Arial"/>
    </w:rPr>
  </w:style>
  <w:style w:type="paragraph" w:styleId="FootnoteText">
    <w:name w:val="footnote text"/>
    <w:basedOn w:val="Normal"/>
    <w:link w:val="FootnoteTextChar"/>
    <w:rsid w:val="004D4323"/>
  </w:style>
  <w:style w:type="character" w:customStyle="1" w:styleId="FootnoteTextChar">
    <w:name w:val="Footnote Text Char"/>
    <w:basedOn w:val="DefaultParagraphFont"/>
    <w:link w:val="FootnoteText"/>
    <w:rsid w:val="004D4323"/>
    <w:rPr>
      <w:rFonts w:ascii="HelvLight" w:eastAsia="Times New Roman" w:hAnsi="HelvLight" w:cs="Times New Roman"/>
      <w:szCs w:val="20"/>
    </w:rPr>
  </w:style>
  <w:style w:type="paragraph" w:styleId="HTMLAddress">
    <w:name w:val="HTML Address"/>
    <w:basedOn w:val="Normal"/>
    <w:link w:val="HTMLAddressChar"/>
    <w:rsid w:val="004D4323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4D4323"/>
    <w:rPr>
      <w:rFonts w:ascii="HelvLight" w:eastAsia="Times New Roman" w:hAnsi="HelvLight" w:cs="Times New Roman"/>
      <w:i/>
      <w:iCs/>
      <w:szCs w:val="20"/>
    </w:rPr>
  </w:style>
  <w:style w:type="paragraph" w:styleId="HTMLPreformatted">
    <w:name w:val="HTML Preformatted"/>
    <w:basedOn w:val="Normal"/>
    <w:link w:val="HTMLPreformattedChar"/>
    <w:rsid w:val="004D4323"/>
    <w:rPr>
      <w:rFonts w:ascii="Courier New" w:hAnsi="Courier New" w:cs="Helvetica"/>
    </w:rPr>
  </w:style>
  <w:style w:type="character" w:customStyle="1" w:styleId="HTMLPreformattedChar">
    <w:name w:val="HTML Preformatted Char"/>
    <w:basedOn w:val="DefaultParagraphFont"/>
    <w:link w:val="HTMLPreformatted"/>
    <w:rsid w:val="004D4323"/>
    <w:rPr>
      <w:rFonts w:ascii="Courier New" w:eastAsia="Times New Roman" w:hAnsi="Courier New" w:cs="Helvetica"/>
      <w:szCs w:val="20"/>
    </w:rPr>
  </w:style>
  <w:style w:type="paragraph" w:styleId="Index5">
    <w:name w:val="index 5"/>
    <w:basedOn w:val="Normal"/>
    <w:next w:val="Normal"/>
    <w:autoRedefine/>
    <w:rsid w:val="004D4323"/>
    <w:pPr>
      <w:ind w:left="1000" w:hanging="200"/>
    </w:pPr>
  </w:style>
  <w:style w:type="paragraph" w:styleId="Index6">
    <w:name w:val="index 6"/>
    <w:basedOn w:val="Normal"/>
    <w:next w:val="Normal"/>
    <w:autoRedefine/>
    <w:rsid w:val="004D4323"/>
    <w:pPr>
      <w:ind w:left="1200" w:hanging="200"/>
    </w:pPr>
  </w:style>
  <w:style w:type="paragraph" w:styleId="Index7">
    <w:name w:val="index 7"/>
    <w:basedOn w:val="Normal"/>
    <w:next w:val="Normal"/>
    <w:autoRedefine/>
    <w:rsid w:val="004D4323"/>
    <w:pPr>
      <w:ind w:left="1400" w:hanging="200"/>
    </w:pPr>
  </w:style>
  <w:style w:type="paragraph" w:styleId="Index8">
    <w:name w:val="index 8"/>
    <w:basedOn w:val="Normal"/>
    <w:next w:val="Normal"/>
    <w:autoRedefine/>
    <w:rsid w:val="004D4323"/>
    <w:pPr>
      <w:ind w:left="1600" w:hanging="200"/>
    </w:pPr>
  </w:style>
  <w:style w:type="paragraph" w:styleId="Index9">
    <w:name w:val="index 9"/>
    <w:basedOn w:val="Normal"/>
    <w:next w:val="Normal"/>
    <w:autoRedefine/>
    <w:rsid w:val="004D4323"/>
    <w:pPr>
      <w:ind w:left="1800" w:hanging="200"/>
    </w:pPr>
  </w:style>
  <w:style w:type="paragraph" w:styleId="IndexHeading">
    <w:name w:val="index heading"/>
    <w:basedOn w:val="Normal"/>
    <w:next w:val="Index1"/>
    <w:rsid w:val="004D4323"/>
    <w:rPr>
      <w:rFonts w:ascii="Arial" w:hAnsi="Arial" w:cs="Arial"/>
      <w:b/>
      <w:bCs/>
    </w:rPr>
  </w:style>
  <w:style w:type="paragraph" w:styleId="List3">
    <w:name w:val="List 3"/>
    <w:basedOn w:val="Normal"/>
    <w:rsid w:val="004D4323"/>
    <w:pPr>
      <w:ind w:left="1080" w:hanging="360"/>
    </w:pPr>
  </w:style>
  <w:style w:type="paragraph" w:styleId="List4">
    <w:name w:val="List 4"/>
    <w:basedOn w:val="Normal"/>
    <w:rsid w:val="004D4323"/>
    <w:pPr>
      <w:ind w:left="1440" w:hanging="360"/>
    </w:pPr>
  </w:style>
  <w:style w:type="paragraph" w:styleId="List5">
    <w:name w:val="List 5"/>
    <w:basedOn w:val="Normal"/>
    <w:rsid w:val="004D4323"/>
    <w:pPr>
      <w:ind w:left="1800" w:hanging="360"/>
    </w:pPr>
  </w:style>
  <w:style w:type="paragraph" w:styleId="ListBullet">
    <w:name w:val="List Bullet"/>
    <w:basedOn w:val="Normal"/>
    <w:autoRedefine/>
    <w:rsid w:val="004D4323"/>
    <w:pPr>
      <w:numPr>
        <w:numId w:val="12"/>
      </w:numPr>
    </w:pPr>
  </w:style>
  <w:style w:type="paragraph" w:styleId="ListBullet2">
    <w:name w:val="List Bullet 2"/>
    <w:basedOn w:val="Normal"/>
    <w:autoRedefine/>
    <w:rsid w:val="004D4323"/>
    <w:pPr>
      <w:numPr>
        <w:numId w:val="13"/>
      </w:numPr>
    </w:pPr>
  </w:style>
  <w:style w:type="paragraph" w:styleId="ListBullet3">
    <w:name w:val="List Bullet 3"/>
    <w:basedOn w:val="Normal"/>
    <w:autoRedefine/>
    <w:rsid w:val="004D4323"/>
    <w:pPr>
      <w:numPr>
        <w:numId w:val="11"/>
      </w:numPr>
    </w:pPr>
  </w:style>
  <w:style w:type="paragraph" w:styleId="ListBullet4">
    <w:name w:val="List Bullet 4"/>
    <w:basedOn w:val="Normal"/>
    <w:autoRedefine/>
    <w:rsid w:val="004D4323"/>
    <w:pPr>
      <w:numPr>
        <w:numId w:val="14"/>
      </w:numPr>
    </w:pPr>
  </w:style>
  <w:style w:type="paragraph" w:styleId="ListBullet5">
    <w:name w:val="List Bullet 5"/>
    <w:basedOn w:val="Normal"/>
    <w:autoRedefine/>
    <w:rsid w:val="004D4323"/>
    <w:pPr>
      <w:numPr>
        <w:numId w:val="15"/>
      </w:numPr>
    </w:pPr>
  </w:style>
  <w:style w:type="paragraph" w:styleId="ListContinue">
    <w:name w:val="List Continue"/>
    <w:basedOn w:val="Normal"/>
    <w:rsid w:val="004D4323"/>
    <w:pPr>
      <w:ind w:left="360"/>
    </w:pPr>
  </w:style>
  <w:style w:type="paragraph" w:styleId="ListContinue2">
    <w:name w:val="List Continue 2"/>
    <w:basedOn w:val="Normal"/>
    <w:rsid w:val="004D4323"/>
    <w:pPr>
      <w:ind w:left="720"/>
    </w:pPr>
  </w:style>
  <w:style w:type="paragraph" w:styleId="ListContinue3">
    <w:name w:val="List Continue 3"/>
    <w:basedOn w:val="Normal"/>
    <w:rsid w:val="004D4323"/>
    <w:pPr>
      <w:ind w:left="1080"/>
    </w:pPr>
  </w:style>
  <w:style w:type="paragraph" w:styleId="ListContinue4">
    <w:name w:val="List Continue 4"/>
    <w:basedOn w:val="Normal"/>
    <w:rsid w:val="004D4323"/>
    <w:pPr>
      <w:ind w:left="1440"/>
    </w:pPr>
  </w:style>
  <w:style w:type="paragraph" w:styleId="ListContinue5">
    <w:name w:val="List Continue 5"/>
    <w:basedOn w:val="Normal"/>
    <w:rsid w:val="004D4323"/>
    <w:pPr>
      <w:ind w:left="1800"/>
    </w:pPr>
  </w:style>
  <w:style w:type="paragraph" w:styleId="ListNumber2">
    <w:name w:val="List Number 2"/>
    <w:basedOn w:val="Normal"/>
    <w:rsid w:val="004D4323"/>
    <w:pPr>
      <w:numPr>
        <w:numId w:val="17"/>
      </w:numPr>
    </w:pPr>
  </w:style>
  <w:style w:type="paragraph" w:styleId="ListNumber3">
    <w:name w:val="List Number 3"/>
    <w:basedOn w:val="Normal"/>
    <w:rsid w:val="004D4323"/>
    <w:pPr>
      <w:numPr>
        <w:numId w:val="18"/>
      </w:numPr>
    </w:pPr>
  </w:style>
  <w:style w:type="paragraph" w:styleId="ListNumber4">
    <w:name w:val="List Number 4"/>
    <w:basedOn w:val="Normal"/>
    <w:rsid w:val="004D4323"/>
    <w:pPr>
      <w:numPr>
        <w:numId w:val="19"/>
      </w:numPr>
    </w:pPr>
  </w:style>
  <w:style w:type="paragraph" w:styleId="ListNumber5">
    <w:name w:val="List Number 5"/>
    <w:basedOn w:val="Normal"/>
    <w:rsid w:val="004D4323"/>
    <w:pPr>
      <w:numPr>
        <w:numId w:val="20"/>
      </w:numPr>
    </w:pPr>
  </w:style>
  <w:style w:type="paragraph" w:styleId="MessageHeader">
    <w:name w:val="Message Header"/>
    <w:basedOn w:val="Normal"/>
    <w:link w:val="MessageHeaderChar"/>
    <w:rsid w:val="004D43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character" w:customStyle="1" w:styleId="MessageHeaderChar">
    <w:name w:val="Message Header Char"/>
    <w:basedOn w:val="DefaultParagraphFont"/>
    <w:link w:val="MessageHeader"/>
    <w:rsid w:val="004D4323"/>
    <w:rPr>
      <w:rFonts w:ascii="Arial" w:eastAsia="Times New Roman" w:hAnsi="Arial" w:cs="Arial"/>
      <w:szCs w:val="20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rsid w:val="004D4323"/>
  </w:style>
  <w:style w:type="character" w:customStyle="1" w:styleId="NoteHeadingChar">
    <w:name w:val="Note Heading Char"/>
    <w:basedOn w:val="DefaultParagraphFont"/>
    <w:link w:val="NoteHeading"/>
    <w:rsid w:val="004D4323"/>
    <w:rPr>
      <w:rFonts w:ascii="HelvLight" w:eastAsia="Times New Roman" w:hAnsi="HelvLight" w:cs="Times New Roman"/>
      <w:szCs w:val="20"/>
    </w:rPr>
  </w:style>
  <w:style w:type="paragraph" w:styleId="PlainText">
    <w:name w:val="Plain Text"/>
    <w:basedOn w:val="Normal"/>
    <w:link w:val="PlainTextChar"/>
    <w:rsid w:val="004D4323"/>
    <w:rPr>
      <w:rFonts w:ascii="Courier New" w:hAnsi="Courier New" w:cs="Helvetica"/>
    </w:rPr>
  </w:style>
  <w:style w:type="character" w:customStyle="1" w:styleId="PlainTextChar">
    <w:name w:val="Plain Text Char"/>
    <w:basedOn w:val="DefaultParagraphFont"/>
    <w:link w:val="PlainText"/>
    <w:rsid w:val="004D4323"/>
    <w:rPr>
      <w:rFonts w:ascii="Courier New" w:eastAsia="Times New Roman" w:hAnsi="Courier New" w:cs="Helvetica"/>
      <w:szCs w:val="20"/>
    </w:rPr>
  </w:style>
  <w:style w:type="paragraph" w:styleId="Salutation">
    <w:name w:val="Salutation"/>
    <w:basedOn w:val="Normal"/>
    <w:next w:val="Normal"/>
    <w:link w:val="SalutationChar"/>
    <w:rsid w:val="004D4323"/>
  </w:style>
  <w:style w:type="character" w:customStyle="1" w:styleId="SalutationChar">
    <w:name w:val="Salutation Char"/>
    <w:basedOn w:val="DefaultParagraphFont"/>
    <w:link w:val="Salutation"/>
    <w:rsid w:val="004D4323"/>
    <w:rPr>
      <w:rFonts w:ascii="HelvLight" w:eastAsia="Times New Roman" w:hAnsi="HelvLight" w:cs="Times New Roman"/>
      <w:szCs w:val="20"/>
    </w:rPr>
  </w:style>
  <w:style w:type="paragraph" w:styleId="Signature">
    <w:name w:val="Signature"/>
    <w:basedOn w:val="Normal"/>
    <w:link w:val="SignatureChar"/>
    <w:rsid w:val="004D4323"/>
    <w:pPr>
      <w:ind w:left="4320"/>
    </w:pPr>
  </w:style>
  <w:style w:type="character" w:customStyle="1" w:styleId="SignatureChar">
    <w:name w:val="Signature Char"/>
    <w:basedOn w:val="DefaultParagraphFont"/>
    <w:link w:val="Signature"/>
    <w:rsid w:val="004D4323"/>
    <w:rPr>
      <w:rFonts w:ascii="HelvLight" w:eastAsia="Times New Roman" w:hAnsi="HelvLight" w:cs="Times New Roman"/>
      <w:szCs w:val="20"/>
    </w:rPr>
  </w:style>
  <w:style w:type="paragraph" w:styleId="TableofAuthorities">
    <w:name w:val="table of authorities"/>
    <w:basedOn w:val="Normal"/>
    <w:next w:val="Normal"/>
    <w:rsid w:val="004D4323"/>
    <w:pPr>
      <w:ind w:left="200" w:hanging="200"/>
    </w:pPr>
  </w:style>
  <w:style w:type="paragraph" w:styleId="TableofFigures">
    <w:name w:val="table of figures"/>
    <w:basedOn w:val="Normal"/>
    <w:next w:val="Normal"/>
    <w:rsid w:val="004D4323"/>
    <w:pPr>
      <w:ind w:left="400" w:hanging="400"/>
    </w:pPr>
  </w:style>
  <w:style w:type="paragraph" w:styleId="TOAHeading">
    <w:name w:val="toa heading"/>
    <w:basedOn w:val="Normal"/>
    <w:next w:val="Normal"/>
    <w:rsid w:val="004D4323"/>
    <w:pPr>
      <w:spacing w:before="120"/>
    </w:pPr>
    <w:rPr>
      <w:rFonts w:ascii="Arial" w:hAnsi="Arial" w:cs="Arial"/>
      <w:b/>
      <w:bCs/>
    </w:rPr>
  </w:style>
  <w:style w:type="paragraph" w:customStyle="1" w:styleId="NumberListSub1">
    <w:name w:val="NumberListSub1"/>
    <w:basedOn w:val="NumberListSub"/>
    <w:rsid w:val="004D4323"/>
  </w:style>
  <w:style w:type="paragraph" w:customStyle="1" w:styleId="bulletindent">
    <w:name w:val="bullet indent"/>
    <w:basedOn w:val="Normal"/>
    <w:rsid w:val="004D4323"/>
    <w:pPr>
      <w:numPr>
        <w:numId w:val="24"/>
      </w:numPr>
    </w:pPr>
  </w:style>
  <w:style w:type="paragraph" w:customStyle="1" w:styleId="substep">
    <w:name w:val="substep"/>
    <w:basedOn w:val="Normal"/>
    <w:rsid w:val="004D4323"/>
    <w:pPr>
      <w:numPr>
        <w:numId w:val="25"/>
      </w:numPr>
    </w:pPr>
  </w:style>
  <w:style w:type="paragraph" w:customStyle="1" w:styleId="Title1">
    <w:name w:val="Title1"/>
    <w:basedOn w:val="Normal"/>
    <w:rsid w:val="004D4323"/>
  </w:style>
  <w:style w:type="character" w:styleId="PageNumber">
    <w:name w:val="page number"/>
    <w:basedOn w:val="DefaultParagraphFont"/>
    <w:rsid w:val="004D4323"/>
  </w:style>
  <w:style w:type="character" w:styleId="Emphasis">
    <w:name w:val="Emphasis"/>
    <w:basedOn w:val="DefaultParagraphFont"/>
    <w:qFormat/>
    <w:rsid w:val="004D4323"/>
    <w:rPr>
      <w:i/>
    </w:rPr>
  </w:style>
  <w:style w:type="paragraph" w:customStyle="1" w:styleId="Style1">
    <w:name w:val="Style1"/>
    <w:basedOn w:val="TOC2"/>
    <w:rsid w:val="004D4323"/>
    <w:rPr>
      <w:rFonts w:ascii="Times New Roman" w:hAnsi="Times New Roman"/>
    </w:rPr>
  </w:style>
  <w:style w:type="paragraph" w:customStyle="1" w:styleId="StyleHeading112ptLeft0Firstline0">
    <w:name w:val="Style Heading 1 + 12 pt Left:  0&quot; First line:  0&quot;"/>
    <w:basedOn w:val="Heading1"/>
    <w:autoRedefine/>
    <w:rsid w:val="004D4323"/>
    <w:pPr>
      <w:numPr>
        <w:numId w:val="28"/>
      </w:numPr>
    </w:pPr>
    <w:rPr>
      <w:bCs/>
      <w:sz w:val="24"/>
    </w:rPr>
  </w:style>
  <w:style w:type="character" w:customStyle="1" w:styleId="StyleArialNarrow">
    <w:name w:val="Style Arial Narrow"/>
    <w:basedOn w:val="DefaultParagraphFont"/>
    <w:rsid w:val="004D4323"/>
    <w:rPr>
      <w:rFonts w:ascii="Palatino Linotype" w:hAnsi="Palatino Linotype"/>
    </w:rPr>
  </w:style>
  <w:style w:type="paragraph" w:styleId="BalloonText">
    <w:name w:val="Balloon Text"/>
    <w:basedOn w:val="Normal"/>
    <w:link w:val="BalloonTextChar"/>
    <w:rsid w:val="004D43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D4323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254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26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mhersey\AppData\Roaming\Microsoft\Templates\Delphi_Word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68F028556E7495FA9AB2DD929D576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30CBFC-D0EF-44BD-A1D2-9AC47162F757}"/>
      </w:docPartPr>
      <w:docPartBody>
        <w:p w:rsidR="006B6ABE" w:rsidRDefault="008B7702">
          <w:r w:rsidRPr="0039230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Light">
    <w:altName w:val="Arial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02"/>
    <w:rsid w:val="00232ED1"/>
    <w:rsid w:val="006B6ABE"/>
    <w:rsid w:val="007A76E0"/>
    <w:rsid w:val="008B7702"/>
    <w:rsid w:val="008E7BC1"/>
    <w:rsid w:val="00D8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D85FC0711949FA88048AE34951DFAF">
    <w:name w:val="80D85FC0711949FA88048AE34951DFAF"/>
    <w:rsid w:val="008B7702"/>
  </w:style>
  <w:style w:type="character" w:styleId="PlaceholderText">
    <w:name w:val="Placeholder Text"/>
    <w:basedOn w:val="DefaultParagraphFont"/>
    <w:uiPriority w:val="99"/>
    <w:semiHidden/>
    <w:rsid w:val="008B770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7ED21823019D41A9501881A7396ECF" ma:contentTypeVersion="23" ma:contentTypeDescription="Create a new document." ma:contentTypeScope="" ma:versionID="54eee0009968361414e85534bb9ce82c">
  <xsd:schema xmlns:xsd="http://www.w3.org/2001/XMLSchema" xmlns:xs="http://www.w3.org/2001/XMLSchema" xmlns:p="http://schemas.microsoft.com/office/2006/metadata/properties" xmlns:ns2="70d41749-5098-471e-a347-fc0b512d5118" xmlns:ns3="http://schemas.microsoft.com/sharepoint/v4" xmlns:ns4="6e2e76d3-0f2f-4f7a-978a-98a67b810a4b" xmlns:ns5="80c54223-4ae2-40ce-b000-003000e1a9d5" targetNamespace="http://schemas.microsoft.com/office/2006/metadata/properties" ma:root="true" ma:fieldsID="7a0f6c2d9aa415fe53ac009b21834622" ns2:_="" ns3:_="" ns4:_="" ns5:_="">
    <xsd:import namespace="70d41749-5098-471e-a347-fc0b512d5118"/>
    <xsd:import namespace="http://schemas.microsoft.com/sharepoint/v4"/>
    <xsd:import namespace="6e2e76d3-0f2f-4f7a-978a-98a67b810a4b"/>
    <xsd:import namespace="80c54223-4ae2-40ce-b000-003000e1a9d5"/>
    <xsd:element name="properties">
      <xsd:complexType>
        <xsd:sequence>
          <xsd:element name="documentManagement">
            <xsd:complexType>
              <xsd:all>
                <xsd:element ref="ns2:h745d46dadca435daade02c5165d03a0" minOccurs="0"/>
                <xsd:element ref="ns2:TaxCatchAll" minOccurs="0"/>
                <xsd:element ref="ns2:o5a2010b87334a3da4fd6acd17e6b454" minOccurs="0"/>
                <xsd:element ref="ns2:e7eaae68e39949dc90971f5a2aeb3aed" minOccurs="0"/>
                <xsd:element ref="ns2:n333919508f24839a46cc314f1e0696f" minOccurs="0"/>
                <xsd:element ref="ns2:c591349fa47748a692f7c7af48a3ecfc" minOccurs="0"/>
                <xsd:element ref="ns2:o92dc7c9d16f48efbd207ba62e85bafe" minOccurs="0"/>
                <xsd:element ref="ns3:IconOverlay" minOccurs="0"/>
                <xsd:element ref="ns4:Completed"/>
                <xsd:element ref="ns4:LegacySharePointFolder" minOccurs="0"/>
                <xsd:element ref="ns5:SharedWithUsers" minOccurs="0"/>
                <xsd:element ref="ns5:SharedWithDetails" minOccurs="0"/>
                <xsd:element ref="ns2:m0c35597ebfb4bdfb2dd98aba4f106f9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41749-5098-471e-a347-fc0b512d5118" elementFormDefault="qualified">
    <xsd:import namespace="http://schemas.microsoft.com/office/2006/documentManagement/types"/>
    <xsd:import namespace="http://schemas.microsoft.com/office/infopath/2007/PartnerControls"/>
    <xsd:element name="h745d46dadca435daade02c5165d03a0" ma:index="9" ma:taxonomy="true" ma:internalName="h745d46dadca435daade02c5165d03a0" ma:taxonomyFieldName="Product_x0020_Name" ma:displayName="Product Name" ma:indexed="true" ma:default="" ma:fieldId="{1745d46d-adca-435d-aade-02c5165d03a0}" ma:sspId="137ca639-1cc5-4c88-a76a-ceb87fcf18d9" ma:termSetId="95a17f10-8d77-4321-9b24-2b066f88c15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description="" ma:hidden="true" ma:list="{25117739-6caa-4e27-99f3-c85b043b0b06}" ma:internalName="TaxCatchAll" ma:showField="CatchAllData" ma:web="70d41749-5098-471e-a347-fc0b512d511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5a2010b87334a3da4fd6acd17e6b454" ma:index="12" ma:taxonomy="true" ma:internalName="o5a2010b87334a3da4fd6acd17e6b454" ma:taxonomyFieldName="Product_x0020_Types" ma:displayName="Product Types" ma:indexed="true" ma:default="" ma:fieldId="{85a2010b-8733-4a3d-a4fd-6acd17e6b454}" ma:sspId="137ca639-1cc5-4c88-a76a-ceb87fcf18d9" ma:termSetId="7da7098f-2606-43d3-89c2-06db7efc664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e7eaae68e39949dc90971f5a2aeb3aed" ma:index="14" ma:taxonomy="true" ma:internalName="e7eaae68e39949dc90971f5a2aeb3aed" ma:taxonomyFieldName="Product_x0020_Version" ma:displayName="Product Version" ma:indexed="true" ma:default="" ma:fieldId="{e7eaae68-e399-49dc-9097-1f5a2aeb3aed}" ma:sspId="137ca639-1cc5-4c88-a76a-ceb87fcf18d9" ma:termSetId="ba4cfa89-7532-4ec6-8a31-ac76bf80068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333919508f24839a46cc314f1e0696f" ma:index="16" nillable="true" ma:taxonomy="true" ma:internalName="n333919508f24839a46cc314f1e0696f" ma:taxonomyFieldName="Related_x0020_Customers" ma:displayName="Related Customers" ma:default="" ma:fieldId="{73339195-08f2-4839-a46c-c314f1e0696f}" ma:taxonomyMulti="true" ma:sspId="137ca639-1cc5-4c88-a76a-ceb87fcf18d9" ma:termSetId="b45cdb80-5e66-4ed3-b8d4-9637b367d09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591349fa47748a692f7c7af48a3ecfc" ma:index="18" nillable="true" ma:taxonomy="true" ma:internalName="c591349fa47748a692f7c7af48a3ecfc" ma:taxonomyFieldName="Related_x0020_Products" ma:displayName="Related Products" ma:default="" ma:fieldId="{c591349f-a477-48a6-92f7-c7af48a3ecfc}" ma:taxonomyMulti="true" ma:sspId="137ca639-1cc5-4c88-a76a-ceb87fcf18d9" ma:termSetId="95a17f10-8d77-4321-9b24-2b066f88c15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92dc7c9d16f48efbd207ba62e85bafe" ma:index="20" nillable="true" ma:taxonomy="true" ma:internalName="o92dc7c9d16f48efbd207ba62e85bafe" ma:taxonomyFieldName="Related_x0020_Versions" ma:displayName="Related Versions" ma:default="" ma:fieldId="{892dc7c9-d16f-48ef-bd20-7ba62e85bafe}" ma:taxonomyMulti="true" ma:sspId="137ca639-1cc5-4c88-a76a-ceb87fcf18d9" ma:termSetId="ba4cfa89-7532-4ec6-8a31-ac76bf80068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0c35597ebfb4bdfb2dd98aba4f106f9" ma:index="27" ma:taxonomy="true" ma:internalName="m0c35597ebfb4bdfb2dd98aba4f106f9" ma:taxonomyFieldName="Document_x0020_Category" ma:displayName="Document Category" ma:default="" ma:fieldId="{60c35597-ebfb-4bdf-b2dd-98aba4f106f9}" ma:sspId="137ca639-1cc5-4c88-a76a-ceb87fcf18d9" ma:termSetId="cae469e9-49a9-4cca-a419-bcfcfdbb5276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1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2e76d3-0f2f-4f7a-978a-98a67b810a4b" elementFormDefault="qualified">
    <xsd:import namespace="http://schemas.microsoft.com/office/2006/documentManagement/types"/>
    <xsd:import namespace="http://schemas.microsoft.com/office/infopath/2007/PartnerControls"/>
    <xsd:element name="Completed" ma:index="22" ma:displayName="Completed" ma:default="No" ma:description="Document Status" ma:format="Dropdown" ma:internalName="Completed">
      <xsd:simpleType>
        <xsd:restriction base="dms:Choice">
          <xsd:enumeration value="Yes"/>
          <xsd:enumeration value="No"/>
        </xsd:restriction>
      </xsd:simpleType>
    </xsd:element>
    <xsd:element name="LegacySharePointFolder" ma:index="23" nillable="true" ma:displayName="LegacySharePointFolder" ma:internalName="LegacySharePointFolder">
      <xsd:simpleType>
        <xsd:restriction base="dms:Text">
          <xsd:maxLength value="255"/>
        </xsd:restriction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c54223-4ae2-40ce-b000-003000e1a9d5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92dc7c9d16f48efbd207ba62e85bafe xmlns="70d41749-5098-471e-a347-fc0b512d5118">
      <Terms xmlns="http://schemas.microsoft.com/office/infopath/2007/PartnerControls"/>
    </o92dc7c9d16f48efbd207ba62e85bafe>
    <TaxCatchAll xmlns="70d41749-5098-471e-a347-fc0b512d5118">
      <Value>4</Value>
      <Value>3</Value>
      <Value>129</Value>
      <Value>45</Value>
    </TaxCatchAll>
    <e7eaae68e39949dc90971f5a2aeb3aed xmlns="70d41749-5098-471e-a347-fc0b512d5118">
      <Terms xmlns="http://schemas.microsoft.com/office/infopath/2007/PartnerControls">
        <TermInfo xmlns="http://schemas.microsoft.com/office/infopath/2007/PartnerControls">
          <TermName xmlns="http://schemas.microsoft.com/office/infopath/2007/PartnerControls">ALL</TermName>
          <TermId xmlns="http://schemas.microsoft.com/office/infopath/2007/PartnerControls">71d6213e-110a-413b-b5fb-a5163441a7c3</TermId>
        </TermInfo>
      </Terms>
    </e7eaae68e39949dc90971f5a2aeb3aed>
    <IconOverlay xmlns="http://schemas.microsoft.com/sharepoint/v4" xsi:nil="true"/>
    <Completed xmlns="6e2e76d3-0f2f-4f7a-978a-98a67b810a4b">No</Completed>
    <h745d46dadca435daade02c5165d03a0 xmlns="70d41749-5098-471e-a347-fc0b512d5118">
      <Terms xmlns="http://schemas.microsoft.com/office/infopath/2007/PartnerControls">
        <TermInfo xmlns="http://schemas.microsoft.com/office/infopath/2007/PartnerControls">
          <TermName xmlns="http://schemas.microsoft.com/office/infopath/2007/PartnerControls">OASIS</TermName>
          <TermId xmlns="http://schemas.microsoft.com/office/infopath/2007/PartnerControls">162da721-9bb3-423e-b959-8e5de9855f2c</TermId>
        </TermInfo>
      </Terms>
    </h745d46dadca435daade02c5165d03a0>
    <n333919508f24839a46cc314f1e0696f xmlns="70d41749-5098-471e-a347-fc0b512d5118">
      <Terms xmlns="http://schemas.microsoft.com/office/infopath/2007/PartnerControls"/>
    </n333919508f24839a46cc314f1e0696f>
    <LegacySharePointFolder xmlns="6e2e76d3-0f2f-4f7a-978a-98a67b810a4b">new document</LegacySharePointFolder>
    <c591349fa47748a692f7c7af48a3ecfc xmlns="70d41749-5098-471e-a347-fc0b512d5118">
      <Terms xmlns="http://schemas.microsoft.com/office/infopath/2007/PartnerControls"/>
    </c591349fa47748a692f7c7af48a3ecfc>
    <m0c35597ebfb4bdfb2dd98aba4f106f9 xmlns="70d41749-5098-471e-a347-fc0b512d5118">
      <Terms xmlns="http://schemas.microsoft.com/office/infopath/2007/PartnerControls">
        <TermInfo xmlns="http://schemas.microsoft.com/office/infopath/2007/PartnerControls">
          <TermName xmlns="http://schemas.microsoft.com/office/infopath/2007/PartnerControls">Release</TermName>
          <TermId xmlns="http://schemas.microsoft.com/office/infopath/2007/PartnerControls">761d3002-24ad-4aa7-8bd5-5923df7ee0cb</TermId>
        </TermInfo>
      </Terms>
    </m0c35597ebfb4bdfb2dd98aba4f106f9>
    <o5a2010b87334a3da4fd6acd17e6b454 xmlns="70d41749-5098-471e-a347-fc0b512d5118">
      <Terms xmlns="http://schemas.microsoft.com/office/infopath/2007/PartnerControls">
        <TermInfo xmlns="http://schemas.microsoft.com/office/infopath/2007/PartnerControls">
          <TermName xmlns="http://schemas.microsoft.com/office/infopath/2007/PartnerControls">TRANSACTIONAL</TermName>
          <TermId xmlns="http://schemas.microsoft.com/office/infopath/2007/PartnerControls">dd86c4e8-a373-4b07-88cf-d8596e83238c</TermId>
        </TermInfo>
      </Terms>
    </o5a2010b87334a3da4fd6acd17e6b454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71A6D-9DD1-4488-B7F9-B0423B9B57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9FB3C7-CB24-4C3E-9F74-FB80D7D0DE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d41749-5098-471e-a347-fc0b512d5118"/>
    <ds:schemaRef ds:uri="http://schemas.microsoft.com/sharepoint/v4"/>
    <ds:schemaRef ds:uri="6e2e76d3-0f2f-4f7a-978a-98a67b810a4b"/>
    <ds:schemaRef ds:uri="80c54223-4ae2-40ce-b000-003000e1a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ADB09E-478A-44A9-925D-B206772F0AE8}">
  <ds:schemaRefs>
    <ds:schemaRef ds:uri="http://schemas.microsoft.com/office/2006/metadata/properties"/>
    <ds:schemaRef ds:uri="http://schemas.microsoft.com/office/infopath/2007/PartnerControls"/>
    <ds:schemaRef ds:uri="70d41749-5098-471e-a347-fc0b512d5118"/>
    <ds:schemaRef ds:uri="http://schemas.microsoft.com/sharepoint/v4"/>
    <ds:schemaRef ds:uri="6e2e76d3-0f2f-4f7a-978a-98a67b810a4b"/>
  </ds:schemaRefs>
</ds:datastoreItem>
</file>

<file path=customXml/itemProps4.xml><?xml version="1.0" encoding="utf-8"?>
<ds:datastoreItem xmlns:ds="http://schemas.openxmlformats.org/officeDocument/2006/customXml" ds:itemID="{29BB8E80-270E-45F9-9F34-30646AE3C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Delphi_Word_Template.dotm</Template>
  <TotalTime>65</TotalTime>
  <Pages>15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OASIS HEALTH CHECK</vt:lpstr>
    </vt:vector>
  </TitlesOfParts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OASIS HEALTH CHECK</dc:title>
  <dc:subject/>
  <dc:creator>Athi Muthukumarasamy</dc:creator>
  <cp:keywords/>
  <dc:description/>
  <cp:lastModifiedBy>Athi Muthukumarasamy</cp:lastModifiedBy>
  <cp:revision>94</cp:revision>
  <dcterms:created xsi:type="dcterms:W3CDTF">2018-08-27T17:25:00Z</dcterms:created>
  <dcterms:modified xsi:type="dcterms:W3CDTF">2018-09-12T13:15:00Z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0x010100D87ED21823019D41A9501881A7396ECF</vt:lpwstr>
  </property>
  <property fmtid="{D5CDD505-2E9C-101B-9397-08002B2CF9AE}" pid="3" name="Product Types">
    <vt:lpwstr>4;#TRANSACTIONAL|dd86c4e8-a373-4b07-88cf-d8596e83238c</vt:lpwstr>
  </property>
  <property fmtid="{D5CDD505-2E9C-101B-9397-08002B2CF9AE}" pid="4" name="Document Category">
    <vt:lpwstr>129;#Release|761d3002-24ad-4aa7-8bd5-5923df7ee0cb</vt:lpwstr>
  </property>
  <property fmtid="{D5CDD505-2E9C-101B-9397-08002B2CF9AE}" pid="5" name="Related Products">
    <vt:lpwstr/>
  </property>
  <property fmtid="{D5CDD505-2E9C-101B-9397-08002B2CF9AE}" pid="6" name="Related Customers">
    <vt:lpwstr/>
  </property>
  <property fmtid="{D5CDD505-2E9C-101B-9397-08002B2CF9AE}" pid="7" name="Product Version">
    <vt:lpwstr>45;#ALL|71d6213e-110a-413b-b5fb-a5163441a7c3</vt:lpwstr>
  </property>
  <property fmtid="{D5CDD505-2E9C-101B-9397-08002B2CF9AE}" pid="8" name="Product Name">
    <vt:lpwstr>3;#OASIS|162da721-9bb3-423e-b959-8e5de9855f2c</vt:lpwstr>
  </property>
  <property fmtid="{D5CDD505-2E9C-101B-9397-08002B2CF9AE}" pid="9" name="Related Versions">
    <vt:lpwstr/>
  </property>
</Properties>
</file>