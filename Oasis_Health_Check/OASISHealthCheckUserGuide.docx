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5299069" w:displacedByCustomXml="next"/>
    <w:bookmarkEnd w:id="0" w:displacedByCustomXml="next"/>
    <w:sdt>
      <w:sdtPr>
        <w:id w:val="-2071638445"/>
        <w:docPartObj>
          <w:docPartGallery w:val="Cover Pages"/>
          <w:docPartUnique/>
        </w:docPartObj>
      </w:sdtPr>
      <w:sdtContent>
        <w:p w14:paraId="2E2F27EE" w14:textId="77777777" w:rsidR="004D4323" w:rsidRDefault="004D4323">
          <w:r>
            <w:rPr>
              <w:noProof/>
            </w:rPr>
            <mc:AlternateContent>
              <mc:Choice Requires="wpg">
                <w:drawing>
                  <wp:anchor distT="0" distB="0" distL="114300" distR="114300" simplePos="0" relativeHeight="251660288" behindDoc="0" locked="0" layoutInCell="1" allowOverlap="1" wp14:anchorId="09F1EF85" wp14:editId="217E7D4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EBF55B"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621B9C57" w14:textId="77777777" w:rsidR="004D4323" w:rsidRDefault="004D4323">
          <w:pPr>
            <w:rPr>
              <w:rFonts w:ascii="Calibri" w:hAnsi="Calibri"/>
            </w:rPr>
          </w:pPr>
          <w:r>
            <w:rPr>
              <w:noProof/>
            </w:rPr>
            <mc:AlternateContent>
              <mc:Choice Requires="wps">
                <w:drawing>
                  <wp:anchor distT="0" distB="0" distL="114300" distR="114300" simplePos="0" relativeHeight="251659264" behindDoc="0" locked="0" layoutInCell="1" allowOverlap="1" wp14:anchorId="0C9832CF" wp14:editId="45E1DCE8">
                    <wp:simplePos x="0" y="0"/>
                    <wp:positionH relativeFrom="margin">
                      <wp:align>center</wp:align>
                    </wp:positionH>
                    <wp:positionV relativeFrom="page">
                      <wp:posOffset>2019495</wp:posOffset>
                    </wp:positionV>
                    <wp:extent cx="7315200" cy="18383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B850C" w14:textId="7AD13CFF" w:rsidR="00910A60" w:rsidRDefault="00910A60" w:rsidP="0089231E">
                                <w:pPr>
                                  <w:ind w:right="1280"/>
                                  <w:jc w:val="center"/>
                                  <w:rPr>
                                    <w:color w:val="4472C4" w:themeColor="accent1"/>
                                    <w:sz w:val="64"/>
                                    <w:szCs w:val="64"/>
                                  </w:rPr>
                                </w:pPr>
                                <w:sdt>
                                  <w:sdtPr>
                                    <w:rPr>
                                      <w:caps/>
                                      <w:color w:val="002060"/>
                                      <w:sz w:val="64"/>
                                      <w:szCs w:val="64"/>
                                    </w:rPr>
                                    <w:alias w:val="Title"/>
                                    <w:tag w:val=""/>
                                    <w:id w:val="11918007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02060"/>
                                        <w:sz w:val="64"/>
                                        <w:szCs w:val="64"/>
                                      </w:rPr>
                                      <w:t>OASIS Health Check User Guide</w:t>
                                    </w:r>
                                  </w:sdtContent>
                                </w:sdt>
                              </w:p>
                              <w:p w14:paraId="2A2C0DFA" w14:textId="77777777" w:rsidR="00910A60" w:rsidRDefault="00910A6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C9832CF" id="_x0000_t202" coordsize="21600,21600" o:spt="202" path="m,l,21600r21600,l21600,xe">
                    <v:stroke joinstyle="miter"/>
                    <v:path gradientshapeok="t" o:connecttype="rect"/>
                  </v:shapetype>
                  <v:shape id="Text Box 154" o:spid="_x0000_s1026" type="#_x0000_t202" style="position:absolute;margin-left:0;margin-top:159pt;width:8in;height:144.7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" filled="f" stroked="f" strokeweight=".5pt">
                    <v:textbox inset="126pt,0,54pt,0">
                      <w:txbxContent>
                        <w:p w14:paraId="76FB850C" w14:textId="7AD13CFF" w:rsidR="00910A60" w:rsidRDefault="00910A60" w:rsidP="0089231E">
                          <w:pPr>
                            <w:ind w:right="1280"/>
                            <w:jc w:val="center"/>
                            <w:rPr>
                              <w:color w:val="4472C4" w:themeColor="accent1"/>
                              <w:sz w:val="64"/>
                              <w:szCs w:val="64"/>
                            </w:rPr>
                          </w:pPr>
                          <w:sdt>
                            <w:sdtPr>
                              <w:rPr>
                                <w:caps/>
                                <w:color w:val="002060"/>
                                <w:sz w:val="64"/>
                                <w:szCs w:val="64"/>
                              </w:rPr>
                              <w:alias w:val="Title"/>
                              <w:tag w:val=""/>
                              <w:id w:val="11918007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02060"/>
                                  <w:sz w:val="64"/>
                                  <w:szCs w:val="64"/>
                                </w:rPr>
                                <w:t>OASIS Health Check User Guide</w:t>
                              </w:r>
                            </w:sdtContent>
                          </w:sdt>
                        </w:p>
                        <w:p w14:paraId="2A2C0DFA" w14:textId="77777777" w:rsidR="00910A60" w:rsidRDefault="00910A60">
                          <w:pPr>
                            <w:jc w:val="right"/>
                            <w:rPr>
                              <w:smallCaps/>
                              <w:color w:val="404040" w:themeColor="text1" w:themeTint="BF"/>
                              <w:sz w:val="36"/>
                              <w:szCs w:val="36"/>
                            </w:rPr>
                          </w:pPr>
                        </w:p>
                      </w:txbxContent>
                    </v:textbox>
                    <w10:wrap type="square" anchorx="margin" anchory="page"/>
                  </v:shape>
                </w:pict>
              </mc:Fallback>
            </mc:AlternateContent>
          </w:r>
        </w:p>
        <w:p w14:paraId="5849AF5D" w14:textId="77777777" w:rsidR="004D4323" w:rsidRDefault="004D4323" w:rsidP="006A3FEE">
          <w:pPr>
            <w:pStyle w:val="Title"/>
          </w:pPr>
        </w:p>
        <w:p w14:paraId="1DD962FF" w14:textId="77777777" w:rsidR="004D4323" w:rsidRDefault="004D4323" w:rsidP="006A3FEE">
          <w:pPr>
            <w:pStyle w:val="Title"/>
          </w:pPr>
        </w:p>
        <w:p w14:paraId="37B78CCE" w14:textId="77777777" w:rsidR="004D4323" w:rsidRDefault="004D4323" w:rsidP="006A3FEE">
          <w:pPr>
            <w:pStyle w:val="Title"/>
          </w:pPr>
        </w:p>
        <w:p w14:paraId="17A18F35" w14:textId="77777777" w:rsidR="004D4323" w:rsidRDefault="004D4323" w:rsidP="006A3FEE">
          <w:pPr>
            <w:pStyle w:val="Title"/>
          </w:pPr>
        </w:p>
        <w:p w14:paraId="2BFFABF6" w14:textId="77777777" w:rsidR="004D4323" w:rsidRDefault="004D4323" w:rsidP="006A3FEE">
          <w:pPr>
            <w:pStyle w:val="Title"/>
          </w:pPr>
        </w:p>
        <w:p w14:paraId="0A74CFB1" w14:textId="77777777" w:rsidR="004D4323" w:rsidRDefault="004D4323" w:rsidP="006A3FEE">
          <w:pPr>
            <w:jc w:val="right"/>
          </w:pPr>
          <w:r>
            <w:rPr>
              <w:noProof/>
            </w:rPr>
            <w:drawing>
              <wp:inline distT="0" distB="0" distL="0" distR="0" wp14:anchorId="04E4827B" wp14:editId="4D6E6620">
                <wp:extent cx="59436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final-logo.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3E506C2D" w14:textId="77777777" w:rsidR="004D4323" w:rsidRDefault="004D4323">
          <w:pPr>
            <w:rPr>
              <w:rFonts w:asciiTheme="majorHAnsi" w:eastAsiaTheme="majorEastAsia" w:hAnsiTheme="majorHAnsi" w:cstheme="majorBidi"/>
              <w:color w:val="2F5496" w:themeColor="accent1" w:themeShade="BF"/>
              <w:sz w:val="32"/>
              <w:szCs w:val="32"/>
            </w:rPr>
          </w:pPr>
          <w:r>
            <w:br w:type="page"/>
          </w:r>
        </w:p>
      </w:sdtContent>
    </w:sdt>
    <w:p w14:paraId="05B69FC4" w14:textId="77777777" w:rsidR="00D72235" w:rsidRDefault="00D72235">
      <w:pPr>
        <w:spacing w:after="160" w:line="259" w:lineRule="auto"/>
      </w:pPr>
      <w:r>
        <w:lastRenderedPageBreak/>
        <w:t>Table of Contents</w:t>
      </w:r>
    </w:p>
    <w:p w14:paraId="76D3F0DD" w14:textId="77777777" w:rsidR="005054E8" w:rsidRDefault="0065484C">
      <w:pPr>
        <w:spacing w:after="160" w:line="259" w:lineRule="auto"/>
      </w:pPr>
      <w:r>
        <w:rPr>
          <w:b/>
        </w:rPr>
        <w:fldChar w:fldCharType="begin"/>
      </w:r>
      <w:r>
        <w:rPr>
          <w:b/>
        </w:rPr>
        <w:instrText xml:space="preserve"> TOC \o "1-2" \h \z \u </w:instrText>
      </w:r>
      <w:r>
        <w:rPr>
          <w:b/>
        </w:rPr>
        <w:fldChar w:fldCharType="separate"/>
      </w:r>
    </w:p>
    <w:sdt>
      <w:sdtPr>
        <w:rPr>
          <w:b w:val="0"/>
          <w:kern w:val="0"/>
          <w:sz w:val="22"/>
        </w:rPr>
        <w:id w:val="-1692833610"/>
        <w:docPartObj>
          <w:docPartGallery w:val="Table of Contents"/>
          <w:docPartUnique/>
        </w:docPartObj>
      </w:sdtPr>
      <w:sdtEndPr>
        <w:rPr>
          <w:bCs/>
          <w:noProof/>
        </w:rPr>
      </w:sdtEndPr>
      <w:sdtContent>
        <w:p w14:paraId="3BCC5322" w14:textId="12B53A5F" w:rsidR="005054E8" w:rsidRDefault="005054E8">
          <w:pPr>
            <w:pStyle w:val="TOCHeading"/>
          </w:pPr>
          <w:r>
            <w:t>Contents</w:t>
          </w:r>
        </w:p>
        <w:p w14:paraId="534E6890" w14:textId="7AA3556F" w:rsidR="005054E8" w:rsidRDefault="005054E8">
          <w:pPr>
            <w:pStyle w:val="TOC1"/>
            <w:tabs>
              <w:tab w:val="left" w:pos="440"/>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28599827" w:history="1">
            <w:r w:rsidRPr="0015687E">
              <w:rPr>
                <w:rStyle w:val="Hyperlink"/>
                <w:noProof/>
              </w:rPr>
              <w:t>1</w:t>
            </w:r>
            <w:r>
              <w:rPr>
                <w:rFonts w:eastAsiaTheme="minorEastAsia" w:cstheme="minorBidi"/>
                <w:b w:val="0"/>
                <w:bCs w:val="0"/>
                <w:caps w:val="0"/>
                <w:noProof/>
                <w:sz w:val="22"/>
                <w:szCs w:val="22"/>
              </w:rPr>
              <w:tab/>
            </w:r>
            <w:r w:rsidRPr="0015687E">
              <w:rPr>
                <w:rStyle w:val="Hyperlink"/>
                <w:noProof/>
              </w:rPr>
              <w:t>Summary</w:t>
            </w:r>
            <w:r>
              <w:rPr>
                <w:noProof/>
                <w:webHidden/>
              </w:rPr>
              <w:tab/>
            </w:r>
            <w:r>
              <w:rPr>
                <w:noProof/>
                <w:webHidden/>
              </w:rPr>
              <w:fldChar w:fldCharType="begin"/>
            </w:r>
            <w:r>
              <w:rPr>
                <w:noProof/>
                <w:webHidden/>
              </w:rPr>
              <w:instrText xml:space="preserve"> PAGEREF _Toc528599827 \h </w:instrText>
            </w:r>
            <w:r>
              <w:rPr>
                <w:noProof/>
                <w:webHidden/>
              </w:rPr>
            </w:r>
            <w:r>
              <w:rPr>
                <w:noProof/>
                <w:webHidden/>
              </w:rPr>
              <w:fldChar w:fldCharType="separate"/>
            </w:r>
            <w:r>
              <w:rPr>
                <w:noProof/>
                <w:webHidden/>
              </w:rPr>
              <w:t>2</w:t>
            </w:r>
            <w:r>
              <w:rPr>
                <w:noProof/>
                <w:webHidden/>
              </w:rPr>
              <w:fldChar w:fldCharType="end"/>
            </w:r>
          </w:hyperlink>
        </w:p>
        <w:p w14:paraId="020E45E4" w14:textId="71D3A330" w:rsidR="005054E8" w:rsidRDefault="00910A60">
          <w:pPr>
            <w:pStyle w:val="TOC2"/>
            <w:tabs>
              <w:tab w:val="left" w:pos="880"/>
              <w:tab w:val="right" w:leader="dot" w:pos="9350"/>
            </w:tabs>
            <w:rPr>
              <w:rFonts w:eastAsiaTheme="minorEastAsia" w:cstheme="minorBidi"/>
              <w:smallCaps w:val="0"/>
              <w:noProof/>
              <w:sz w:val="22"/>
              <w:szCs w:val="22"/>
            </w:rPr>
          </w:pPr>
          <w:hyperlink w:anchor="_Toc528599828" w:history="1">
            <w:r w:rsidR="005054E8" w:rsidRPr="0015687E">
              <w:rPr>
                <w:rStyle w:val="Hyperlink"/>
                <w:noProof/>
              </w:rPr>
              <w:t>1.1</w:t>
            </w:r>
            <w:r w:rsidR="005054E8">
              <w:rPr>
                <w:rFonts w:eastAsiaTheme="minorEastAsia" w:cstheme="minorBidi"/>
                <w:smallCaps w:val="0"/>
                <w:noProof/>
                <w:sz w:val="22"/>
                <w:szCs w:val="22"/>
              </w:rPr>
              <w:tab/>
            </w:r>
            <w:r w:rsidR="005054E8" w:rsidRPr="0015687E">
              <w:rPr>
                <w:rStyle w:val="Hyperlink"/>
                <w:noProof/>
              </w:rPr>
              <w:t>Intended Audience</w:t>
            </w:r>
            <w:r w:rsidR="005054E8">
              <w:rPr>
                <w:noProof/>
                <w:webHidden/>
              </w:rPr>
              <w:tab/>
            </w:r>
            <w:r w:rsidR="005054E8">
              <w:rPr>
                <w:noProof/>
                <w:webHidden/>
              </w:rPr>
              <w:fldChar w:fldCharType="begin"/>
            </w:r>
            <w:r w:rsidR="005054E8">
              <w:rPr>
                <w:noProof/>
                <w:webHidden/>
              </w:rPr>
              <w:instrText xml:space="preserve"> PAGEREF _Toc528599828 \h </w:instrText>
            </w:r>
            <w:r w:rsidR="005054E8">
              <w:rPr>
                <w:noProof/>
                <w:webHidden/>
              </w:rPr>
            </w:r>
            <w:r w:rsidR="005054E8">
              <w:rPr>
                <w:noProof/>
                <w:webHidden/>
              </w:rPr>
              <w:fldChar w:fldCharType="separate"/>
            </w:r>
            <w:r w:rsidR="005054E8">
              <w:rPr>
                <w:noProof/>
                <w:webHidden/>
              </w:rPr>
              <w:t>2</w:t>
            </w:r>
            <w:r w:rsidR="005054E8">
              <w:rPr>
                <w:noProof/>
                <w:webHidden/>
              </w:rPr>
              <w:fldChar w:fldCharType="end"/>
            </w:r>
          </w:hyperlink>
        </w:p>
        <w:p w14:paraId="789BECAE" w14:textId="63968204"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29" w:history="1">
            <w:r w:rsidR="005054E8" w:rsidRPr="0015687E">
              <w:rPr>
                <w:rStyle w:val="Hyperlink"/>
                <w:noProof/>
              </w:rPr>
              <w:t>2</w:t>
            </w:r>
            <w:r w:rsidR="005054E8">
              <w:rPr>
                <w:rFonts w:eastAsiaTheme="minorEastAsia" w:cstheme="minorBidi"/>
                <w:b w:val="0"/>
                <w:bCs w:val="0"/>
                <w:caps w:val="0"/>
                <w:noProof/>
                <w:sz w:val="22"/>
                <w:szCs w:val="22"/>
              </w:rPr>
              <w:tab/>
            </w:r>
            <w:r w:rsidR="005054E8" w:rsidRPr="0015687E">
              <w:rPr>
                <w:rStyle w:val="Hyperlink"/>
                <w:noProof/>
              </w:rPr>
              <w:t>Installation / Uninstallation</w:t>
            </w:r>
            <w:r w:rsidR="005054E8">
              <w:rPr>
                <w:noProof/>
                <w:webHidden/>
              </w:rPr>
              <w:tab/>
            </w:r>
            <w:r w:rsidR="005054E8">
              <w:rPr>
                <w:noProof/>
                <w:webHidden/>
              </w:rPr>
              <w:fldChar w:fldCharType="begin"/>
            </w:r>
            <w:r w:rsidR="005054E8">
              <w:rPr>
                <w:noProof/>
                <w:webHidden/>
              </w:rPr>
              <w:instrText xml:space="preserve"> PAGEREF _Toc528599829 \h </w:instrText>
            </w:r>
            <w:r w:rsidR="005054E8">
              <w:rPr>
                <w:noProof/>
                <w:webHidden/>
              </w:rPr>
            </w:r>
            <w:r w:rsidR="005054E8">
              <w:rPr>
                <w:noProof/>
                <w:webHidden/>
              </w:rPr>
              <w:fldChar w:fldCharType="separate"/>
            </w:r>
            <w:r w:rsidR="005054E8">
              <w:rPr>
                <w:noProof/>
                <w:webHidden/>
              </w:rPr>
              <w:t>2</w:t>
            </w:r>
            <w:r w:rsidR="005054E8">
              <w:rPr>
                <w:noProof/>
                <w:webHidden/>
              </w:rPr>
              <w:fldChar w:fldCharType="end"/>
            </w:r>
          </w:hyperlink>
        </w:p>
        <w:p w14:paraId="10D3B98A" w14:textId="1CF09A2F" w:rsidR="005054E8" w:rsidRDefault="00910A60">
          <w:pPr>
            <w:pStyle w:val="TOC2"/>
            <w:tabs>
              <w:tab w:val="left" w:pos="880"/>
              <w:tab w:val="right" w:leader="dot" w:pos="9350"/>
            </w:tabs>
            <w:rPr>
              <w:rFonts w:eastAsiaTheme="minorEastAsia" w:cstheme="minorBidi"/>
              <w:smallCaps w:val="0"/>
              <w:noProof/>
              <w:sz w:val="22"/>
              <w:szCs w:val="22"/>
            </w:rPr>
          </w:pPr>
          <w:hyperlink w:anchor="_Toc528599830" w:history="1">
            <w:r w:rsidR="005054E8" w:rsidRPr="0015687E">
              <w:rPr>
                <w:rStyle w:val="Hyperlink"/>
                <w:noProof/>
              </w:rPr>
              <w:t>2.1</w:t>
            </w:r>
            <w:r w:rsidR="005054E8">
              <w:rPr>
                <w:rFonts w:eastAsiaTheme="minorEastAsia" w:cstheme="minorBidi"/>
                <w:smallCaps w:val="0"/>
                <w:noProof/>
                <w:sz w:val="22"/>
                <w:szCs w:val="22"/>
              </w:rPr>
              <w:tab/>
            </w:r>
            <w:r w:rsidR="005054E8" w:rsidRPr="0015687E">
              <w:rPr>
                <w:rStyle w:val="Hyperlink"/>
                <w:noProof/>
              </w:rPr>
              <w:t>Assumptions / Requirements</w:t>
            </w:r>
            <w:r w:rsidR="005054E8">
              <w:rPr>
                <w:noProof/>
                <w:webHidden/>
              </w:rPr>
              <w:tab/>
            </w:r>
            <w:r w:rsidR="005054E8">
              <w:rPr>
                <w:noProof/>
                <w:webHidden/>
              </w:rPr>
              <w:fldChar w:fldCharType="begin"/>
            </w:r>
            <w:r w:rsidR="005054E8">
              <w:rPr>
                <w:noProof/>
                <w:webHidden/>
              </w:rPr>
              <w:instrText xml:space="preserve"> PAGEREF _Toc528599830 \h </w:instrText>
            </w:r>
            <w:r w:rsidR="005054E8">
              <w:rPr>
                <w:noProof/>
                <w:webHidden/>
              </w:rPr>
            </w:r>
            <w:r w:rsidR="005054E8">
              <w:rPr>
                <w:noProof/>
                <w:webHidden/>
              </w:rPr>
              <w:fldChar w:fldCharType="separate"/>
            </w:r>
            <w:r w:rsidR="005054E8">
              <w:rPr>
                <w:noProof/>
                <w:webHidden/>
              </w:rPr>
              <w:t>2</w:t>
            </w:r>
            <w:r w:rsidR="005054E8">
              <w:rPr>
                <w:noProof/>
                <w:webHidden/>
              </w:rPr>
              <w:fldChar w:fldCharType="end"/>
            </w:r>
          </w:hyperlink>
        </w:p>
        <w:p w14:paraId="2581A3F3" w14:textId="1BF2860E" w:rsidR="005054E8" w:rsidRDefault="00910A60">
          <w:pPr>
            <w:pStyle w:val="TOC2"/>
            <w:tabs>
              <w:tab w:val="left" w:pos="880"/>
              <w:tab w:val="right" w:leader="dot" w:pos="9350"/>
            </w:tabs>
            <w:rPr>
              <w:rFonts w:eastAsiaTheme="minorEastAsia" w:cstheme="minorBidi"/>
              <w:smallCaps w:val="0"/>
              <w:noProof/>
              <w:sz w:val="22"/>
              <w:szCs w:val="22"/>
            </w:rPr>
          </w:pPr>
          <w:hyperlink w:anchor="_Toc528599831" w:history="1">
            <w:r w:rsidR="005054E8" w:rsidRPr="0015687E">
              <w:rPr>
                <w:rStyle w:val="Hyperlink"/>
                <w:noProof/>
              </w:rPr>
              <w:t>2.2</w:t>
            </w:r>
            <w:r w:rsidR="005054E8">
              <w:rPr>
                <w:rFonts w:eastAsiaTheme="minorEastAsia" w:cstheme="minorBidi"/>
                <w:smallCaps w:val="0"/>
                <w:noProof/>
                <w:sz w:val="22"/>
                <w:szCs w:val="22"/>
              </w:rPr>
              <w:tab/>
            </w:r>
            <w:r w:rsidR="005054E8" w:rsidRPr="0015687E">
              <w:rPr>
                <w:rStyle w:val="Hyperlink"/>
                <w:noProof/>
              </w:rPr>
              <w:t>Installation</w:t>
            </w:r>
            <w:r w:rsidR="005054E8">
              <w:rPr>
                <w:noProof/>
                <w:webHidden/>
              </w:rPr>
              <w:tab/>
            </w:r>
            <w:r w:rsidR="005054E8">
              <w:rPr>
                <w:noProof/>
                <w:webHidden/>
              </w:rPr>
              <w:fldChar w:fldCharType="begin"/>
            </w:r>
            <w:r w:rsidR="005054E8">
              <w:rPr>
                <w:noProof/>
                <w:webHidden/>
              </w:rPr>
              <w:instrText xml:space="preserve"> PAGEREF _Toc528599831 \h </w:instrText>
            </w:r>
            <w:r w:rsidR="005054E8">
              <w:rPr>
                <w:noProof/>
                <w:webHidden/>
              </w:rPr>
            </w:r>
            <w:r w:rsidR="005054E8">
              <w:rPr>
                <w:noProof/>
                <w:webHidden/>
              </w:rPr>
              <w:fldChar w:fldCharType="separate"/>
            </w:r>
            <w:r w:rsidR="005054E8">
              <w:rPr>
                <w:noProof/>
                <w:webHidden/>
              </w:rPr>
              <w:t>2</w:t>
            </w:r>
            <w:r w:rsidR="005054E8">
              <w:rPr>
                <w:noProof/>
                <w:webHidden/>
              </w:rPr>
              <w:fldChar w:fldCharType="end"/>
            </w:r>
          </w:hyperlink>
        </w:p>
        <w:p w14:paraId="797B5952" w14:textId="353A4E82" w:rsidR="005054E8" w:rsidRDefault="00910A60">
          <w:pPr>
            <w:pStyle w:val="TOC2"/>
            <w:tabs>
              <w:tab w:val="left" w:pos="880"/>
              <w:tab w:val="right" w:leader="dot" w:pos="9350"/>
            </w:tabs>
            <w:rPr>
              <w:rFonts w:eastAsiaTheme="minorEastAsia" w:cstheme="minorBidi"/>
              <w:smallCaps w:val="0"/>
              <w:noProof/>
              <w:sz w:val="22"/>
              <w:szCs w:val="22"/>
            </w:rPr>
          </w:pPr>
          <w:hyperlink w:anchor="_Toc528599832" w:history="1">
            <w:r w:rsidR="005054E8" w:rsidRPr="0015687E">
              <w:rPr>
                <w:rStyle w:val="Hyperlink"/>
                <w:noProof/>
              </w:rPr>
              <w:t>2.3</w:t>
            </w:r>
            <w:r w:rsidR="005054E8">
              <w:rPr>
                <w:rFonts w:eastAsiaTheme="minorEastAsia" w:cstheme="minorBidi"/>
                <w:smallCaps w:val="0"/>
                <w:noProof/>
                <w:sz w:val="22"/>
                <w:szCs w:val="22"/>
              </w:rPr>
              <w:tab/>
            </w:r>
            <w:r w:rsidR="005054E8" w:rsidRPr="0015687E">
              <w:rPr>
                <w:rStyle w:val="Hyperlink"/>
                <w:noProof/>
              </w:rPr>
              <w:t>Uninstallation</w:t>
            </w:r>
            <w:r w:rsidR="005054E8">
              <w:rPr>
                <w:noProof/>
                <w:webHidden/>
              </w:rPr>
              <w:tab/>
            </w:r>
            <w:r w:rsidR="005054E8">
              <w:rPr>
                <w:noProof/>
                <w:webHidden/>
              </w:rPr>
              <w:fldChar w:fldCharType="begin"/>
            </w:r>
            <w:r w:rsidR="005054E8">
              <w:rPr>
                <w:noProof/>
                <w:webHidden/>
              </w:rPr>
              <w:instrText xml:space="preserve"> PAGEREF _Toc528599832 \h </w:instrText>
            </w:r>
            <w:r w:rsidR="005054E8">
              <w:rPr>
                <w:noProof/>
                <w:webHidden/>
              </w:rPr>
            </w:r>
            <w:r w:rsidR="005054E8">
              <w:rPr>
                <w:noProof/>
                <w:webHidden/>
              </w:rPr>
              <w:fldChar w:fldCharType="separate"/>
            </w:r>
            <w:r w:rsidR="005054E8">
              <w:rPr>
                <w:noProof/>
                <w:webHidden/>
              </w:rPr>
              <w:t>4</w:t>
            </w:r>
            <w:r w:rsidR="005054E8">
              <w:rPr>
                <w:noProof/>
                <w:webHidden/>
              </w:rPr>
              <w:fldChar w:fldCharType="end"/>
            </w:r>
          </w:hyperlink>
        </w:p>
        <w:p w14:paraId="0C1E99E6" w14:textId="02BFFEF1"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33" w:history="1">
            <w:r w:rsidR="005054E8" w:rsidRPr="0015687E">
              <w:rPr>
                <w:rStyle w:val="Hyperlink"/>
                <w:noProof/>
              </w:rPr>
              <w:t>3</w:t>
            </w:r>
            <w:r w:rsidR="005054E8">
              <w:rPr>
                <w:rFonts w:eastAsiaTheme="minorEastAsia" w:cstheme="minorBidi"/>
                <w:b w:val="0"/>
                <w:bCs w:val="0"/>
                <w:caps w:val="0"/>
                <w:noProof/>
                <w:sz w:val="22"/>
                <w:szCs w:val="22"/>
              </w:rPr>
              <w:tab/>
            </w:r>
            <w:r w:rsidR="005054E8" w:rsidRPr="0015687E">
              <w:rPr>
                <w:rStyle w:val="Hyperlink"/>
                <w:noProof/>
              </w:rPr>
              <w:t>Tool Usage</w:t>
            </w:r>
            <w:r w:rsidR="005054E8">
              <w:rPr>
                <w:noProof/>
                <w:webHidden/>
              </w:rPr>
              <w:tab/>
            </w:r>
            <w:r w:rsidR="005054E8">
              <w:rPr>
                <w:noProof/>
                <w:webHidden/>
              </w:rPr>
              <w:fldChar w:fldCharType="begin"/>
            </w:r>
            <w:r w:rsidR="005054E8">
              <w:rPr>
                <w:noProof/>
                <w:webHidden/>
              </w:rPr>
              <w:instrText xml:space="preserve"> PAGEREF _Toc528599833 \h </w:instrText>
            </w:r>
            <w:r w:rsidR="005054E8">
              <w:rPr>
                <w:noProof/>
                <w:webHidden/>
              </w:rPr>
            </w:r>
            <w:r w:rsidR="005054E8">
              <w:rPr>
                <w:noProof/>
                <w:webHidden/>
              </w:rPr>
              <w:fldChar w:fldCharType="separate"/>
            </w:r>
            <w:r w:rsidR="005054E8">
              <w:rPr>
                <w:noProof/>
                <w:webHidden/>
              </w:rPr>
              <w:t>5</w:t>
            </w:r>
            <w:r w:rsidR="005054E8">
              <w:rPr>
                <w:noProof/>
                <w:webHidden/>
              </w:rPr>
              <w:fldChar w:fldCharType="end"/>
            </w:r>
          </w:hyperlink>
        </w:p>
        <w:p w14:paraId="0D02D0D1" w14:textId="4EB677EB" w:rsidR="005054E8" w:rsidRDefault="00910A60">
          <w:pPr>
            <w:pStyle w:val="TOC2"/>
            <w:tabs>
              <w:tab w:val="left" w:pos="880"/>
              <w:tab w:val="right" w:leader="dot" w:pos="9350"/>
            </w:tabs>
            <w:rPr>
              <w:rFonts w:eastAsiaTheme="minorEastAsia" w:cstheme="minorBidi"/>
              <w:smallCaps w:val="0"/>
              <w:noProof/>
              <w:sz w:val="22"/>
              <w:szCs w:val="22"/>
            </w:rPr>
          </w:pPr>
          <w:hyperlink w:anchor="_Toc528599834" w:history="1">
            <w:r w:rsidR="005054E8" w:rsidRPr="0015687E">
              <w:rPr>
                <w:rStyle w:val="Hyperlink"/>
                <w:noProof/>
              </w:rPr>
              <w:t>3.1</w:t>
            </w:r>
            <w:r w:rsidR="005054E8">
              <w:rPr>
                <w:rFonts w:eastAsiaTheme="minorEastAsia" w:cstheme="minorBidi"/>
                <w:smallCaps w:val="0"/>
                <w:noProof/>
                <w:sz w:val="22"/>
                <w:szCs w:val="22"/>
              </w:rPr>
              <w:tab/>
            </w:r>
            <w:r w:rsidR="005054E8" w:rsidRPr="0015687E">
              <w:rPr>
                <w:rStyle w:val="Hyperlink"/>
                <w:noProof/>
              </w:rPr>
              <w:t>Command Line Help</w:t>
            </w:r>
            <w:r w:rsidR="005054E8">
              <w:rPr>
                <w:noProof/>
                <w:webHidden/>
              </w:rPr>
              <w:tab/>
            </w:r>
            <w:r w:rsidR="005054E8">
              <w:rPr>
                <w:noProof/>
                <w:webHidden/>
              </w:rPr>
              <w:fldChar w:fldCharType="begin"/>
            </w:r>
            <w:r w:rsidR="005054E8">
              <w:rPr>
                <w:noProof/>
                <w:webHidden/>
              </w:rPr>
              <w:instrText xml:space="preserve"> PAGEREF _Toc528599834 \h </w:instrText>
            </w:r>
            <w:r w:rsidR="005054E8">
              <w:rPr>
                <w:noProof/>
                <w:webHidden/>
              </w:rPr>
            </w:r>
            <w:r w:rsidR="005054E8">
              <w:rPr>
                <w:noProof/>
                <w:webHidden/>
              </w:rPr>
              <w:fldChar w:fldCharType="separate"/>
            </w:r>
            <w:r w:rsidR="005054E8">
              <w:rPr>
                <w:noProof/>
                <w:webHidden/>
              </w:rPr>
              <w:t>5</w:t>
            </w:r>
            <w:r w:rsidR="005054E8">
              <w:rPr>
                <w:noProof/>
                <w:webHidden/>
              </w:rPr>
              <w:fldChar w:fldCharType="end"/>
            </w:r>
          </w:hyperlink>
        </w:p>
        <w:p w14:paraId="4011A79C" w14:textId="58936DA6" w:rsidR="005054E8" w:rsidRDefault="00910A60">
          <w:pPr>
            <w:pStyle w:val="TOC2"/>
            <w:tabs>
              <w:tab w:val="left" w:pos="880"/>
              <w:tab w:val="right" w:leader="dot" w:pos="9350"/>
            </w:tabs>
            <w:rPr>
              <w:rFonts w:eastAsiaTheme="minorEastAsia" w:cstheme="minorBidi"/>
              <w:smallCaps w:val="0"/>
              <w:noProof/>
              <w:sz w:val="22"/>
              <w:szCs w:val="22"/>
            </w:rPr>
          </w:pPr>
          <w:hyperlink w:anchor="_Toc528599835" w:history="1">
            <w:r w:rsidR="005054E8" w:rsidRPr="0015687E">
              <w:rPr>
                <w:rStyle w:val="Hyperlink"/>
                <w:noProof/>
              </w:rPr>
              <w:t>3.2</w:t>
            </w:r>
            <w:r w:rsidR="005054E8">
              <w:rPr>
                <w:rFonts w:eastAsiaTheme="minorEastAsia" w:cstheme="minorBidi"/>
                <w:smallCaps w:val="0"/>
                <w:noProof/>
                <w:sz w:val="22"/>
                <w:szCs w:val="22"/>
              </w:rPr>
              <w:tab/>
            </w:r>
            <w:r w:rsidR="005054E8" w:rsidRPr="0015687E">
              <w:rPr>
                <w:rStyle w:val="Hyperlink"/>
                <w:noProof/>
              </w:rPr>
              <w:t>Run OASIS Health Check from the Command Line</w:t>
            </w:r>
            <w:r w:rsidR="005054E8">
              <w:rPr>
                <w:noProof/>
                <w:webHidden/>
              </w:rPr>
              <w:tab/>
            </w:r>
            <w:r w:rsidR="005054E8">
              <w:rPr>
                <w:noProof/>
                <w:webHidden/>
              </w:rPr>
              <w:fldChar w:fldCharType="begin"/>
            </w:r>
            <w:r w:rsidR="005054E8">
              <w:rPr>
                <w:noProof/>
                <w:webHidden/>
              </w:rPr>
              <w:instrText xml:space="preserve"> PAGEREF _Toc528599835 \h </w:instrText>
            </w:r>
            <w:r w:rsidR="005054E8">
              <w:rPr>
                <w:noProof/>
                <w:webHidden/>
              </w:rPr>
            </w:r>
            <w:r w:rsidR="005054E8">
              <w:rPr>
                <w:noProof/>
                <w:webHidden/>
              </w:rPr>
              <w:fldChar w:fldCharType="separate"/>
            </w:r>
            <w:r w:rsidR="005054E8">
              <w:rPr>
                <w:noProof/>
                <w:webHidden/>
              </w:rPr>
              <w:t>6</w:t>
            </w:r>
            <w:r w:rsidR="005054E8">
              <w:rPr>
                <w:noProof/>
                <w:webHidden/>
              </w:rPr>
              <w:fldChar w:fldCharType="end"/>
            </w:r>
          </w:hyperlink>
        </w:p>
        <w:p w14:paraId="0057E2AB" w14:textId="5457F37C" w:rsidR="005054E8" w:rsidRDefault="00910A60">
          <w:pPr>
            <w:pStyle w:val="TOC2"/>
            <w:tabs>
              <w:tab w:val="left" w:pos="880"/>
              <w:tab w:val="right" w:leader="dot" w:pos="9350"/>
            </w:tabs>
            <w:rPr>
              <w:rFonts w:eastAsiaTheme="minorEastAsia" w:cstheme="minorBidi"/>
              <w:smallCaps w:val="0"/>
              <w:noProof/>
              <w:sz w:val="22"/>
              <w:szCs w:val="22"/>
            </w:rPr>
          </w:pPr>
          <w:hyperlink w:anchor="_Toc528599836" w:history="1">
            <w:r w:rsidR="005054E8" w:rsidRPr="0015687E">
              <w:rPr>
                <w:rStyle w:val="Hyperlink"/>
                <w:noProof/>
              </w:rPr>
              <w:t>3.3</w:t>
            </w:r>
            <w:r w:rsidR="005054E8">
              <w:rPr>
                <w:rFonts w:eastAsiaTheme="minorEastAsia" w:cstheme="minorBidi"/>
                <w:smallCaps w:val="0"/>
                <w:noProof/>
                <w:sz w:val="22"/>
                <w:szCs w:val="22"/>
              </w:rPr>
              <w:tab/>
            </w:r>
            <w:r w:rsidR="005054E8" w:rsidRPr="0015687E">
              <w:rPr>
                <w:rStyle w:val="Hyperlink"/>
                <w:noProof/>
              </w:rPr>
              <w:t>Run OASIS Health Check for Multiple Environments</w:t>
            </w:r>
            <w:r w:rsidR="005054E8">
              <w:rPr>
                <w:noProof/>
                <w:webHidden/>
              </w:rPr>
              <w:tab/>
            </w:r>
            <w:r w:rsidR="005054E8">
              <w:rPr>
                <w:noProof/>
                <w:webHidden/>
              </w:rPr>
              <w:fldChar w:fldCharType="begin"/>
            </w:r>
            <w:r w:rsidR="005054E8">
              <w:rPr>
                <w:noProof/>
                <w:webHidden/>
              </w:rPr>
              <w:instrText xml:space="preserve"> PAGEREF _Toc528599836 \h </w:instrText>
            </w:r>
            <w:r w:rsidR="005054E8">
              <w:rPr>
                <w:noProof/>
                <w:webHidden/>
              </w:rPr>
            </w:r>
            <w:r w:rsidR="005054E8">
              <w:rPr>
                <w:noProof/>
                <w:webHidden/>
              </w:rPr>
              <w:fldChar w:fldCharType="separate"/>
            </w:r>
            <w:r w:rsidR="005054E8">
              <w:rPr>
                <w:noProof/>
                <w:webHidden/>
              </w:rPr>
              <w:t>8</w:t>
            </w:r>
            <w:r w:rsidR="005054E8">
              <w:rPr>
                <w:noProof/>
                <w:webHidden/>
              </w:rPr>
              <w:fldChar w:fldCharType="end"/>
            </w:r>
          </w:hyperlink>
        </w:p>
        <w:p w14:paraId="469F692D" w14:textId="1C05F1E9"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37" w:history="1">
            <w:r w:rsidR="005054E8" w:rsidRPr="0015687E">
              <w:rPr>
                <w:rStyle w:val="Hyperlink"/>
                <w:noProof/>
              </w:rPr>
              <w:t>3.3.1</w:t>
            </w:r>
            <w:r w:rsidR="005054E8">
              <w:rPr>
                <w:rFonts w:eastAsiaTheme="minorEastAsia" w:cstheme="minorBidi"/>
                <w:i w:val="0"/>
                <w:iCs w:val="0"/>
                <w:noProof/>
                <w:sz w:val="22"/>
                <w:szCs w:val="22"/>
              </w:rPr>
              <w:tab/>
            </w:r>
            <w:r w:rsidR="005054E8" w:rsidRPr="0015687E">
              <w:rPr>
                <w:rStyle w:val="Hyperlink"/>
                <w:noProof/>
              </w:rPr>
              <w:t>Run Oasis Health Check Using Config File</w:t>
            </w:r>
            <w:r w:rsidR="005054E8">
              <w:rPr>
                <w:noProof/>
                <w:webHidden/>
              </w:rPr>
              <w:tab/>
            </w:r>
            <w:r w:rsidR="005054E8">
              <w:rPr>
                <w:noProof/>
                <w:webHidden/>
              </w:rPr>
              <w:fldChar w:fldCharType="begin"/>
            </w:r>
            <w:r w:rsidR="005054E8">
              <w:rPr>
                <w:noProof/>
                <w:webHidden/>
              </w:rPr>
              <w:instrText xml:space="preserve"> PAGEREF _Toc528599837 \h </w:instrText>
            </w:r>
            <w:r w:rsidR="005054E8">
              <w:rPr>
                <w:noProof/>
                <w:webHidden/>
              </w:rPr>
            </w:r>
            <w:r w:rsidR="005054E8">
              <w:rPr>
                <w:noProof/>
                <w:webHidden/>
              </w:rPr>
              <w:fldChar w:fldCharType="separate"/>
            </w:r>
            <w:r w:rsidR="005054E8">
              <w:rPr>
                <w:noProof/>
                <w:webHidden/>
              </w:rPr>
              <w:t>8</w:t>
            </w:r>
            <w:r w:rsidR="005054E8">
              <w:rPr>
                <w:noProof/>
                <w:webHidden/>
              </w:rPr>
              <w:fldChar w:fldCharType="end"/>
            </w:r>
          </w:hyperlink>
        </w:p>
        <w:p w14:paraId="6C92BFE2" w14:textId="07B5B6F6"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38" w:history="1">
            <w:r w:rsidR="005054E8" w:rsidRPr="0015687E">
              <w:rPr>
                <w:rStyle w:val="Hyperlink"/>
                <w:noProof/>
              </w:rPr>
              <w:t>3.3.2</w:t>
            </w:r>
            <w:r w:rsidR="005054E8">
              <w:rPr>
                <w:rFonts w:eastAsiaTheme="minorEastAsia" w:cstheme="minorBidi"/>
                <w:i w:val="0"/>
                <w:iCs w:val="0"/>
                <w:noProof/>
                <w:sz w:val="22"/>
                <w:szCs w:val="22"/>
              </w:rPr>
              <w:tab/>
            </w:r>
            <w:r w:rsidR="005054E8" w:rsidRPr="0015687E">
              <w:rPr>
                <w:rStyle w:val="Hyperlink"/>
                <w:noProof/>
              </w:rPr>
              <w:t>Create Database Config Table Data</w:t>
            </w:r>
            <w:r w:rsidR="005054E8">
              <w:rPr>
                <w:noProof/>
                <w:webHidden/>
              </w:rPr>
              <w:tab/>
            </w:r>
            <w:r w:rsidR="005054E8">
              <w:rPr>
                <w:noProof/>
                <w:webHidden/>
              </w:rPr>
              <w:fldChar w:fldCharType="begin"/>
            </w:r>
            <w:r w:rsidR="005054E8">
              <w:rPr>
                <w:noProof/>
                <w:webHidden/>
              </w:rPr>
              <w:instrText xml:space="preserve"> PAGEREF _Toc528599838 \h </w:instrText>
            </w:r>
            <w:r w:rsidR="005054E8">
              <w:rPr>
                <w:noProof/>
                <w:webHidden/>
              </w:rPr>
            </w:r>
            <w:r w:rsidR="005054E8">
              <w:rPr>
                <w:noProof/>
                <w:webHidden/>
              </w:rPr>
              <w:fldChar w:fldCharType="separate"/>
            </w:r>
            <w:r w:rsidR="005054E8">
              <w:rPr>
                <w:noProof/>
                <w:webHidden/>
              </w:rPr>
              <w:t>9</w:t>
            </w:r>
            <w:r w:rsidR="005054E8">
              <w:rPr>
                <w:noProof/>
                <w:webHidden/>
              </w:rPr>
              <w:fldChar w:fldCharType="end"/>
            </w:r>
          </w:hyperlink>
        </w:p>
        <w:p w14:paraId="54D835D7" w14:textId="5CE72E9D"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39" w:history="1">
            <w:r w:rsidR="005054E8" w:rsidRPr="0015687E">
              <w:rPr>
                <w:rStyle w:val="Hyperlink"/>
                <w:noProof/>
              </w:rPr>
              <w:t>3.3.3</w:t>
            </w:r>
            <w:r w:rsidR="005054E8">
              <w:rPr>
                <w:rFonts w:eastAsiaTheme="minorEastAsia" w:cstheme="minorBidi"/>
                <w:i w:val="0"/>
                <w:iCs w:val="0"/>
                <w:noProof/>
                <w:sz w:val="22"/>
                <w:szCs w:val="22"/>
              </w:rPr>
              <w:tab/>
            </w:r>
            <w:r w:rsidR="005054E8" w:rsidRPr="0015687E">
              <w:rPr>
                <w:rStyle w:val="Hyperlink"/>
                <w:noProof/>
              </w:rPr>
              <w:t>Run OASIS Health Check Using DB Config Table</w:t>
            </w:r>
            <w:r w:rsidR="005054E8">
              <w:rPr>
                <w:noProof/>
                <w:webHidden/>
              </w:rPr>
              <w:tab/>
            </w:r>
            <w:r w:rsidR="005054E8">
              <w:rPr>
                <w:noProof/>
                <w:webHidden/>
              </w:rPr>
              <w:fldChar w:fldCharType="begin"/>
            </w:r>
            <w:r w:rsidR="005054E8">
              <w:rPr>
                <w:noProof/>
                <w:webHidden/>
              </w:rPr>
              <w:instrText xml:space="preserve"> PAGEREF _Toc528599839 \h </w:instrText>
            </w:r>
            <w:r w:rsidR="005054E8">
              <w:rPr>
                <w:noProof/>
                <w:webHidden/>
              </w:rPr>
            </w:r>
            <w:r w:rsidR="005054E8">
              <w:rPr>
                <w:noProof/>
                <w:webHidden/>
              </w:rPr>
              <w:fldChar w:fldCharType="separate"/>
            </w:r>
            <w:r w:rsidR="005054E8">
              <w:rPr>
                <w:noProof/>
                <w:webHidden/>
              </w:rPr>
              <w:t>9</w:t>
            </w:r>
            <w:r w:rsidR="005054E8">
              <w:rPr>
                <w:noProof/>
                <w:webHidden/>
              </w:rPr>
              <w:fldChar w:fldCharType="end"/>
            </w:r>
          </w:hyperlink>
        </w:p>
        <w:p w14:paraId="059652F3" w14:textId="03A8E998"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40" w:history="1">
            <w:r w:rsidR="005054E8" w:rsidRPr="0015687E">
              <w:rPr>
                <w:rStyle w:val="Hyperlink"/>
                <w:noProof/>
              </w:rPr>
              <w:t>3.3.4</w:t>
            </w:r>
            <w:r w:rsidR="005054E8">
              <w:rPr>
                <w:rFonts w:eastAsiaTheme="minorEastAsia" w:cstheme="minorBidi"/>
                <w:i w:val="0"/>
                <w:iCs w:val="0"/>
                <w:noProof/>
                <w:sz w:val="22"/>
                <w:szCs w:val="22"/>
              </w:rPr>
              <w:tab/>
            </w:r>
            <w:r w:rsidR="005054E8" w:rsidRPr="0015687E">
              <w:rPr>
                <w:rStyle w:val="Hyperlink"/>
                <w:noProof/>
              </w:rPr>
              <w:t>Encrypted Password</w:t>
            </w:r>
            <w:r w:rsidR="005054E8">
              <w:rPr>
                <w:noProof/>
                <w:webHidden/>
              </w:rPr>
              <w:tab/>
            </w:r>
            <w:r w:rsidR="005054E8">
              <w:rPr>
                <w:noProof/>
                <w:webHidden/>
              </w:rPr>
              <w:fldChar w:fldCharType="begin"/>
            </w:r>
            <w:r w:rsidR="005054E8">
              <w:rPr>
                <w:noProof/>
                <w:webHidden/>
              </w:rPr>
              <w:instrText xml:space="preserve"> PAGEREF _Toc528599840 \h </w:instrText>
            </w:r>
            <w:r w:rsidR="005054E8">
              <w:rPr>
                <w:noProof/>
                <w:webHidden/>
              </w:rPr>
            </w:r>
            <w:r w:rsidR="005054E8">
              <w:rPr>
                <w:noProof/>
                <w:webHidden/>
              </w:rPr>
              <w:fldChar w:fldCharType="separate"/>
            </w:r>
            <w:r w:rsidR="005054E8">
              <w:rPr>
                <w:noProof/>
                <w:webHidden/>
              </w:rPr>
              <w:t>10</w:t>
            </w:r>
            <w:r w:rsidR="005054E8">
              <w:rPr>
                <w:noProof/>
                <w:webHidden/>
              </w:rPr>
              <w:fldChar w:fldCharType="end"/>
            </w:r>
          </w:hyperlink>
        </w:p>
        <w:p w14:paraId="72F8DF95" w14:textId="09B2213F"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41" w:history="1">
            <w:r w:rsidR="005054E8" w:rsidRPr="0015687E">
              <w:rPr>
                <w:rStyle w:val="Hyperlink"/>
                <w:noProof/>
              </w:rPr>
              <w:t>4</w:t>
            </w:r>
            <w:r w:rsidR="005054E8">
              <w:rPr>
                <w:rFonts w:eastAsiaTheme="minorEastAsia" w:cstheme="minorBidi"/>
                <w:b w:val="0"/>
                <w:bCs w:val="0"/>
                <w:caps w:val="0"/>
                <w:noProof/>
                <w:sz w:val="22"/>
                <w:szCs w:val="22"/>
              </w:rPr>
              <w:tab/>
            </w:r>
            <w:r w:rsidR="005054E8" w:rsidRPr="0015687E">
              <w:rPr>
                <w:rStyle w:val="Hyperlink"/>
                <w:noProof/>
              </w:rPr>
              <w:t>Test Reports</w:t>
            </w:r>
            <w:r w:rsidR="005054E8">
              <w:rPr>
                <w:noProof/>
                <w:webHidden/>
              </w:rPr>
              <w:tab/>
            </w:r>
            <w:r w:rsidR="005054E8">
              <w:rPr>
                <w:noProof/>
                <w:webHidden/>
              </w:rPr>
              <w:fldChar w:fldCharType="begin"/>
            </w:r>
            <w:r w:rsidR="005054E8">
              <w:rPr>
                <w:noProof/>
                <w:webHidden/>
              </w:rPr>
              <w:instrText xml:space="preserve"> PAGEREF _Toc528599841 \h </w:instrText>
            </w:r>
            <w:r w:rsidR="005054E8">
              <w:rPr>
                <w:noProof/>
                <w:webHidden/>
              </w:rPr>
            </w:r>
            <w:r w:rsidR="005054E8">
              <w:rPr>
                <w:noProof/>
                <w:webHidden/>
              </w:rPr>
              <w:fldChar w:fldCharType="separate"/>
            </w:r>
            <w:r w:rsidR="005054E8">
              <w:rPr>
                <w:noProof/>
                <w:webHidden/>
              </w:rPr>
              <w:t>10</w:t>
            </w:r>
            <w:r w:rsidR="005054E8">
              <w:rPr>
                <w:noProof/>
                <w:webHidden/>
              </w:rPr>
              <w:fldChar w:fldCharType="end"/>
            </w:r>
          </w:hyperlink>
        </w:p>
        <w:p w14:paraId="50A656E2" w14:textId="1CE67443" w:rsidR="005054E8" w:rsidRDefault="00910A60">
          <w:pPr>
            <w:pStyle w:val="TOC2"/>
            <w:tabs>
              <w:tab w:val="left" w:pos="880"/>
              <w:tab w:val="right" w:leader="dot" w:pos="9350"/>
            </w:tabs>
            <w:rPr>
              <w:rFonts w:eastAsiaTheme="minorEastAsia" w:cstheme="minorBidi"/>
              <w:smallCaps w:val="0"/>
              <w:noProof/>
              <w:sz w:val="22"/>
              <w:szCs w:val="22"/>
            </w:rPr>
          </w:pPr>
          <w:hyperlink w:anchor="_Toc528599842" w:history="1">
            <w:r w:rsidR="005054E8" w:rsidRPr="0015687E">
              <w:rPr>
                <w:rStyle w:val="Hyperlink"/>
                <w:noProof/>
              </w:rPr>
              <w:t>4.1</w:t>
            </w:r>
            <w:r w:rsidR="005054E8">
              <w:rPr>
                <w:rFonts w:eastAsiaTheme="minorEastAsia" w:cstheme="minorBidi"/>
                <w:smallCaps w:val="0"/>
                <w:noProof/>
                <w:sz w:val="22"/>
                <w:szCs w:val="22"/>
              </w:rPr>
              <w:tab/>
            </w:r>
            <w:r w:rsidR="005054E8" w:rsidRPr="0015687E">
              <w:rPr>
                <w:rStyle w:val="Hyperlink"/>
                <w:noProof/>
              </w:rPr>
              <w:t>Last Run Report</w:t>
            </w:r>
            <w:r w:rsidR="005054E8">
              <w:rPr>
                <w:noProof/>
                <w:webHidden/>
              </w:rPr>
              <w:tab/>
            </w:r>
            <w:r w:rsidR="005054E8">
              <w:rPr>
                <w:noProof/>
                <w:webHidden/>
              </w:rPr>
              <w:fldChar w:fldCharType="begin"/>
            </w:r>
            <w:r w:rsidR="005054E8">
              <w:rPr>
                <w:noProof/>
                <w:webHidden/>
              </w:rPr>
              <w:instrText xml:space="preserve"> PAGEREF _Toc528599842 \h </w:instrText>
            </w:r>
            <w:r w:rsidR="005054E8">
              <w:rPr>
                <w:noProof/>
                <w:webHidden/>
              </w:rPr>
            </w:r>
            <w:r w:rsidR="005054E8">
              <w:rPr>
                <w:noProof/>
                <w:webHidden/>
              </w:rPr>
              <w:fldChar w:fldCharType="separate"/>
            </w:r>
            <w:r w:rsidR="005054E8">
              <w:rPr>
                <w:noProof/>
                <w:webHidden/>
              </w:rPr>
              <w:t>10</w:t>
            </w:r>
            <w:r w:rsidR="005054E8">
              <w:rPr>
                <w:noProof/>
                <w:webHidden/>
              </w:rPr>
              <w:fldChar w:fldCharType="end"/>
            </w:r>
          </w:hyperlink>
        </w:p>
        <w:p w14:paraId="185FEA68" w14:textId="57ABF2D3" w:rsidR="005054E8" w:rsidRDefault="00910A60">
          <w:pPr>
            <w:pStyle w:val="TOC2"/>
            <w:tabs>
              <w:tab w:val="left" w:pos="880"/>
              <w:tab w:val="right" w:leader="dot" w:pos="9350"/>
            </w:tabs>
            <w:rPr>
              <w:rFonts w:eastAsiaTheme="minorEastAsia" w:cstheme="minorBidi"/>
              <w:smallCaps w:val="0"/>
              <w:noProof/>
              <w:sz w:val="22"/>
              <w:szCs w:val="22"/>
            </w:rPr>
          </w:pPr>
          <w:hyperlink w:anchor="_Toc528599843" w:history="1">
            <w:r w:rsidR="005054E8" w:rsidRPr="0015687E">
              <w:rPr>
                <w:rStyle w:val="Hyperlink"/>
                <w:noProof/>
              </w:rPr>
              <w:t>4.2</w:t>
            </w:r>
            <w:r w:rsidR="005054E8">
              <w:rPr>
                <w:rFonts w:eastAsiaTheme="minorEastAsia" w:cstheme="minorBidi"/>
                <w:smallCaps w:val="0"/>
                <w:noProof/>
                <w:sz w:val="22"/>
                <w:szCs w:val="22"/>
              </w:rPr>
              <w:tab/>
            </w:r>
            <w:r w:rsidR="005054E8" w:rsidRPr="0015687E">
              <w:rPr>
                <w:rStyle w:val="Hyperlink"/>
                <w:noProof/>
              </w:rPr>
              <w:t>List of all tests run with dates and run sequence for the day</w:t>
            </w:r>
            <w:r w:rsidR="005054E8">
              <w:rPr>
                <w:noProof/>
                <w:webHidden/>
              </w:rPr>
              <w:tab/>
            </w:r>
            <w:r w:rsidR="005054E8">
              <w:rPr>
                <w:noProof/>
                <w:webHidden/>
              </w:rPr>
              <w:fldChar w:fldCharType="begin"/>
            </w:r>
            <w:r w:rsidR="005054E8">
              <w:rPr>
                <w:noProof/>
                <w:webHidden/>
              </w:rPr>
              <w:instrText xml:space="preserve"> PAGEREF _Toc528599843 \h </w:instrText>
            </w:r>
            <w:r w:rsidR="005054E8">
              <w:rPr>
                <w:noProof/>
                <w:webHidden/>
              </w:rPr>
            </w:r>
            <w:r w:rsidR="005054E8">
              <w:rPr>
                <w:noProof/>
                <w:webHidden/>
              </w:rPr>
              <w:fldChar w:fldCharType="separate"/>
            </w:r>
            <w:r w:rsidR="005054E8">
              <w:rPr>
                <w:noProof/>
                <w:webHidden/>
              </w:rPr>
              <w:t>11</w:t>
            </w:r>
            <w:r w:rsidR="005054E8">
              <w:rPr>
                <w:noProof/>
                <w:webHidden/>
              </w:rPr>
              <w:fldChar w:fldCharType="end"/>
            </w:r>
          </w:hyperlink>
        </w:p>
        <w:p w14:paraId="32B04424" w14:textId="73294EAF" w:rsidR="005054E8" w:rsidRDefault="00910A60">
          <w:pPr>
            <w:pStyle w:val="TOC2"/>
            <w:tabs>
              <w:tab w:val="left" w:pos="880"/>
              <w:tab w:val="right" w:leader="dot" w:pos="9350"/>
            </w:tabs>
            <w:rPr>
              <w:rFonts w:eastAsiaTheme="minorEastAsia" w:cstheme="minorBidi"/>
              <w:smallCaps w:val="0"/>
              <w:noProof/>
              <w:sz w:val="22"/>
              <w:szCs w:val="22"/>
            </w:rPr>
          </w:pPr>
          <w:hyperlink w:anchor="_Toc528599844" w:history="1">
            <w:r w:rsidR="005054E8" w:rsidRPr="0015687E">
              <w:rPr>
                <w:rStyle w:val="Hyperlink"/>
                <w:noProof/>
              </w:rPr>
              <w:t>4.3</w:t>
            </w:r>
            <w:r w:rsidR="005054E8">
              <w:rPr>
                <w:rFonts w:eastAsiaTheme="minorEastAsia" w:cstheme="minorBidi"/>
                <w:smallCaps w:val="0"/>
                <w:noProof/>
                <w:sz w:val="22"/>
                <w:szCs w:val="22"/>
              </w:rPr>
              <w:tab/>
            </w:r>
            <w:r w:rsidR="005054E8" w:rsidRPr="0015687E">
              <w:rPr>
                <w:rStyle w:val="Hyperlink"/>
                <w:noProof/>
              </w:rPr>
              <w:t>Report of a Test Run for a Particular date and run</w:t>
            </w:r>
            <w:r w:rsidR="005054E8">
              <w:rPr>
                <w:noProof/>
                <w:webHidden/>
              </w:rPr>
              <w:tab/>
            </w:r>
            <w:r w:rsidR="005054E8">
              <w:rPr>
                <w:noProof/>
                <w:webHidden/>
              </w:rPr>
              <w:fldChar w:fldCharType="begin"/>
            </w:r>
            <w:r w:rsidR="005054E8">
              <w:rPr>
                <w:noProof/>
                <w:webHidden/>
              </w:rPr>
              <w:instrText xml:space="preserve"> PAGEREF _Toc528599844 \h </w:instrText>
            </w:r>
            <w:r w:rsidR="005054E8">
              <w:rPr>
                <w:noProof/>
                <w:webHidden/>
              </w:rPr>
            </w:r>
            <w:r w:rsidR="005054E8">
              <w:rPr>
                <w:noProof/>
                <w:webHidden/>
              </w:rPr>
              <w:fldChar w:fldCharType="separate"/>
            </w:r>
            <w:r w:rsidR="005054E8">
              <w:rPr>
                <w:noProof/>
                <w:webHidden/>
              </w:rPr>
              <w:t>11</w:t>
            </w:r>
            <w:r w:rsidR="005054E8">
              <w:rPr>
                <w:noProof/>
                <w:webHidden/>
              </w:rPr>
              <w:fldChar w:fldCharType="end"/>
            </w:r>
          </w:hyperlink>
        </w:p>
        <w:p w14:paraId="2F32E0F0" w14:textId="1B880A34" w:rsidR="005054E8" w:rsidRDefault="00910A60">
          <w:pPr>
            <w:pStyle w:val="TOC2"/>
            <w:tabs>
              <w:tab w:val="left" w:pos="880"/>
              <w:tab w:val="right" w:leader="dot" w:pos="9350"/>
            </w:tabs>
            <w:rPr>
              <w:rFonts w:eastAsiaTheme="minorEastAsia" w:cstheme="minorBidi"/>
              <w:smallCaps w:val="0"/>
              <w:noProof/>
              <w:sz w:val="22"/>
              <w:szCs w:val="22"/>
            </w:rPr>
          </w:pPr>
          <w:hyperlink w:anchor="_Toc528599845" w:history="1">
            <w:r w:rsidR="005054E8" w:rsidRPr="0015687E">
              <w:rPr>
                <w:rStyle w:val="Hyperlink"/>
                <w:noProof/>
              </w:rPr>
              <w:t>4.4</w:t>
            </w:r>
            <w:r w:rsidR="005054E8">
              <w:rPr>
                <w:rFonts w:eastAsiaTheme="minorEastAsia" w:cstheme="minorBidi"/>
                <w:smallCaps w:val="0"/>
                <w:noProof/>
                <w:sz w:val="22"/>
                <w:szCs w:val="22"/>
              </w:rPr>
              <w:tab/>
            </w:r>
            <w:r w:rsidR="005054E8" w:rsidRPr="0015687E">
              <w:rPr>
                <w:rStyle w:val="Hyperlink"/>
                <w:noProof/>
              </w:rPr>
              <w:t>All Reports</w:t>
            </w:r>
            <w:r w:rsidR="005054E8">
              <w:rPr>
                <w:noProof/>
                <w:webHidden/>
              </w:rPr>
              <w:tab/>
            </w:r>
            <w:r w:rsidR="005054E8">
              <w:rPr>
                <w:noProof/>
                <w:webHidden/>
              </w:rPr>
              <w:fldChar w:fldCharType="begin"/>
            </w:r>
            <w:r w:rsidR="005054E8">
              <w:rPr>
                <w:noProof/>
                <w:webHidden/>
              </w:rPr>
              <w:instrText xml:space="preserve"> PAGEREF _Toc528599845 \h </w:instrText>
            </w:r>
            <w:r w:rsidR="005054E8">
              <w:rPr>
                <w:noProof/>
                <w:webHidden/>
              </w:rPr>
            </w:r>
            <w:r w:rsidR="005054E8">
              <w:rPr>
                <w:noProof/>
                <w:webHidden/>
              </w:rPr>
              <w:fldChar w:fldCharType="separate"/>
            </w:r>
            <w:r w:rsidR="005054E8">
              <w:rPr>
                <w:noProof/>
                <w:webHidden/>
              </w:rPr>
              <w:t>12</w:t>
            </w:r>
            <w:r w:rsidR="005054E8">
              <w:rPr>
                <w:noProof/>
                <w:webHidden/>
              </w:rPr>
              <w:fldChar w:fldCharType="end"/>
            </w:r>
          </w:hyperlink>
        </w:p>
        <w:p w14:paraId="4DEC1215" w14:textId="4C695553"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46" w:history="1">
            <w:r w:rsidR="005054E8" w:rsidRPr="0015687E">
              <w:rPr>
                <w:rStyle w:val="Hyperlink"/>
                <w:noProof/>
              </w:rPr>
              <w:t>5</w:t>
            </w:r>
            <w:r w:rsidR="005054E8">
              <w:rPr>
                <w:rFonts w:eastAsiaTheme="minorEastAsia" w:cstheme="minorBidi"/>
                <w:b w:val="0"/>
                <w:bCs w:val="0"/>
                <w:caps w:val="0"/>
                <w:noProof/>
                <w:sz w:val="22"/>
                <w:szCs w:val="22"/>
              </w:rPr>
              <w:tab/>
            </w:r>
            <w:r w:rsidR="005054E8" w:rsidRPr="0015687E">
              <w:rPr>
                <w:rStyle w:val="Hyperlink"/>
                <w:noProof/>
              </w:rPr>
              <w:t>Test Interpretations &amp; Validations - Advanced Users</w:t>
            </w:r>
            <w:r w:rsidR="005054E8">
              <w:rPr>
                <w:noProof/>
                <w:webHidden/>
              </w:rPr>
              <w:tab/>
            </w:r>
            <w:r w:rsidR="005054E8">
              <w:rPr>
                <w:noProof/>
                <w:webHidden/>
              </w:rPr>
              <w:fldChar w:fldCharType="begin"/>
            </w:r>
            <w:r w:rsidR="005054E8">
              <w:rPr>
                <w:noProof/>
                <w:webHidden/>
              </w:rPr>
              <w:instrText xml:space="preserve"> PAGEREF _Toc528599846 \h </w:instrText>
            </w:r>
            <w:r w:rsidR="005054E8">
              <w:rPr>
                <w:noProof/>
                <w:webHidden/>
              </w:rPr>
            </w:r>
            <w:r w:rsidR="005054E8">
              <w:rPr>
                <w:noProof/>
                <w:webHidden/>
              </w:rPr>
              <w:fldChar w:fldCharType="separate"/>
            </w:r>
            <w:r w:rsidR="005054E8">
              <w:rPr>
                <w:noProof/>
                <w:webHidden/>
              </w:rPr>
              <w:t>13</w:t>
            </w:r>
            <w:r w:rsidR="005054E8">
              <w:rPr>
                <w:noProof/>
                <w:webHidden/>
              </w:rPr>
              <w:fldChar w:fldCharType="end"/>
            </w:r>
          </w:hyperlink>
        </w:p>
        <w:p w14:paraId="747E80A0" w14:textId="277265EA" w:rsidR="005054E8" w:rsidRDefault="00910A60">
          <w:pPr>
            <w:pStyle w:val="TOC2"/>
            <w:tabs>
              <w:tab w:val="left" w:pos="880"/>
              <w:tab w:val="right" w:leader="dot" w:pos="9350"/>
            </w:tabs>
            <w:rPr>
              <w:rFonts w:eastAsiaTheme="minorEastAsia" w:cstheme="minorBidi"/>
              <w:smallCaps w:val="0"/>
              <w:noProof/>
              <w:sz w:val="22"/>
              <w:szCs w:val="22"/>
            </w:rPr>
          </w:pPr>
          <w:hyperlink w:anchor="_Toc528599847" w:history="1">
            <w:r w:rsidR="005054E8" w:rsidRPr="0015687E">
              <w:rPr>
                <w:rStyle w:val="Hyperlink"/>
                <w:noProof/>
              </w:rPr>
              <w:t>5.1</w:t>
            </w:r>
            <w:r w:rsidR="005054E8">
              <w:rPr>
                <w:rFonts w:eastAsiaTheme="minorEastAsia" w:cstheme="minorBidi"/>
                <w:smallCaps w:val="0"/>
                <w:noProof/>
                <w:sz w:val="22"/>
                <w:szCs w:val="22"/>
              </w:rPr>
              <w:tab/>
            </w:r>
            <w:r w:rsidR="005054E8" w:rsidRPr="0015687E">
              <w:rPr>
                <w:rStyle w:val="Hyperlink"/>
                <w:noProof/>
              </w:rPr>
              <w:t>Health Check Results</w:t>
            </w:r>
            <w:r w:rsidR="005054E8">
              <w:rPr>
                <w:noProof/>
                <w:webHidden/>
              </w:rPr>
              <w:tab/>
            </w:r>
            <w:r w:rsidR="005054E8">
              <w:rPr>
                <w:noProof/>
                <w:webHidden/>
              </w:rPr>
              <w:fldChar w:fldCharType="begin"/>
            </w:r>
            <w:r w:rsidR="005054E8">
              <w:rPr>
                <w:noProof/>
                <w:webHidden/>
              </w:rPr>
              <w:instrText xml:space="preserve"> PAGEREF _Toc528599847 \h </w:instrText>
            </w:r>
            <w:r w:rsidR="005054E8">
              <w:rPr>
                <w:noProof/>
                <w:webHidden/>
              </w:rPr>
            </w:r>
            <w:r w:rsidR="005054E8">
              <w:rPr>
                <w:noProof/>
                <w:webHidden/>
              </w:rPr>
              <w:fldChar w:fldCharType="separate"/>
            </w:r>
            <w:r w:rsidR="005054E8">
              <w:rPr>
                <w:noProof/>
                <w:webHidden/>
              </w:rPr>
              <w:t>13</w:t>
            </w:r>
            <w:r w:rsidR="005054E8">
              <w:rPr>
                <w:noProof/>
                <w:webHidden/>
              </w:rPr>
              <w:fldChar w:fldCharType="end"/>
            </w:r>
          </w:hyperlink>
        </w:p>
        <w:p w14:paraId="34196187" w14:textId="4A107865" w:rsidR="005054E8" w:rsidRDefault="00910A60">
          <w:pPr>
            <w:pStyle w:val="TOC2"/>
            <w:tabs>
              <w:tab w:val="left" w:pos="880"/>
              <w:tab w:val="right" w:leader="dot" w:pos="9350"/>
            </w:tabs>
            <w:rPr>
              <w:rFonts w:eastAsiaTheme="minorEastAsia" w:cstheme="minorBidi"/>
              <w:smallCaps w:val="0"/>
              <w:noProof/>
              <w:sz w:val="22"/>
              <w:szCs w:val="22"/>
            </w:rPr>
          </w:pPr>
          <w:hyperlink w:anchor="_Toc528599848" w:history="1">
            <w:r w:rsidR="005054E8" w:rsidRPr="0015687E">
              <w:rPr>
                <w:rStyle w:val="Hyperlink"/>
                <w:noProof/>
              </w:rPr>
              <w:t>5.2</w:t>
            </w:r>
            <w:r w:rsidR="005054E8">
              <w:rPr>
                <w:rFonts w:eastAsiaTheme="minorEastAsia" w:cstheme="minorBidi"/>
                <w:smallCaps w:val="0"/>
                <w:noProof/>
                <w:sz w:val="22"/>
                <w:szCs w:val="22"/>
              </w:rPr>
              <w:tab/>
            </w:r>
            <w:r w:rsidR="005054E8" w:rsidRPr="0015687E">
              <w:rPr>
                <w:rStyle w:val="Hyperlink"/>
                <w:noProof/>
              </w:rPr>
              <w:t>Health Check Interpretations</w:t>
            </w:r>
            <w:r w:rsidR="005054E8">
              <w:rPr>
                <w:noProof/>
                <w:webHidden/>
              </w:rPr>
              <w:tab/>
            </w:r>
            <w:r w:rsidR="005054E8">
              <w:rPr>
                <w:noProof/>
                <w:webHidden/>
              </w:rPr>
              <w:fldChar w:fldCharType="begin"/>
            </w:r>
            <w:r w:rsidR="005054E8">
              <w:rPr>
                <w:noProof/>
                <w:webHidden/>
              </w:rPr>
              <w:instrText xml:space="preserve"> PAGEREF _Toc528599848 \h </w:instrText>
            </w:r>
            <w:r w:rsidR="005054E8">
              <w:rPr>
                <w:noProof/>
                <w:webHidden/>
              </w:rPr>
            </w:r>
            <w:r w:rsidR="005054E8">
              <w:rPr>
                <w:noProof/>
                <w:webHidden/>
              </w:rPr>
              <w:fldChar w:fldCharType="separate"/>
            </w:r>
            <w:r w:rsidR="005054E8">
              <w:rPr>
                <w:noProof/>
                <w:webHidden/>
              </w:rPr>
              <w:t>14</w:t>
            </w:r>
            <w:r w:rsidR="005054E8">
              <w:rPr>
                <w:noProof/>
                <w:webHidden/>
              </w:rPr>
              <w:fldChar w:fldCharType="end"/>
            </w:r>
          </w:hyperlink>
        </w:p>
        <w:p w14:paraId="4CBF44FE" w14:textId="48B620A2"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49" w:history="1">
            <w:r w:rsidR="005054E8" w:rsidRPr="0015687E">
              <w:rPr>
                <w:rStyle w:val="Hyperlink"/>
                <w:noProof/>
              </w:rPr>
              <w:t>5.2.1</w:t>
            </w:r>
            <w:r w:rsidR="005054E8">
              <w:rPr>
                <w:rFonts w:eastAsiaTheme="minorEastAsia" w:cstheme="minorBidi"/>
                <w:i w:val="0"/>
                <w:iCs w:val="0"/>
                <w:noProof/>
                <w:sz w:val="22"/>
                <w:szCs w:val="22"/>
              </w:rPr>
              <w:tab/>
            </w:r>
            <w:r w:rsidR="005054E8" w:rsidRPr="0015687E">
              <w:rPr>
                <w:rStyle w:val="Hyperlink"/>
                <w:noProof/>
              </w:rPr>
              <w:t>Test Status – OK and REVIEW</w:t>
            </w:r>
            <w:r w:rsidR="005054E8">
              <w:rPr>
                <w:noProof/>
                <w:webHidden/>
              </w:rPr>
              <w:tab/>
            </w:r>
            <w:r w:rsidR="005054E8">
              <w:rPr>
                <w:noProof/>
                <w:webHidden/>
              </w:rPr>
              <w:fldChar w:fldCharType="begin"/>
            </w:r>
            <w:r w:rsidR="005054E8">
              <w:rPr>
                <w:noProof/>
                <w:webHidden/>
              </w:rPr>
              <w:instrText xml:space="preserve"> PAGEREF _Toc528599849 \h </w:instrText>
            </w:r>
            <w:r w:rsidR="005054E8">
              <w:rPr>
                <w:noProof/>
                <w:webHidden/>
              </w:rPr>
            </w:r>
            <w:r w:rsidR="005054E8">
              <w:rPr>
                <w:noProof/>
                <w:webHidden/>
              </w:rPr>
              <w:fldChar w:fldCharType="separate"/>
            </w:r>
            <w:r w:rsidR="005054E8">
              <w:rPr>
                <w:noProof/>
                <w:webHidden/>
              </w:rPr>
              <w:t>14</w:t>
            </w:r>
            <w:r w:rsidR="005054E8">
              <w:rPr>
                <w:noProof/>
                <w:webHidden/>
              </w:rPr>
              <w:fldChar w:fldCharType="end"/>
            </w:r>
          </w:hyperlink>
        </w:p>
        <w:p w14:paraId="60C6B304" w14:textId="54926D7F"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50" w:history="1">
            <w:r w:rsidR="005054E8" w:rsidRPr="0015687E">
              <w:rPr>
                <w:rStyle w:val="Hyperlink"/>
                <w:noProof/>
              </w:rPr>
              <w:t>5.2.2</w:t>
            </w:r>
            <w:r w:rsidR="005054E8">
              <w:rPr>
                <w:rFonts w:eastAsiaTheme="minorEastAsia" w:cstheme="minorBidi"/>
                <w:i w:val="0"/>
                <w:iCs w:val="0"/>
                <w:noProof/>
                <w:sz w:val="22"/>
                <w:szCs w:val="22"/>
              </w:rPr>
              <w:tab/>
            </w:r>
            <w:r w:rsidR="005054E8" w:rsidRPr="0015687E">
              <w:rPr>
                <w:rStyle w:val="Hyperlink"/>
                <w:noProof/>
              </w:rPr>
              <w:t>Missing Parameter Configuration</w:t>
            </w:r>
            <w:r w:rsidR="005054E8">
              <w:rPr>
                <w:noProof/>
                <w:webHidden/>
              </w:rPr>
              <w:tab/>
            </w:r>
            <w:r w:rsidR="005054E8">
              <w:rPr>
                <w:noProof/>
                <w:webHidden/>
              </w:rPr>
              <w:fldChar w:fldCharType="begin"/>
            </w:r>
            <w:r w:rsidR="005054E8">
              <w:rPr>
                <w:noProof/>
                <w:webHidden/>
              </w:rPr>
              <w:instrText xml:space="preserve"> PAGEREF _Toc528599850 \h </w:instrText>
            </w:r>
            <w:r w:rsidR="005054E8">
              <w:rPr>
                <w:noProof/>
                <w:webHidden/>
              </w:rPr>
            </w:r>
            <w:r w:rsidR="005054E8">
              <w:rPr>
                <w:noProof/>
                <w:webHidden/>
              </w:rPr>
              <w:fldChar w:fldCharType="separate"/>
            </w:r>
            <w:r w:rsidR="005054E8">
              <w:rPr>
                <w:noProof/>
                <w:webHidden/>
              </w:rPr>
              <w:t>15</w:t>
            </w:r>
            <w:r w:rsidR="005054E8">
              <w:rPr>
                <w:noProof/>
                <w:webHidden/>
              </w:rPr>
              <w:fldChar w:fldCharType="end"/>
            </w:r>
          </w:hyperlink>
        </w:p>
        <w:p w14:paraId="41CE8C20" w14:textId="68DDCE26"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51" w:history="1">
            <w:r w:rsidR="005054E8" w:rsidRPr="0015687E">
              <w:rPr>
                <w:rStyle w:val="Hyperlink"/>
                <w:noProof/>
              </w:rPr>
              <w:t>5.2.3</w:t>
            </w:r>
            <w:r w:rsidR="005054E8">
              <w:rPr>
                <w:rFonts w:eastAsiaTheme="minorEastAsia" w:cstheme="minorBidi"/>
                <w:i w:val="0"/>
                <w:iCs w:val="0"/>
                <w:noProof/>
                <w:sz w:val="22"/>
                <w:szCs w:val="22"/>
              </w:rPr>
              <w:tab/>
            </w:r>
            <w:r w:rsidR="005054E8" w:rsidRPr="0015687E">
              <w:rPr>
                <w:rStyle w:val="Hyperlink"/>
                <w:noProof/>
              </w:rPr>
              <w:t>Invalid Parameter Value</w:t>
            </w:r>
            <w:r w:rsidR="005054E8">
              <w:rPr>
                <w:noProof/>
                <w:webHidden/>
              </w:rPr>
              <w:tab/>
            </w:r>
            <w:r w:rsidR="005054E8">
              <w:rPr>
                <w:noProof/>
                <w:webHidden/>
              </w:rPr>
              <w:fldChar w:fldCharType="begin"/>
            </w:r>
            <w:r w:rsidR="005054E8">
              <w:rPr>
                <w:noProof/>
                <w:webHidden/>
              </w:rPr>
              <w:instrText xml:space="preserve"> PAGEREF _Toc528599851 \h </w:instrText>
            </w:r>
            <w:r w:rsidR="005054E8">
              <w:rPr>
                <w:noProof/>
                <w:webHidden/>
              </w:rPr>
            </w:r>
            <w:r w:rsidR="005054E8">
              <w:rPr>
                <w:noProof/>
                <w:webHidden/>
              </w:rPr>
              <w:fldChar w:fldCharType="separate"/>
            </w:r>
            <w:r w:rsidR="005054E8">
              <w:rPr>
                <w:noProof/>
                <w:webHidden/>
              </w:rPr>
              <w:t>15</w:t>
            </w:r>
            <w:r w:rsidR="005054E8">
              <w:rPr>
                <w:noProof/>
                <w:webHidden/>
              </w:rPr>
              <w:fldChar w:fldCharType="end"/>
            </w:r>
          </w:hyperlink>
        </w:p>
        <w:p w14:paraId="2BE28224" w14:textId="4FFADCD4"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52" w:history="1">
            <w:r w:rsidR="005054E8" w:rsidRPr="0015687E">
              <w:rPr>
                <w:rStyle w:val="Hyperlink"/>
                <w:noProof/>
              </w:rPr>
              <w:t>5.2.4</w:t>
            </w:r>
            <w:r w:rsidR="005054E8">
              <w:rPr>
                <w:rFonts w:eastAsiaTheme="minorEastAsia" w:cstheme="minorBidi"/>
                <w:i w:val="0"/>
                <w:iCs w:val="0"/>
                <w:noProof/>
                <w:sz w:val="22"/>
                <w:szCs w:val="22"/>
              </w:rPr>
              <w:tab/>
            </w:r>
            <w:r w:rsidR="005054E8" w:rsidRPr="0015687E">
              <w:rPr>
                <w:rStyle w:val="Hyperlink"/>
                <w:noProof/>
              </w:rPr>
              <w:t>Parameter Validation Failure</w:t>
            </w:r>
            <w:r w:rsidR="005054E8">
              <w:rPr>
                <w:noProof/>
                <w:webHidden/>
              </w:rPr>
              <w:tab/>
            </w:r>
            <w:r w:rsidR="005054E8">
              <w:rPr>
                <w:noProof/>
                <w:webHidden/>
              </w:rPr>
              <w:fldChar w:fldCharType="begin"/>
            </w:r>
            <w:r w:rsidR="005054E8">
              <w:rPr>
                <w:noProof/>
                <w:webHidden/>
              </w:rPr>
              <w:instrText xml:space="preserve"> PAGEREF _Toc528599852 \h </w:instrText>
            </w:r>
            <w:r w:rsidR="005054E8">
              <w:rPr>
                <w:noProof/>
                <w:webHidden/>
              </w:rPr>
            </w:r>
            <w:r w:rsidR="005054E8">
              <w:rPr>
                <w:noProof/>
                <w:webHidden/>
              </w:rPr>
              <w:fldChar w:fldCharType="separate"/>
            </w:r>
            <w:r w:rsidR="005054E8">
              <w:rPr>
                <w:noProof/>
                <w:webHidden/>
              </w:rPr>
              <w:t>16</w:t>
            </w:r>
            <w:r w:rsidR="005054E8">
              <w:rPr>
                <w:noProof/>
                <w:webHidden/>
              </w:rPr>
              <w:fldChar w:fldCharType="end"/>
            </w:r>
          </w:hyperlink>
        </w:p>
        <w:p w14:paraId="2BA762BD" w14:textId="1CB4846F"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53" w:history="1">
            <w:r w:rsidR="005054E8" w:rsidRPr="0015687E">
              <w:rPr>
                <w:rStyle w:val="Hyperlink"/>
                <w:noProof/>
              </w:rPr>
              <w:t>5.2.5</w:t>
            </w:r>
            <w:r w:rsidR="005054E8">
              <w:rPr>
                <w:rFonts w:eastAsiaTheme="minorEastAsia" w:cstheme="minorBidi"/>
                <w:i w:val="0"/>
                <w:iCs w:val="0"/>
                <w:noProof/>
                <w:sz w:val="22"/>
                <w:szCs w:val="22"/>
              </w:rPr>
              <w:tab/>
            </w:r>
            <w:r w:rsidR="005054E8" w:rsidRPr="0015687E">
              <w:rPr>
                <w:rStyle w:val="Hyperlink"/>
                <w:noProof/>
              </w:rPr>
              <w:t>Incorrect Parameter Value</w:t>
            </w:r>
            <w:r w:rsidR="005054E8">
              <w:rPr>
                <w:noProof/>
                <w:webHidden/>
              </w:rPr>
              <w:tab/>
            </w:r>
            <w:r w:rsidR="005054E8">
              <w:rPr>
                <w:noProof/>
                <w:webHidden/>
              </w:rPr>
              <w:fldChar w:fldCharType="begin"/>
            </w:r>
            <w:r w:rsidR="005054E8">
              <w:rPr>
                <w:noProof/>
                <w:webHidden/>
              </w:rPr>
              <w:instrText xml:space="preserve"> PAGEREF _Toc528599853 \h </w:instrText>
            </w:r>
            <w:r w:rsidR="005054E8">
              <w:rPr>
                <w:noProof/>
                <w:webHidden/>
              </w:rPr>
            </w:r>
            <w:r w:rsidR="005054E8">
              <w:rPr>
                <w:noProof/>
                <w:webHidden/>
              </w:rPr>
              <w:fldChar w:fldCharType="separate"/>
            </w:r>
            <w:r w:rsidR="005054E8">
              <w:rPr>
                <w:noProof/>
                <w:webHidden/>
              </w:rPr>
              <w:t>16</w:t>
            </w:r>
            <w:r w:rsidR="005054E8">
              <w:rPr>
                <w:noProof/>
                <w:webHidden/>
              </w:rPr>
              <w:fldChar w:fldCharType="end"/>
            </w:r>
          </w:hyperlink>
        </w:p>
        <w:p w14:paraId="4F83C753" w14:textId="153C214A"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54" w:history="1">
            <w:r w:rsidR="005054E8" w:rsidRPr="0015687E">
              <w:rPr>
                <w:rStyle w:val="Hyperlink"/>
                <w:noProof/>
              </w:rPr>
              <w:t>6</w:t>
            </w:r>
            <w:r w:rsidR="005054E8">
              <w:rPr>
                <w:rFonts w:eastAsiaTheme="minorEastAsia" w:cstheme="minorBidi"/>
                <w:b w:val="0"/>
                <w:bCs w:val="0"/>
                <w:caps w:val="0"/>
                <w:noProof/>
                <w:sz w:val="22"/>
                <w:szCs w:val="22"/>
              </w:rPr>
              <w:tab/>
            </w:r>
            <w:r w:rsidR="005054E8" w:rsidRPr="0015687E">
              <w:rPr>
                <w:rStyle w:val="Hyperlink"/>
                <w:noProof/>
              </w:rPr>
              <w:t>Self-Service</w:t>
            </w:r>
            <w:r w:rsidR="005054E8">
              <w:rPr>
                <w:noProof/>
                <w:webHidden/>
              </w:rPr>
              <w:tab/>
            </w:r>
            <w:r w:rsidR="005054E8">
              <w:rPr>
                <w:noProof/>
                <w:webHidden/>
              </w:rPr>
              <w:fldChar w:fldCharType="begin"/>
            </w:r>
            <w:r w:rsidR="005054E8">
              <w:rPr>
                <w:noProof/>
                <w:webHidden/>
              </w:rPr>
              <w:instrText xml:space="preserve"> PAGEREF _Toc528599854 \h </w:instrText>
            </w:r>
            <w:r w:rsidR="005054E8">
              <w:rPr>
                <w:noProof/>
                <w:webHidden/>
              </w:rPr>
            </w:r>
            <w:r w:rsidR="005054E8">
              <w:rPr>
                <w:noProof/>
                <w:webHidden/>
              </w:rPr>
              <w:fldChar w:fldCharType="separate"/>
            </w:r>
            <w:r w:rsidR="005054E8">
              <w:rPr>
                <w:noProof/>
                <w:webHidden/>
              </w:rPr>
              <w:t>16</w:t>
            </w:r>
            <w:r w:rsidR="005054E8">
              <w:rPr>
                <w:noProof/>
                <w:webHidden/>
              </w:rPr>
              <w:fldChar w:fldCharType="end"/>
            </w:r>
          </w:hyperlink>
        </w:p>
        <w:p w14:paraId="0D828CC1" w14:textId="5238B7D3" w:rsidR="005054E8" w:rsidRDefault="00910A60">
          <w:pPr>
            <w:pStyle w:val="TOC2"/>
            <w:tabs>
              <w:tab w:val="left" w:pos="880"/>
              <w:tab w:val="right" w:leader="dot" w:pos="9350"/>
            </w:tabs>
            <w:rPr>
              <w:rFonts w:eastAsiaTheme="minorEastAsia" w:cstheme="minorBidi"/>
              <w:smallCaps w:val="0"/>
              <w:noProof/>
              <w:sz w:val="22"/>
              <w:szCs w:val="22"/>
            </w:rPr>
          </w:pPr>
          <w:hyperlink w:anchor="_Toc528599855" w:history="1">
            <w:r w:rsidR="005054E8" w:rsidRPr="0015687E">
              <w:rPr>
                <w:rStyle w:val="Hyperlink"/>
                <w:noProof/>
              </w:rPr>
              <w:t>6.1</w:t>
            </w:r>
            <w:r w:rsidR="005054E8">
              <w:rPr>
                <w:rFonts w:eastAsiaTheme="minorEastAsia" w:cstheme="minorBidi"/>
                <w:smallCaps w:val="0"/>
                <w:noProof/>
                <w:sz w:val="22"/>
                <w:szCs w:val="22"/>
              </w:rPr>
              <w:tab/>
            </w:r>
            <w:r w:rsidR="005054E8" w:rsidRPr="0015687E">
              <w:rPr>
                <w:rStyle w:val="Hyperlink"/>
                <w:noProof/>
              </w:rPr>
              <w:t>Self-Service Steps</w:t>
            </w:r>
            <w:r w:rsidR="005054E8">
              <w:rPr>
                <w:noProof/>
                <w:webHidden/>
              </w:rPr>
              <w:tab/>
            </w:r>
            <w:r w:rsidR="005054E8">
              <w:rPr>
                <w:noProof/>
                <w:webHidden/>
              </w:rPr>
              <w:fldChar w:fldCharType="begin"/>
            </w:r>
            <w:r w:rsidR="005054E8">
              <w:rPr>
                <w:noProof/>
                <w:webHidden/>
              </w:rPr>
              <w:instrText xml:space="preserve"> PAGEREF _Toc528599855 \h </w:instrText>
            </w:r>
            <w:r w:rsidR="005054E8">
              <w:rPr>
                <w:noProof/>
                <w:webHidden/>
              </w:rPr>
            </w:r>
            <w:r w:rsidR="005054E8">
              <w:rPr>
                <w:noProof/>
                <w:webHidden/>
              </w:rPr>
              <w:fldChar w:fldCharType="separate"/>
            </w:r>
            <w:r w:rsidR="005054E8">
              <w:rPr>
                <w:noProof/>
                <w:webHidden/>
              </w:rPr>
              <w:t>17</w:t>
            </w:r>
            <w:r w:rsidR="005054E8">
              <w:rPr>
                <w:noProof/>
                <w:webHidden/>
              </w:rPr>
              <w:fldChar w:fldCharType="end"/>
            </w:r>
          </w:hyperlink>
        </w:p>
        <w:p w14:paraId="645E742B" w14:textId="7392BE98" w:rsidR="005054E8" w:rsidRDefault="00910A60">
          <w:pPr>
            <w:pStyle w:val="TOC2"/>
            <w:tabs>
              <w:tab w:val="left" w:pos="880"/>
              <w:tab w:val="right" w:leader="dot" w:pos="9350"/>
            </w:tabs>
            <w:rPr>
              <w:rFonts w:eastAsiaTheme="minorEastAsia" w:cstheme="minorBidi"/>
              <w:smallCaps w:val="0"/>
              <w:noProof/>
              <w:sz w:val="22"/>
              <w:szCs w:val="22"/>
            </w:rPr>
          </w:pPr>
          <w:hyperlink w:anchor="_Toc528599856" w:history="1">
            <w:r w:rsidR="005054E8" w:rsidRPr="0015687E">
              <w:rPr>
                <w:rStyle w:val="Hyperlink"/>
                <w:noProof/>
              </w:rPr>
              <w:t>6.2</w:t>
            </w:r>
            <w:r w:rsidR="005054E8">
              <w:rPr>
                <w:rFonts w:eastAsiaTheme="minorEastAsia" w:cstheme="minorBidi"/>
                <w:smallCaps w:val="0"/>
                <w:noProof/>
                <w:sz w:val="22"/>
                <w:szCs w:val="22"/>
              </w:rPr>
              <w:tab/>
            </w:r>
            <w:r w:rsidR="005054E8" w:rsidRPr="0015687E">
              <w:rPr>
                <w:rStyle w:val="Hyperlink"/>
                <w:noProof/>
              </w:rPr>
              <w:t>An Example of a Self-Service Procedure Performed in odev20181se</w:t>
            </w:r>
            <w:r w:rsidR="005054E8">
              <w:rPr>
                <w:noProof/>
                <w:webHidden/>
              </w:rPr>
              <w:tab/>
            </w:r>
            <w:r w:rsidR="005054E8">
              <w:rPr>
                <w:noProof/>
                <w:webHidden/>
              </w:rPr>
              <w:fldChar w:fldCharType="begin"/>
            </w:r>
            <w:r w:rsidR="005054E8">
              <w:rPr>
                <w:noProof/>
                <w:webHidden/>
              </w:rPr>
              <w:instrText xml:space="preserve"> PAGEREF _Toc528599856 \h </w:instrText>
            </w:r>
            <w:r w:rsidR="005054E8">
              <w:rPr>
                <w:noProof/>
                <w:webHidden/>
              </w:rPr>
            </w:r>
            <w:r w:rsidR="005054E8">
              <w:rPr>
                <w:noProof/>
                <w:webHidden/>
              </w:rPr>
              <w:fldChar w:fldCharType="separate"/>
            </w:r>
            <w:r w:rsidR="005054E8">
              <w:rPr>
                <w:noProof/>
                <w:webHidden/>
              </w:rPr>
              <w:t>17</w:t>
            </w:r>
            <w:r w:rsidR="005054E8">
              <w:rPr>
                <w:noProof/>
                <w:webHidden/>
              </w:rPr>
              <w:fldChar w:fldCharType="end"/>
            </w:r>
          </w:hyperlink>
        </w:p>
        <w:p w14:paraId="169B8E55" w14:textId="2A7EE081"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857" w:history="1">
            <w:r w:rsidR="005054E8" w:rsidRPr="0015687E">
              <w:rPr>
                <w:rStyle w:val="Hyperlink"/>
                <w:noProof/>
              </w:rPr>
              <w:t>7</w:t>
            </w:r>
            <w:r w:rsidR="005054E8">
              <w:rPr>
                <w:rFonts w:eastAsiaTheme="minorEastAsia" w:cstheme="minorBidi"/>
                <w:b w:val="0"/>
                <w:bCs w:val="0"/>
                <w:caps w:val="0"/>
                <w:noProof/>
                <w:sz w:val="22"/>
                <w:szCs w:val="22"/>
              </w:rPr>
              <w:tab/>
            </w:r>
            <w:r w:rsidR="005054E8" w:rsidRPr="0015687E">
              <w:rPr>
                <w:rStyle w:val="Hyperlink"/>
                <w:noProof/>
              </w:rPr>
              <w:t>Troubleshooting</w:t>
            </w:r>
            <w:r w:rsidR="005054E8">
              <w:rPr>
                <w:noProof/>
                <w:webHidden/>
              </w:rPr>
              <w:tab/>
            </w:r>
            <w:r w:rsidR="005054E8">
              <w:rPr>
                <w:noProof/>
                <w:webHidden/>
              </w:rPr>
              <w:fldChar w:fldCharType="begin"/>
            </w:r>
            <w:r w:rsidR="005054E8">
              <w:rPr>
                <w:noProof/>
                <w:webHidden/>
              </w:rPr>
              <w:instrText xml:space="preserve"> PAGEREF _Toc528599857 \h </w:instrText>
            </w:r>
            <w:r w:rsidR="005054E8">
              <w:rPr>
                <w:noProof/>
                <w:webHidden/>
              </w:rPr>
            </w:r>
            <w:r w:rsidR="005054E8">
              <w:rPr>
                <w:noProof/>
                <w:webHidden/>
              </w:rPr>
              <w:fldChar w:fldCharType="separate"/>
            </w:r>
            <w:r w:rsidR="005054E8">
              <w:rPr>
                <w:noProof/>
                <w:webHidden/>
              </w:rPr>
              <w:t>19</w:t>
            </w:r>
            <w:r w:rsidR="005054E8">
              <w:rPr>
                <w:noProof/>
                <w:webHidden/>
              </w:rPr>
              <w:fldChar w:fldCharType="end"/>
            </w:r>
          </w:hyperlink>
        </w:p>
        <w:p w14:paraId="68B01E41" w14:textId="23D73DEA" w:rsidR="005054E8" w:rsidRDefault="00910A60">
          <w:pPr>
            <w:pStyle w:val="TOC2"/>
            <w:tabs>
              <w:tab w:val="left" w:pos="880"/>
              <w:tab w:val="right" w:leader="dot" w:pos="9350"/>
            </w:tabs>
            <w:rPr>
              <w:rFonts w:eastAsiaTheme="minorEastAsia" w:cstheme="minorBidi"/>
              <w:smallCaps w:val="0"/>
              <w:noProof/>
              <w:sz w:val="22"/>
              <w:szCs w:val="22"/>
            </w:rPr>
          </w:pPr>
          <w:hyperlink w:anchor="_Toc528599858" w:history="1">
            <w:r w:rsidR="005054E8" w:rsidRPr="0015687E">
              <w:rPr>
                <w:rStyle w:val="Hyperlink"/>
                <w:noProof/>
              </w:rPr>
              <w:t>7.1</w:t>
            </w:r>
            <w:r w:rsidR="005054E8">
              <w:rPr>
                <w:rFonts w:eastAsiaTheme="minorEastAsia" w:cstheme="minorBidi"/>
                <w:smallCaps w:val="0"/>
                <w:noProof/>
                <w:sz w:val="22"/>
                <w:szCs w:val="22"/>
              </w:rPr>
              <w:tab/>
            </w:r>
            <w:r w:rsidR="005054E8" w:rsidRPr="0015687E">
              <w:rPr>
                <w:rStyle w:val="Hyperlink"/>
                <w:noProof/>
              </w:rPr>
              <w:t>Possible Errors</w:t>
            </w:r>
            <w:r w:rsidR="005054E8">
              <w:rPr>
                <w:noProof/>
                <w:webHidden/>
              </w:rPr>
              <w:tab/>
            </w:r>
            <w:r w:rsidR="005054E8">
              <w:rPr>
                <w:noProof/>
                <w:webHidden/>
              </w:rPr>
              <w:fldChar w:fldCharType="begin"/>
            </w:r>
            <w:r w:rsidR="005054E8">
              <w:rPr>
                <w:noProof/>
                <w:webHidden/>
              </w:rPr>
              <w:instrText xml:space="preserve"> PAGEREF _Toc528599858 \h </w:instrText>
            </w:r>
            <w:r w:rsidR="005054E8">
              <w:rPr>
                <w:noProof/>
                <w:webHidden/>
              </w:rPr>
            </w:r>
            <w:r w:rsidR="005054E8">
              <w:rPr>
                <w:noProof/>
                <w:webHidden/>
              </w:rPr>
              <w:fldChar w:fldCharType="separate"/>
            </w:r>
            <w:r w:rsidR="005054E8">
              <w:rPr>
                <w:noProof/>
                <w:webHidden/>
              </w:rPr>
              <w:t>19</w:t>
            </w:r>
            <w:r w:rsidR="005054E8">
              <w:rPr>
                <w:noProof/>
                <w:webHidden/>
              </w:rPr>
              <w:fldChar w:fldCharType="end"/>
            </w:r>
          </w:hyperlink>
        </w:p>
        <w:p w14:paraId="4785997A" w14:textId="130277F5" w:rsidR="005054E8" w:rsidRDefault="00910A60">
          <w:pPr>
            <w:pStyle w:val="TOC2"/>
            <w:tabs>
              <w:tab w:val="left" w:pos="880"/>
              <w:tab w:val="right" w:leader="dot" w:pos="9350"/>
            </w:tabs>
            <w:rPr>
              <w:rFonts w:eastAsiaTheme="minorEastAsia" w:cstheme="minorBidi"/>
              <w:smallCaps w:val="0"/>
              <w:noProof/>
              <w:sz w:val="22"/>
              <w:szCs w:val="22"/>
            </w:rPr>
          </w:pPr>
          <w:hyperlink w:anchor="_Toc528599859" w:history="1">
            <w:r w:rsidR="005054E8" w:rsidRPr="0015687E">
              <w:rPr>
                <w:rStyle w:val="Hyperlink"/>
                <w:noProof/>
              </w:rPr>
              <w:t>7.2</w:t>
            </w:r>
            <w:r w:rsidR="005054E8">
              <w:rPr>
                <w:rFonts w:eastAsiaTheme="minorEastAsia" w:cstheme="minorBidi"/>
                <w:smallCaps w:val="0"/>
                <w:noProof/>
                <w:sz w:val="22"/>
                <w:szCs w:val="22"/>
              </w:rPr>
              <w:tab/>
            </w:r>
            <w:r w:rsidR="005054E8" w:rsidRPr="0015687E">
              <w:rPr>
                <w:rStyle w:val="Hyperlink"/>
                <w:noProof/>
              </w:rPr>
              <w:t>OHC Test Matrix</w:t>
            </w:r>
            <w:r w:rsidR="005054E8">
              <w:rPr>
                <w:noProof/>
                <w:webHidden/>
              </w:rPr>
              <w:tab/>
            </w:r>
            <w:r w:rsidR="005054E8">
              <w:rPr>
                <w:noProof/>
                <w:webHidden/>
              </w:rPr>
              <w:fldChar w:fldCharType="begin"/>
            </w:r>
            <w:r w:rsidR="005054E8">
              <w:rPr>
                <w:noProof/>
                <w:webHidden/>
              </w:rPr>
              <w:instrText xml:space="preserve"> PAGEREF _Toc528599859 \h </w:instrText>
            </w:r>
            <w:r w:rsidR="005054E8">
              <w:rPr>
                <w:noProof/>
                <w:webHidden/>
              </w:rPr>
            </w:r>
            <w:r w:rsidR="005054E8">
              <w:rPr>
                <w:noProof/>
                <w:webHidden/>
              </w:rPr>
              <w:fldChar w:fldCharType="separate"/>
            </w:r>
            <w:r w:rsidR="005054E8">
              <w:rPr>
                <w:noProof/>
                <w:webHidden/>
              </w:rPr>
              <w:t>20</w:t>
            </w:r>
            <w:r w:rsidR="005054E8">
              <w:rPr>
                <w:noProof/>
                <w:webHidden/>
              </w:rPr>
              <w:fldChar w:fldCharType="end"/>
            </w:r>
          </w:hyperlink>
        </w:p>
        <w:p w14:paraId="6B5DAC71" w14:textId="16AF1DB5"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0" w:history="1">
            <w:r w:rsidR="005054E8" w:rsidRPr="0015687E">
              <w:rPr>
                <w:rStyle w:val="Hyperlink"/>
                <w:noProof/>
              </w:rPr>
              <w:t>7.2.1</w:t>
            </w:r>
            <w:r w:rsidR="005054E8">
              <w:rPr>
                <w:rFonts w:eastAsiaTheme="minorEastAsia" w:cstheme="minorBidi"/>
                <w:i w:val="0"/>
                <w:iCs w:val="0"/>
                <w:noProof/>
                <w:sz w:val="22"/>
                <w:szCs w:val="22"/>
              </w:rPr>
              <w:tab/>
            </w:r>
            <w:r w:rsidR="005054E8" w:rsidRPr="0015687E">
              <w:rPr>
                <w:rStyle w:val="Hyperlink"/>
                <w:noProof/>
              </w:rPr>
              <w:t>TEST ID: CIS_001</w:t>
            </w:r>
            <w:r w:rsidR="005054E8">
              <w:rPr>
                <w:noProof/>
                <w:webHidden/>
              </w:rPr>
              <w:tab/>
            </w:r>
            <w:r w:rsidR="005054E8">
              <w:rPr>
                <w:noProof/>
                <w:webHidden/>
              </w:rPr>
              <w:fldChar w:fldCharType="begin"/>
            </w:r>
            <w:r w:rsidR="005054E8">
              <w:rPr>
                <w:noProof/>
                <w:webHidden/>
              </w:rPr>
              <w:instrText xml:space="preserve"> PAGEREF _Toc528599860 \h </w:instrText>
            </w:r>
            <w:r w:rsidR="005054E8">
              <w:rPr>
                <w:noProof/>
                <w:webHidden/>
              </w:rPr>
            </w:r>
            <w:r w:rsidR="005054E8">
              <w:rPr>
                <w:noProof/>
                <w:webHidden/>
              </w:rPr>
              <w:fldChar w:fldCharType="separate"/>
            </w:r>
            <w:r w:rsidR="005054E8">
              <w:rPr>
                <w:noProof/>
                <w:webHidden/>
              </w:rPr>
              <w:t>20</w:t>
            </w:r>
            <w:r w:rsidR="005054E8">
              <w:rPr>
                <w:noProof/>
                <w:webHidden/>
              </w:rPr>
              <w:fldChar w:fldCharType="end"/>
            </w:r>
          </w:hyperlink>
        </w:p>
        <w:p w14:paraId="03AD6410" w14:textId="20DCA921"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1" w:history="1">
            <w:r w:rsidR="005054E8" w:rsidRPr="0015687E">
              <w:rPr>
                <w:rStyle w:val="Hyperlink"/>
                <w:noProof/>
              </w:rPr>
              <w:t>7.2.2</w:t>
            </w:r>
            <w:r w:rsidR="005054E8">
              <w:rPr>
                <w:rFonts w:eastAsiaTheme="minorEastAsia" w:cstheme="minorBidi"/>
                <w:i w:val="0"/>
                <w:iCs w:val="0"/>
                <w:noProof/>
                <w:sz w:val="22"/>
                <w:szCs w:val="22"/>
              </w:rPr>
              <w:tab/>
            </w:r>
            <w:r w:rsidR="005054E8" w:rsidRPr="0015687E">
              <w:rPr>
                <w:rStyle w:val="Hyperlink"/>
                <w:noProof/>
              </w:rPr>
              <w:t>TEST ID: CIS_002</w:t>
            </w:r>
            <w:r w:rsidR="005054E8">
              <w:rPr>
                <w:noProof/>
                <w:webHidden/>
              </w:rPr>
              <w:tab/>
            </w:r>
            <w:r w:rsidR="005054E8">
              <w:rPr>
                <w:noProof/>
                <w:webHidden/>
              </w:rPr>
              <w:fldChar w:fldCharType="begin"/>
            </w:r>
            <w:r w:rsidR="005054E8">
              <w:rPr>
                <w:noProof/>
                <w:webHidden/>
              </w:rPr>
              <w:instrText xml:space="preserve"> PAGEREF _Toc528599861 \h </w:instrText>
            </w:r>
            <w:r w:rsidR="005054E8">
              <w:rPr>
                <w:noProof/>
                <w:webHidden/>
              </w:rPr>
            </w:r>
            <w:r w:rsidR="005054E8">
              <w:rPr>
                <w:noProof/>
                <w:webHidden/>
              </w:rPr>
              <w:fldChar w:fldCharType="separate"/>
            </w:r>
            <w:r w:rsidR="005054E8">
              <w:rPr>
                <w:noProof/>
                <w:webHidden/>
              </w:rPr>
              <w:t>20</w:t>
            </w:r>
            <w:r w:rsidR="005054E8">
              <w:rPr>
                <w:noProof/>
                <w:webHidden/>
              </w:rPr>
              <w:fldChar w:fldCharType="end"/>
            </w:r>
          </w:hyperlink>
        </w:p>
        <w:p w14:paraId="2DE47AC7" w14:textId="3607A3E7"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2" w:history="1">
            <w:r w:rsidR="005054E8" w:rsidRPr="0015687E">
              <w:rPr>
                <w:rStyle w:val="Hyperlink"/>
                <w:noProof/>
              </w:rPr>
              <w:t>7.2.3</w:t>
            </w:r>
            <w:r w:rsidR="005054E8">
              <w:rPr>
                <w:rFonts w:eastAsiaTheme="minorEastAsia" w:cstheme="minorBidi"/>
                <w:i w:val="0"/>
                <w:iCs w:val="0"/>
                <w:noProof/>
                <w:sz w:val="22"/>
                <w:szCs w:val="22"/>
              </w:rPr>
              <w:tab/>
            </w:r>
            <w:r w:rsidR="005054E8" w:rsidRPr="0015687E">
              <w:rPr>
                <w:rStyle w:val="Hyperlink"/>
                <w:noProof/>
              </w:rPr>
              <w:t>TEST ID: OUTPUT_001</w:t>
            </w:r>
            <w:r w:rsidR="005054E8">
              <w:rPr>
                <w:noProof/>
                <w:webHidden/>
              </w:rPr>
              <w:tab/>
            </w:r>
            <w:r w:rsidR="005054E8">
              <w:rPr>
                <w:noProof/>
                <w:webHidden/>
              </w:rPr>
              <w:fldChar w:fldCharType="begin"/>
            </w:r>
            <w:r w:rsidR="005054E8">
              <w:rPr>
                <w:noProof/>
                <w:webHidden/>
              </w:rPr>
              <w:instrText xml:space="preserve"> PAGEREF _Toc528599862 \h </w:instrText>
            </w:r>
            <w:r w:rsidR="005054E8">
              <w:rPr>
                <w:noProof/>
                <w:webHidden/>
              </w:rPr>
            </w:r>
            <w:r w:rsidR="005054E8">
              <w:rPr>
                <w:noProof/>
                <w:webHidden/>
              </w:rPr>
              <w:fldChar w:fldCharType="separate"/>
            </w:r>
            <w:r w:rsidR="005054E8">
              <w:rPr>
                <w:noProof/>
                <w:webHidden/>
              </w:rPr>
              <w:t>20</w:t>
            </w:r>
            <w:r w:rsidR="005054E8">
              <w:rPr>
                <w:noProof/>
                <w:webHidden/>
              </w:rPr>
              <w:fldChar w:fldCharType="end"/>
            </w:r>
          </w:hyperlink>
        </w:p>
        <w:p w14:paraId="3146EA47" w14:textId="1F826EC9"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3" w:history="1">
            <w:r w:rsidR="005054E8" w:rsidRPr="0015687E">
              <w:rPr>
                <w:rStyle w:val="Hyperlink"/>
                <w:noProof/>
              </w:rPr>
              <w:t>7.2.4</w:t>
            </w:r>
            <w:r w:rsidR="005054E8">
              <w:rPr>
                <w:rFonts w:eastAsiaTheme="minorEastAsia" w:cstheme="minorBidi"/>
                <w:i w:val="0"/>
                <w:iCs w:val="0"/>
                <w:noProof/>
                <w:sz w:val="22"/>
                <w:szCs w:val="22"/>
              </w:rPr>
              <w:tab/>
            </w:r>
            <w:r w:rsidR="005054E8" w:rsidRPr="0015687E">
              <w:rPr>
                <w:rStyle w:val="Hyperlink"/>
                <w:noProof/>
              </w:rPr>
              <w:t>TEST ID: OUTPUT_002</w:t>
            </w:r>
            <w:r w:rsidR="005054E8">
              <w:rPr>
                <w:noProof/>
                <w:webHidden/>
              </w:rPr>
              <w:tab/>
            </w:r>
            <w:r w:rsidR="005054E8">
              <w:rPr>
                <w:noProof/>
                <w:webHidden/>
              </w:rPr>
              <w:fldChar w:fldCharType="begin"/>
            </w:r>
            <w:r w:rsidR="005054E8">
              <w:rPr>
                <w:noProof/>
                <w:webHidden/>
              </w:rPr>
              <w:instrText xml:space="preserve"> PAGEREF _Toc528599863 \h </w:instrText>
            </w:r>
            <w:r w:rsidR="005054E8">
              <w:rPr>
                <w:noProof/>
                <w:webHidden/>
              </w:rPr>
            </w:r>
            <w:r w:rsidR="005054E8">
              <w:rPr>
                <w:noProof/>
                <w:webHidden/>
              </w:rPr>
              <w:fldChar w:fldCharType="separate"/>
            </w:r>
            <w:r w:rsidR="005054E8">
              <w:rPr>
                <w:noProof/>
                <w:webHidden/>
              </w:rPr>
              <w:t>20</w:t>
            </w:r>
            <w:r w:rsidR="005054E8">
              <w:rPr>
                <w:noProof/>
                <w:webHidden/>
              </w:rPr>
              <w:fldChar w:fldCharType="end"/>
            </w:r>
          </w:hyperlink>
        </w:p>
        <w:p w14:paraId="0896724C" w14:textId="0D00E310"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4" w:history="1">
            <w:r w:rsidR="005054E8" w:rsidRPr="0015687E">
              <w:rPr>
                <w:rStyle w:val="Hyperlink"/>
                <w:noProof/>
              </w:rPr>
              <w:t>7.2.5</w:t>
            </w:r>
            <w:r w:rsidR="005054E8">
              <w:rPr>
                <w:rFonts w:eastAsiaTheme="minorEastAsia" w:cstheme="minorBidi"/>
                <w:i w:val="0"/>
                <w:iCs w:val="0"/>
                <w:noProof/>
                <w:sz w:val="22"/>
                <w:szCs w:val="22"/>
              </w:rPr>
              <w:tab/>
            </w:r>
            <w:r w:rsidR="005054E8" w:rsidRPr="0015687E">
              <w:rPr>
                <w:rStyle w:val="Hyperlink"/>
                <w:noProof/>
              </w:rPr>
              <w:t>TEST ID: OUTPUT_003</w:t>
            </w:r>
            <w:r w:rsidR="005054E8">
              <w:rPr>
                <w:noProof/>
                <w:webHidden/>
              </w:rPr>
              <w:tab/>
            </w:r>
            <w:r w:rsidR="005054E8">
              <w:rPr>
                <w:noProof/>
                <w:webHidden/>
              </w:rPr>
              <w:fldChar w:fldCharType="begin"/>
            </w:r>
            <w:r w:rsidR="005054E8">
              <w:rPr>
                <w:noProof/>
                <w:webHidden/>
              </w:rPr>
              <w:instrText xml:space="preserve"> PAGEREF _Toc528599864 \h </w:instrText>
            </w:r>
            <w:r w:rsidR="005054E8">
              <w:rPr>
                <w:noProof/>
                <w:webHidden/>
              </w:rPr>
            </w:r>
            <w:r w:rsidR="005054E8">
              <w:rPr>
                <w:noProof/>
                <w:webHidden/>
              </w:rPr>
              <w:fldChar w:fldCharType="separate"/>
            </w:r>
            <w:r w:rsidR="005054E8">
              <w:rPr>
                <w:noProof/>
                <w:webHidden/>
              </w:rPr>
              <w:t>21</w:t>
            </w:r>
            <w:r w:rsidR="005054E8">
              <w:rPr>
                <w:noProof/>
                <w:webHidden/>
              </w:rPr>
              <w:fldChar w:fldCharType="end"/>
            </w:r>
          </w:hyperlink>
        </w:p>
        <w:p w14:paraId="0EAB928C" w14:textId="6EBBC5D5"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5" w:history="1">
            <w:r w:rsidR="005054E8" w:rsidRPr="0015687E">
              <w:rPr>
                <w:rStyle w:val="Hyperlink"/>
                <w:noProof/>
              </w:rPr>
              <w:t>7.2.6</w:t>
            </w:r>
            <w:r w:rsidR="005054E8">
              <w:rPr>
                <w:rFonts w:eastAsiaTheme="minorEastAsia" w:cstheme="minorBidi"/>
                <w:i w:val="0"/>
                <w:iCs w:val="0"/>
                <w:noProof/>
                <w:sz w:val="22"/>
                <w:szCs w:val="22"/>
              </w:rPr>
              <w:tab/>
            </w:r>
            <w:r w:rsidR="005054E8" w:rsidRPr="0015687E">
              <w:rPr>
                <w:rStyle w:val="Hyperlink"/>
                <w:noProof/>
              </w:rPr>
              <w:t>TEST ID: OUTPUT_004</w:t>
            </w:r>
            <w:r w:rsidR="005054E8">
              <w:rPr>
                <w:noProof/>
                <w:webHidden/>
              </w:rPr>
              <w:tab/>
            </w:r>
            <w:r w:rsidR="005054E8">
              <w:rPr>
                <w:noProof/>
                <w:webHidden/>
              </w:rPr>
              <w:fldChar w:fldCharType="begin"/>
            </w:r>
            <w:r w:rsidR="005054E8">
              <w:rPr>
                <w:noProof/>
                <w:webHidden/>
              </w:rPr>
              <w:instrText xml:space="preserve"> PAGEREF _Toc528599865 \h </w:instrText>
            </w:r>
            <w:r w:rsidR="005054E8">
              <w:rPr>
                <w:noProof/>
                <w:webHidden/>
              </w:rPr>
            </w:r>
            <w:r w:rsidR="005054E8">
              <w:rPr>
                <w:noProof/>
                <w:webHidden/>
              </w:rPr>
              <w:fldChar w:fldCharType="separate"/>
            </w:r>
            <w:r w:rsidR="005054E8">
              <w:rPr>
                <w:noProof/>
                <w:webHidden/>
              </w:rPr>
              <w:t>21</w:t>
            </w:r>
            <w:r w:rsidR="005054E8">
              <w:rPr>
                <w:noProof/>
                <w:webHidden/>
              </w:rPr>
              <w:fldChar w:fldCharType="end"/>
            </w:r>
          </w:hyperlink>
        </w:p>
        <w:p w14:paraId="6721BC87" w14:textId="1541A654"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6" w:history="1">
            <w:r w:rsidR="005054E8" w:rsidRPr="0015687E">
              <w:rPr>
                <w:rStyle w:val="Hyperlink"/>
                <w:noProof/>
              </w:rPr>
              <w:t>7.2.7</w:t>
            </w:r>
            <w:r w:rsidR="005054E8">
              <w:rPr>
                <w:rFonts w:eastAsiaTheme="minorEastAsia" w:cstheme="minorBidi"/>
                <w:i w:val="0"/>
                <w:iCs w:val="0"/>
                <w:noProof/>
                <w:sz w:val="22"/>
                <w:szCs w:val="22"/>
              </w:rPr>
              <w:tab/>
            </w:r>
            <w:r w:rsidR="005054E8" w:rsidRPr="0015687E">
              <w:rPr>
                <w:rStyle w:val="Hyperlink"/>
                <w:noProof/>
              </w:rPr>
              <w:t>TEST ID: OUTPUT_005</w:t>
            </w:r>
            <w:r w:rsidR="005054E8">
              <w:rPr>
                <w:noProof/>
                <w:webHidden/>
              </w:rPr>
              <w:tab/>
            </w:r>
            <w:r w:rsidR="005054E8">
              <w:rPr>
                <w:noProof/>
                <w:webHidden/>
              </w:rPr>
              <w:fldChar w:fldCharType="begin"/>
            </w:r>
            <w:r w:rsidR="005054E8">
              <w:rPr>
                <w:noProof/>
                <w:webHidden/>
              </w:rPr>
              <w:instrText xml:space="preserve"> PAGEREF _Toc528599866 \h </w:instrText>
            </w:r>
            <w:r w:rsidR="005054E8">
              <w:rPr>
                <w:noProof/>
                <w:webHidden/>
              </w:rPr>
            </w:r>
            <w:r w:rsidR="005054E8">
              <w:rPr>
                <w:noProof/>
                <w:webHidden/>
              </w:rPr>
              <w:fldChar w:fldCharType="separate"/>
            </w:r>
            <w:r w:rsidR="005054E8">
              <w:rPr>
                <w:noProof/>
                <w:webHidden/>
              </w:rPr>
              <w:t>21</w:t>
            </w:r>
            <w:r w:rsidR="005054E8">
              <w:rPr>
                <w:noProof/>
                <w:webHidden/>
              </w:rPr>
              <w:fldChar w:fldCharType="end"/>
            </w:r>
          </w:hyperlink>
        </w:p>
        <w:p w14:paraId="144A85AD" w14:textId="54E68C55"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7" w:history="1">
            <w:r w:rsidR="005054E8" w:rsidRPr="0015687E">
              <w:rPr>
                <w:rStyle w:val="Hyperlink"/>
                <w:noProof/>
              </w:rPr>
              <w:t>7.2.8</w:t>
            </w:r>
            <w:r w:rsidR="005054E8">
              <w:rPr>
                <w:rFonts w:eastAsiaTheme="minorEastAsia" w:cstheme="minorBidi"/>
                <w:i w:val="0"/>
                <w:iCs w:val="0"/>
                <w:noProof/>
                <w:sz w:val="22"/>
                <w:szCs w:val="22"/>
              </w:rPr>
              <w:tab/>
            </w:r>
            <w:r w:rsidR="005054E8" w:rsidRPr="0015687E">
              <w:rPr>
                <w:rStyle w:val="Hyperlink"/>
                <w:noProof/>
              </w:rPr>
              <w:t>TEST ID: OUTPUT_006</w:t>
            </w:r>
            <w:r w:rsidR="005054E8">
              <w:rPr>
                <w:noProof/>
                <w:webHidden/>
              </w:rPr>
              <w:tab/>
            </w:r>
            <w:r w:rsidR="005054E8">
              <w:rPr>
                <w:noProof/>
                <w:webHidden/>
              </w:rPr>
              <w:fldChar w:fldCharType="begin"/>
            </w:r>
            <w:r w:rsidR="005054E8">
              <w:rPr>
                <w:noProof/>
                <w:webHidden/>
              </w:rPr>
              <w:instrText xml:space="preserve"> PAGEREF _Toc528599867 \h </w:instrText>
            </w:r>
            <w:r w:rsidR="005054E8">
              <w:rPr>
                <w:noProof/>
                <w:webHidden/>
              </w:rPr>
            </w:r>
            <w:r w:rsidR="005054E8">
              <w:rPr>
                <w:noProof/>
                <w:webHidden/>
              </w:rPr>
              <w:fldChar w:fldCharType="separate"/>
            </w:r>
            <w:r w:rsidR="005054E8">
              <w:rPr>
                <w:noProof/>
                <w:webHidden/>
              </w:rPr>
              <w:t>21</w:t>
            </w:r>
            <w:r w:rsidR="005054E8">
              <w:rPr>
                <w:noProof/>
                <w:webHidden/>
              </w:rPr>
              <w:fldChar w:fldCharType="end"/>
            </w:r>
          </w:hyperlink>
        </w:p>
        <w:p w14:paraId="09F6F047" w14:textId="5BB47C8D" w:rsidR="005054E8" w:rsidRDefault="00910A60">
          <w:pPr>
            <w:pStyle w:val="TOC3"/>
            <w:tabs>
              <w:tab w:val="left" w:pos="1100"/>
              <w:tab w:val="right" w:leader="dot" w:pos="9350"/>
            </w:tabs>
            <w:rPr>
              <w:rFonts w:eastAsiaTheme="minorEastAsia" w:cstheme="minorBidi"/>
              <w:i w:val="0"/>
              <w:iCs w:val="0"/>
              <w:noProof/>
              <w:sz w:val="22"/>
              <w:szCs w:val="22"/>
            </w:rPr>
          </w:pPr>
          <w:hyperlink w:anchor="_Toc528599868" w:history="1">
            <w:r w:rsidR="005054E8" w:rsidRPr="0015687E">
              <w:rPr>
                <w:rStyle w:val="Hyperlink"/>
                <w:noProof/>
              </w:rPr>
              <w:t>7.2.9</w:t>
            </w:r>
            <w:r w:rsidR="005054E8">
              <w:rPr>
                <w:rFonts w:eastAsiaTheme="minorEastAsia" w:cstheme="minorBidi"/>
                <w:i w:val="0"/>
                <w:iCs w:val="0"/>
                <w:noProof/>
                <w:sz w:val="22"/>
                <w:szCs w:val="22"/>
              </w:rPr>
              <w:tab/>
            </w:r>
            <w:r w:rsidR="005054E8" w:rsidRPr="0015687E">
              <w:rPr>
                <w:rStyle w:val="Hyperlink"/>
                <w:noProof/>
              </w:rPr>
              <w:t>TEST ID: OUTPUT_007</w:t>
            </w:r>
            <w:r w:rsidR="005054E8">
              <w:rPr>
                <w:noProof/>
                <w:webHidden/>
              </w:rPr>
              <w:tab/>
            </w:r>
            <w:r w:rsidR="005054E8">
              <w:rPr>
                <w:noProof/>
                <w:webHidden/>
              </w:rPr>
              <w:fldChar w:fldCharType="begin"/>
            </w:r>
            <w:r w:rsidR="005054E8">
              <w:rPr>
                <w:noProof/>
                <w:webHidden/>
              </w:rPr>
              <w:instrText xml:space="preserve"> PAGEREF _Toc528599868 \h </w:instrText>
            </w:r>
            <w:r w:rsidR="005054E8">
              <w:rPr>
                <w:noProof/>
                <w:webHidden/>
              </w:rPr>
            </w:r>
            <w:r w:rsidR="005054E8">
              <w:rPr>
                <w:noProof/>
                <w:webHidden/>
              </w:rPr>
              <w:fldChar w:fldCharType="separate"/>
            </w:r>
            <w:r w:rsidR="005054E8">
              <w:rPr>
                <w:noProof/>
                <w:webHidden/>
              </w:rPr>
              <w:t>22</w:t>
            </w:r>
            <w:r w:rsidR="005054E8">
              <w:rPr>
                <w:noProof/>
                <w:webHidden/>
              </w:rPr>
              <w:fldChar w:fldCharType="end"/>
            </w:r>
          </w:hyperlink>
        </w:p>
        <w:p w14:paraId="616C90A2" w14:textId="787AB44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69" w:history="1">
            <w:r w:rsidR="005054E8" w:rsidRPr="0015687E">
              <w:rPr>
                <w:rStyle w:val="Hyperlink"/>
                <w:noProof/>
              </w:rPr>
              <w:t>7.2.10</w:t>
            </w:r>
            <w:r w:rsidR="005054E8">
              <w:rPr>
                <w:rFonts w:eastAsiaTheme="minorEastAsia" w:cstheme="minorBidi"/>
                <w:i w:val="0"/>
                <w:iCs w:val="0"/>
                <w:noProof/>
                <w:sz w:val="22"/>
                <w:szCs w:val="22"/>
              </w:rPr>
              <w:tab/>
            </w:r>
            <w:r w:rsidR="005054E8" w:rsidRPr="0015687E">
              <w:rPr>
                <w:rStyle w:val="Hyperlink"/>
                <w:noProof/>
              </w:rPr>
              <w:t>TEST ID: OUTPUT_008</w:t>
            </w:r>
            <w:r w:rsidR="005054E8">
              <w:rPr>
                <w:noProof/>
                <w:webHidden/>
              </w:rPr>
              <w:tab/>
            </w:r>
            <w:r w:rsidR="005054E8">
              <w:rPr>
                <w:noProof/>
                <w:webHidden/>
              </w:rPr>
              <w:fldChar w:fldCharType="begin"/>
            </w:r>
            <w:r w:rsidR="005054E8">
              <w:rPr>
                <w:noProof/>
                <w:webHidden/>
              </w:rPr>
              <w:instrText xml:space="preserve"> PAGEREF _Toc528599869 \h </w:instrText>
            </w:r>
            <w:r w:rsidR="005054E8">
              <w:rPr>
                <w:noProof/>
                <w:webHidden/>
              </w:rPr>
            </w:r>
            <w:r w:rsidR="005054E8">
              <w:rPr>
                <w:noProof/>
                <w:webHidden/>
              </w:rPr>
              <w:fldChar w:fldCharType="separate"/>
            </w:r>
            <w:r w:rsidR="005054E8">
              <w:rPr>
                <w:noProof/>
                <w:webHidden/>
              </w:rPr>
              <w:t>22</w:t>
            </w:r>
            <w:r w:rsidR="005054E8">
              <w:rPr>
                <w:noProof/>
                <w:webHidden/>
              </w:rPr>
              <w:fldChar w:fldCharType="end"/>
            </w:r>
          </w:hyperlink>
        </w:p>
        <w:p w14:paraId="1CF58393" w14:textId="5A991B1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0" w:history="1">
            <w:r w:rsidR="005054E8" w:rsidRPr="0015687E">
              <w:rPr>
                <w:rStyle w:val="Hyperlink"/>
                <w:noProof/>
              </w:rPr>
              <w:t>7.2.11</w:t>
            </w:r>
            <w:r w:rsidR="005054E8">
              <w:rPr>
                <w:rFonts w:eastAsiaTheme="minorEastAsia" w:cstheme="minorBidi"/>
                <w:i w:val="0"/>
                <w:iCs w:val="0"/>
                <w:noProof/>
                <w:sz w:val="22"/>
                <w:szCs w:val="22"/>
              </w:rPr>
              <w:tab/>
            </w:r>
            <w:r w:rsidR="005054E8" w:rsidRPr="0015687E">
              <w:rPr>
                <w:rStyle w:val="Hyperlink"/>
                <w:noProof/>
              </w:rPr>
              <w:t>TEST ID: OUTPUT_ODS_INSTALLED</w:t>
            </w:r>
            <w:r w:rsidR="005054E8">
              <w:rPr>
                <w:noProof/>
                <w:webHidden/>
              </w:rPr>
              <w:tab/>
            </w:r>
            <w:r w:rsidR="005054E8">
              <w:rPr>
                <w:noProof/>
                <w:webHidden/>
              </w:rPr>
              <w:fldChar w:fldCharType="begin"/>
            </w:r>
            <w:r w:rsidR="005054E8">
              <w:rPr>
                <w:noProof/>
                <w:webHidden/>
              </w:rPr>
              <w:instrText xml:space="preserve"> PAGEREF _Toc528599870 \h </w:instrText>
            </w:r>
            <w:r w:rsidR="005054E8">
              <w:rPr>
                <w:noProof/>
                <w:webHidden/>
              </w:rPr>
            </w:r>
            <w:r w:rsidR="005054E8">
              <w:rPr>
                <w:noProof/>
                <w:webHidden/>
              </w:rPr>
              <w:fldChar w:fldCharType="separate"/>
            </w:r>
            <w:r w:rsidR="005054E8">
              <w:rPr>
                <w:noProof/>
                <w:webHidden/>
              </w:rPr>
              <w:t>22</w:t>
            </w:r>
            <w:r w:rsidR="005054E8">
              <w:rPr>
                <w:noProof/>
                <w:webHidden/>
              </w:rPr>
              <w:fldChar w:fldCharType="end"/>
            </w:r>
          </w:hyperlink>
        </w:p>
        <w:p w14:paraId="11C56763" w14:textId="4613877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1" w:history="1">
            <w:r w:rsidR="005054E8" w:rsidRPr="0015687E">
              <w:rPr>
                <w:rStyle w:val="Hyperlink"/>
                <w:noProof/>
              </w:rPr>
              <w:t>7.2.12</w:t>
            </w:r>
            <w:r w:rsidR="005054E8">
              <w:rPr>
                <w:rFonts w:eastAsiaTheme="minorEastAsia" w:cstheme="minorBidi"/>
                <w:i w:val="0"/>
                <w:iCs w:val="0"/>
                <w:noProof/>
                <w:sz w:val="22"/>
                <w:szCs w:val="22"/>
              </w:rPr>
              <w:tab/>
            </w:r>
            <w:r w:rsidR="005054E8" w:rsidRPr="0015687E">
              <w:rPr>
                <w:rStyle w:val="Hyperlink"/>
                <w:noProof/>
              </w:rPr>
              <w:t>TEST ID: OUTPUT_ODS_VERSION</w:t>
            </w:r>
            <w:r w:rsidR="005054E8">
              <w:rPr>
                <w:noProof/>
                <w:webHidden/>
              </w:rPr>
              <w:tab/>
            </w:r>
            <w:r w:rsidR="005054E8">
              <w:rPr>
                <w:noProof/>
                <w:webHidden/>
              </w:rPr>
              <w:fldChar w:fldCharType="begin"/>
            </w:r>
            <w:r w:rsidR="005054E8">
              <w:rPr>
                <w:noProof/>
                <w:webHidden/>
              </w:rPr>
              <w:instrText xml:space="preserve"> PAGEREF _Toc528599871 \h </w:instrText>
            </w:r>
            <w:r w:rsidR="005054E8">
              <w:rPr>
                <w:noProof/>
                <w:webHidden/>
              </w:rPr>
            </w:r>
            <w:r w:rsidR="005054E8">
              <w:rPr>
                <w:noProof/>
                <w:webHidden/>
              </w:rPr>
              <w:fldChar w:fldCharType="separate"/>
            </w:r>
            <w:r w:rsidR="005054E8">
              <w:rPr>
                <w:noProof/>
                <w:webHidden/>
              </w:rPr>
              <w:t>23</w:t>
            </w:r>
            <w:r w:rsidR="005054E8">
              <w:rPr>
                <w:noProof/>
                <w:webHidden/>
              </w:rPr>
              <w:fldChar w:fldCharType="end"/>
            </w:r>
          </w:hyperlink>
        </w:p>
        <w:p w14:paraId="5D1BF14B" w14:textId="5BC745D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2" w:history="1">
            <w:r w:rsidR="005054E8" w:rsidRPr="0015687E">
              <w:rPr>
                <w:rStyle w:val="Hyperlink"/>
                <w:noProof/>
              </w:rPr>
              <w:t>7.2.13</w:t>
            </w:r>
            <w:r w:rsidR="005054E8">
              <w:rPr>
                <w:rFonts w:eastAsiaTheme="minorEastAsia" w:cstheme="minorBidi"/>
                <w:i w:val="0"/>
                <w:iCs w:val="0"/>
                <w:noProof/>
                <w:sz w:val="22"/>
                <w:szCs w:val="22"/>
              </w:rPr>
              <w:tab/>
            </w:r>
            <w:r w:rsidR="005054E8" w:rsidRPr="0015687E">
              <w:rPr>
                <w:rStyle w:val="Hyperlink"/>
                <w:noProof/>
              </w:rPr>
              <w:t>TEST ID: OUTPUT_OS_APP_DATE_TO_DIR</w:t>
            </w:r>
            <w:r w:rsidR="005054E8">
              <w:rPr>
                <w:noProof/>
                <w:webHidden/>
              </w:rPr>
              <w:tab/>
            </w:r>
            <w:r w:rsidR="005054E8">
              <w:rPr>
                <w:noProof/>
                <w:webHidden/>
              </w:rPr>
              <w:fldChar w:fldCharType="begin"/>
            </w:r>
            <w:r w:rsidR="005054E8">
              <w:rPr>
                <w:noProof/>
                <w:webHidden/>
              </w:rPr>
              <w:instrText xml:space="preserve"> PAGEREF _Toc528599872 \h </w:instrText>
            </w:r>
            <w:r w:rsidR="005054E8">
              <w:rPr>
                <w:noProof/>
                <w:webHidden/>
              </w:rPr>
            </w:r>
            <w:r w:rsidR="005054E8">
              <w:rPr>
                <w:noProof/>
                <w:webHidden/>
              </w:rPr>
              <w:fldChar w:fldCharType="separate"/>
            </w:r>
            <w:r w:rsidR="005054E8">
              <w:rPr>
                <w:noProof/>
                <w:webHidden/>
              </w:rPr>
              <w:t>23</w:t>
            </w:r>
            <w:r w:rsidR="005054E8">
              <w:rPr>
                <w:noProof/>
                <w:webHidden/>
              </w:rPr>
              <w:fldChar w:fldCharType="end"/>
            </w:r>
          </w:hyperlink>
        </w:p>
        <w:p w14:paraId="1404AA28" w14:textId="2EE8557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3" w:history="1">
            <w:r w:rsidR="005054E8" w:rsidRPr="0015687E">
              <w:rPr>
                <w:rStyle w:val="Hyperlink"/>
                <w:noProof/>
              </w:rPr>
              <w:t>7.2.14</w:t>
            </w:r>
            <w:r w:rsidR="005054E8">
              <w:rPr>
                <w:rFonts w:eastAsiaTheme="minorEastAsia" w:cstheme="minorBidi"/>
                <w:i w:val="0"/>
                <w:iCs w:val="0"/>
                <w:noProof/>
                <w:sz w:val="22"/>
                <w:szCs w:val="22"/>
              </w:rPr>
              <w:tab/>
            </w:r>
            <w:r w:rsidR="005054E8" w:rsidRPr="0015687E">
              <w:rPr>
                <w:rStyle w:val="Hyperlink"/>
                <w:noProof/>
              </w:rPr>
              <w:t>TEST ID: OUTPUT_DOC_GEN_PRD_NAME</w:t>
            </w:r>
            <w:r w:rsidR="005054E8">
              <w:rPr>
                <w:noProof/>
                <w:webHidden/>
              </w:rPr>
              <w:tab/>
            </w:r>
            <w:r w:rsidR="005054E8">
              <w:rPr>
                <w:noProof/>
                <w:webHidden/>
              </w:rPr>
              <w:fldChar w:fldCharType="begin"/>
            </w:r>
            <w:r w:rsidR="005054E8">
              <w:rPr>
                <w:noProof/>
                <w:webHidden/>
              </w:rPr>
              <w:instrText xml:space="preserve"> PAGEREF _Toc528599873 \h </w:instrText>
            </w:r>
            <w:r w:rsidR="005054E8">
              <w:rPr>
                <w:noProof/>
                <w:webHidden/>
              </w:rPr>
            </w:r>
            <w:r w:rsidR="005054E8">
              <w:rPr>
                <w:noProof/>
                <w:webHidden/>
              </w:rPr>
              <w:fldChar w:fldCharType="separate"/>
            </w:r>
            <w:r w:rsidR="005054E8">
              <w:rPr>
                <w:noProof/>
                <w:webHidden/>
              </w:rPr>
              <w:t>23</w:t>
            </w:r>
            <w:r w:rsidR="005054E8">
              <w:rPr>
                <w:noProof/>
                <w:webHidden/>
              </w:rPr>
              <w:fldChar w:fldCharType="end"/>
            </w:r>
          </w:hyperlink>
        </w:p>
        <w:p w14:paraId="12008731" w14:textId="1015FA1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4" w:history="1">
            <w:r w:rsidR="005054E8" w:rsidRPr="0015687E">
              <w:rPr>
                <w:rStyle w:val="Hyperlink"/>
                <w:noProof/>
              </w:rPr>
              <w:t>7.2.15</w:t>
            </w:r>
            <w:r w:rsidR="005054E8">
              <w:rPr>
                <w:rFonts w:eastAsiaTheme="minorEastAsia" w:cstheme="minorBidi"/>
                <w:i w:val="0"/>
                <w:iCs w:val="0"/>
                <w:noProof/>
                <w:sz w:val="22"/>
                <w:szCs w:val="22"/>
              </w:rPr>
              <w:tab/>
            </w:r>
            <w:r w:rsidR="005054E8" w:rsidRPr="0015687E">
              <w:rPr>
                <w:rStyle w:val="Hyperlink"/>
                <w:noProof/>
              </w:rPr>
              <w:t>TEST ID: OUTPUT_OS_BASE_VERSION</w:t>
            </w:r>
            <w:r w:rsidR="005054E8">
              <w:rPr>
                <w:noProof/>
                <w:webHidden/>
              </w:rPr>
              <w:tab/>
            </w:r>
            <w:r w:rsidR="005054E8">
              <w:rPr>
                <w:noProof/>
                <w:webHidden/>
              </w:rPr>
              <w:fldChar w:fldCharType="begin"/>
            </w:r>
            <w:r w:rsidR="005054E8">
              <w:rPr>
                <w:noProof/>
                <w:webHidden/>
              </w:rPr>
              <w:instrText xml:space="preserve"> PAGEREF _Toc528599874 \h </w:instrText>
            </w:r>
            <w:r w:rsidR="005054E8">
              <w:rPr>
                <w:noProof/>
                <w:webHidden/>
              </w:rPr>
            </w:r>
            <w:r w:rsidR="005054E8">
              <w:rPr>
                <w:noProof/>
                <w:webHidden/>
              </w:rPr>
              <w:fldChar w:fldCharType="separate"/>
            </w:r>
            <w:r w:rsidR="005054E8">
              <w:rPr>
                <w:noProof/>
                <w:webHidden/>
              </w:rPr>
              <w:t>23</w:t>
            </w:r>
            <w:r w:rsidR="005054E8">
              <w:rPr>
                <w:noProof/>
                <w:webHidden/>
              </w:rPr>
              <w:fldChar w:fldCharType="end"/>
            </w:r>
          </w:hyperlink>
        </w:p>
        <w:p w14:paraId="394F214B" w14:textId="59BD420E"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5" w:history="1">
            <w:r w:rsidR="005054E8" w:rsidRPr="0015687E">
              <w:rPr>
                <w:rStyle w:val="Hyperlink"/>
                <w:noProof/>
              </w:rPr>
              <w:t>7.2.16</w:t>
            </w:r>
            <w:r w:rsidR="005054E8">
              <w:rPr>
                <w:rFonts w:eastAsiaTheme="minorEastAsia" w:cstheme="minorBidi"/>
                <w:i w:val="0"/>
                <w:iCs w:val="0"/>
                <w:noProof/>
                <w:sz w:val="22"/>
                <w:szCs w:val="22"/>
              </w:rPr>
              <w:tab/>
            </w:r>
            <w:r w:rsidR="005054E8" w:rsidRPr="0015687E">
              <w:rPr>
                <w:rStyle w:val="Hyperlink"/>
                <w:noProof/>
              </w:rPr>
              <w:t>TEST ID: OUTPUT_OS_DIRECTORY_SIZE</w:t>
            </w:r>
            <w:r w:rsidR="005054E8">
              <w:rPr>
                <w:noProof/>
                <w:webHidden/>
              </w:rPr>
              <w:tab/>
            </w:r>
            <w:r w:rsidR="005054E8">
              <w:rPr>
                <w:noProof/>
                <w:webHidden/>
              </w:rPr>
              <w:fldChar w:fldCharType="begin"/>
            </w:r>
            <w:r w:rsidR="005054E8">
              <w:rPr>
                <w:noProof/>
                <w:webHidden/>
              </w:rPr>
              <w:instrText xml:space="preserve"> PAGEREF _Toc528599875 \h </w:instrText>
            </w:r>
            <w:r w:rsidR="005054E8">
              <w:rPr>
                <w:noProof/>
                <w:webHidden/>
              </w:rPr>
            </w:r>
            <w:r w:rsidR="005054E8">
              <w:rPr>
                <w:noProof/>
                <w:webHidden/>
              </w:rPr>
              <w:fldChar w:fldCharType="separate"/>
            </w:r>
            <w:r w:rsidR="005054E8">
              <w:rPr>
                <w:noProof/>
                <w:webHidden/>
              </w:rPr>
              <w:t>24</w:t>
            </w:r>
            <w:r w:rsidR="005054E8">
              <w:rPr>
                <w:noProof/>
                <w:webHidden/>
              </w:rPr>
              <w:fldChar w:fldCharType="end"/>
            </w:r>
          </w:hyperlink>
        </w:p>
        <w:p w14:paraId="2BBD0075" w14:textId="33C740CE"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6" w:history="1">
            <w:r w:rsidR="005054E8" w:rsidRPr="0015687E">
              <w:rPr>
                <w:rStyle w:val="Hyperlink"/>
                <w:noProof/>
              </w:rPr>
              <w:t>7.2.17</w:t>
            </w:r>
            <w:r w:rsidR="005054E8">
              <w:rPr>
                <w:rFonts w:eastAsiaTheme="minorEastAsia" w:cstheme="minorBidi"/>
                <w:i w:val="0"/>
                <w:iCs w:val="0"/>
                <w:noProof/>
                <w:sz w:val="22"/>
                <w:szCs w:val="22"/>
              </w:rPr>
              <w:tab/>
            </w:r>
            <w:r w:rsidR="005054E8" w:rsidRPr="0015687E">
              <w:rPr>
                <w:rStyle w:val="Hyperlink"/>
                <w:noProof/>
              </w:rPr>
              <w:t>TEST ID: OUTPUT_OS_DOC_DIRECTORY</w:t>
            </w:r>
            <w:r w:rsidR="005054E8">
              <w:rPr>
                <w:noProof/>
                <w:webHidden/>
              </w:rPr>
              <w:tab/>
            </w:r>
            <w:r w:rsidR="005054E8">
              <w:rPr>
                <w:noProof/>
                <w:webHidden/>
              </w:rPr>
              <w:fldChar w:fldCharType="begin"/>
            </w:r>
            <w:r w:rsidR="005054E8">
              <w:rPr>
                <w:noProof/>
                <w:webHidden/>
              </w:rPr>
              <w:instrText xml:space="preserve"> PAGEREF _Toc528599876 \h </w:instrText>
            </w:r>
            <w:r w:rsidR="005054E8">
              <w:rPr>
                <w:noProof/>
                <w:webHidden/>
              </w:rPr>
            </w:r>
            <w:r w:rsidR="005054E8">
              <w:rPr>
                <w:noProof/>
                <w:webHidden/>
              </w:rPr>
              <w:fldChar w:fldCharType="separate"/>
            </w:r>
            <w:r w:rsidR="005054E8">
              <w:rPr>
                <w:noProof/>
                <w:webHidden/>
              </w:rPr>
              <w:t>24</w:t>
            </w:r>
            <w:r w:rsidR="005054E8">
              <w:rPr>
                <w:noProof/>
                <w:webHidden/>
              </w:rPr>
              <w:fldChar w:fldCharType="end"/>
            </w:r>
          </w:hyperlink>
        </w:p>
        <w:p w14:paraId="0CC7438D" w14:textId="7861179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7" w:history="1">
            <w:r w:rsidR="005054E8" w:rsidRPr="0015687E">
              <w:rPr>
                <w:rStyle w:val="Hyperlink"/>
                <w:noProof/>
              </w:rPr>
              <w:t>7.2.18</w:t>
            </w:r>
            <w:r w:rsidR="005054E8">
              <w:rPr>
                <w:rFonts w:eastAsiaTheme="minorEastAsia" w:cstheme="minorBidi"/>
                <w:i w:val="0"/>
                <w:iCs w:val="0"/>
                <w:noProof/>
                <w:sz w:val="22"/>
                <w:szCs w:val="22"/>
              </w:rPr>
              <w:tab/>
            </w:r>
            <w:r w:rsidR="005054E8" w:rsidRPr="0015687E">
              <w:rPr>
                <w:rStyle w:val="Hyperlink"/>
                <w:noProof/>
              </w:rPr>
              <w:t>TEST ID: OUTPUT_OS_SORT_FORM</w:t>
            </w:r>
            <w:r w:rsidR="005054E8">
              <w:rPr>
                <w:noProof/>
                <w:webHidden/>
              </w:rPr>
              <w:tab/>
            </w:r>
            <w:r w:rsidR="005054E8">
              <w:rPr>
                <w:noProof/>
                <w:webHidden/>
              </w:rPr>
              <w:fldChar w:fldCharType="begin"/>
            </w:r>
            <w:r w:rsidR="005054E8">
              <w:rPr>
                <w:noProof/>
                <w:webHidden/>
              </w:rPr>
              <w:instrText xml:space="preserve"> PAGEREF _Toc528599877 \h </w:instrText>
            </w:r>
            <w:r w:rsidR="005054E8">
              <w:rPr>
                <w:noProof/>
                <w:webHidden/>
              </w:rPr>
            </w:r>
            <w:r w:rsidR="005054E8">
              <w:rPr>
                <w:noProof/>
                <w:webHidden/>
              </w:rPr>
              <w:fldChar w:fldCharType="separate"/>
            </w:r>
            <w:r w:rsidR="005054E8">
              <w:rPr>
                <w:noProof/>
                <w:webHidden/>
              </w:rPr>
              <w:t>24</w:t>
            </w:r>
            <w:r w:rsidR="005054E8">
              <w:rPr>
                <w:noProof/>
                <w:webHidden/>
              </w:rPr>
              <w:fldChar w:fldCharType="end"/>
            </w:r>
          </w:hyperlink>
        </w:p>
        <w:p w14:paraId="537730CB" w14:textId="1FE1A6B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8" w:history="1">
            <w:r w:rsidR="005054E8" w:rsidRPr="0015687E">
              <w:rPr>
                <w:rStyle w:val="Hyperlink"/>
                <w:noProof/>
              </w:rPr>
              <w:t>7.2.19</w:t>
            </w:r>
            <w:r w:rsidR="005054E8">
              <w:rPr>
                <w:rFonts w:eastAsiaTheme="minorEastAsia" w:cstheme="minorBidi"/>
                <w:i w:val="0"/>
                <w:iCs w:val="0"/>
                <w:noProof/>
                <w:sz w:val="22"/>
                <w:szCs w:val="22"/>
              </w:rPr>
              <w:tab/>
            </w:r>
            <w:r w:rsidR="005054E8" w:rsidRPr="0015687E">
              <w:rPr>
                <w:rStyle w:val="Hyperlink"/>
                <w:noProof/>
              </w:rPr>
              <w:t>TEST ID: OUTPUT_OS_XML_DIRECTORY</w:t>
            </w:r>
            <w:r w:rsidR="005054E8">
              <w:rPr>
                <w:noProof/>
                <w:webHidden/>
              </w:rPr>
              <w:tab/>
            </w:r>
            <w:r w:rsidR="005054E8">
              <w:rPr>
                <w:noProof/>
                <w:webHidden/>
              </w:rPr>
              <w:fldChar w:fldCharType="begin"/>
            </w:r>
            <w:r w:rsidR="005054E8">
              <w:rPr>
                <w:noProof/>
                <w:webHidden/>
              </w:rPr>
              <w:instrText xml:space="preserve"> PAGEREF _Toc528599878 \h </w:instrText>
            </w:r>
            <w:r w:rsidR="005054E8">
              <w:rPr>
                <w:noProof/>
                <w:webHidden/>
              </w:rPr>
            </w:r>
            <w:r w:rsidR="005054E8">
              <w:rPr>
                <w:noProof/>
                <w:webHidden/>
              </w:rPr>
              <w:fldChar w:fldCharType="separate"/>
            </w:r>
            <w:r w:rsidR="005054E8">
              <w:rPr>
                <w:noProof/>
                <w:webHidden/>
              </w:rPr>
              <w:t>24</w:t>
            </w:r>
            <w:r w:rsidR="005054E8">
              <w:rPr>
                <w:noProof/>
                <w:webHidden/>
              </w:rPr>
              <w:fldChar w:fldCharType="end"/>
            </w:r>
          </w:hyperlink>
        </w:p>
        <w:p w14:paraId="1E97BAE8" w14:textId="65FF51B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79" w:history="1">
            <w:r w:rsidR="005054E8" w:rsidRPr="0015687E">
              <w:rPr>
                <w:rStyle w:val="Hyperlink"/>
                <w:noProof/>
              </w:rPr>
              <w:t>7.2.20</w:t>
            </w:r>
            <w:r w:rsidR="005054E8">
              <w:rPr>
                <w:rFonts w:eastAsiaTheme="minorEastAsia" w:cstheme="minorBidi"/>
                <w:i w:val="0"/>
                <w:iCs w:val="0"/>
                <w:noProof/>
                <w:sz w:val="22"/>
                <w:szCs w:val="22"/>
              </w:rPr>
              <w:tab/>
            </w:r>
            <w:r w:rsidR="005054E8" w:rsidRPr="0015687E">
              <w:rPr>
                <w:rStyle w:val="Hyperlink"/>
                <w:noProof/>
              </w:rPr>
              <w:t>TEST ID: POLICY_PM_CHECK_NOTICE</w:t>
            </w:r>
            <w:r w:rsidR="005054E8">
              <w:rPr>
                <w:noProof/>
                <w:webHidden/>
              </w:rPr>
              <w:tab/>
            </w:r>
            <w:r w:rsidR="005054E8">
              <w:rPr>
                <w:noProof/>
                <w:webHidden/>
              </w:rPr>
              <w:fldChar w:fldCharType="begin"/>
            </w:r>
            <w:r w:rsidR="005054E8">
              <w:rPr>
                <w:noProof/>
                <w:webHidden/>
              </w:rPr>
              <w:instrText xml:space="preserve"> PAGEREF _Toc528599879 \h </w:instrText>
            </w:r>
            <w:r w:rsidR="005054E8">
              <w:rPr>
                <w:noProof/>
                <w:webHidden/>
              </w:rPr>
            </w:r>
            <w:r w:rsidR="005054E8">
              <w:rPr>
                <w:noProof/>
                <w:webHidden/>
              </w:rPr>
              <w:fldChar w:fldCharType="separate"/>
            </w:r>
            <w:r w:rsidR="005054E8">
              <w:rPr>
                <w:noProof/>
                <w:webHidden/>
              </w:rPr>
              <w:t>25</w:t>
            </w:r>
            <w:r w:rsidR="005054E8">
              <w:rPr>
                <w:noProof/>
                <w:webHidden/>
              </w:rPr>
              <w:fldChar w:fldCharType="end"/>
            </w:r>
          </w:hyperlink>
        </w:p>
        <w:p w14:paraId="3DEA23FB" w14:textId="1EA48B5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0" w:history="1">
            <w:r w:rsidR="005054E8" w:rsidRPr="0015687E">
              <w:rPr>
                <w:rStyle w:val="Hyperlink"/>
                <w:noProof/>
              </w:rPr>
              <w:t>7.2.21</w:t>
            </w:r>
            <w:r w:rsidR="005054E8">
              <w:rPr>
                <w:rFonts w:eastAsiaTheme="minorEastAsia" w:cstheme="minorBidi"/>
                <w:i w:val="0"/>
                <w:iCs w:val="0"/>
                <w:noProof/>
                <w:sz w:val="22"/>
                <w:szCs w:val="22"/>
              </w:rPr>
              <w:tab/>
            </w:r>
            <w:r w:rsidR="005054E8" w:rsidRPr="0015687E">
              <w:rPr>
                <w:rStyle w:val="Hyperlink"/>
                <w:noProof/>
              </w:rPr>
              <w:t>TEST ID: PM_001</w:t>
            </w:r>
            <w:r w:rsidR="005054E8">
              <w:rPr>
                <w:noProof/>
                <w:webHidden/>
              </w:rPr>
              <w:tab/>
            </w:r>
            <w:r w:rsidR="005054E8">
              <w:rPr>
                <w:noProof/>
                <w:webHidden/>
              </w:rPr>
              <w:fldChar w:fldCharType="begin"/>
            </w:r>
            <w:r w:rsidR="005054E8">
              <w:rPr>
                <w:noProof/>
                <w:webHidden/>
              </w:rPr>
              <w:instrText xml:space="preserve"> PAGEREF _Toc528599880 \h </w:instrText>
            </w:r>
            <w:r w:rsidR="005054E8">
              <w:rPr>
                <w:noProof/>
                <w:webHidden/>
              </w:rPr>
            </w:r>
            <w:r w:rsidR="005054E8">
              <w:rPr>
                <w:noProof/>
                <w:webHidden/>
              </w:rPr>
              <w:fldChar w:fldCharType="separate"/>
            </w:r>
            <w:r w:rsidR="005054E8">
              <w:rPr>
                <w:noProof/>
                <w:webHidden/>
              </w:rPr>
              <w:t>25</w:t>
            </w:r>
            <w:r w:rsidR="005054E8">
              <w:rPr>
                <w:noProof/>
                <w:webHidden/>
              </w:rPr>
              <w:fldChar w:fldCharType="end"/>
            </w:r>
          </w:hyperlink>
        </w:p>
        <w:p w14:paraId="5A733BE2" w14:textId="34F6214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1" w:history="1">
            <w:r w:rsidR="005054E8" w:rsidRPr="0015687E">
              <w:rPr>
                <w:rStyle w:val="Hyperlink"/>
                <w:noProof/>
              </w:rPr>
              <w:t>7.2.22</w:t>
            </w:r>
            <w:r w:rsidR="005054E8">
              <w:rPr>
                <w:rFonts w:eastAsiaTheme="minorEastAsia" w:cstheme="minorBidi"/>
                <w:i w:val="0"/>
                <w:iCs w:val="0"/>
                <w:noProof/>
                <w:sz w:val="22"/>
                <w:szCs w:val="22"/>
              </w:rPr>
              <w:tab/>
            </w:r>
            <w:r w:rsidR="005054E8" w:rsidRPr="0015687E">
              <w:rPr>
                <w:rStyle w:val="Hyperlink"/>
                <w:noProof/>
              </w:rPr>
              <w:t>TEST ID: PM_002</w:t>
            </w:r>
            <w:r w:rsidR="005054E8">
              <w:rPr>
                <w:noProof/>
                <w:webHidden/>
              </w:rPr>
              <w:tab/>
            </w:r>
            <w:r w:rsidR="005054E8">
              <w:rPr>
                <w:noProof/>
                <w:webHidden/>
              </w:rPr>
              <w:fldChar w:fldCharType="begin"/>
            </w:r>
            <w:r w:rsidR="005054E8">
              <w:rPr>
                <w:noProof/>
                <w:webHidden/>
              </w:rPr>
              <w:instrText xml:space="preserve"> PAGEREF _Toc528599881 \h </w:instrText>
            </w:r>
            <w:r w:rsidR="005054E8">
              <w:rPr>
                <w:noProof/>
                <w:webHidden/>
              </w:rPr>
            </w:r>
            <w:r w:rsidR="005054E8">
              <w:rPr>
                <w:noProof/>
                <w:webHidden/>
              </w:rPr>
              <w:fldChar w:fldCharType="separate"/>
            </w:r>
            <w:r w:rsidR="005054E8">
              <w:rPr>
                <w:noProof/>
                <w:webHidden/>
              </w:rPr>
              <w:t>25</w:t>
            </w:r>
            <w:r w:rsidR="005054E8">
              <w:rPr>
                <w:noProof/>
                <w:webHidden/>
              </w:rPr>
              <w:fldChar w:fldCharType="end"/>
            </w:r>
          </w:hyperlink>
        </w:p>
        <w:p w14:paraId="11CD35EE" w14:textId="11A51C2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2" w:history="1">
            <w:r w:rsidR="005054E8" w:rsidRPr="0015687E">
              <w:rPr>
                <w:rStyle w:val="Hyperlink"/>
                <w:noProof/>
              </w:rPr>
              <w:t>7.2.23</w:t>
            </w:r>
            <w:r w:rsidR="005054E8">
              <w:rPr>
                <w:rFonts w:eastAsiaTheme="minorEastAsia" w:cstheme="minorBidi"/>
                <w:i w:val="0"/>
                <w:iCs w:val="0"/>
                <w:noProof/>
                <w:sz w:val="22"/>
                <w:szCs w:val="22"/>
              </w:rPr>
              <w:tab/>
            </w:r>
            <w:r w:rsidR="005054E8" w:rsidRPr="0015687E">
              <w:rPr>
                <w:rStyle w:val="Hyperlink"/>
                <w:noProof/>
              </w:rPr>
              <w:t>TEST ID: PM_003</w:t>
            </w:r>
            <w:r w:rsidR="005054E8">
              <w:rPr>
                <w:noProof/>
                <w:webHidden/>
              </w:rPr>
              <w:tab/>
            </w:r>
            <w:r w:rsidR="005054E8">
              <w:rPr>
                <w:noProof/>
                <w:webHidden/>
              </w:rPr>
              <w:fldChar w:fldCharType="begin"/>
            </w:r>
            <w:r w:rsidR="005054E8">
              <w:rPr>
                <w:noProof/>
                <w:webHidden/>
              </w:rPr>
              <w:instrText xml:space="preserve"> PAGEREF _Toc528599882 \h </w:instrText>
            </w:r>
            <w:r w:rsidR="005054E8">
              <w:rPr>
                <w:noProof/>
                <w:webHidden/>
              </w:rPr>
            </w:r>
            <w:r w:rsidR="005054E8">
              <w:rPr>
                <w:noProof/>
                <w:webHidden/>
              </w:rPr>
              <w:fldChar w:fldCharType="separate"/>
            </w:r>
            <w:r w:rsidR="005054E8">
              <w:rPr>
                <w:noProof/>
                <w:webHidden/>
              </w:rPr>
              <w:t>25</w:t>
            </w:r>
            <w:r w:rsidR="005054E8">
              <w:rPr>
                <w:noProof/>
                <w:webHidden/>
              </w:rPr>
              <w:fldChar w:fldCharType="end"/>
            </w:r>
          </w:hyperlink>
        </w:p>
        <w:p w14:paraId="089AA35C" w14:textId="6CAC645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3" w:history="1">
            <w:r w:rsidR="005054E8" w:rsidRPr="0015687E">
              <w:rPr>
                <w:rStyle w:val="Hyperlink"/>
                <w:noProof/>
              </w:rPr>
              <w:t>7.2.24</w:t>
            </w:r>
            <w:r w:rsidR="005054E8">
              <w:rPr>
                <w:rFonts w:eastAsiaTheme="minorEastAsia" w:cstheme="minorBidi"/>
                <w:i w:val="0"/>
                <w:iCs w:val="0"/>
                <w:noProof/>
                <w:sz w:val="22"/>
                <w:szCs w:val="22"/>
              </w:rPr>
              <w:tab/>
            </w:r>
            <w:r w:rsidR="005054E8" w:rsidRPr="0015687E">
              <w:rPr>
                <w:rStyle w:val="Hyperlink"/>
                <w:noProof/>
              </w:rPr>
              <w:t>TEST ID: PM_004</w:t>
            </w:r>
            <w:r w:rsidR="005054E8">
              <w:rPr>
                <w:noProof/>
                <w:webHidden/>
              </w:rPr>
              <w:tab/>
            </w:r>
            <w:r w:rsidR="005054E8">
              <w:rPr>
                <w:noProof/>
                <w:webHidden/>
              </w:rPr>
              <w:fldChar w:fldCharType="begin"/>
            </w:r>
            <w:r w:rsidR="005054E8">
              <w:rPr>
                <w:noProof/>
                <w:webHidden/>
              </w:rPr>
              <w:instrText xml:space="preserve"> PAGEREF _Toc528599883 \h </w:instrText>
            </w:r>
            <w:r w:rsidR="005054E8">
              <w:rPr>
                <w:noProof/>
                <w:webHidden/>
              </w:rPr>
            </w:r>
            <w:r w:rsidR="005054E8">
              <w:rPr>
                <w:noProof/>
                <w:webHidden/>
              </w:rPr>
              <w:fldChar w:fldCharType="separate"/>
            </w:r>
            <w:r w:rsidR="005054E8">
              <w:rPr>
                <w:noProof/>
                <w:webHidden/>
              </w:rPr>
              <w:t>26</w:t>
            </w:r>
            <w:r w:rsidR="005054E8">
              <w:rPr>
                <w:noProof/>
                <w:webHidden/>
              </w:rPr>
              <w:fldChar w:fldCharType="end"/>
            </w:r>
          </w:hyperlink>
        </w:p>
        <w:p w14:paraId="2F79C73B" w14:textId="113640D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4" w:history="1">
            <w:r w:rsidR="005054E8" w:rsidRPr="0015687E">
              <w:rPr>
                <w:rStyle w:val="Hyperlink"/>
                <w:noProof/>
              </w:rPr>
              <w:t>7.2.25</w:t>
            </w:r>
            <w:r w:rsidR="005054E8">
              <w:rPr>
                <w:rFonts w:eastAsiaTheme="minorEastAsia" w:cstheme="minorBidi"/>
                <w:i w:val="0"/>
                <w:iCs w:val="0"/>
                <w:noProof/>
                <w:sz w:val="22"/>
                <w:szCs w:val="22"/>
              </w:rPr>
              <w:tab/>
            </w:r>
            <w:r w:rsidR="005054E8" w:rsidRPr="0015687E">
              <w:rPr>
                <w:rStyle w:val="Hyperlink"/>
                <w:noProof/>
              </w:rPr>
              <w:t>TEST ID: PM_005</w:t>
            </w:r>
            <w:r w:rsidR="005054E8">
              <w:rPr>
                <w:noProof/>
                <w:webHidden/>
              </w:rPr>
              <w:tab/>
            </w:r>
            <w:r w:rsidR="005054E8">
              <w:rPr>
                <w:noProof/>
                <w:webHidden/>
              </w:rPr>
              <w:fldChar w:fldCharType="begin"/>
            </w:r>
            <w:r w:rsidR="005054E8">
              <w:rPr>
                <w:noProof/>
                <w:webHidden/>
              </w:rPr>
              <w:instrText xml:space="preserve"> PAGEREF _Toc528599884 \h </w:instrText>
            </w:r>
            <w:r w:rsidR="005054E8">
              <w:rPr>
                <w:noProof/>
                <w:webHidden/>
              </w:rPr>
            </w:r>
            <w:r w:rsidR="005054E8">
              <w:rPr>
                <w:noProof/>
                <w:webHidden/>
              </w:rPr>
              <w:fldChar w:fldCharType="separate"/>
            </w:r>
            <w:r w:rsidR="005054E8">
              <w:rPr>
                <w:noProof/>
                <w:webHidden/>
              </w:rPr>
              <w:t>26</w:t>
            </w:r>
            <w:r w:rsidR="005054E8">
              <w:rPr>
                <w:noProof/>
                <w:webHidden/>
              </w:rPr>
              <w:fldChar w:fldCharType="end"/>
            </w:r>
          </w:hyperlink>
        </w:p>
        <w:p w14:paraId="6DDCEEDC" w14:textId="110AC84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5" w:history="1">
            <w:r w:rsidR="005054E8" w:rsidRPr="0015687E">
              <w:rPr>
                <w:rStyle w:val="Hyperlink"/>
                <w:noProof/>
              </w:rPr>
              <w:t>7.2.26</w:t>
            </w:r>
            <w:r w:rsidR="005054E8">
              <w:rPr>
                <w:rFonts w:eastAsiaTheme="minorEastAsia" w:cstheme="minorBidi"/>
                <w:i w:val="0"/>
                <w:iCs w:val="0"/>
                <w:noProof/>
                <w:sz w:val="22"/>
                <w:szCs w:val="22"/>
              </w:rPr>
              <w:tab/>
            </w:r>
            <w:r w:rsidR="005054E8" w:rsidRPr="0015687E">
              <w:rPr>
                <w:rStyle w:val="Hyperlink"/>
                <w:noProof/>
              </w:rPr>
              <w:t>TEST ID: PM_006</w:t>
            </w:r>
            <w:r w:rsidR="005054E8">
              <w:rPr>
                <w:noProof/>
                <w:webHidden/>
              </w:rPr>
              <w:tab/>
            </w:r>
            <w:r w:rsidR="005054E8">
              <w:rPr>
                <w:noProof/>
                <w:webHidden/>
              </w:rPr>
              <w:fldChar w:fldCharType="begin"/>
            </w:r>
            <w:r w:rsidR="005054E8">
              <w:rPr>
                <w:noProof/>
                <w:webHidden/>
              </w:rPr>
              <w:instrText xml:space="preserve"> PAGEREF _Toc528599885 \h </w:instrText>
            </w:r>
            <w:r w:rsidR="005054E8">
              <w:rPr>
                <w:noProof/>
                <w:webHidden/>
              </w:rPr>
            </w:r>
            <w:r w:rsidR="005054E8">
              <w:rPr>
                <w:noProof/>
                <w:webHidden/>
              </w:rPr>
              <w:fldChar w:fldCharType="separate"/>
            </w:r>
            <w:r w:rsidR="005054E8">
              <w:rPr>
                <w:noProof/>
                <w:webHidden/>
              </w:rPr>
              <w:t>26</w:t>
            </w:r>
            <w:r w:rsidR="005054E8">
              <w:rPr>
                <w:noProof/>
                <w:webHidden/>
              </w:rPr>
              <w:fldChar w:fldCharType="end"/>
            </w:r>
          </w:hyperlink>
        </w:p>
        <w:p w14:paraId="4FC45240" w14:textId="233EA7E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6" w:history="1">
            <w:r w:rsidR="005054E8" w:rsidRPr="0015687E">
              <w:rPr>
                <w:rStyle w:val="Hyperlink"/>
                <w:noProof/>
              </w:rPr>
              <w:t>7.2.27</w:t>
            </w:r>
            <w:r w:rsidR="005054E8">
              <w:rPr>
                <w:rFonts w:eastAsiaTheme="minorEastAsia" w:cstheme="minorBidi"/>
                <w:i w:val="0"/>
                <w:iCs w:val="0"/>
                <w:noProof/>
                <w:sz w:val="22"/>
                <w:szCs w:val="22"/>
              </w:rPr>
              <w:tab/>
            </w:r>
            <w:r w:rsidR="005054E8" w:rsidRPr="0015687E">
              <w:rPr>
                <w:rStyle w:val="Hyperlink"/>
                <w:noProof/>
              </w:rPr>
              <w:t>TEST ID: PM_007</w:t>
            </w:r>
            <w:r w:rsidR="005054E8">
              <w:rPr>
                <w:noProof/>
                <w:webHidden/>
              </w:rPr>
              <w:tab/>
            </w:r>
            <w:r w:rsidR="005054E8">
              <w:rPr>
                <w:noProof/>
                <w:webHidden/>
              </w:rPr>
              <w:fldChar w:fldCharType="begin"/>
            </w:r>
            <w:r w:rsidR="005054E8">
              <w:rPr>
                <w:noProof/>
                <w:webHidden/>
              </w:rPr>
              <w:instrText xml:space="preserve"> PAGEREF _Toc528599886 \h </w:instrText>
            </w:r>
            <w:r w:rsidR="005054E8">
              <w:rPr>
                <w:noProof/>
                <w:webHidden/>
              </w:rPr>
            </w:r>
            <w:r w:rsidR="005054E8">
              <w:rPr>
                <w:noProof/>
                <w:webHidden/>
              </w:rPr>
              <w:fldChar w:fldCharType="separate"/>
            </w:r>
            <w:r w:rsidR="005054E8">
              <w:rPr>
                <w:noProof/>
                <w:webHidden/>
              </w:rPr>
              <w:t>26</w:t>
            </w:r>
            <w:r w:rsidR="005054E8">
              <w:rPr>
                <w:noProof/>
                <w:webHidden/>
              </w:rPr>
              <w:fldChar w:fldCharType="end"/>
            </w:r>
          </w:hyperlink>
        </w:p>
        <w:p w14:paraId="3994437B" w14:textId="70A0834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7" w:history="1">
            <w:r w:rsidR="005054E8" w:rsidRPr="0015687E">
              <w:rPr>
                <w:rStyle w:val="Hyperlink"/>
                <w:noProof/>
              </w:rPr>
              <w:t>7.2.28</w:t>
            </w:r>
            <w:r w:rsidR="005054E8">
              <w:rPr>
                <w:rFonts w:eastAsiaTheme="minorEastAsia" w:cstheme="minorBidi"/>
                <w:i w:val="0"/>
                <w:iCs w:val="0"/>
                <w:noProof/>
                <w:sz w:val="22"/>
                <w:szCs w:val="22"/>
              </w:rPr>
              <w:tab/>
            </w:r>
            <w:r w:rsidR="005054E8" w:rsidRPr="0015687E">
              <w:rPr>
                <w:rStyle w:val="Hyperlink"/>
                <w:noProof/>
              </w:rPr>
              <w:t>TEST ID: PM_008</w:t>
            </w:r>
            <w:r w:rsidR="005054E8">
              <w:rPr>
                <w:noProof/>
                <w:webHidden/>
              </w:rPr>
              <w:tab/>
            </w:r>
            <w:r w:rsidR="005054E8">
              <w:rPr>
                <w:noProof/>
                <w:webHidden/>
              </w:rPr>
              <w:fldChar w:fldCharType="begin"/>
            </w:r>
            <w:r w:rsidR="005054E8">
              <w:rPr>
                <w:noProof/>
                <w:webHidden/>
              </w:rPr>
              <w:instrText xml:space="preserve"> PAGEREF _Toc528599887 \h </w:instrText>
            </w:r>
            <w:r w:rsidR="005054E8">
              <w:rPr>
                <w:noProof/>
                <w:webHidden/>
              </w:rPr>
            </w:r>
            <w:r w:rsidR="005054E8">
              <w:rPr>
                <w:noProof/>
                <w:webHidden/>
              </w:rPr>
              <w:fldChar w:fldCharType="separate"/>
            </w:r>
            <w:r w:rsidR="005054E8">
              <w:rPr>
                <w:noProof/>
                <w:webHidden/>
              </w:rPr>
              <w:t>27</w:t>
            </w:r>
            <w:r w:rsidR="005054E8">
              <w:rPr>
                <w:noProof/>
                <w:webHidden/>
              </w:rPr>
              <w:fldChar w:fldCharType="end"/>
            </w:r>
          </w:hyperlink>
        </w:p>
        <w:p w14:paraId="07EDA48C" w14:textId="0B1C6FD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8" w:history="1">
            <w:r w:rsidR="005054E8" w:rsidRPr="0015687E">
              <w:rPr>
                <w:rStyle w:val="Hyperlink"/>
                <w:noProof/>
              </w:rPr>
              <w:t>7.2.29</w:t>
            </w:r>
            <w:r w:rsidR="005054E8">
              <w:rPr>
                <w:rFonts w:eastAsiaTheme="minorEastAsia" w:cstheme="minorBidi"/>
                <w:i w:val="0"/>
                <w:iCs w:val="0"/>
                <w:noProof/>
                <w:sz w:val="22"/>
                <w:szCs w:val="22"/>
              </w:rPr>
              <w:tab/>
            </w:r>
            <w:r w:rsidR="005054E8" w:rsidRPr="0015687E">
              <w:rPr>
                <w:rStyle w:val="Hyperlink"/>
                <w:noProof/>
              </w:rPr>
              <w:t>TEST ID: PM_009</w:t>
            </w:r>
            <w:r w:rsidR="005054E8">
              <w:rPr>
                <w:noProof/>
                <w:webHidden/>
              </w:rPr>
              <w:tab/>
            </w:r>
            <w:r w:rsidR="005054E8">
              <w:rPr>
                <w:noProof/>
                <w:webHidden/>
              </w:rPr>
              <w:fldChar w:fldCharType="begin"/>
            </w:r>
            <w:r w:rsidR="005054E8">
              <w:rPr>
                <w:noProof/>
                <w:webHidden/>
              </w:rPr>
              <w:instrText xml:space="preserve"> PAGEREF _Toc528599888 \h </w:instrText>
            </w:r>
            <w:r w:rsidR="005054E8">
              <w:rPr>
                <w:noProof/>
                <w:webHidden/>
              </w:rPr>
            </w:r>
            <w:r w:rsidR="005054E8">
              <w:rPr>
                <w:noProof/>
                <w:webHidden/>
              </w:rPr>
              <w:fldChar w:fldCharType="separate"/>
            </w:r>
            <w:r w:rsidR="005054E8">
              <w:rPr>
                <w:noProof/>
                <w:webHidden/>
              </w:rPr>
              <w:t>27</w:t>
            </w:r>
            <w:r w:rsidR="005054E8">
              <w:rPr>
                <w:noProof/>
                <w:webHidden/>
              </w:rPr>
              <w:fldChar w:fldCharType="end"/>
            </w:r>
          </w:hyperlink>
        </w:p>
        <w:p w14:paraId="42CE40B0" w14:textId="64ACD7D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89" w:history="1">
            <w:r w:rsidR="005054E8" w:rsidRPr="0015687E">
              <w:rPr>
                <w:rStyle w:val="Hyperlink"/>
                <w:noProof/>
              </w:rPr>
              <w:t>7.2.30</w:t>
            </w:r>
            <w:r w:rsidR="005054E8">
              <w:rPr>
                <w:rFonts w:eastAsiaTheme="minorEastAsia" w:cstheme="minorBidi"/>
                <w:i w:val="0"/>
                <w:iCs w:val="0"/>
                <w:noProof/>
                <w:sz w:val="22"/>
                <w:szCs w:val="22"/>
              </w:rPr>
              <w:tab/>
            </w:r>
            <w:r w:rsidR="005054E8" w:rsidRPr="0015687E">
              <w:rPr>
                <w:rStyle w:val="Hyperlink"/>
                <w:noProof/>
              </w:rPr>
              <w:t>TEST ID: PM_010</w:t>
            </w:r>
            <w:r w:rsidR="005054E8">
              <w:rPr>
                <w:noProof/>
                <w:webHidden/>
              </w:rPr>
              <w:tab/>
            </w:r>
            <w:r w:rsidR="005054E8">
              <w:rPr>
                <w:noProof/>
                <w:webHidden/>
              </w:rPr>
              <w:fldChar w:fldCharType="begin"/>
            </w:r>
            <w:r w:rsidR="005054E8">
              <w:rPr>
                <w:noProof/>
                <w:webHidden/>
              </w:rPr>
              <w:instrText xml:space="preserve"> PAGEREF _Toc528599889 \h </w:instrText>
            </w:r>
            <w:r w:rsidR="005054E8">
              <w:rPr>
                <w:noProof/>
                <w:webHidden/>
              </w:rPr>
            </w:r>
            <w:r w:rsidR="005054E8">
              <w:rPr>
                <w:noProof/>
                <w:webHidden/>
              </w:rPr>
              <w:fldChar w:fldCharType="separate"/>
            </w:r>
            <w:r w:rsidR="005054E8">
              <w:rPr>
                <w:noProof/>
                <w:webHidden/>
              </w:rPr>
              <w:t>27</w:t>
            </w:r>
            <w:r w:rsidR="005054E8">
              <w:rPr>
                <w:noProof/>
                <w:webHidden/>
              </w:rPr>
              <w:fldChar w:fldCharType="end"/>
            </w:r>
          </w:hyperlink>
        </w:p>
        <w:p w14:paraId="7D9471C1" w14:textId="26F932B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0" w:history="1">
            <w:r w:rsidR="005054E8" w:rsidRPr="0015687E">
              <w:rPr>
                <w:rStyle w:val="Hyperlink"/>
                <w:noProof/>
              </w:rPr>
              <w:t>7.2.31</w:t>
            </w:r>
            <w:r w:rsidR="005054E8">
              <w:rPr>
                <w:rFonts w:eastAsiaTheme="minorEastAsia" w:cstheme="minorBidi"/>
                <w:i w:val="0"/>
                <w:iCs w:val="0"/>
                <w:noProof/>
                <w:sz w:val="22"/>
                <w:szCs w:val="22"/>
              </w:rPr>
              <w:tab/>
            </w:r>
            <w:r w:rsidR="005054E8" w:rsidRPr="0015687E">
              <w:rPr>
                <w:rStyle w:val="Hyperlink"/>
                <w:noProof/>
              </w:rPr>
              <w:t>TEST ID: PM_011</w:t>
            </w:r>
            <w:r w:rsidR="005054E8">
              <w:rPr>
                <w:noProof/>
                <w:webHidden/>
              </w:rPr>
              <w:tab/>
            </w:r>
            <w:r w:rsidR="005054E8">
              <w:rPr>
                <w:noProof/>
                <w:webHidden/>
              </w:rPr>
              <w:fldChar w:fldCharType="begin"/>
            </w:r>
            <w:r w:rsidR="005054E8">
              <w:rPr>
                <w:noProof/>
                <w:webHidden/>
              </w:rPr>
              <w:instrText xml:space="preserve"> PAGEREF _Toc528599890 \h </w:instrText>
            </w:r>
            <w:r w:rsidR="005054E8">
              <w:rPr>
                <w:noProof/>
                <w:webHidden/>
              </w:rPr>
            </w:r>
            <w:r w:rsidR="005054E8">
              <w:rPr>
                <w:noProof/>
                <w:webHidden/>
              </w:rPr>
              <w:fldChar w:fldCharType="separate"/>
            </w:r>
            <w:r w:rsidR="005054E8">
              <w:rPr>
                <w:noProof/>
                <w:webHidden/>
              </w:rPr>
              <w:t>27</w:t>
            </w:r>
            <w:r w:rsidR="005054E8">
              <w:rPr>
                <w:noProof/>
                <w:webHidden/>
              </w:rPr>
              <w:fldChar w:fldCharType="end"/>
            </w:r>
          </w:hyperlink>
        </w:p>
        <w:p w14:paraId="42DD06CE" w14:textId="2D5CBB1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1" w:history="1">
            <w:r w:rsidR="005054E8" w:rsidRPr="0015687E">
              <w:rPr>
                <w:rStyle w:val="Hyperlink"/>
                <w:noProof/>
              </w:rPr>
              <w:t>7.2.32</w:t>
            </w:r>
            <w:r w:rsidR="005054E8">
              <w:rPr>
                <w:rFonts w:eastAsiaTheme="minorEastAsia" w:cstheme="minorBidi"/>
                <w:i w:val="0"/>
                <w:iCs w:val="0"/>
                <w:noProof/>
                <w:sz w:val="22"/>
                <w:szCs w:val="22"/>
              </w:rPr>
              <w:tab/>
            </w:r>
            <w:r w:rsidR="005054E8" w:rsidRPr="0015687E">
              <w:rPr>
                <w:rStyle w:val="Hyperlink"/>
                <w:noProof/>
              </w:rPr>
              <w:t>TEST ID: PM_012</w:t>
            </w:r>
            <w:r w:rsidR="005054E8">
              <w:rPr>
                <w:noProof/>
                <w:webHidden/>
              </w:rPr>
              <w:tab/>
            </w:r>
            <w:r w:rsidR="005054E8">
              <w:rPr>
                <w:noProof/>
                <w:webHidden/>
              </w:rPr>
              <w:fldChar w:fldCharType="begin"/>
            </w:r>
            <w:r w:rsidR="005054E8">
              <w:rPr>
                <w:noProof/>
                <w:webHidden/>
              </w:rPr>
              <w:instrText xml:space="preserve"> PAGEREF _Toc528599891 \h </w:instrText>
            </w:r>
            <w:r w:rsidR="005054E8">
              <w:rPr>
                <w:noProof/>
                <w:webHidden/>
              </w:rPr>
            </w:r>
            <w:r w:rsidR="005054E8">
              <w:rPr>
                <w:noProof/>
                <w:webHidden/>
              </w:rPr>
              <w:fldChar w:fldCharType="separate"/>
            </w:r>
            <w:r w:rsidR="005054E8">
              <w:rPr>
                <w:noProof/>
                <w:webHidden/>
              </w:rPr>
              <w:t>28</w:t>
            </w:r>
            <w:r w:rsidR="005054E8">
              <w:rPr>
                <w:noProof/>
                <w:webHidden/>
              </w:rPr>
              <w:fldChar w:fldCharType="end"/>
            </w:r>
          </w:hyperlink>
        </w:p>
        <w:p w14:paraId="345AD2E5" w14:textId="5B4DA42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2" w:history="1">
            <w:r w:rsidR="005054E8" w:rsidRPr="0015687E">
              <w:rPr>
                <w:rStyle w:val="Hyperlink"/>
                <w:noProof/>
              </w:rPr>
              <w:t>7.2.33</w:t>
            </w:r>
            <w:r w:rsidR="005054E8">
              <w:rPr>
                <w:rFonts w:eastAsiaTheme="minorEastAsia" w:cstheme="minorBidi"/>
                <w:i w:val="0"/>
                <w:iCs w:val="0"/>
                <w:noProof/>
                <w:sz w:val="22"/>
                <w:szCs w:val="22"/>
              </w:rPr>
              <w:tab/>
            </w:r>
            <w:r w:rsidR="005054E8" w:rsidRPr="0015687E">
              <w:rPr>
                <w:rStyle w:val="Hyperlink"/>
                <w:noProof/>
              </w:rPr>
              <w:t>TEST ID: PM_013</w:t>
            </w:r>
            <w:r w:rsidR="005054E8">
              <w:rPr>
                <w:noProof/>
                <w:webHidden/>
              </w:rPr>
              <w:tab/>
            </w:r>
            <w:r w:rsidR="005054E8">
              <w:rPr>
                <w:noProof/>
                <w:webHidden/>
              </w:rPr>
              <w:fldChar w:fldCharType="begin"/>
            </w:r>
            <w:r w:rsidR="005054E8">
              <w:rPr>
                <w:noProof/>
                <w:webHidden/>
              </w:rPr>
              <w:instrText xml:space="preserve"> PAGEREF _Toc528599892 \h </w:instrText>
            </w:r>
            <w:r w:rsidR="005054E8">
              <w:rPr>
                <w:noProof/>
                <w:webHidden/>
              </w:rPr>
            </w:r>
            <w:r w:rsidR="005054E8">
              <w:rPr>
                <w:noProof/>
                <w:webHidden/>
              </w:rPr>
              <w:fldChar w:fldCharType="separate"/>
            </w:r>
            <w:r w:rsidR="005054E8">
              <w:rPr>
                <w:noProof/>
                <w:webHidden/>
              </w:rPr>
              <w:t>28</w:t>
            </w:r>
            <w:r w:rsidR="005054E8">
              <w:rPr>
                <w:noProof/>
                <w:webHidden/>
              </w:rPr>
              <w:fldChar w:fldCharType="end"/>
            </w:r>
          </w:hyperlink>
        </w:p>
        <w:p w14:paraId="1B596EAA" w14:textId="4AD8D71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3" w:history="1">
            <w:r w:rsidR="005054E8" w:rsidRPr="0015687E">
              <w:rPr>
                <w:rStyle w:val="Hyperlink"/>
                <w:noProof/>
              </w:rPr>
              <w:t>7.2.34</w:t>
            </w:r>
            <w:r w:rsidR="005054E8">
              <w:rPr>
                <w:rFonts w:eastAsiaTheme="minorEastAsia" w:cstheme="minorBidi"/>
                <w:i w:val="0"/>
                <w:iCs w:val="0"/>
                <w:noProof/>
                <w:sz w:val="22"/>
                <w:szCs w:val="22"/>
              </w:rPr>
              <w:tab/>
            </w:r>
            <w:r w:rsidR="005054E8" w:rsidRPr="0015687E">
              <w:rPr>
                <w:rStyle w:val="Hyperlink"/>
                <w:noProof/>
              </w:rPr>
              <w:t>TEST ID: PM_014</w:t>
            </w:r>
            <w:r w:rsidR="005054E8">
              <w:rPr>
                <w:noProof/>
                <w:webHidden/>
              </w:rPr>
              <w:tab/>
            </w:r>
            <w:r w:rsidR="005054E8">
              <w:rPr>
                <w:noProof/>
                <w:webHidden/>
              </w:rPr>
              <w:fldChar w:fldCharType="begin"/>
            </w:r>
            <w:r w:rsidR="005054E8">
              <w:rPr>
                <w:noProof/>
                <w:webHidden/>
              </w:rPr>
              <w:instrText xml:space="preserve"> PAGEREF _Toc528599893 \h </w:instrText>
            </w:r>
            <w:r w:rsidR="005054E8">
              <w:rPr>
                <w:noProof/>
                <w:webHidden/>
              </w:rPr>
            </w:r>
            <w:r w:rsidR="005054E8">
              <w:rPr>
                <w:noProof/>
                <w:webHidden/>
              </w:rPr>
              <w:fldChar w:fldCharType="separate"/>
            </w:r>
            <w:r w:rsidR="005054E8">
              <w:rPr>
                <w:noProof/>
                <w:webHidden/>
              </w:rPr>
              <w:t>28</w:t>
            </w:r>
            <w:r w:rsidR="005054E8">
              <w:rPr>
                <w:noProof/>
                <w:webHidden/>
              </w:rPr>
              <w:fldChar w:fldCharType="end"/>
            </w:r>
          </w:hyperlink>
        </w:p>
        <w:p w14:paraId="50F73092" w14:textId="50FF3DF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4" w:history="1">
            <w:r w:rsidR="005054E8" w:rsidRPr="0015687E">
              <w:rPr>
                <w:rStyle w:val="Hyperlink"/>
                <w:noProof/>
              </w:rPr>
              <w:t>7.2.35</w:t>
            </w:r>
            <w:r w:rsidR="005054E8">
              <w:rPr>
                <w:rFonts w:eastAsiaTheme="minorEastAsia" w:cstheme="minorBidi"/>
                <w:i w:val="0"/>
                <w:iCs w:val="0"/>
                <w:noProof/>
                <w:sz w:val="22"/>
                <w:szCs w:val="22"/>
              </w:rPr>
              <w:tab/>
            </w:r>
            <w:r w:rsidR="005054E8" w:rsidRPr="0015687E">
              <w:rPr>
                <w:rStyle w:val="Hyperlink"/>
                <w:noProof/>
              </w:rPr>
              <w:t>TEST ID: PM_015</w:t>
            </w:r>
            <w:r w:rsidR="005054E8">
              <w:rPr>
                <w:noProof/>
                <w:webHidden/>
              </w:rPr>
              <w:tab/>
            </w:r>
            <w:r w:rsidR="005054E8">
              <w:rPr>
                <w:noProof/>
                <w:webHidden/>
              </w:rPr>
              <w:fldChar w:fldCharType="begin"/>
            </w:r>
            <w:r w:rsidR="005054E8">
              <w:rPr>
                <w:noProof/>
                <w:webHidden/>
              </w:rPr>
              <w:instrText xml:space="preserve"> PAGEREF _Toc528599894 \h </w:instrText>
            </w:r>
            <w:r w:rsidR="005054E8">
              <w:rPr>
                <w:noProof/>
                <w:webHidden/>
              </w:rPr>
            </w:r>
            <w:r w:rsidR="005054E8">
              <w:rPr>
                <w:noProof/>
                <w:webHidden/>
              </w:rPr>
              <w:fldChar w:fldCharType="separate"/>
            </w:r>
            <w:r w:rsidR="005054E8">
              <w:rPr>
                <w:noProof/>
                <w:webHidden/>
              </w:rPr>
              <w:t>28</w:t>
            </w:r>
            <w:r w:rsidR="005054E8">
              <w:rPr>
                <w:noProof/>
                <w:webHidden/>
              </w:rPr>
              <w:fldChar w:fldCharType="end"/>
            </w:r>
          </w:hyperlink>
        </w:p>
        <w:p w14:paraId="360F2F73" w14:textId="4DA6E2F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5" w:history="1">
            <w:r w:rsidR="005054E8" w:rsidRPr="0015687E">
              <w:rPr>
                <w:rStyle w:val="Hyperlink"/>
                <w:noProof/>
              </w:rPr>
              <w:t>7.2.36</w:t>
            </w:r>
            <w:r w:rsidR="005054E8">
              <w:rPr>
                <w:rFonts w:eastAsiaTheme="minorEastAsia" w:cstheme="minorBidi"/>
                <w:i w:val="0"/>
                <w:iCs w:val="0"/>
                <w:noProof/>
                <w:sz w:val="22"/>
                <w:szCs w:val="22"/>
              </w:rPr>
              <w:tab/>
            </w:r>
            <w:r w:rsidR="005054E8" w:rsidRPr="0015687E">
              <w:rPr>
                <w:rStyle w:val="Hyperlink"/>
                <w:noProof/>
              </w:rPr>
              <w:t>TEST ID: PM_016</w:t>
            </w:r>
            <w:r w:rsidR="005054E8">
              <w:rPr>
                <w:noProof/>
                <w:webHidden/>
              </w:rPr>
              <w:tab/>
            </w:r>
            <w:r w:rsidR="005054E8">
              <w:rPr>
                <w:noProof/>
                <w:webHidden/>
              </w:rPr>
              <w:fldChar w:fldCharType="begin"/>
            </w:r>
            <w:r w:rsidR="005054E8">
              <w:rPr>
                <w:noProof/>
                <w:webHidden/>
              </w:rPr>
              <w:instrText xml:space="preserve"> PAGEREF _Toc528599895 \h </w:instrText>
            </w:r>
            <w:r w:rsidR="005054E8">
              <w:rPr>
                <w:noProof/>
                <w:webHidden/>
              </w:rPr>
            </w:r>
            <w:r w:rsidR="005054E8">
              <w:rPr>
                <w:noProof/>
                <w:webHidden/>
              </w:rPr>
              <w:fldChar w:fldCharType="separate"/>
            </w:r>
            <w:r w:rsidR="005054E8">
              <w:rPr>
                <w:noProof/>
                <w:webHidden/>
              </w:rPr>
              <w:t>29</w:t>
            </w:r>
            <w:r w:rsidR="005054E8">
              <w:rPr>
                <w:noProof/>
                <w:webHidden/>
              </w:rPr>
              <w:fldChar w:fldCharType="end"/>
            </w:r>
          </w:hyperlink>
        </w:p>
        <w:p w14:paraId="7F9C2385" w14:textId="085C32F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6" w:history="1">
            <w:r w:rsidR="005054E8" w:rsidRPr="0015687E">
              <w:rPr>
                <w:rStyle w:val="Hyperlink"/>
                <w:noProof/>
              </w:rPr>
              <w:t>7.2.37</w:t>
            </w:r>
            <w:r w:rsidR="005054E8">
              <w:rPr>
                <w:rFonts w:eastAsiaTheme="minorEastAsia" w:cstheme="minorBidi"/>
                <w:i w:val="0"/>
                <w:iCs w:val="0"/>
                <w:noProof/>
                <w:sz w:val="22"/>
                <w:szCs w:val="22"/>
              </w:rPr>
              <w:tab/>
            </w:r>
            <w:r w:rsidR="005054E8" w:rsidRPr="0015687E">
              <w:rPr>
                <w:rStyle w:val="Hyperlink"/>
                <w:noProof/>
              </w:rPr>
              <w:t>TEST ID: PM_017</w:t>
            </w:r>
            <w:r w:rsidR="005054E8">
              <w:rPr>
                <w:noProof/>
                <w:webHidden/>
              </w:rPr>
              <w:tab/>
            </w:r>
            <w:r w:rsidR="005054E8">
              <w:rPr>
                <w:noProof/>
                <w:webHidden/>
              </w:rPr>
              <w:fldChar w:fldCharType="begin"/>
            </w:r>
            <w:r w:rsidR="005054E8">
              <w:rPr>
                <w:noProof/>
                <w:webHidden/>
              </w:rPr>
              <w:instrText xml:space="preserve"> PAGEREF _Toc528599896 \h </w:instrText>
            </w:r>
            <w:r w:rsidR="005054E8">
              <w:rPr>
                <w:noProof/>
                <w:webHidden/>
              </w:rPr>
            </w:r>
            <w:r w:rsidR="005054E8">
              <w:rPr>
                <w:noProof/>
                <w:webHidden/>
              </w:rPr>
              <w:fldChar w:fldCharType="separate"/>
            </w:r>
            <w:r w:rsidR="005054E8">
              <w:rPr>
                <w:noProof/>
                <w:webHidden/>
              </w:rPr>
              <w:t>29</w:t>
            </w:r>
            <w:r w:rsidR="005054E8">
              <w:rPr>
                <w:noProof/>
                <w:webHidden/>
              </w:rPr>
              <w:fldChar w:fldCharType="end"/>
            </w:r>
          </w:hyperlink>
        </w:p>
        <w:p w14:paraId="240B8FDE" w14:textId="4891835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7" w:history="1">
            <w:r w:rsidR="005054E8" w:rsidRPr="0015687E">
              <w:rPr>
                <w:rStyle w:val="Hyperlink"/>
                <w:noProof/>
              </w:rPr>
              <w:t>7.2.38</w:t>
            </w:r>
            <w:r w:rsidR="005054E8">
              <w:rPr>
                <w:rFonts w:eastAsiaTheme="minorEastAsia" w:cstheme="minorBidi"/>
                <w:i w:val="0"/>
                <w:iCs w:val="0"/>
                <w:noProof/>
                <w:sz w:val="22"/>
                <w:szCs w:val="22"/>
              </w:rPr>
              <w:tab/>
            </w:r>
            <w:r w:rsidR="005054E8" w:rsidRPr="0015687E">
              <w:rPr>
                <w:rStyle w:val="Hyperlink"/>
                <w:noProof/>
              </w:rPr>
              <w:t>TEST ID: PM_018</w:t>
            </w:r>
            <w:r w:rsidR="005054E8">
              <w:rPr>
                <w:noProof/>
                <w:webHidden/>
              </w:rPr>
              <w:tab/>
            </w:r>
            <w:r w:rsidR="005054E8">
              <w:rPr>
                <w:noProof/>
                <w:webHidden/>
              </w:rPr>
              <w:fldChar w:fldCharType="begin"/>
            </w:r>
            <w:r w:rsidR="005054E8">
              <w:rPr>
                <w:noProof/>
                <w:webHidden/>
              </w:rPr>
              <w:instrText xml:space="preserve"> PAGEREF _Toc528599897 \h </w:instrText>
            </w:r>
            <w:r w:rsidR="005054E8">
              <w:rPr>
                <w:noProof/>
                <w:webHidden/>
              </w:rPr>
            </w:r>
            <w:r w:rsidR="005054E8">
              <w:rPr>
                <w:noProof/>
                <w:webHidden/>
              </w:rPr>
              <w:fldChar w:fldCharType="separate"/>
            </w:r>
            <w:r w:rsidR="005054E8">
              <w:rPr>
                <w:noProof/>
                <w:webHidden/>
              </w:rPr>
              <w:t>29</w:t>
            </w:r>
            <w:r w:rsidR="005054E8">
              <w:rPr>
                <w:noProof/>
                <w:webHidden/>
              </w:rPr>
              <w:fldChar w:fldCharType="end"/>
            </w:r>
          </w:hyperlink>
        </w:p>
        <w:p w14:paraId="6A9AF683" w14:textId="6B2006E6"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8" w:history="1">
            <w:r w:rsidR="005054E8" w:rsidRPr="0015687E">
              <w:rPr>
                <w:rStyle w:val="Hyperlink"/>
                <w:noProof/>
              </w:rPr>
              <w:t>7.2.39</w:t>
            </w:r>
            <w:r w:rsidR="005054E8">
              <w:rPr>
                <w:rFonts w:eastAsiaTheme="minorEastAsia" w:cstheme="minorBidi"/>
                <w:i w:val="0"/>
                <w:iCs w:val="0"/>
                <w:noProof/>
                <w:sz w:val="22"/>
                <w:szCs w:val="22"/>
              </w:rPr>
              <w:tab/>
            </w:r>
            <w:r w:rsidR="005054E8" w:rsidRPr="0015687E">
              <w:rPr>
                <w:rStyle w:val="Hyperlink"/>
                <w:noProof/>
              </w:rPr>
              <w:t>TEST ID: PM_019</w:t>
            </w:r>
            <w:r w:rsidR="005054E8">
              <w:rPr>
                <w:noProof/>
                <w:webHidden/>
              </w:rPr>
              <w:tab/>
            </w:r>
            <w:r w:rsidR="005054E8">
              <w:rPr>
                <w:noProof/>
                <w:webHidden/>
              </w:rPr>
              <w:fldChar w:fldCharType="begin"/>
            </w:r>
            <w:r w:rsidR="005054E8">
              <w:rPr>
                <w:noProof/>
                <w:webHidden/>
              </w:rPr>
              <w:instrText xml:space="preserve"> PAGEREF _Toc528599898 \h </w:instrText>
            </w:r>
            <w:r w:rsidR="005054E8">
              <w:rPr>
                <w:noProof/>
                <w:webHidden/>
              </w:rPr>
            </w:r>
            <w:r w:rsidR="005054E8">
              <w:rPr>
                <w:noProof/>
                <w:webHidden/>
              </w:rPr>
              <w:fldChar w:fldCharType="separate"/>
            </w:r>
            <w:r w:rsidR="005054E8">
              <w:rPr>
                <w:noProof/>
                <w:webHidden/>
              </w:rPr>
              <w:t>29</w:t>
            </w:r>
            <w:r w:rsidR="005054E8">
              <w:rPr>
                <w:noProof/>
                <w:webHidden/>
              </w:rPr>
              <w:fldChar w:fldCharType="end"/>
            </w:r>
          </w:hyperlink>
        </w:p>
        <w:p w14:paraId="55EFE8A3" w14:textId="2B4A759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899" w:history="1">
            <w:r w:rsidR="005054E8" w:rsidRPr="0015687E">
              <w:rPr>
                <w:rStyle w:val="Hyperlink"/>
                <w:noProof/>
              </w:rPr>
              <w:t>7.2.40</w:t>
            </w:r>
            <w:r w:rsidR="005054E8">
              <w:rPr>
                <w:rFonts w:eastAsiaTheme="minorEastAsia" w:cstheme="minorBidi"/>
                <w:i w:val="0"/>
                <w:iCs w:val="0"/>
                <w:noProof/>
                <w:sz w:val="22"/>
                <w:szCs w:val="22"/>
              </w:rPr>
              <w:tab/>
            </w:r>
            <w:r w:rsidR="005054E8" w:rsidRPr="0015687E">
              <w:rPr>
                <w:rStyle w:val="Hyperlink"/>
                <w:noProof/>
              </w:rPr>
              <w:t>TEST ID: PM_020</w:t>
            </w:r>
            <w:r w:rsidR="005054E8">
              <w:rPr>
                <w:noProof/>
                <w:webHidden/>
              </w:rPr>
              <w:tab/>
            </w:r>
            <w:r w:rsidR="005054E8">
              <w:rPr>
                <w:noProof/>
                <w:webHidden/>
              </w:rPr>
              <w:fldChar w:fldCharType="begin"/>
            </w:r>
            <w:r w:rsidR="005054E8">
              <w:rPr>
                <w:noProof/>
                <w:webHidden/>
              </w:rPr>
              <w:instrText xml:space="preserve"> PAGEREF _Toc528599899 \h </w:instrText>
            </w:r>
            <w:r w:rsidR="005054E8">
              <w:rPr>
                <w:noProof/>
                <w:webHidden/>
              </w:rPr>
            </w:r>
            <w:r w:rsidR="005054E8">
              <w:rPr>
                <w:noProof/>
                <w:webHidden/>
              </w:rPr>
              <w:fldChar w:fldCharType="separate"/>
            </w:r>
            <w:r w:rsidR="005054E8">
              <w:rPr>
                <w:noProof/>
                <w:webHidden/>
              </w:rPr>
              <w:t>30</w:t>
            </w:r>
            <w:r w:rsidR="005054E8">
              <w:rPr>
                <w:noProof/>
                <w:webHidden/>
              </w:rPr>
              <w:fldChar w:fldCharType="end"/>
            </w:r>
          </w:hyperlink>
        </w:p>
        <w:p w14:paraId="6FBCA861" w14:textId="2AD9BF5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0" w:history="1">
            <w:r w:rsidR="005054E8" w:rsidRPr="0015687E">
              <w:rPr>
                <w:rStyle w:val="Hyperlink"/>
                <w:noProof/>
              </w:rPr>
              <w:t>7.2.41</w:t>
            </w:r>
            <w:r w:rsidR="005054E8">
              <w:rPr>
                <w:rFonts w:eastAsiaTheme="minorEastAsia" w:cstheme="minorBidi"/>
                <w:i w:val="0"/>
                <w:iCs w:val="0"/>
                <w:noProof/>
                <w:sz w:val="22"/>
                <w:szCs w:val="22"/>
              </w:rPr>
              <w:tab/>
            </w:r>
            <w:r w:rsidR="005054E8" w:rsidRPr="0015687E">
              <w:rPr>
                <w:rStyle w:val="Hyperlink"/>
                <w:noProof/>
              </w:rPr>
              <w:t>TEST ID: PM_021</w:t>
            </w:r>
            <w:r w:rsidR="005054E8">
              <w:rPr>
                <w:noProof/>
                <w:webHidden/>
              </w:rPr>
              <w:tab/>
            </w:r>
            <w:r w:rsidR="005054E8">
              <w:rPr>
                <w:noProof/>
                <w:webHidden/>
              </w:rPr>
              <w:fldChar w:fldCharType="begin"/>
            </w:r>
            <w:r w:rsidR="005054E8">
              <w:rPr>
                <w:noProof/>
                <w:webHidden/>
              </w:rPr>
              <w:instrText xml:space="preserve"> PAGEREF _Toc528599900 \h </w:instrText>
            </w:r>
            <w:r w:rsidR="005054E8">
              <w:rPr>
                <w:noProof/>
                <w:webHidden/>
              </w:rPr>
            </w:r>
            <w:r w:rsidR="005054E8">
              <w:rPr>
                <w:noProof/>
                <w:webHidden/>
              </w:rPr>
              <w:fldChar w:fldCharType="separate"/>
            </w:r>
            <w:r w:rsidR="005054E8">
              <w:rPr>
                <w:noProof/>
                <w:webHidden/>
              </w:rPr>
              <w:t>30</w:t>
            </w:r>
            <w:r w:rsidR="005054E8">
              <w:rPr>
                <w:noProof/>
                <w:webHidden/>
              </w:rPr>
              <w:fldChar w:fldCharType="end"/>
            </w:r>
          </w:hyperlink>
        </w:p>
        <w:p w14:paraId="3394720C" w14:textId="33866894"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1" w:history="1">
            <w:r w:rsidR="005054E8" w:rsidRPr="0015687E">
              <w:rPr>
                <w:rStyle w:val="Hyperlink"/>
                <w:noProof/>
              </w:rPr>
              <w:t>7.2.42</w:t>
            </w:r>
            <w:r w:rsidR="005054E8">
              <w:rPr>
                <w:rFonts w:eastAsiaTheme="minorEastAsia" w:cstheme="minorBidi"/>
                <w:i w:val="0"/>
                <w:iCs w:val="0"/>
                <w:noProof/>
                <w:sz w:val="22"/>
                <w:szCs w:val="22"/>
              </w:rPr>
              <w:tab/>
            </w:r>
            <w:r w:rsidR="005054E8" w:rsidRPr="0015687E">
              <w:rPr>
                <w:rStyle w:val="Hyperlink"/>
                <w:noProof/>
              </w:rPr>
              <w:t>TEST ID: PM_022</w:t>
            </w:r>
            <w:r w:rsidR="005054E8">
              <w:rPr>
                <w:noProof/>
                <w:webHidden/>
              </w:rPr>
              <w:tab/>
            </w:r>
            <w:r w:rsidR="005054E8">
              <w:rPr>
                <w:noProof/>
                <w:webHidden/>
              </w:rPr>
              <w:fldChar w:fldCharType="begin"/>
            </w:r>
            <w:r w:rsidR="005054E8">
              <w:rPr>
                <w:noProof/>
                <w:webHidden/>
              </w:rPr>
              <w:instrText xml:space="preserve"> PAGEREF _Toc528599901 \h </w:instrText>
            </w:r>
            <w:r w:rsidR="005054E8">
              <w:rPr>
                <w:noProof/>
                <w:webHidden/>
              </w:rPr>
            </w:r>
            <w:r w:rsidR="005054E8">
              <w:rPr>
                <w:noProof/>
                <w:webHidden/>
              </w:rPr>
              <w:fldChar w:fldCharType="separate"/>
            </w:r>
            <w:r w:rsidR="005054E8">
              <w:rPr>
                <w:noProof/>
                <w:webHidden/>
              </w:rPr>
              <w:t>30</w:t>
            </w:r>
            <w:r w:rsidR="005054E8">
              <w:rPr>
                <w:noProof/>
                <w:webHidden/>
              </w:rPr>
              <w:fldChar w:fldCharType="end"/>
            </w:r>
          </w:hyperlink>
        </w:p>
        <w:p w14:paraId="60E803E9" w14:textId="65EF661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2" w:history="1">
            <w:r w:rsidR="005054E8" w:rsidRPr="0015687E">
              <w:rPr>
                <w:rStyle w:val="Hyperlink"/>
                <w:noProof/>
              </w:rPr>
              <w:t>7.2.43</w:t>
            </w:r>
            <w:r w:rsidR="005054E8">
              <w:rPr>
                <w:rFonts w:eastAsiaTheme="minorEastAsia" w:cstheme="minorBidi"/>
                <w:i w:val="0"/>
                <w:iCs w:val="0"/>
                <w:noProof/>
                <w:sz w:val="22"/>
                <w:szCs w:val="22"/>
              </w:rPr>
              <w:tab/>
            </w:r>
            <w:r w:rsidR="005054E8" w:rsidRPr="0015687E">
              <w:rPr>
                <w:rStyle w:val="Hyperlink"/>
                <w:noProof/>
              </w:rPr>
              <w:t>TEST ID: PM_023</w:t>
            </w:r>
            <w:r w:rsidR="005054E8">
              <w:rPr>
                <w:noProof/>
                <w:webHidden/>
              </w:rPr>
              <w:tab/>
            </w:r>
            <w:r w:rsidR="005054E8">
              <w:rPr>
                <w:noProof/>
                <w:webHidden/>
              </w:rPr>
              <w:fldChar w:fldCharType="begin"/>
            </w:r>
            <w:r w:rsidR="005054E8">
              <w:rPr>
                <w:noProof/>
                <w:webHidden/>
              </w:rPr>
              <w:instrText xml:space="preserve"> PAGEREF _Toc528599902 \h </w:instrText>
            </w:r>
            <w:r w:rsidR="005054E8">
              <w:rPr>
                <w:noProof/>
                <w:webHidden/>
              </w:rPr>
            </w:r>
            <w:r w:rsidR="005054E8">
              <w:rPr>
                <w:noProof/>
                <w:webHidden/>
              </w:rPr>
              <w:fldChar w:fldCharType="separate"/>
            </w:r>
            <w:r w:rsidR="005054E8">
              <w:rPr>
                <w:noProof/>
                <w:webHidden/>
              </w:rPr>
              <w:t>30</w:t>
            </w:r>
            <w:r w:rsidR="005054E8">
              <w:rPr>
                <w:noProof/>
                <w:webHidden/>
              </w:rPr>
              <w:fldChar w:fldCharType="end"/>
            </w:r>
          </w:hyperlink>
        </w:p>
        <w:p w14:paraId="3FEADB69" w14:textId="2A6B0E6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3" w:history="1">
            <w:r w:rsidR="005054E8" w:rsidRPr="0015687E">
              <w:rPr>
                <w:rStyle w:val="Hyperlink"/>
                <w:noProof/>
              </w:rPr>
              <w:t>7.2.44</w:t>
            </w:r>
            <w:r w:rsidR="005054E8">
              <w:rPr>
                <w:rFonts w:eastAsiaTheme="minorEastAsia" w:cstheme="minorBidi"/>
                <w:i w:val="0"/>
                <w:iCs w:val="0"/>
                <w:noProof/>
                <w:sz w:val="22"/>
                <w:szCs w:val="22"/>
              </w:rPr>
              <w:tab/>
            </w:r>
            <w:r w:rsidR="005054E8" w:rsidRPr="0015687E">
              <w:rPr>
                <w:rStyle w:val="Hyperlink"/>
                <w:noProof/>
              </w:rPr>
              <w:t>TEST ID: PM_024</w:t>
            </w:r>
            <w:r w:rsidR="005054E8">
              <w:rPr>
                <w:noProof/>
                <w:webHidden/>
              </w:rPr>
              <w:tab/>
            </w:r>
            <w:r w:rsidR="005054E8">
              <w:rPr>
                <w:noProof/>
                <w:webHidden/>
              </w:rPr>
              <w:fldChar w:fldCharType="begin"/>
            </w:r>
            <w:r w:rsidR="005054E8">
              <w:rPr>
                <w:noProof/>
                <w:webHidden/>
              </w:rPr>
              <w:instrText xml:space="preserve"> PAGEREF _Toc528599903 \h </w:instrText>
            </w:r>
            <w:r w:rsidR="005054E8">
              <w:rPr>
                <w:noProof/>
                <w:webHidden/>
              </w:rPr>
            </w:r>
            <w:r w:rsidR="005054E8">
              <w:rPr>
                <w:noProof/>
                <w:webHidden/>
              </w:rPr>
              <w:fldChar w:fldCharType="separate"/>
            </w:r>
            <w:r w:rsidR="005054E8">
              <w:rPr>
                <w:noProof/>
                <w:webHidden/>
              </w:rPr>
              <w:t>31</w:t>
            </w:r>
            <w:r w:rsidR="005054E8">
              <w:rPr>
                <w:noProof/>
                <w:webHidden/>
              </w:rPr>
              <w:fldChar w:fldCharType="end"/>
            </w:r>
          </w:hyperlink>
        </w:p>
        <w:p w14:paraId="2FF015D9" w14:textId="0D35909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4" w:history="1">
            <w:r w:rsidR="005054E8" w:rsidRPr="0015687E">
              <w:rPr>
                <w:rStyle w:val="Hyperlink"/>
                <w:noProof/>
              </w:rPr>
              <w:t>7.2.45</w:t>
            </w:r>
            <w:r w:rsidR="005054E8">
              <w:rPr>
                <w:rFonts w:eastAsiaTheme="minorEastAsia" w:cstheme="minorBidi"/>
                <w:i w:val="0"/>
                <w:iCs w:val="0"/>
                <w:noProof/>
                <w:sz w:val="22"/>
                <w:szCs w:val="22"/>
              </w:rPr>
              <w:tab/>
            </w:r>
            <w:r w:rsidR="005054E8" w:rsidRPr="0015687E">
              <w:rPr>
                <w:rStyle w:val="Hyperlink"/>
                <w:noProof/>
              </w:rPr>
              <w:t>TEST ID: PM_025</w:t>
            </w:r>
            <w:r w:rsidR="005054E8">
              <w:rPr>
                <w:noProof/>
                <w:webHidden/>
              </w:rPr>
              <w:tab/>
            </w:r>
            <w:r w:rsidR="005054E8">
              <w:rPr>
                <w:noProof/>
                <w:webHidden/>
              </w:rPr>
              <w:fldChar w:fldCharType="begin"/>
            </w:r>
            <w:r w:rsidR="005054E8">
              <w:rPr>
                <w:noProof/>
                <w:webHidden/>
              </w:rPr>
              <w:instrText xml:space="preserve"> PAGEREF _Toc528599904 \h </w:instrText>
            </w:r>
            <w:r w:rsidR="005054E8">
              <w:rPr>
                <w:noProof/>
                <w:webHidden/>
              </w:rPr>
            </w:r>
            <w:r w:rsidR="005054E8">
              <w:rPr>
                <w:noProof/>
                <w:webHidden/>
              </w:rPr>
              <w:fldChar w:fldCharType="separate"/>
            </w:r>
            <w:r w:rsidR="005054E8">
              <w:rPr>
                <w:noProof/>
                <w:webHidden/>
              </w:rPr>
              <w:t>31</w:t>
            </w:r>
            <w:r w:rsidR="005054E8">
              <w:rPr>
                <w:noProof/>
                <w:webHidden/>
              </w:rPr>
              <w:fldChar w:fldCharType="end"/>
            </w:r>
          </w:hyperlink>
        </w:p>
        <w:p w14:paraId="28830358" w14:textId="079EC07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5" w:history="1">
            <w:r w:rsidR="005054E8" w:rsidRPr="0015687E">
              <w:rPr>
                <w:rStyle w:val="Hyperlink"/>
                <w:noProof/>
              </w:rPr>
              <w:t>7.2.46</w:t>
            </w:r>
            <w:r w:rsidR="005054E8">
              <w:rPr>
                <w:rFonts w:eastAsiaTheme="minorEastAsia" w:cstheme="minorBidi"/>
                <w:i w:val="0"/>
                <w:iCs w:val="0"/>
                <w:noProof/>
                <w:sz w:val="22"/>
                <w:szCs w:val="22"/>
              </w:rPr>
              <w:tab/>
            </w:r>
            <w:r w:rsidR="005054E8" w:rsidRPr="0015687E">
              <w:rPr>
                <w:rStyle w:val="Hyperlink"/>
                <w:noProof/>
              </w:rPr>
              <w:t>TEST ID: PM_026</w:t>
            </w:r>
            <w:r w:rsidR="005054E8">
              <w:rPr>
                <w:noProof/>
                <w:webHidden/>
              </w:rPr>
              <w:tab/>
            </w:r>
            <w:r w:rsidR="005054E8">
              <w:rPr>
                <w:noProof/>
                <w:webHidden/>
              </w:rPr>
              <w:fldChar w:fldCharType="begin"/>
            </w:r>
            <w:r w:rsidR="005054E8">
              <w:rPr>
                <w:noProof/>
                <w:webHidden/>
              </w:rPr>
              <w:instrText xml:space="preserve"> PAGEREF _Toc528599905 \h </w:instrText>
            </w:r>
            <w:r w:rsidR="005054E8">
              <w:rPr>
                <w:noProof/>
                <w:webHidden/>
              </w:rPr>
            </w:r>
            <w:r w:rsidR="005054E8">
              <w:rPr>
                <w:noProof/>
                <w:webHidden/>
              </w:rPr>
              <w:fldChar w:fldCharType="separate"/>
            </w:r>
            <w:r w:rsidR="005054E8">
              <w:rPr>
                <w:noProof/>
                <w:webHidden/>
              </w:rPr>
              <w:t>31</w:t>
            </w:r>
            <w:r w:rsidR="005054E8">
              <w:rPr>
                <w:noProof/>
                <w:webHidden/>
              </w:rPr>
              <w:fldChar w:fldCharType="end"/>
            </w:r>
          </w:hyperlink>
        </w:p>
        <w:p w14:paraId="452414D2" w14:textId="6486CB0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6" w:history="1">
            <w:r w:rsidR="005054E8" w:rsidRPr="0015687E">
              <w:rPr>
                <w:rStyle w:val="Hyperlink"/>
                <w:noProof/>
              </w:rPr>
              <w:t>7.2.47</w:t>
            </w:r>
            <w:r w:rsidR="005054E8">
              <w:rPr>
                <w:rFonts w:eastAsiaTheme="minorEastAsia" w:cstheme="minorBidi"/>
                <w:i w:val="0"/>
                <w:iCs w:val="0"/>
                <w:noProof/>
                <w:sz w:val="22"/>
                <w:szCs w:val="22"/>
              </w:rPr>
              <w:tab/>
            </w:r>
            <w:r w:rsidR="005054E8" w:rsidRPr="0015687E">
              <w:rPr>
                <w:rStyle w:val="Hyperlink"/>
                <w:noProof/>
              </w:rPr>
              <w:t>TEST ID: PM_027</w:t>
            </w:r>
            <w:r w:rsidR="005054E8">
              <w:rPr>
                <w:noProof/>
                <w:webHidden/>
              </w:rPr>
              <w:tab/>
            </w:r>
            <w:r w:rsidR="005054E8">
              <w:rPr>
                <w:noProof/>
                <w:webHidden/>
              </w:rPr>
              <w:fldChar w:fldCharType="begin"/>
            </w:r>
            <w:r w:rsidR="005054E8">
              <w:rPr>
                <w:noProof/>
                <w:webHidden/>
              </w:rPr>
              <w:instrText xml:space="preserve"> PAGEREF _Toc528599906 \h </w:instrText>
            </w:r>
            <w:r w:rsidR="005054E8">
              <w:rPr>
                <w:noProof/>
                <w:webHidden/>
              </w:rPr>
            </w:r>
            <w:r w:rsidR="005054E8">
              <w:rPr>
                <w:noProof/>
                <w:webHidden/>
              </w:rPr>
              <w:fldChar w:fldCharType="separate"/>
            </w:r>
            <w:r w:rsidR="005054E8">
              <w:rPr>
                <w:noProof/>
                <w:webHidden/>
              </w:rPr>
              <w:t>31</w:t>
            </w:r>
            <w:r w:rsidR="005054E8">
              <w:rPr>
                <w:noProof/>
                <w:webHidden/>
              </w:rPr>
              <w:fldChar w:fldCharType="end"/>
            </w:r>
          </w:hyperlink>
        </w:p>
        <w:p w14:paraId="143F8B91" w14:textId="1E7FAFB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7" w:history="1">
            <w:r w:rsidR="005054E8" w:rsidRPr="0015687E">
              <w:rPr>
                <w:rStyle w:val="Hyperlink"/>
                <w:noProof/>
              </w:rPr>
              <w:t>7.2.48</w:t>
            </w:r>
            <w:r w:rsidR="005054E8">
              <w:rPr>
                <w:rFonts w:eastAsiaTheme="minorEastAsia" w:cstheme="minorBidi"/>
                <w:i w:val="0"/>
                <w:iCs w:val="0"/>
                <w:noProof/>
                <w:sz w:val="22"/>
                <w:szCs w:val="22"/>
              </w:rPr>
              <w:tab/>
            </w:r>
            <w:r w:rsidR="005054E8" w:rsidRPr="0015687E">
              <w:rPr>
                <w:rStyle w:val="Hyperlink"/>
                <w:noProof/>
              </w:rPr>
              <w:t>TEST ID: PM_028</w:t>
            </w:r>
            <w:r w:rsidR="005054E8">
              <w:rPr>
                <w:noProof/>
                <w:webHidden/>
              </w:rPr>
              <w:tab/>
            </w:r>
            <w:r w:rsidR="005054E8">
              <w:rPr>
                <w:noProof/>
                <w:webHidden/>
              </w:rPr>
              <w:fldChar w:fldCharType="begin"/>
            </w:r>
            <w:r w:rsidR="005054E8">
              <w:rPr>
                <w:noProof/>
                <w:webHidden/>
              </w:rPr>
              <w:instrText xml:space="preserve"> PAGEREF _Toc528599907 \h </w:instrText>
            </w:r>
            <w:r w:rsidR="005054E8">
              <w:rPr>
                <w:noProof/>
                <w:webHidden/>
              </w:rPr>
            </w:r>
            <w:r w:rsidR="005054E8">
              <w:rPr>
                <w:noProof/>
                <w:webHidden/>
              </w:rPr>
              <w:fldChar w:fldCharType="separate"/>
            </w:r>
            <w:r w:rsidR="005054E8">
              <w:rPr>
                <w:noProof/>
                <w:webHidden/>
              </w:rPr>
              <w:t>32</w:t>
            </w:r>
            <w:r w:rsidR="005054E8">
              <w:rPr>
                <w:noProof/>
                <w:webHidden/>
              </w:rPr>
              <w:fldChar w:fldCharType="end"/>
            </w:r>
          </w:hyperlink>
        </w:p>
        <w:p w14:paraId="64D9F3E5" w14:textId="28ACC284"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8" w:history="1">
            <w:r w:rsidR="005054E8" w:rsidRPr="0015687E">
              <w:rPr>
                <w:rStyle w:val="Hyperlink"/>
                <w:noProof/>
              </w:rPr>
              <w:t>7.2.49</w:t>
            </w:r>
            <w:r w:rsidR="005054E8">
              <w:rPr>
                <w:rFonts w:eastAsiaTheme="minorEastAsia" w:cstheme="minorBidi"/>
                <w:i w:val="0"/>
                <w:iCs w:val="0"/>
                <w:noProof/>
                <w:sz w:val="22"/>
                <w:szCs w:val="22"/>
              </w:rPr>
              <w:tab/>
            </w:r>
            <w:r w:rsidR="005054E8" w:rsidRPr="0015687E">
              <w:rPr>
                <w:rStyle w:val="Hyperlink"/>
                <w:noProof/>
              </w:rPr>
              <w:t>TEST ID: PM_029</w:t>
            </w:r>
            <w:r w:rsidR="005054E8">
              <w:rPr>
                <w:noProof/>
                <w:webHidden/>
              </w:rPr>
              <w:tab/>
            </w:r>
            <w:r w:rsidR="005054E8">
              <w:rPr>
                <w:noProof/>
                <w:webHidden/>
              </w:rPr>
              <w:fldChar w:fldCharType="begin"/>
            </w:r>
            <w:r w:rsidR="005054E8">
              <w:rPr>
                <w:noProof/>
                <w:webHidden/>
              </w:rPr>
              <w:instrText xml:space="preserve"> PAGEREF _Toc528599908 \h </w:instrText>
            </w:r>
            <w:r w:rsidR="005054E8">
              <w:rPr>
                <w:noProof/>
                <w:webHidden/>
              </w:rPr>
            </w:r>
            <w:r w:rsidR="005054E8">
              <w:rPr>
                <w:noProof/>
                <w:webHidden/>
              </w:rPr>
              <w:fldChar w:fldCharType="separate"/>
            </w:r>
            <w:r w:rsidR="005054E8">
              <w:rPr>
                <w:noProof/>
                <w:webHidden/>
              </w:rPr>
              <w:t>32</w:t>
            </w:r>
            <w:r w:rsidR="005054E8">
              <w:rPr>
                <w:noProof/>
                <w:webHidden/>
              </w:rPr>
              <w:fldChar w:fldCharType="end"/>
            </w:r>
          </w:hyperlink>
        </w:p>
        <w:p w14:paraId="186E7734" w14:textId="04F8D45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09" w:history="1">
            <w:r w:rsidR="005054E8" w:rsidRPr="0015687E">
              <w:rPr>
                <w:rStyle w:val="Hyperlink"/>
                <w:noProof/>
              </w:rPr>
              <w:t>7.2.50</w:t>
            </w:r>
            <w:r w:rsidR="005054E8">
              <w:rPr>
                <w:rFonts w:eastAsiaTheme="minorEastAsia" w:cstheme="minorBidi"/>
                <w:i w:val="0"/>
                <w:iCs w:val="0"/>
                <w:noProof/>
                <w:sz w:val="22"/>
                <w:szCs w:val="22"/>
              </w:rPr>
              <w:tab/>
            </w:r>
            <w:r w:rsidR="005054E8" w:rsidRPr="0015687E">
              <w:rPr>
                <w:rStyle w:val="Hyperlink"/>
                <w:noProof/>
              </w:rPr>
              <w:t>TEST ID: PM_030</w:t>
            </w:r>
            <w:r w:rsidR="005054E8">
              <w:rPr>
                <w:noProof/>
                <w:webHidden/>
              </w:rPr>
              <w:tab/>
            </w:r>
            <w:r w:rsidR="005054E8">
              <w:rPr>
                <w:noProof/>
                <w:webHidden/>
              </w:rPr>
              <w:fldChar w:fldCharType="begin"/>
            </w:r>
            <w:r w:rsidR="005054E8">
              <w:rPr>
                <w:noProof/>
                <w:webHidden/>
              </w:rPr>
              <w:instrText xml:space="preserve"> PAGEREF _Toc528599909 \h </w:instrText>
            </w:r>
            <w:r w:rsidR="005054E8">
              <w:rPr>
                <w:noProof/>
                <w:webHidden/>
              </w:rPr>
            </w:r>
            <w:r w:rsidR="005054E8">
              <w:rPr>
                <w:noProof/>
                <w:webHidden/>
              </w:rPr>
              <w:fldChar w:fldCharType="separate"/>
            </w:r>
            <w:r w:rsidR="005054E8">
              <w:rPr>
                <w:noProof/>
                <w:webHidden/>
              </w:rPr>
              <w:t>32</w:t>
            </w:r>
            <w:r w:rsidR="005054E8">
              <w:rPr>
                <w:noProof/>
                <w:webHidden/>
              </w:rPr>
              <w:fldChar w:fldCharType="end"/>
            </w:r>
          </w:hyperlink>
        </w:p>
        <w:p w14:paraId="60DFC5A7" w14:textId="09FC6C3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0" w:history="1">
            <w:r w:rsidR="005054E8" w:rsidRPr="0015687E">
              <w:rPr>
                <w:rStyle w:val="Hyperlink"/>
                <w:noProof/>
              </w:rPr>
              <w:t>7.2.51</w:t>
            </w:r>
            <w:r w:rsidR="005054E8">
              <w:rPr>
                <w:rFonts w:eastAsiaTheme="minorEastAsia" w:cstheme="minorBidi"/>
                <w:i w:val="0"/>
                <w:iCs w:val="0"/>
                <w:noProof/>
                <w:sz w:val="22"/>
                <w:szCs w:val="22"/>
              </w:rPr>
              <w:tab/>
            </w:r>
            <w:r w:rsidR="005054E8" w:rsidRPr="0015687E">
              <w:rPr>
                <w:rStyle w:val="Hyperlink"/>
                <w:noProof/>
              </w:rPr>
              <w:t>TEST ID: PM_031</w:t>
            </w:r>
            <w:r w:rsidR="005054E8">
              <w:rPr>
                <w:noProof/>
                <w:webHidden/>
              </w:rPr>
              <w:tab/>
            </w:r>
            <w:r w:rsidR="005054E8">
              <w:rPr>
                <w:noProof/>
                <w:webHidden/>
              </w:rPr>
              <w:fldChar w:fldCharType="begin"/>
            </w:r>
            <w:r w:rsidR="005054E8">
              <w:rPr>
                <w:noProof/>
                <w:webHidden/>
              </w:rPr>
              <w:instrText xml:space="preserve"> PAGEREF _Toc528599910 \h </w:instrText>
            </w:r>
            <w:r w:rsidR="005054E8">
              <w:rPr>
                <w:noProof/>
                <w:webHidden/>
              </w:rPr>
            </w:r>
            <w:r w:rsidR="005054E8">
              <w:rPr>
                <w:noProof/>
                <w:webHidden/>
              </w:rPr>
              <w:fldChar w:fldCharType="separate"/>
            </w:r>
            <w:r w:rsidR="005054E8">
              <w:rPr>
                <w:noProof/>
                <w:webHidden/>
              </w:rPr>
              <w:t>32</w:t>
            </w:r>
            <w:r w:rsidR="005054E8">
              <w:rPr>
                <w:noProof/>
                <w:webHidden/>
              </w:rPr>
              <w:fldChar w:fldCharType="end"/>
            </w:r>
          </w:hyperlink>
        </w:p>
        <w:p w14:paraId="03AE879D" w14:textId="3C27C70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1" w:history="1">
            <w:r w:rsidR="005054E8" w:rsidRPr="0015687E">
              <w:rPr>
                <w:rStyle w:val="Hyperlink"/>
                <w:noProof/>
              </w:rPr>
              <w:t>7.2.52</w:t>
            </w:r>
            <w:r w:rsidR="005054E8">
              <w:rPr>
                <w:rFonts w:eastAsiaTheme="minorEastAsia" w:cstheme="minorBidi"/>
                <w:i w:val="0"/>
                <w:iCs w:val="0"/>
                <w:noProof/>
                <w:sz w:val="22"/>
                <w:szCs w:val="22"/>
              </w:rPr>
              <w:tab/>
            </w:r>
            <w:r w:rsidR="005054E8" w:rsidRPr="0015687E">
              <w:rPr>
                <w:rStyle w:val="Hyperlink"/>
                <w:noProof/>
              </w:rPr>
              <w:t>TEST ID: PM_032</w:t>
            </w:r>
            <w:r w:rsidR="005054E8">
              <w:rPr>
                <w:noProof/>
                <w:webHidden/>
              </w:rPr>
              <w:tab/>
            </w:r>
            <w:r w:rsidR="005054E8">
              <w:rPr>
                <w:noProof/>
                <w:webHidden/>
              </w:rPr>
              <w:fldChar w:fldCharType="begin"/>
            </w:r>
            <w:r w:rsidR="005054E8">
              <w:rPr>
                <w:noProof/>
                <w:webHidden/>
              </w:rPr>
              <w:instrText xml:space="preserve"> PAGEREF _Toc528599911 \h </w:instrText>
            </w:r>
            <w:r w:rsidR="005054E8">
              <w:rPr>
                <w:noProof/>
                <w:webHidden/>
              </w:rPr>
            </w:r>
            <w:r w:rsidR="005054E8">
              <w:rPr>
                <w:noProof/>
                <w:webHidden/>
              </w:rPr>
              <w:fldChar w:fldCharType="separate"/>
            </w:r>
            <w:r w:rsidR="005054E8">
              <w:rPr>
                <w:noProof/>
                <w:webHidden/>
              </w:rPr>
              <w:t>33</w:t>
            </w:r>
            <w:r w:rsidR="005054E8">
              <w:rPr>
                <w:noProof/>
                <w:webHidden/>
              </w:rPr>
              <w:fldChar w:fldCharType="end"/>
            </w:r>
          </w:hyperlink>
        </w:p>
        <w:p w14:paraId="599553BF" w14:textId="1348DBD6"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2" w:history="1">
            <w:r w:rsidR="005054E8" w:rsidRPr="0015687E">
              <w:rPr>
                <w:rStyle w:val="Hyperlink"/>
                <w:noProof/>
              </w:rPr>
              <w:t>7.2.53</w:t>
            </w:r>
            <w:r w:rsidR="005054E8">
              <w:rPr>
                <w:rFonts w:eastAsiaTheme="minorEastAsia" w:cstheme="minorBidi"/>
                <w:i w:val="0"/>
                <w:iCs w:val="0"/>
                <w:noProof/>
                <w:sz w:val="22"/>
                <w:szCs w:val="22"/>
              </w:rPr>
              <w:tab/>
            </w:r>
            <w:r w:rsidR="005054E8" w:rsidRPr="0015687E">
              <w:rPr>
                <w:rStyle w:val="Hyperlink"/>
                <w:noProof/>
              </w:rPr>
              <w:t>TEST ID: FM_001</w:t>
            </w:r>
            <w:r w:rsidR="005054E8">
              <w:rPr>
                <w:noProof/>
                <w:webHidden/>
              </w:rPr>
              <w:tab/>
            </w:r>
            <w:r w:rsidR="005054E8">
              <w:rPr>
                <w:noProof/>
                <w:webHidden/>
              </w:rPr>
              <w:fldChar w:fldCharType="begin"/>
            </w:r>
            <w:r w:rsidR="005054E8">
              <w:rPr>
                <w:noProof/>
                <w:webHidden/>
              </w:rPr>
              <w:instrText xml:space="preserve"> PAGEREF _Toc528599912 \h </w:instrText>
            </w:r>
            <w:r w:rsidR="005054E8">
              <w:rPr>
                <w:noProof/>
                <w:webHidden/>
              </w:rPr>
            </w:r>
            <w:r w:rsidR="005054E8">
              <w:rPr>
                <w:noProof/>
                <w:webHidden/>
              </w:rPr>
              <w:fldChar w:fldCharType="separate"/>
            </w:r>
            <w:r w:rsidR="005054E8">
              <w:rPr>
                <w:noProof/>
                <w:webHidden/>
              </w:rPr>
              <w:t>33</w:t>
            </w:r>
            <w:r w:rsidR="005054E8">
              <w:rPr>
                <w:noProof/>
                <w:webHidden/>
              </w:rPr>
              <w:fldChar w:fldCharType="end"/>
            </w:r>
          </w:hyperlink>
        </w:p>
        <w:p w14:paraId="50BAABB0" w14:textId="4908243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3" w:history="1">
            <w:r w:rsidR="005054E8" w:rsidRPr="0015687E">
              <w:rPr>
                <w:rStyle w:val="Hyperlink"/>
                <w:noProof/>
              </w:rPr>
              <w:t>7.2.54</w:t>
            </w:r>
            <w:r w:rsidR="005054E8">
              <w:rPr>
                <w:rFonts w:eastAsiaTheme="minorEastAsia" w:cstheme="minorBidi"/>
                <w:i w:val="0"/>
                <w:iCs w:val="0"/>
                <w:noProof/>
                <w:sz w:val="22"/>
                <w:szCs w:val="22"/>
              </w:rPr>
              <w:tab/>
            </w:r>
            <w:r w:rsidR="005054E8" w:rsidRPr="0015687E">
              <w:rPr>
                <w:rStyle w:val="Hyperlink"/>
                <w:noProof/>
              </w:rPr>
              <w:t>TEST ID: FM_002</w:t>
            </w:r>
            <w:r w:rsidR="005054E8">
              <w:rPr>
                <w:noProof/>
                <w:webHidden/>
              </w:rPr>
              <w:tab/>
            </w:r>
            <w:r w:rsidR="005054E8">
              <w:rPr>
                <w:noProof/>
                <w:webHidden/>
              </w:rPr>
              <w:fldChar w:fldCharType="begin"/>
            </w:r>
            <w:r w:rsidR="005054E8">
              <w:rPr>
                <w:noProof/>
                <w:webHidden/>
              </w:rPr>
              <w:instrText xml:space="preserve"> PAGEREF _Toc528599913 \h </w:instrText>
            </w:r>
            <w:r w:rsidR="005054E8">
              <w:rPr>
                <w:noProof/>
                <w:webHidden/>
              </w:rPr>
            </w:r>
            <w:r w:rsidR="005054E8">
              <w:rPr>
                <w:noProof/>
                <w:webHidden/>
              </w:rPr>
              <w:fldChar w:fldCharType="separate"/>
            </w:r>
            <w:r w:rsidR="005054E8">
              <w:rPr>
                <w:noProof/>
                <w:webHidden/>
              </w:rPr>
              <w:t>33</w:t>
            </w:r>
            <w:r w:rsidR="005054E8">
              <w:rPr>
                <w:noProof/>
                <w:webHidden/>
              </w:rPr>
              <w:fldChar w:fldCharType="end"/>
            </w:r>
          </w:hyperlink>
        </w:p>
        <w:p w14:paraId="24596EF5" w14:textId="1932322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4" w:history="1">
            <w:r w:rsidR="005054E8" w:rsidRPr="0015687E">
              <w:rPr>
                <w:rStyle w:val="Hyperlink"/>
                <w:noProof/>
              </w:rPr>
              <w:t>7.2.55</w:t>
            </w:r>
            <w:r w:rsidR="005054E8">
              <w:rPr>
                <w:rFonts w:eastAsiaTheme="minorEastAsia" w:cstheme="minorBidi"/>
                <w:i w:val="0"/>
                <w:iCs w:val="0"/>
                <w:noProof/>
                <w:sz w:val="22"/>
                <w:szCs w:val="22"/>
              </w:rPr>
              <w:tab/>
            </w:r>
            <w:r w:rsidR="005054E8" w:rsidRPr="0015687E">
              <w:rPr>
                <w:rStyle w:val="Hyperlink"/>
                <w:noProof/>
              </w:rPr>
              <w:t>TEST ID: FM_003</w:t>
            </w:r>
            <w:r w:rsidR="005054E8">
              <w:rPr>
                <w:noProof/>
                <w:webHidden/>
              </w:rPr>
              <w:tab/>
            </w:r>
            <w:r w:rsidR="005054E8">
              <w:rPr>
                <w:noProof/>
                <w:webHidden/>
              </w:rPr>
              <w:fldChar w:fldCharType="begin"/>
            </w:r>
            <w:r w:rsidR="005054E8">
              <w:rPr>
                <w:noProof/>
                <w:webHidden/>
              </w:rPr>
              <w:instrText xml:space="preserve"> PAGEREF _Toc528599914 \h </w:instrText>
            </w:r>
            <w:r w:rsidR="005054E8">
              <w:rPr>
                <w:noProof/>
                <w:webHidden/>
              </w:rPr>
            </w:r>
            <w:r w:rsidR="005054E8">
              <w:rPr>
                <w:noProof/>
                <w:webHidden/>
              </w:rPr>
              <w:fldChar w:fldCharType="separate"/>
            </w:r>
            <w:r w:rsidR="005054E8">
              <w:rPr>
                <w:noProof/>
                <w:webHidden/>
              </w:rPr>
              <w:t>33</w:t>
            </w:r>
            <w:r w:rsidR="005054E8">
              <w:rPr>
                <w:noProof/>
                <w:webHidden/>
              </w:rPr>
              <w:fldChar w:fldCharType="end"/>
            </w:r>
          </w:hyperlink>
        </w:p>
        <w:p w14:paraId="160275B0" w14:textId="3C6D557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5" w:history="1">
            <w:r w:rsidR="005054E8" w:rsidRPr="0015687E">
              <w:rPr>
                <w:rStyle w:val="Hyperlink"/>
                <w:noProof/>
              </w:rPr>
              <w:t>7.2.56</w:t>
            </w:r>
            <w:r w:rsidR="005054E8">
              <w:rPr>
                <w:rFonts w:eastAsiaTheme="minorEastAsia" w:cstheme="minorBidi"/>
                <w:i w:val="0"/>
                <w:iCs w:val="0"/>
                <w:noProof/>
                <w:sz w:val="22"/>
                <w:szCs w:val="22"/>
              </w:rPr>
              <w:tab/>
            </w:r>
            <w:r w:rsidR="005054E8" w:rsidRPr="0015687E">
              <w:rPr>
                <w:rStyle w:val="Hyperlink"/>
                <w:noProof/>
              </w:rPr>
              <w:t>TEST ID: FM_004</w:t>
            </w:r>
            <w:r w:rsidR="005054E8">
              <w:rPr>
                <w:noProof/>
                <w:webHidden/>
              </w:rPr>
              <w:tab/>
            </w:r>
            <w:r w:rsidR="005054E8">
              <w:rPr>
                <w:noProof/>
                <w:webHidden/>
              </w:rPr>
              <w:fldChar w:fldCharType="begin"/>
            </w:r>
            <w:r w:rsidR="005054E8">
              <w:rPr>
                <w:noProof/>
                <w:webHidden/>
              </w:rPr>
              <w:instrText xml:space="preserve"> PAGEREF _Toc528599915 \h </w:instrText>
            </w:r>
            <w:r w:rsidR="005054E8">
              <w:rPr>
                <w:noProof/>
                <w:webHidden/>
              </w:rPr>
            </w:r>
            <w:r w:rsidR="005054E8">
              <w:rPr>
                <w:noProof/>
                <w:webHidden/>
              </w:rPr>
              <w:fldChar w:fldCharType="separate"/>
            </w:r>
            <w:r w:rsidR="005054E8">
              <w:rPr>
                <w:noProof/>
                <w:webHidden/>
              </w:rPr>
              <w:t>34</w:t>
            </w:r>
            <w:r w:rsidR="005054E8">
              <w:rPr>
                <w:noProof/>
                <w:webHidden/>
              </w:rPr>
              <w:fldChar w:fldCharType="end"/>
            </w:r>
          </w:hyperlink>
        </w:p>
        <w:p w14:paraId="77699BC1" w14:textId="1DA2D8F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6" w:history="1">
            <w:r w:rsidR="005054E8" w:rsidRPr="0015687E">
              <w:rPr>
                <w:rStyle w:val="Hyperlink"/>
                <w:noProof/>
              </w:rPr>
              <w:t>7.2.57</w:t>
            </w:r>
            <w:r w:rsidR="005054E8">
              <w:rPr>
                <w:rFonts w:eastAsiaTheme="minorEastAsia" w:cstheme="minorBidi"/>
                <w:i w:val="0"/>
                <w:iCs w:val="0"/>
                <w:noProof/>
                <w:sz w:val="22"/>
                <w:szCs w:val="22"/>
              </w:rPr>
              <w:tab/>
            </w:r>
            <w:r w:rsidR="005054E8" w:rsidRPr="0015687E">
              <w:rPr>
                <w:rStyle w:val="Hyperlink"/>
                <w:noProof/>
              </w:rPr>
              <w:t>TEST ID: FM_005</w:t>
            </w:r>
            <w:r w:rsidR="005054E8">
              <w:rPr>
                <w:noProof/>
                <w:webHidden/>
              </w:rPr>
              <w:tab/>
            </w:r>
            <w:r w:rsidR="005054E8">
              <w:rPr>
                <w:noProof/>
                <w:webHidden/>
              </w:rPr>
              <w:fldChar w:fldCharType="begin"/>
            </w:r>
            <w:r w:rsidR="005054E8">
              <w:rPr>
                <w:noProof/>
                <w:webHidden/>
              </w:rPr>
              <w:instrText xml:space="preserve"> PAGEREF _Toc528599916 \h </w:instrText>
            </w:r>
            <w:r w:rsidR="005054E8">
              <w:rPr>
                <w:noProof/>
                <w:webHidden/>
              </w:rPr>
            </w:r>
            <w:r w:rsidR="005054E8">
              <w:rPr>
                <w:noProof/>
                <w:webHidden/>
              </w:rPr>
              <w:fldChar w:fldCharType="separate"/>
            </w:r>
            <w:r w:rsidR="005054E8">
              <w:rPr>
                <w:noProof/>
                <w:webHidden/>
              </w:rPr>
              <w:t>34</w:t>
            </w:r>
            <w:r w:rsidR="005054E8">
              <w:rPr>
                <w:noProof/>
                <w:webHidden/>
              </w:rPr>
              <w:fldChar w:fldCharType="end"/>
            </w:r>
          </w:hyperlink>
        </w:p>
        <w:p w14:paraId="29892B82" w14:textId="6848DFA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7" w:history="1">
            <w:r w:rsidR="005054E8" w:rsidRPr="0015687E">
              <w:rPr>
                <w:rStyle w:val="Hyperlink"/>
                <w:noProof/>
              </w:rPr>
              <w:t>7.2.58</w:t>
            </w:r>
            <w:r w:rsidR="005054E8">
              <w:rPr>
                <w:rFonts w:eastAsiaTheme="minorEastAsia" w:cstheme="minorBidi"/>
                <w:i w:val="0"/>
                <w:iCs w:val="0"/>
                <w:noProof/>
                <w:sz w:val="22"/>
                <w:szCs w:val="22"/>
              </w:rPr>
              <w:tab/>
            </w:r>
            <w:r w:rsidR="005054E8" w:rsidRPr="0015687E">
              <w:rPr>
                <w:rStyle w:val="Hyperlink"/>
                <w:noProof/>
              </w:rPr>
              <w:t>TEST ID: FM_006</w:t>
            </w:r>
            <w:r w:rsidR="005054E8">
              <w:rPr>
                <w:noProof/>
                <w:webHidden/>
              </w:rPr>
              <w:tab/>
            </w:r>
            <w:r w:rsidR="005054E8">
              <w:rPr>
                <w:noProof/>
                <w:webHidden/>
              </w:rPr>
              <w:fldChar w:fldCharType="begin"/>
            </w:r>
            <w:r w:rsidR="005054E8">
              <w:rPr>
                <w:noProof/>
                <w:webHidden/>
              </w:rPr>
              <w:instrText xml:space="preserve"> PAGEREF _Toc528599917 \h </w:instrText>
            </w:r>
            <w:r w:rsidR="005054E8">
              <w:rPr>
                <w:noProof/>
                <w:webHidden/>
              </w:rPr>
            </w:r>
            <w:r w:rsidR="005054E8">
              <w:rPr>
                <w:noProof/>
                <w:webHidden/>
              </w:rPr>
              <w:fldChar w:fldCharType="separate"/>
            </w:r>
            <w:r w:rsidR="005054E8">
              <w:rPr>
                <w:noProof/>
                <w:webHidden/>
              </w:rPr>
              <w:t>34</w:t>
            </w:r>
            <w:r w:rsidR="005054E8">
              <w:rPr>
                <w:noProof/>
                <w:webHidden/>
              </w:rPr>
              <w:fldChar w:fldCharType="end"/>
            </w:r>
          </w:hyperlink>
        </w:p>
        <w:p w14:paraId="0E56DF64" w14:textId="71BB68A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8" w:history="1">
            <w:r w:rsidR="005054E8" w:rsidRPr="0015687E">
              <w:rPr>
                <w:rStyle w:val="Hyperlink"/>
                <w:noProof/>
              </w:rPr>
              <w:t>7.2.59</w:t>
            </w:r>
            <w:r w:rsidR="005054E8">
              <w:rPr>
                <w:rFonts w:eastAsiaTheme="minorEastAsia" w:cstheme="minorBidi"/>
                <w:i w:val="0"/>
                <w:iCs w:val="0"/>
                <w:noProof/>
                <w:sz w:val="22"/>
                <w:szCs w:val="22"/>
              </w:rPr>
              <w:tab/>
            </w:r>
            <w:r w:rsidR="005054E8" w:rsidRPr="0015687E">
              <w:rPr>
                <w:rStyle w:val="Hyperlink"/>
                <w:noProof/>
              </w:rPr>
              <w:t>TEST ID: FM_007</w:t>
            </w:r>
            <w:r w:rsidR="005054E8">
              <w:rPr>
                <w:noProof/>
                <w:webHidden/>
              </w:rPr>
              <w:tab/>
            </w:r>
            <w:r w:rsidR="005054E8">
              <w:rPr>
                <w:noProof/>
                <w:webHidden/>
              </w:rPr>
              <w:fldChar w:fldCharType="begin"/>
            </w:r>
            <w:r w:rsidR="005054E8">
              <w:rPr>
                <w:noProof/>
                <w:webHidden/>
              </w:rPr>
              <w:instrText xml:space="preserve"> PAGEREF _Toc528599918 \h </w:instrText>
            </w:r>
            <w:r w:rsidR="005054E8">
              <w:rPr>
                <w:noProof/>
                <w:webHidden/>
              </w:rPr>
            </w:r>
            <w:r w:rsidR="005054E8">
              <w:rPr>
                <w:noProof/>
                <w:webHidden/>
              </w:rPr>
              <w:fldChar w:fldCharType="separate"/>
            </w:r>
            <w:r w:rsidR="005054E8">
              <w:rPr>
                <w:noProof/>
                <w:webHidden/>
              </w:rPr>
              <w:t>34</w:t>
            </w:r>
            <w:r w:rsidR="005054E8">
              <w:rPr>
                <w:noProof/>
                <w:webHidden/>
              </w:rPr>
              <w:fldChar w:fldCharType="end"/>
            </w:r>
          </w:hyperlink>
        </w:p>
        <w:p w14:paraId="35C4A58B" w14:textId="619493E6"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19" w:history="1">
            <w:r w:rsidR="005054E8" w:rsidRPr="0015687E">
              <w:rPr>
                <w:rStyle w:val="Hyperlink"/>
                <w:noProof/>
              </w:rPr>
              <w:t>7.2.60</w:t>
            </w:r>
            <w:r w:rsidR="005054E8">
              <w:rPr>
                <w:rFonts w:eastAsiaTheme="minorEastAsia" w:cstheme="minorBidi"/>
                <w:i w:val="0"/>
                <w:iCs w:val="0"/>
                <w:noProof/>
                <w:sz w:val="22"/>
                <w:szCs w:val="22"/>
              </w:rPr>
              <w:tab/>
            </w:r>
            <w:r w:rsidR="005054E8" w:rsidRPr="0015687E">
              <w:rPr>
                <w:rStyle w:val="Hyperlink"/>
                <w:noProof/>
              </w:rPr>
              <w:t>TEST ID: FM_008</w:t>
            </w:r>
            <w:r w:rsidR="005054E8">
              <w:rPr>
                <w:noProof/>
                <w:webHidden/>
              </w:rPr>
              <w:tab/>
            </w:r>
            <w:r w:rsidR="005054E8">
              <w:rPr>
                <w:noProof/>
                <w:webHidden/>
              </w:rPr>
              <w:fldChar w:fldCharType="begin"/>
            </w:r>
            <w:r w:rsidR="005054E8">
              <w:rPr>
                <w:noProof/>
                <w:webHidden/>
              </w:rPr>
              <w:instrText xml:space="preserve"> PAGEREF _Toc528599919 \h </w:instrText>
            </w:r>
            <w:r w:rsidR="005054E8">
              <w:rPr>
                <w:noProof/>
                <w:webHidden/>
              </w:rPr>
            </w:r>
            <w:r w:rsidR="005054E8">
              <w:rPr>
                <w:noProof/>
                <w:webHidden/>
              </w:rPr>
              <w:fldChar w:fldCharType="separate"/>
            </w:r>
            <w:r w:rsidR="005054E8">
              <w:rPr>
                <w:noProof/>
                <w:webHidden/>
              </w:rPr>
              <w:t>35</w:t>
            </w:r>
            <w:r w:rsidR="005054E8">
              <w:rPr>
                <w:noProof/>
                <w:webHidden/>
              </w:rPr>
              <w:fldChar w:fldCharType="end"/>
            </w:r>
          </w:hyperlink>
        </w:p>
        <w:p w14:paraId="540F9166" w14:textId="5D645C7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0" w:history="1">
            <w:r w:rsidR="005054E8" w:rsidRPr="0015687E">
              <w:rPr>
                <w:rStyle w:val="Hyperlink"/>
                <w:noProof/>
              </w:rPr>
              <w:t>7.2.61</w:t>
            </w:r>
            <w:r w:rsidR="005054E8">
              <w:rPr>
                <w:rFonts w:eastAsiaTheme="minorEastAsia" w:cstheme="minorBidi"/>
                <w:i w:val="0"/>
                <w:iCs w:val="0"/>
                <w:noProof/>
                <w:sz w:val="22"/>
                <w:szCs w:val="22"/>
              </w:rPr>
              <w:tab/>
            </w:r>
            <w:r w:rsidR="005054E8" w:rsidRPr="0015687E">
              <w:rPr>
                <w:rStyle w:val="Hyperlink"/>
                <w:noProof/>
              </w:rPr>
              <w:t>TEST ID: FM_009</w:t>
            </w:r>
            <w:r w:rsidR="005054E8">
              <w:rPr>
                <w:noProof/>
                <w:webHidden/>
              </w:rPr>
              <w:tab/>
            </w:r>
            <w:r w:rsidR="005054E8">
              <w:rPr>
                <w:noProof/>
                <w:webHidden/>
              </w:rPr>
              <w:fldChar w:fldCharType="begin"/>
            </w:r>
            <w:r w:rsidR="005054E8">
              <w:rPr>
                <w:noProof/>
                <w:webHidden/>
              </w:rPr>
              <w:instrText xml:space="preserve"> PAGEREF _Toc528599920 \h </w:instrText>
            </w:r>
            <w:r w:rsidR="005054E8">
              <w:rPr>
                <w:noProof/>
                <w:webHidden/>
              </w:rPr>
            </w:r>
            <w:r w:rsidR="005054E8">
              <w:rPr>
                <w:noProof/>
                <w:webHidden/>
              </w:rPr>
              <w:fldChar w:fldCharType="separate"/>
            </w:r>
            <w:r w:rsidR="005054E8">
              <w:rPr>
                <w:noProof/>
                <w:webHidden/>
              </w:rPr>
              <w:t>35</w:t>
            </w:r>
            <w:r w:rsidR="005054E8">
              <w:rPr>
                <w:noProof/>
                <w:webHidden/>
              </w:rPr>
              <w:fldChar w:fldCharType="end"/>
            </w:r>
          </w:hyperlink>
        </w:p>
        <w:p w14:paraId="7449CFF7" w14:textId="6EF337E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1" w:history="1">
            <w:r w:rsidR="005054E8" w:rsidRPr="0015687E">
              <w:rPr>
                <w:rStyle w:val="Hyperlink"/>
                <w:noProof/>
              </w:rPr>
              <w:t>7.2.62</w:t>
            </w:r>
            <w:r w:rsidR="005054E8">
              <w:rPr>
                <w:rFonts w:eastAsiaTheme="minorEastAsia" w:cstheme="minorBidi"/>
                <w:i w:val="0"/>
                <w:iCs w:val="0"/>
                <w:noProof/>
                <w:sz w:val="22"/>
                <w:szCs w:val="22"/>
              </w:rPr>
              <w:tab/>
            </w:r>
            <w:r w:rsidR="005054E8" w:rsidRPr="0015687E">
              <w:rPr>
                <w:rStyle w:val="Hyperlink"/>
                <w:noProof/>
              </w:rPr>
              <w:t>TEST ID: FM_010</w:t>
            </w:r>
            <w:r w:rsidR="005054E8">
              <w:rPr>
                <w:noProof/>
                <w:webHidden/>
              </w:rPr>
              <w:tab/>
            </w:r>
            <w:r w:rsidR="005054E8">
              <w:rPr>
                <w:noProof/>
                <w:webHidden/>
              </w:rPr>
              <w:fldChar w:fldCharType="begin"/>
            </w:r>
            <w:r w:rsidR="005054E8">
              <w:rPr>
                <w:noProof/>
                <w:webHidden/>
              </w:rPr>
              <w:instrText xml:space="preserve"> PAGEREF _Toc528599921 \h </w:instrText>
            </w:r>
            <w:r w:rsidR="005054E8">
              <w:rPr>
                <w:noProof/>
                <w:webHidden/>
              </w:rPr>
            </w:r>
            <w:r w:rsidR="005054E8">
              <w:rPr>
                <w:noProof/>
                <w:webHidden/>
              </w:rPr>
              <w:fldChar w:fldCharType="separate"/>
            </w:r>
            <w:r w:rsidR="005054E8">
              <w:rPr>
                <w:noProof/>
                <w:webHidden/>
              </w:rPr>
              <w:t>35</w:t>
            </w:r>
            <w:r w:rsidR="005054E8">
              <w:rPr>
                <w:noProof/>
                <w:webHidden/>
              </w:rPr>
              <w:fldChar w:fldCharType="end"/>
            </w:r>
          </w:hyperlink>
        </w:p>
        <w:p w14:paraId="4EBC35BC" w14:textId="29CF0F6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2" w:history="1">
            <w:r w:rsidR="005054E8" w:rsidRPr="0015687E">
              <w:rPr>
                <w:rStyle w:val="Hyperlink"/>
                <w:noProof/>
              </w:rPr>
              <w:t>7.2.63</w:t>
            </w:r>
            <w:r w:rsidR="005054E8">
              <w:rPr>
                <w:rFonts w:eastAsiaTheme="minorEastAsia" w:cstheme="minorBidi"/>
                <w:i w:val="0"/>
                <w:iCs w:val="0"/>
                <w:noProof/>
                <w:sz w:val="22"/>
                <w:szCs w:val="22"/>
              </w:rPr>
              <w:tab/>
            </w:r>
            <w:r w:rsidR="005054E8" w:rsidRPr="0015687E">
              <w:rPr>
                <w:rStyle w:val="Hyperlink"/>
                <w:noProof/>
              </w:rPr>
              <w:t>TEST ID: FM_011</w:t>
            </w:r>
            <w:r w:rsidR="005054E8">
              <w:rPr>
                <w:noProof/>
                <w:webHidden/>
              </w:rPr>
              <w:tab/>
            </w:r>
            <w:r w:rsidR="005054E8">
              <w:rPr>
                <w:noProof/>
                <w:webHidden/>
              </w:rPr>
              <w:fldChar w:fldCharType="begin"/>
            </w:r>
            <w:r w:rsidR="005054E8">
              <w:rPr>
                <w:noProof/>
                <w:webHidden/>
              </w:rPr>
              <w:instrText xml:space="preserve"> PAGEREF _Toc528599922 \h </w:instrText>
            </w:r>
            <w:r w:rsidR="005054E8">
              <w:rPr>
                <w:noProof/>
                <w:webHidden/>
              </w:rPr>
            </w:r>
            <w:r w:rsidR="005054E8">
              <w:rPr>
                <w:noProof/>
                <w:webHidden/>
              </w:rPr>
              <w:fldChar w:fldCharType="separate"/>
            </w:r>
            <w:r w:rsidR="005054E8">
              <w:rPr>
                <w:noProof/>
                <w:webHidden/>
              </w:rPr>
              <w:t>35</w:t>
            </w:r>
            <w:r w:rsidR="005054E8">
              <w:rPr>
                <w:noProof/>
                <w:webHidden/>
              </w:rPr>
              <w:fldChar w:fldCharType="end"/>
            </w:r>
          </w:hyperlink>
        </w:p>
        <w:p w14:paraId="256642A4" w14:textId="097DB65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3" w:history="1">
            <w:r w:rsidR="005054E8" w:rsidRPr="0015687E">
              <w:rPr>
                <w:rStyle w:val="Hyperlink"/>
                <w:noProof/>
              </w:rPr>
              <w:t>7.2.64</w:t>
            </w:r>
            <w:r w:rsidR="005054E8">
              <w:rPr>
                <w:rFonts w:eastAsiaTheme="minorEastAsia" w:cstheme="minorBidi"/>
                <w:i w:val="0"/>
                <w:iCs w:val="0"/>
                <w:noProof/>
                <w:sz w:val="22"/>
                <w:szCs w:val="22"/>
              </w:rPr>
              <w:tab/>
            </w:r>
            <w:r w:rsidR="005054E8" w:rsidRPr="0015687E">
              <w:rPr>
                <w:rStyle w:val="Hyperlink"/>
                <w:noProof/>
              </w:rPr>
              <w:t>TEST ID: FM_012</w:t>
            </w:r>
            <w:r w:rsidR="005054E8">
              <w:rPr>
                <w:noProof/>
                <w:webHidden/>
              </w:rPr>
              <w:tab/>
            </w:r>
            <w:r w:rsidR="005054E8">
              <w:rPr>
                <w:noProof/>
                <w:webHidden/>
              </w:rPr>
              <w:fldChar w:fldCharType="begin"/>
            </w:r>
            <w:r w:rsidR="005054E8">
              <w:rPr>
                <w:noProof/>
                <w:webHidden/>
              </w:rPr>
              <w:instrText xml:space="preserve"> PAGEREF _Toc528599923 \h </w:instrText>
            </w:r>
            <w:r w:rsidR="005054E8">
              <w:rPr>
                <w:noProof/>
                <w:webHidden/>
              </w:rPr>
            </w:r>
            <w:r w:rsidR="005054E8">
              <w:rPr>
                <w:noProof/>
                <w:webHidden/>
              </w:rPr>
              <w:fldChar w:fldCharType="separate"/>
            </w:r>
            <w:r w:rsidR="005054E8">
              <w:rPr>
                <w:noProof/>
                <w:webHidden/>
              </w:rPr>
              <w:t>36</w:t>
            </w:r>
            <w:r w:rsidR="005054E8">
              <w:rPr>
                <w:noProof/>
                <w:webHidden/>
              </w:rPr>
              <w:fldChar w:fldCharType="end"/>
            </w:r>
          </w:hyperlink>
        </w:p>
        <w:p w14:paraId="5F176325" w14:textId="76D46DF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4" w:history="1">
            <w:r w:rsidR="005054E8" w:rsidRPr="0015687E">
              <w:rPr>
                <w:rStyle w:val="Hyperlink"/>
                <w:noProof/>
              </w:rPr>
              <w:t>7.2.65</w:t>
            </w:r>
            <w:r w:rsidR="005054E8">
              <w:rPr>
                <w:rFonts w:eastAsiaTheme="minorEastAsia" w:cstheme="minorBidi"/>
                <w:i w:val="0"/>
                <w:iCs w:val="0"/>
                <w:noProof/>
                <w:sz w:val="22"/>
                <w:szCs w:val="22"/>
              </w:rPr>
              <w:tab/>
            </w:r>
            <w:r w:rsidR="005054E8" w:rsidRPr="0015687E">
              <w:rPr>
                <w:rStyle w:val="Hyperlink"/>
                <w:noProof/>
              </w:rPr>
              <w:t>TEST ID: FM_013</w:t>
            </w:r>
            <w:r w:rsidR="005054E8">
              <w:rPr>
                <w:noProof/>
                <w:webHidden/>
              </w:rPr>
              <w:tab/>
            </w:r>
            <w:r w:rsidR="005054E8">
              <w:rPr>
                <w:noProof/>
                <w:webHidden/>
              </w:rPr>
              <w:fldChar w:fldCharType="begin"/>
            </w:r>
            <w:r w:rsidR="005054E8">
              <w:rPr>
                <w:noProof/>
                <w:webHidden/>
              </w:rPr>
              <w:instrText xml:space="preserve"> PAGEREF _Toc528599924 \h </w:instrText>
            </w:r>
            <w:r w:rsidR="005054E8">
              <w:rPr>
                <w:noProof/>
                <w:webHidden/>
              </w:rPr>
            </w:r>
            <w:r w:rsidR="005054E8">
              <w:rPr>
                <w:noProof/>
                <w:webHidden/>
              </w:rPr>
              <w:fldChar w:fldCharType="separate"/>
            </w:r>
            <w:r w:rsidR="005054E8">
              <w:rPr>
                <w:noProof/>
                <w:webHidden/>
              </w:rPr>
              <w:t>36</w:t>
            </w:r>
            <w:r w:rsidR="005054E8">
              <w:rPr>
                <w:noProof/>
                <w:webHidden/>
              </w:rPr>
              <w:fldChar w:fldCharType="end"/>
            </w:r>
          </w:hyperlink>
        </w:p>
        <w:p w14:paraId="1F436CEB" w14:textId="0D4782B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5" w:history="1">
            <w:r w:rsidR="005054E8" w:rsidRPr="0015687E">
              <w:rPr>
                <w:rStyle w:val="Hyperlink"/>
                <w:noProof/>
              </w:rPr>
              <w:t>7.2.66</w:t>
            </w:r>
            <w:r w:rsidR="005054E8">
              <w:rPr>
                <w:rFonts w:eastAsiaTheme="minorEastAsia" w:cstheme="minorBidi"/>
                <w:i w:val="0"/>
                <w:iCs w:val="0"/>
                <w:noProof/>
                <w:sz w:val="22"/>
                <w:szCs w:val="22"/>
              </w:rPr>
              <w:tab/>
            </w:r>
            <w:r w:rsidR="005054E8" w:rsidRPr="0015687E">
              <w:rPr>
                <w:rStyle w:val="Hyperlink"/>
                <w:noProof/>
              </w:rPr>
              <w:t>TEST ID: CM_001</w:t>
            </w:r>
            <w:r w:rsidR="005054E8">
              <w:rPr>
                <w:noProof/>
                <w:webHidden/>
              </w:rPr>
              <w:tab/>
            </w:r>
            <w:r w:rsidR="005054E8">
              <w:rPr>
                <w:noProof/>
                <w:webHidden/>
              </w:rPr>
              <w:fldChar w:fldCharType="begin"/>
            </w:r>
            <w:r w:rsidR="005054E8">
              <w:rPr>
                <w:noProof/>
                <w:webHidden/>
              </w:rPr>
              <w:instrText xml:space="preserve"> PAGEREF _Toc528599925 \h </w:instrText>
            </w:r>
            <w:r w:rsidR="005054E8">
              <w:rPr>
                <w:noProof/>
                <w:webHidden/>
              </w:rPr>
            </w:r>
            <w:r w:rsidR="005054E8">
              <w:rPr>
                <w:noProof/>
                <w:webHidden/>
              </w:rPr>
              <w:fldChar w:fldCharType="separate"/>
            </w:r>
            <w:r w:rsidR="005054E8">
              <w:rPr>
                <w:noProof/>
                <w:webHidden/>
              </w:rPr>
              <w:t>36</w:t>
            </w:r>
            <w:r w:rsidR="005054E8">
              <w:rPr>
                <w:noProof/>
                <w:webHidden/>
              </w:rPr>
              <w:fldChar w:fldCharType="end"/>
            </w:r>
          </w:hyperlink>
        </w:p>
        <w:p w14:paraId="78B62B1D" w14:textId="3D714BA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6" w:history="1">
            <w:r w:rsidR="005054E8" w:rsidRPr="0015687E">
              <w:rPr>
                <w:rStyle w:val="Hyperlink"/>
                <w:noProof/>
              </w:rPr>
              <w:t>7.2.67</w:t>
            </w:r>
            <w:r w:rsidR="005054E8">
              <w:rPr>
                <w:rFonts w:eastAsiaTheme="minorEastAsia" w:cstheme="minorBidi"/>
                <w:i w:val="0"/>
                <w:iCs w:val="0"/>
                <w:noProof/>
                <w:sz w:val="22"/>
                <w:szCs w:val="22"/>
              </w:rPr>
              <w:tab/>
            </w:r>
            <w:r w:rsidR="005054E8" w:rsidRPr="0015687E">
              <w:rPr>
                <w:rStyle w:val="Hyperlink"/>
                <w:noProof/>
              </w:rPr>
              <w:t>TEST ID: CM_002</w:t>
            </w:r>
            <w:r w:rsidR="005054E8">
              <w:rPr>
                <w:noProof/>
                <w:webHidden/>
              </w:rPr>
              <w:tab/>
            </w:r>
            <w:r w:rsidR="005054E8">
              <w:rPr>
                <w:noProof/>
                <w:webHidden/>
              </w:rPr>
              <w:fldChar w:fldCharType="begin"/>
            </w:r>
            <w:r w:rsidR="005054E8">
              <w:rPr>
                <w:noProof/>
                <w:webHidden/>
              </w:rPr>
              <w:instrText xml:space="preserve"> PAGEREF _Toc528599926 \h </w:instrText>
            </w:r>
            <w:r w:rsidR="005054E8">
              <w:rPr>
                <w:noProof/>
                <w:webHidden/>
              </w:rPr>
            </w:r>
            <w:r w:rsidR="005054E8">
              <w:rPr>
                <w:noProof/>
                <w:webHidden/>
              </w:rPr>
              <w:fldChar w:fldCharType="separate"/>
            </w:r>
            <w:r w:rsidR="005054E8">
              <w:rPr>
                <w:noProof/>
                <w:webHidden/>
              </w:rPr>
              <w:t>36</w:t>
            </w:r>
            <w:r w:rsidR="005054E8">
              <w:rPr>
                <w:noProof/>
                <w:webHidden/>
              </w:rPr>
              <w:fldChar w:fldCharType="end"/>
            </w:r>
          </w:hyperlink>
        </w:p>
        <w:p w14:paraId="7FA0FD21" w14:textId="7F38F3A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7" w:history="1">
            <w:r w:rsidR="005054E8" w:rsidRPr="0015687E">
              <w:rPr>
                <w:rStyle w:val="Hyperlink"/>
                <w:noProof/>
              </w:rPr>
              <w:t>7.2.68</w:t>
            </w:r>
            <w:r w:rsidR="005054E8">
              <w:rPr>
                <w:rFonts w:eastAsiaTheme="minorEastAsia" w:cstheme="minorBidi"/>
                <w:i w:val="0"/>
                <w:iCs w:val="0"/>
                <w:noProof/>
                <w:sz w:val="22"/>
                <w:szCs w:val="22"/>
              </w:rPr>
              <w:tab/>
            </w:r>
            <w:r w:rsidR="005054E8" w:rsidRPr="0015687E">
              <w:rPr>
                <w:rStyle w:val="Hyperlink"/>
                <w:noProof/>
              </w:rPr>
              <w:t>TEST ID: CM_003</w:t>
            </w:r>
            <w:r w:rsidR="005054E8">
              <w:rPr>
                <w:noProof/>
                <w:webHidden/>
              </w:rPr>
              <w:tab/>
            </w:r>
            <w:r w:rsidR="005054E8">
              <w:rPr>
                <w:noProof/>
                <w:webHidden/>
              </w:rPr>
              <w:fldChar w:fldCharType="begin"/>
            </w:r>
            <w:r w:rsidR="005054E8">
              <w:rPr>
                <w:noProof/>
                <w:webHidden/>
              </w:rPr>
              <w:instrText xml:space="preserve"> PAGEREF _Toc528599927 \h </w:instrText>
            </w:r>
            <w:r w:rsidR="005054E8">
              <w:rPr>
                <w:noProof/>
                <w:webHidden/>
              </w:rPr>
            </w:r>
            <w:r w:rsidR="005054E8">
              <w:rPr>
                <w:noProof/>
                <w:webHidden/>
              </w:rPr>
              <w:fldChar w:fldCharType="separate"/>
            </w:r>
            <w:r w:rsidR="005054E8">
              <w:rPr>
                <w:noProof/>
                <w:webHidden/>
              </w:rPr>
              <w:t>37</w:t>
            </w:r>
            <w:r w:rsidR="005054E8">
              <w:rPr>
                <w:noProof/>
                <w:webHidden/>
              </w:rPr>
              <w:fldChar w:fldCharType="end"/>
            </w:r>
          </w:hyperlink>
        </w:p>
        <w:p w14:paraId="5E1BD618" w14:textId="74CAF06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8" w:history="1">
            <w:r w:rsidR="005054E8" w:rsidRPr="0015687E">
              <w:rPr>
                <w:rStyle w:val="Hyperlink"/>
                <w:noProof/>
              </w:rPr>
              <w:t>7.2.69</w:t>
            </w:r>
            <w:r w:rsidR="005054E8">
              <w:rPr>
                <w:rFonts w:eastAsiaTheme="minorEastAsia" w:cstheme="minorBidi"/>
                <w:i w:val="0"/>
                <w:iCs w:val="0"/>
                <w:noProof/>
                <w:sz w:val="22"/>
                <w:szCs w:val="22"/>
              </w:rPr>
              <w:tab/>
            </w:r>
            <w:r w:rsidR="005054E8" w:rsidRPr="0015687E">
              <w:rPr>
                <w:rStyle w:val="Hyperlink"/>
                <w:noProof/>
              </w:rPr>
              <w:t>TEST ID: CM_004</w:t>
            </w:r>
            <w:r w:rsidR="005054E8">
              <w:rPr>
                <w:noProof/>
                <w:webHidden/>
              </w:rPr>
              <w:tab/>
            </w:r>
            <w:r w:rsidR="005054E8">
              <w:rPr>
                <w:noProof/>
                <w:webHidden/>
              </w:rPr>
              <w:fldChar w:fldCharType="begin"/>
            </w:r>
            <w:r w:rsidR="005054E8">
              <w:rPr>
                <w:noProof/>
                <w:webHidden/>
              </w:rPr>
              <w:instrText xml:space="preserve"> PAGEREF _Toc528599928 \h </w:instrText>
            </w:r>
            <w:r w:rsidR="005054E8">
              <w:rPr>
                <w:noProof/>
                <w:webHidden/>
              </w:rPr>
            </w:r>
            <w:r w:rsidR="005054E8">
              <w:rPr>
                <w:noProof/>
                <w:webHidden/>
              </w:rPr>
              <w:fldChar w:fldCharType="separate"/>
            </w:r>
            <w:r w:rsidR="005054E8">
              <w:rPr>
                <w:noProof/>
                <w:webHidden/>
              </w:rPr>
              <w:t>37</w:t>
            </w:r>
            <w:r w:rsidR="005054E8">
              <w:rPr>
                <w:noProof/>
                <w:webHidden/>
              </w:rPr>
              <w:fldChar w:fldCharType="end"/>
            </w:r>
          </w:hyperlink>
        </w:p>
        <w:p w14:paraId="6CF14157" w14:textId="1D5F4EC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29" w:history="1">
            <w:r w:rsidR="005054E8" w:rsidRPr="0015687E">
              <w:rPr>
                <w:rStyle w:val="Hyperlink"/>
                <w:noProof/>
              </w:rPr>
              <w:t>7.2.70</w:t>
            </w:r>
            <w:r w:rsidR="005054E8">
              <w:rPr>
                <w:rFonts w:eastAsiaTheme="minorEastAsia" w:cstheme="minorBidi"/>
                <w:i w:val="0"/>
                <w:iCs w:val="0"/>
                <w:noProof/>
                <w:sz w:val="22"/>
                <w:szCs w:val="22"/>
              </w:rPr>
              <w:tab/>
            </w:r>
            <w:r w:rsidR="005054E8" w:rsidRPr="0015687E">
              <w:rPr>
                <w:rStyle w:val="Hyperlink"/>
                <w:noProof/>
              </w:rPr>
              <w:t>TEST ID: CM_005</w:t>
            </w:r>
            <w:r w:rsidR="005054E8">
              <w:rPr>
                <w:noProof/>
                <w:webHidden/>
              </w:rPr>
              <w:tab/>
            </w:r>
            <w:r w:rsidR="005054E8">
              <w:rPr>
                <w:noProof/>
                <w:webHidden/>
              </w:rPr>
              <w:fldChar w:fldCharType="begin"/>
            </w:r>
            <w:r w:rsidR="005054E8">
              <w:rPr>
                <w:noProof/>
                <w:webHidden/>
              </w:rPr>
              <w:instrText xml:space="preserve"> PAGEREF _Toc528599929 \h </w:instrText>
            </w:r>
            <w:r w:rsidR="005054E8">
              <w:rPr>
                <w:noProof/>
                <w:webHidden/>
              </w:rPr>
            </w:r>
            <w:r w:rsidR="005054E8">
              <w:rPr>
                <w:noProof/>
                <w:webHidden/>
              </w:rPr>
              <w:fldChar w:fldCharType="separate"/>
            </w:r>
            <w:r w:rsidR="005054E8">
              <w:rPr>
                <w:noProof/>
                <w:webHidden/>
              </w:rPr>
              <w:t>37</w:t>
            </w:r>
            <w:r w:rsidR="005054E8">
              <w:rPr>
                <w:noProof/>
                <w:webHidden/>
              </w:rPr>
              <w:fldChar w:fldCharType="end"/>
            </w:r>
          </w:hyperlink>
        </w:p>
        <w:p w14:paraId="7E6492A6" w14:textId="65BB604E"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0" w:history="1">
            <w:r w:rsidR="005054E8" w:rsidRPr="0015687E">
              <w:rPr>
                <w:rStyle w:val="Hyperlink"/>
                <w:noProof/>
              </w:rPr>
              <w:t>7.2.71</w:t>
            </w:r>
            <w:r w:rsidR="005054E8">
              <w:rPr>
                <w:rFonts w:eastAsiaTheme="minorEastAsia" w:cstheme="minorBidi"/>
                <w:i w:val="0"/>
                <w:iCs w:val="0"/>
                <w:noProof/>
                <w:sz w:val="22"/>
                <w:szCs w:val="22"/>
              </w:rPr>
              <w:tab/>
            </w:r>
            <w:r w:rsidR="005054E8" w:rsidRPr="0015687E">
              <w:rPr>
                <w:rStyle w:val="Hyperlink"/>
                <w:noProof/>
              </w:rPr>
              <w:t>TEST ID: CM_006</w:t>
            </w:r>
            <w:r w:rsidR="005054E8">
              <w:rPr>
                <w:noProof/>
                <w:webHidden/>
              </w:rPr>
              <w:tab/>
            </w:r>
            <w:r w:rsidR="005054E8">
              <w:rPr>
                <w:noProof/>
                <w:webHidden/>
              </w:rPr>
              <w:fldChar w:fldCharType="begin"/>
            </w:r>
            <w:r w:rsidR="005054E8">
              <w:rPr>
                <w:noProof/>
                <w:webHidden/>
              </w:rPr>
              <w:instrText xml:space="preserve"> PAGEREF _Toc528599930 \h </w:instrText>
            </w:r>
            <w:r w:rsidR="005054E8">
              <w:rPr>
                <w:noProof/>
                <w:webHidden/>
              </w:rPr>
            </w:r>
            <w:r w:rsidR="005054E8">
              <w:rPr>
                <w:noProof/>
                <w:webHidden/>
              </w:rPr>
              <w:fldChar w:fldCharType="separate"/>
            </w:r>
            <w:r w:rsidR="005054E8">
              <w:rPr>
                <w:noProof/>
                <w:webHidden/>
              </w:rPr>
              <w:t>37</w:t>
            </w:r>
            <w:r w:rsidR="005054E8">
              <w:rPr>
                <w:noProof/>
                <w:webHidden/>
              </w:rPr>
              <w:fldChar w:fldCharType="end"/>
            </w:r>
          </w:hyperlink>
        </w:p>
        <w:p w14:paraId="735AE7CF" w14:textId="6F03CF6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1" w:history="1">
            <w:r w:rsidR="005054E8" w:rsidRPr="0015687E">
              <w:rPr>
                <w:rStyle w:val="Hyperlink"/>
                <w:noProof/>
              </w:rPr>
              <w:t>7.2.72</w:t>
            </w:r>
            <w:r w:rsidR="005054E8">
              <w:rPr>
                <w:rFonts w:eastAsiaTheme="minorEastAsia" w:cstheme="minorBidi"/>
                <w:i w:val="0"/>
                <w:iCs w:val="0"/>
                <w:noProof/>
                <w:sz w:val="22"/>
                <w:szCs w:val="22"/>
              </w:rPr>
              <w:tab/>
            </w:r>
            <w:r w:rsidR="005054E8" w:rsidRPr="0015687E">
              <w:rPr>
                <w:rStyle w:val="Hyperlink"/>
                <w:noProof/>
              </w:rPr>
              <w:t>TEST ID: CM_007</w:t>
            </w:r>
            <w:r w:rsidR="005054E8">
              <w:rPr>
                <w:noProof/>
                <w:webHidden/>
              </w:rPr>
              <w:tab/>
            </w:r>
            <w:r w:rsidR="005054E8">
              <w:rPr>
                <w:noProof/>
                <w:webHidden/>
              </w:rPr>
              <w:fldChar w:fldCharType="begin"/>
            </w:r>
            <w:r w:rsidR="005054E8">
              <w:rPr>
                <w:noProof/>
                <w:webHidden/>
              </w:rPr>
              <w:instrText xml:space="preserve"> PAGEREF _Toc528599931 \h </w:instrText>
            </w:r>
            <w:r w:rsidR="005054E8">
              <w:rPr>
                <w:noProof/>
                <w:webHidden/>
              </w:rPr>
            </w:r>
            <w:r w:rsidR="005054E8">
              <w:rPr>
                <w:noProof/>
                <w:webHidden/>
              </w:rPr>
              <w:fldChar w:fldCharType="separate"/>
            </w:r>
            <w:r w:rsidR="005054E8">
              <w:rPr>
                <w:noProof/>
                <w:webHidden/>
              </w:rPr>
              <w:t>38</w:t>
            </w:r>
            <w:r w:rsidR="005054E8">
              <w:rPr>
                <w:noProof/>
                <w:webHidden/>
              </w:rPr>
              <w:fldChar w:fldCharType="end"/>
            </w:r>
          </w:hyperlink>
        </w:p>
        <w:p w14:paraId="017BD3A2" w14:textId="757050D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2" w:history="1">
            <w:r w:rsidR="005054E8" w:rsidRPr="0015687E">
              <w:rPr>
                <w:rStyle w:val="Hyperlink"/>
                <w:noProof/>
              </w:rPr>
              <w:t>7.2.73</w:t>
            </w:r>
            <w:r w:rsidR="005054E8">
              <w:rPr>
                <w:rFonts w:eastAsiaTheme="minorEastAsia" w:cstheme="minorBidi"/>
                <w:i w:val="0"/>
                <w:iCs w:val="0"/>
                <w:noProof/>
                <w:sz w:val="22"/>
                <w:szCs w:val="22"/>
              </w:rPr>
              <w:tab/>
            </w:r>
            <w:r w:rsidR="005054E8" w:rsidRPr="0015687E">
              <w:rPr>
                <w:rStyle w:val="Hyperlink"/>
                <w:noProof/>
              </w:rPr>
              <w:t>TEST ID: CM_008</w:t>
            </w:r>
            <w:r w:rsidR="005054E8">
              <w:rPr>
                <w:noProof/>
                <w:webHidden/>
              </w:rPr>
              <w:tab/>
            </w:r>
            <w:r w:rsidR="005054E8">
              <w:rPr>
                <w:noProof/>
                <w:webHidden/>
              </w:rPr>
              <w:fldChar w:fldCharType="begin"/>
            </w:r>
            <w:r w:rsidR="005054E8">
              <w:rPr>
                <w:noProof/>
                <w:webHidden/>
              </w:rPr>
              <w:instrText xml:space="preserve"> PAGEREF _Toc528599932 \h </w:instrText>
            </w:r>
            <w:r w:rsidR="005054E8">
              <w:rPr>
                <w:noProof/>
                <w:webHidden/>
              </w:rPr>
            </w:r>
            <w:r w:rsidR="005054E8">
              <w:rPr>
                <w:noProof/>
                <w:webHidden/>
              </w:rPr>
              <w:fldChar w:fldCharType="separate"/>
            </w:r>
            <w:r w:rsidR="005054E8">
              <w:rPr>
                <w:noProof/>
                <w:webHidden/>
              </w:rPr>
              <w:t>38</w:t>
            </w:r>
            <w:r w:rsidR="005054E8">
              <w:rPr>
                <w:noProof/>
                <w:webHidden/>
              </w:rPr>
              <w:fldChar w:fldCharType="end"/>
            </w:r>
          </w:hyperlink>
        </w:p>
        <w:p w14:paraId="0672A2D4" w14:textId="33480A34"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3" w:history="1">
            <w:r w:rsidR="005054E8" w:rsidRPr="0015687E">
              <w:rPr>
                <w:rStyle w:val="Hyperlink"/>
                <w:noProof/>
              </w:rPr>
              <w:t>7.2.74</w:t>
            </w:r>
            <w:r w:rsidR="005054E8">
              <w:rPr>
                <w:rFonts w:eastAsiaTheme="minorEastAsia" w:cstheme="minorBidi"/>
                <w:i w:val="0"/>
                <w:iCs w:val="0"/>
                <w:noProof/>
                <w:sz w:val="22"/>
                <w:szCs w:val="22"/>
              </w:rPr>
              <w:tab/>
            </w:r>
            <w:r w:rsidR="005054E8" w:rsidRPr="0015687E">
              <w:rPr>
                <w:rStyle w:val="Hyperlink"/>
                <w:noProof/>
              </w:rPr>
              <w:t>TEST ID: CM_009</w:t>
            </w:r>
            <w:r w:rsidR="005054E8">
              <w:rPr>
                <w:noProof/>
                <w:webHidden/>
              </w:rPr>
              <w:tab/>
            </w:r>
            <w:r w:rsidR="005054E8">
              <w:rPr>
                <w:noProof/>
                <w:webHidden/>
              </w:rPr>
              <w:fldChar w:fldCharType="begin"/>
            </w:r>
            <w:r w:rsidR="005054E8">
              <w:rPr>
                <w:noProof/>
                <w:webHidden/>
              </w:rPr>
              <w:instrText xml:space="preserve"> PAGEREF _Toc528599933 \h </w:instrText>
            </w:r>
            <w:r w:rsidR="005054E8">
              <w:rPr>
                <w:noProof/>
                <w:webHidden/>
              </w:rPr>
            </w:r>
            <w:r w:rsidR="005054E8">
              <w:rPr>
                <w:noProof/>
                <w:webHidden/>
              </w:rPr>
              <w:fldChar w:fldCharType="separate"/>
            </w:r>
            <w:r w:rsidR="005054E8">
              <w:rPr>
                <w:noProof/>
                <w:webHidden/>
              </w:rPr>
              <w:t>38</w:t>
            </w:r>
            <w:r w:rsidR="005054E8">
              <w:rPr>
                <w:noProof/>
                <w:webHidden/>
              </w:rPr>
              <w:fldChar w:fldCharType="end"/>
            </w:r>
          </w:hyperlink>
        </w:p>
        <w:p w14:paraId="76DD6299" w14:textId="3903854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4" w:history="1">
            <w:r w:rsidR="005054E8" w:rsidRPr="0015687E">
              <w:rPr>
                <w:rStyle w:val="Hyperlink"/>
                <w:noProof/>
              </w:rPr>
              <w:t>7.2.75</w:t>
            </w:r>
            <w:r w:rsidR="005054E8">
              <w:rPr>
                <w:rFonts w:eastAsiaTheme="minorEastAsia" w:cstheme="minorBidi"/>
                <w:i w:val="0"/>
                <w:iCs w:val="0"/>
                <w:noProof/>
                <w:sz w:val="22"/>
                <w:szCs w:val="22"/>
              </w:rPr>
              <w:tab/>
            </w:r>
            <w:r w:rsidR="005054E8" w:rsidRPr="0015687E">
              <w:rPr>
                <w:rStyle w:val="Hyperlink"/>
                <w:noProof/>
              </w:rPr>
              <w:t>TEST ID: CM_010</w:t>
            </w:r>
            <w:r w:rsidR="005054E8">
              <w:rPr>
                <w:noProof/>
                <w:webHidden/>
              </w:rPr>
              <w:tab/>
            </w:r>
            <w:r w:rsidR="005054E8">
              <w:rPr>
                <w:noProof/>
                <w:webHidden/>
              </w:rPr>
              <w:fldChar w:fldCharType="begin"/>
            </w:r>
            <w:r w:rsidR="005054E8">
              <w:rPr>
                <w:noProof/>
                <w:webHidden/>
              </w:rPr>
              <w:instrText xml:space="preserve"> PAGEREF _Toc528599934 \h </w:instrText>
            </w:r>
            <w:r w:rsidR="005054E8">
              <w:rPr>
                <w:noProof/>
                <w:webHidden/>
              </w:rPr>
            </w:r>
            <w:r w:rsidR="005054E8">
              <w:rPr>
                <w:noProof/>
                <w:webHidden/>
              </w:rPr>
              <w:fldChar w:fldCharType="separate"/>
            </w:r>
            <w:r w:rsidR="005054E8">
              <w:rPr>
                <w:noProof/>
                <w:webHidden/>
              </w:rPr>
              <w:t>38</w:t>
            </w:r>
            <w:r w:rsidR="005054E8">
              <w:rPr>
                <w:noProof/>
                <w:webHidden/>
              </w:rPr>
              <w:fldChar w:fldCharType="end"/>
            </w:r>
          </w:hyperlink>
        </w:p>
        <w:p w14:paraId="261C8D24" w14:textId="7F46D71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5" w:history="1">
            <w:r w:rsidR="005054E8" w:rsidRPr="0015687E">
              <w:rPr>
                <w:rStyle w:val="Hyperlink"/>
                <w:noProof/>
              </w:rPr>
              <w:t>7.2.76</w:t>
            </w:r>
            <w:r w:rsidR="005054E8">
              <w:rPr>
                <w:rFonts w:eastAsiaTheme="minorEastAsia" w:cstheme="minorBidi"/>
                <w:i w:val="0"/>
                <w:iCs w:val="0"/>
                <w:noProof/>
                <w:sz w:val="22"/>
                <w:szCs w:val="22"/>
              </w:rPr>
              <w:tab/>
            </w:r>
            <w:r w:rsidR="005054E8" w:rsidRPr="0015687E">
              <w:rPr>
                <w:rStyle w:val="Hyperlink"/>
                <w:noProof/>
              </w:rPr>
              <w:t>TEST ID: CM_011</w:t>
            </w:r>
            <w:r w:rsidR="005054E8">
              <w:rPr>
                <w:noProof/>
                <w:webHidden/>
              </w:rPr>
              <w:tab/>
            </w:r>
            <w:r w:rsidR="005054E8">
              <w:rPr>
                <w:noProof/>
                <w:webHidden/>
              </w:rPr>
              <w:fldChar w:fldCharType="begin"/>
            </w:r>
            <w:r w:rsidR="005054E8">
              <w:rPr>
                <w:noProof/>
                <w:webHidden/>
              </w:rPr>
              <w:instrText xml:space="preserve"> PAGEREF _Toc528599935 \h </w:instrText>
            </w:r>
            <w:r w:rsidR="005054E8">
              <w:rPr>
                <w:noProof/>
                <w:webHidden/>
              </w:rPr>
            </w:r>
            <w:r w:rsidR="005054E8">
              <w:rPr>
                <w:noProof/>
                <w:webHidden/>
              </w:rPr>
              <w:fldChar w:fldCharType="separate"/>
            </w:r>
            <w:r w:rsidR="005054E8">
              <w:rPr>
                <w:noProof/>
                <w:webHidden/>
              </w:rPr>
              <w:t>39</w:t>
            </w:r>
            <w:r w:rsidR="005054E8">
              <w:rPr>
                <w:noProof/>
                <w:webHidden/>
              </w:rPr>
              <w:fldChar w:fldCharType="end"/>
            </w:r>
          </w:hyperlink>
        </w:p>
        <w:p w14:paraId="305F548D" w14:textId="105915C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6" w:history="1">
            <w:r w:rsidR="005054E8" w:rsidRPr="0015687E">
              <w:rPr>
                <w:rStyle w:val="Hyperlink"/>
                <w:noProof/>
              </w:rPr>
              <w:t>7.2.77</w:t>
            </w:r>
            <w:r w:rsidR="005054E8">
              <w:rPr>
                <w:rFonts w:eastAsiaTheme="minorEastAsia" w:cstheme="minorBidi"/>
                <w:i w:val="0"/>
                <w:iCs w:val="0"/>
                <w:noProof/>
                <w:sz w:val="22"/>
                <w:szCs w:val="22"/>
              </w:rPr>
              <w:tab/>
            </w:r>
            <w:r w:rsidR="005054E8" w:rsidRPr="0015687E">
              <w:rPr>
                <w:rStyle w:val="Hyperlink"/>
                <w:noProof/>
              </w:rPr>
              <w:t>TEST ID: CM_012</w:t>
            </w:r>
            <w:r w:rsidR="005054E8">
              <w:rPr>
                <w:noProof/>
                <w:webHidden/>
              </w:rPr>
              <w:tab/>
            </w:r>
            <w:r w:rsidR="005054E8">
              <w:rPr>
                <w:noProof/>
                <w:webHidden/>
              </w:rPr>
              <w:fldChar w:fldCharType="begin"/>
            </w:r>
            <w:r w:rsidR="005054E8">
              <w:rPr>
                <w:noProof/>
                <w:webHidden/>
              </w:rPr>
              <w:instrText xml:space="preserve"> PAGEREF _Toc528599936 \h </w:instrText>
            </w:r>
            <w:r w:rsidR="005054E8">
              <w:rPr>
                <w:noProof/>
                <w:webHidden/>
              </w:rPr>
            </w:r>
            <w:r w:rsidR="005054E8">
              <w:rPr>
                <w:noProof/>
                <w:webHidden/>
              </w:rPr>
              <w:fldChar w:fldCharType="separate"/>
            </w:r>
            <w:r w:rsidR="005054E8">
              <w:rPr>
                <w:noProof/>
                <w:webHidden/>
              </w:rPr>
              <w:t>39</w:t>
            </w:r>
            <w:r w:rsidR="005054E8">
              <w:rPr>
                <w:noProof/>
                <w:webHidden/>
              </w:rPr>
              <w:fldChar w:fldCharType="end"/>
            </w:r>
          </w:hyperlink>
        </w:p>
        <w:p w14:paraId="543B8115" w14:textId="0A5AD531"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7" w:history="1">
            <w:r w:rsidR="005054E8" w:rsidRPr="0015687E">
              <w:rPr>
                <w:rStyle w:val="Hyperlink"/>
                <w:noProof/>
              </w:rPr>
              <w:t>7.2.78</w:t>
            </w:r>
            <w:r w:rsidR="005054E8">
              <w:rPr>
                <w:rFonts w:eastAsiaTheme="minorEastAsia" w:cstheme="minorBidi"/>
                <w:i w:val="0"/>
                <w:iCs w:val="0"/>
                <w:noProof/>
                <w:sz w:val="22"/>
                <w:szCs w:val="22"/>
              </w:rPr>
              <w:tab/>
            </w:r>
            <w:r w:rsidR="005054E8" w:rsidRPr="0015687E">
              <w:rPr>
                <w:rStyle w:val="Hyperlink"/>
                <w:noProof/>
              </w:rPr>
              <w:t>TEST ID: CM_013</w:t>
            </w:r>
            <w:r w:rsidR="005054E8">
              <w:rPr>
                <w:noProof/>
                <w:webHidden/>
              </w:rPr>
              <w:tab/>
            </w:r>
            <w:r w:rsidR="005054E8">
              <w:rPr>
                <w:noProof/>
                <w:webHidden/>
              </w:rPr>
              <w:fldChar w:fldCharType="begin"/>
            </w:r>
            <w:r w:rsidR="005054E8">
              <w:rPr>
                <w:noProof/>
                <w:webHidden/>
              </w:rPr>
              <w:instrText xml:space="preserve"> PAGEREF _Toc528599937 \h </w:instrText>
            </w:r>
            <w:r w:rsidR="005054E8">
              <w:rPr>
                <w:noProof/>
                <w:webHidden/>
              </w:rPr>
            </w:r>
            <w:r w:rsidR="005054E8">
              <w:rPr>
                <w:noProof/>
                <w:webHidden/>
              </w:rPr>
              <w:fldChar w:fldCharType="separate"/>
            </w:r>
            <w:r w:rsidR="005054E8">
              <w:rPr>
                <w:noProof/>
                <w:webHidden/>
              </w:rPr>
              <w:t>39</w:t>
            </w:r>
            <w:r w:rsidR="005054E8">
              <w:rPr>
                <w:noProof/>
                <w:webHidden/>
              </w:rPr>
              <w:fldChar w:fldCharType="end"/>
            </w:r>
          </w:hyperlink>
        </w:p>
        <w:p w14:paraId="09D3F6FF" w14:textId="1A3FEC6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8" w:history="1">
            <w:r w:rsidR="005054E8" w:rsidRPr="0015687E">
              <w:rPr>
                <w:rStyle w:val="Hyperlink"/>
                <w:noProof/>
              </w:rPr>
              <w:t>7.2.79</w:t>
            </w:r>
            <w:r w:rsidR="005054E8">
              <w:rPr>
                <w:rFonts w:eastAsiaTheme="minorEastAsia" w:cstheme="minorBidi"/>
                <w:i w:val="0"/>
                <w:iCs w:val="0"/>
                <w:noProof/>
                <w:sz w:val="22"/>
                <w:szCs w:val="22"/>
              </w:rPr>
              <w:tab/>
            </w:r>
            <w:r w:rsidR="005054E8" w:rsidRPr="0015687E">
              <w:rPr>
                <w:rStyle w:val="Hyperlink"/>
                <w:noProof/>
              </w:rPr>
              <w:t>TEST ID: CM_014</w:t>
            </w:r>
            <w:r w:rsidR="005054E8">
              <w:rPr>
                <w:noProof/>
                <w:webHidden/>
              </w:rPr>
              <w:tab/>
            </w:r>
            <w:r w:rsidR="005054E8">
              <w:rPr>
                <w:noProof/>
                <w:webHidden/>
              </w:rPr>
              <w:fldChar w:fldCharType="begin"/>
            </w:r>
            <w:r w:rsidR="005054E8">
              <w:rPr>
                <w:noProof/>
                <w:webHidden/>
              </w:rPr>
              <w:instrText xml:space="preserve"> PAGEREF _Toc528599938 \h </w:instrText>
            </w:r>
            <w:r w:rsidR="005054E8">
              <w:rPr>
                <w:noProof/>
                <w:webHidden/>
              </w:rPr>
            </w:r>
            <w:r w:rsidR="005054E8">
              <w:rPr>
                <w:noProof/>
                <w:webHidden/>
              </w:rPr>
              <w:fldChar w:fldCharType="separate"/>
            </w:r>
            <w:r w:rsidR="005054E8">
              <w:rPr>
                <w:noProof/>
                <w:webHidden/>
              </w:rPr>
              <w:t>39</w:t>
            </w:r>
            <w:r w:rsidR="005054E8">
              <w:rPr>
                <w:noProof/>
                <w:webHidden/>
              </w:rPr>
              <w:fldChar w:fldCharType="end"/>
            </w:r>
          </w:hyperlink>
        </w:p>
        <w:p w14:paraId="23B74B7C" w14:textId="17AF4E5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39" w:history="1">
            <w:r w:rsidR="005054E8" w:rsidRPr="0015687E">
              <w:rPr>
                <w:rStyle w:val="Hyperlink"/>
                <w:noProof/>
              </w:rPr>
              <w:t>7.2.80</w:t>
            </w:r>
            <w:r w:rsidR="005054E8">
              <w:rPr>
                <w:rFonts w:eastAsiaTheme="minorEastAsia" w:cstheme="minorBidi"/>
                <w:i w:val="0"/>
                <w:iCs w:val="0"/>
                <w:noProof/>
                <w:sz w:val="22"/>
                <w:szCs w:val="22"/>
              </w:rPr>
              <w:tab/>
            </w:r>
            <w:r w:rsidR="005054E8" w:rsidRPr="0015687E">
              <w:rPr>
                <w:rStyle w:val="Hyperlink"/>
                <w:noProof/>
              </w:rPr>
              <w:t>TEST ID: CM_015</w:t>
            </w:r>
            <w:r w:rsidR="005054E8">
              <w:rPr>
                <w:noProof/>
                <w:webHidden/>
              </w:rPr>
              <w:tab/>
            </w:r>
            <w:r w:rsidR="005054E8">
              <w:rPr>
                <w:noProof/>
                <w:webHidden/>
              </w:rPr>
              <w:fldChar w:fldCharType="begin"/>
            </w:r>
            <w:r w:rsidR="005054E8">
              <w:rPr>
                <w:noProof/>
                <w:webHidden/>
              </w:rPr>
              <w:instrText xml:space="preserve"> PAGEREF _Toc528599939 \h </w:instrText>
            </w:r>
            <w:r w:rsidR="005054E8">
              <w:rPr>
                <w:noProof/>
                <w:webHidden/>
              </w:rPr>
            </w:r>
            <w:r w:rsidR="005054E8">
              <w:rPr>
                <w:noProof/>
                <w:webHidden/>
              </w:rPr>
              <w:fldChar w:fldCharType="separate"/>
            </w:r>
            <w:r w:rsidR="005054E8">
              <w:rPr>
                <w:noProof/>
                <w:webHidden/>
              </w:rPr>
              <w:t>40</w:t>
            </w:r>
            <w:r w:rsidR="005054E8">
              <w:rPr>
                <w:noProof/>
                <w:webHidden/>
              </w:rPr>
              <w:fldChar w:fldCharType="end"/>
            </w:r>
          </w:hyperlink>
        </w:p>
        <w:p w14:paraId="49D7AC63" w14:textId="37CFF08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0" w:history="1">
            <w:r w:rsidR="005054E8" w:rsidRPr="0015687E">
              <w:rPr>
                <w:rStyle w:val="Hyperlink"/>
                <w:noProof/>
              </w:rPr>
              <w:t>7.2.81</w:t>
            </w:r>
            <w:r w:rsidR="005054E8">
              <w:rPr>
                <w:rFonts w:eastAsiaTheme="minorEastAsia" w:cstheme="minorBidi"/>
                <w:i w:val="0"/>
                <w:iCs w:val="0"/>
                <w:noProof/>
                <w:sz w:val="22"/>
                <w:szCs w:val="22"/>
              </w:rPr>
              <w:tab/>
            </w:r>
            <w:r w:rsidR="005054E8" w:rsidRPr="0015687E">
              <w:rPr>
                <w:rStyle w:val="Hyperlink"/>
                <w:noProof/>
              </w:rPr>
              <w:t>TEST ID: CM_016</w:t>
            </w:r>
            <w:r w:rsidR="005054E8">
              <w:rPr>
                <w:noProof/>
                <w:webHidden/>
              </w:rPr>
              <w:tab/>
            </w:r>
            <w:r w:rsidR="005054E8">
              <w:rPr>
                <w:noProof/>
                <w:webHidden/>
              </w:rPr>
              <w:fldChar w:fldCharType="begin"/>
            </w:r>
            <w:r w:rsidR="005054E8">
              <w:rPr>
                <w:noProof/>
                <w:webHidden/>
              </w:rPr>
              <w:instrText xml:space="preserve"> PAGEREF _Toc528599940 \h </w:instrText>
            </w:r>
            <w:r w:rsidR="005054E8">
              <w:rPr>
                <w:noProof/>
                <w:webHidden/>
              </w:rPr>
            </w:r>
            <w:r w:rsidR="005054E8">
              <w:rPr>
                <w:noProof/>
                <w:webHidden/>
              </w:rPr>
              <w:fldChar w:fldCharType="separate"/>
            </w:r>
            <w:r w:rsidR="005054E8">
              <w:rPr>
                <w:noProof/>
                <w:webHidden/>
              </w:rPr>
              <w:t>40</w:t>
            </w:r>
            <w:r w:rsidR="005054E8">
              <w:rPr>
                <w:noProof/>
                <w:webHidden/>
              </w:rPr>
              <w:fldChar w:fldCharType="end"/>
            </w:r>
          </w:hyperlink>
        </w:p>
        <w:p w14:paraId="71FD31B8" w14:textId="63247CC8"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1" w:history="1">
            <w:r w:rsidR="005054E8" w:rsidRPr="0015687E">
              <w:rPr>
                <w:rStyle w:val="Hyperlink"/>
                <w:noProof/>
              </w:rPr>
              <w:t>7.2.82</w:t>
            </w:r>
            <w:r w:rsidR="005054E8">
              <w:rPr>
                <w:rFonts w:eastAsiaTheme="minorEastAsia" w:cstheme="minorBidi"/>
                <w:i w:val="0"/>
                <w:iCs w:val="0"/>
                <w:noProof/>
                <w:sz w:val="22"/>
                <w:szCs w:val="22"/>
              </w:rPr>
              <w:tab/>
            </w:r>
            <w:r w:rsidR="005054E8" w:rsidRPr="0015687E">
              <w:rPr>
                <w:rStyle w:val="Hyperlink"/>
                <w:noProof/>
              </w:rPr>
              <w:t>TEST ID: CM_017</w:t>
            </w:r>
            <w:r w:rsidR="005054E8">
              <w:rPr>
                <w:noProof/>
                <w:webHidden/>
              </w:rPr>
              <w:tab/>
            </w:r>
            <w:r w:rsidR="005054E8">
              <w:rPr>
                <w:noProof/>
                <w:webHidden/>
              </w:rPr>
              <w:fldChar w:fldCharType="begin"/>
            </w:r>
            <w:r w:rsidR="005054E8">
              <w:rPr>
                <w:noProof/>
                <w:webHidden/>
              </w:rPr>
              <w:instrText xml:space="preserve"> PAGEREF _Toc528599941 \h </w:instrText>
            </w:r>
            <w:r w:rsidR="005054E8">
              <w:rPr>
                <w:noProof/>
                <w:webHidden/>
              </w:rPr>
            </w:r>
            <w:r w:rsidR="005054E8">
              <w:rPr>
                <w:noProof/>
                <w:webHidden/>
              </w:rPr>
              <w:fldChar w:fldCharType="separate"/>
            </w:r>
            <w:r w:rsidR="005054E8">
              <w:rPr>
                <w:noProof/>
                <w:webHidden/>
              </w:rPr>
              <w:t>40</w:t>
            </w:r>
            <w:r w:rsidR="005054E8">
              <w:rPr>
                <w:noProof/>
                <w:webHidden/>
              </w:rPr>
              <w:fldChar w:fldCharType="end"/>
            </w:r>
          </w:hyperlink>
        </w:p>
        <w:p w14:paraId="1969654B" w14:textId="32F1BD9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2" w:history="1">
            <w:r w:rsidR="005054E8" w:rsidRPr="0015687E">
              <w:rPr>
                <w:rStyle w:val="Hyperlink"/>
                <w:noProof/>
              </w:rPr>
              <w:t>7.2.83</w:t>
            </w:r>
            <w:r w:rsidR="005054E8">
              <w:rPr>
                <w:rFonts w:eastAsiaTheme="minorEastAsia" w:cstheme="minorBidi"/>
                <w:i w:val="0"/>
                <w:iCs w:val="0"/>
                <w:noProof/>
                <w:sz w:val="22"/>
                <w:szCs w:val="22"/>
              </w:rPr>
              <w:tab/>
            </w:r>
            <w:r w:rsidR="005054E8" w:rsidRPr="0015687E">
              <w:rPr>
                <w:rStyle w:val="Hyperlink"/>
                <w:noProof/>
              </w:rPr>
              <w:t>TEST ID: CM_018</w:t>
            </w:r>
            <w:r w:rsidR="005054E8">
              <w:rPr>
                <w:noProof/>
                <w:webHidden/>
              </w:rPr>
              <w:tab/>
            </w:r>
            <w:r w:rsidR="005054E8">
              <w:rPr>
                <w:noProof/>
                <w:webHidden/>
              </w:rPr>
              <w:fldChar w:fldCharType="begin"/>
            </w:r>
            <w:r w:rsidR="005054E8">
              <w:rPr>
                <w:noProof/>
                <w:webHidden/>
              </w:rPr>
              <w:instrText xml:space="preserve"> PAGEREF _Toc528599942 \h </w:instrText>
            </w:r>
            <w:r w:rsidR="005054E8">
              <w:rPr>
                <w:noProof/>
                <w:webHidden/>
              </w:rPr>
            </w:r>
            <w:r w:rsidR="005054E8">
              <w:rPr>
                <w:noProof/>
                <w:webHidden/>
              </w:rPr>
              <w:fldChar w:fldCharType="separate"/>
            </w:r>
            <w:r w:rsidR="005054E8">
              <w:rPr>
                <w:noProof/>
                <w:webHidden/>
              </w:rPr>
              <w:t>40</w:t>
            </w:r>
            <w:r w:rsidR="005054E8">
              <w:rPr>
                <w:noProof/>
                <w:webHidden/>
              </w:rPr>
              <w:fldChar w:fldCharType="end"/>
            </w:r>
          </w:hyperlink>
        </w:p>
        <w:p w14:paraId="7B5FB50D" w14:textId="24EC4F3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3" w:history="1">
            <w:r w:rsidR="005054E8" w:rsidRPr="0015687E">
              <w:rPr>
                <w:rStyle w:val="Hyperlink"/>
                <w:noProof/>
              </w:rPr>
              <w:t>7.2.84</w:t>
            </w:r>
            <w:r w:rsidR="005054E8">
              <w:rPr>
                <w:rFonts w:eastAsiaTheme="minorEastAsia" w:cstheme="minorBidi"/>
                <w:i w:val="0"/>
                <w:iCs w:val="0"/>
                <w:noProof/>
                <w:sz w:val="22"/>
                <w:szCs w:val="22"/>
              </w:rPr>
              <w:tab/>
            </w:r>
            <w:r w:rsidR="005054E8" w:rsidRPr="0015687E">
              <w:rPr>
                <w:rStyle w:val="Hyperlink"/>
                <w:noProof/>
              </w:rPr>
              <w:t>TEST ID: CM_019</w:t>
            </w:r>
            <w:r w:rsidR="005054E8">
              <w:rPr>
                <w:noProof/>
                <w:webHidden/>
              </w:rPr>
              <w:tab/>
            </w:r>
            <w:r w:rsidR="005054E8">
              <w:rPr>
                <w:noProof/>
                <w:webHidden/>
              </w:rPr>
              <w:fldChar w:fldCharType="begin"/>
            </w:r>
            <w:r w:rsidR="005054E8">
              <w:rPr>
                <w:noProof/>
                <w:webHidden/>
              </w:rPr>
              <w:instrText xml:space="preserve"> PAGEREF _Toc528599943 \h </w:instrText>
            </w:r>
            <w:r w:rsidR="005054E8">
              <w:rPr>
                <w:noProof/>
                <w:webHidden/>
              </w:rPr>
            </w:r>
            <w:r w:rsidR="005054E8">
              <w:rPr>
                <w:noProof/>
                <w:webHidden/>
              </w:rPr>
              <w:fldChar w:fldCharType="separate"/>
            </w:r>
            <w:r w:rsidR="005054E8">
              <w:rPr>
                <w:noProof/>
                <w:webHidden/>
              </w:rPr>
              <w:t>41</w:t>
            </w:r>
            <w:r w:rsidR="005054E8">
              <w:rPr>
                <w:noProof/>
                <w:webHidden/>
              </w:rPr>
              <w:fldChar w:fldCharType="end"/>
            </w:r>
          </w:hyperlink>
        </w:p>
        <w:p w14:paraId="21B1A684" w14:textId="3F5CAD1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4" w:history="1">
            <w:r w:rsidR="005054E8" w:rsidRPr="0015687E">
              <w:rPr>
                <w:rStyle w:val="Hyperlink"/>
                <w:noProof/>
              </w:rPr>
              <w:t>7.2.85</w:t>
            </w:r>
            <w:r w:rsidR="005054E8">
              <w:rPr>
                <w:rFonts w:eastAsiaTheme="minorEastAsia" w:cstheme="minorBidi"/>
                <w:i w:val="0"/>
                <w:iCs w:val="0"/>
                <w:noProof/>
                <w:sz w:val="22"/>
                <w:szCs w:val="22"/>
              </w:rPr>
              <w:tab/>
            </w:r>
            <w:r w:rsidR="005054E8" w:rsidRPr="0015687E">
              <w:rPr>
                <w:rStyle w:val="Hyperlink"/>
                <w:noProof/>
              </w:rPr>
              <w:t>TEST ID: CM_020</w:t>
            </w:r>
            <w:r w:rsidR="005054E8">
              <w:rPr>
                <w:noProof/>
                <w:webHidden/>
              </w:rPr>
              <w:tab/>
            </w:r>
            <w:r w:rsidR="005054E8">
              <w:rPr>
                <w:noProof/>
                <w:webHidden/>
              </w:rPr>
              <w:fldChar w:fldCharType="begin"/>
            </w:r>
            <w:r w:rsidR="005054E8">
              <w:rPr>
                <w:noProof/>
                <w:webHidden/>
              </w:rPr>
              <w:instrText xml:space="preserve"> PAGEREF _Toc528599944 \h </w:instrText>
            </w:r>
            <w:r w:rsidR="005054E8">
              <w:rPr>
                <w:noProof/>
                <w:webHidden/>
              </w:rPr>
            </w:r>
            <w:r w:rsidR="005054E8">
              <w:rPr>
                <w:noProof/>
                <w:webHidden/>
              </w:rPr>
              <w:fldChar w:fldCharType="separate"/>
            </w:r>
            <w:r w:rsidR="005054E8">
              <w:rPr>
                <w:noProof/>
                <w:webHidden/>
              </w:rPr>
              <w:t>41</w:t>
            </w:r>
            <w:r w:rsidR="005054E8">
              <w:rPr>
                <w:noProof/>
                <w:webHidden/>
              </w:rPr>
              <w:fldChar w:fldCharType="end"/>
            </w:r>
          </w:hyperlink>
        </w:p>
        <w:p w14:paraId="374DD3EB" w14:textId="7518845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5" w:history="1">
            <w:r w:rsidR="005054E8" w:rsidRPr="0015687E">
              <w:rPr>
                <w:rStyle w:val="Hyperlink"/>
                <w:noProof/>
              </w:rPr>
              <w:t>7.2.86</w:t>
            </w:r>
            <w:r w:rsidR="005054E8">
              <w:rPr>
                <w:rFonts w:eastAsiaTheme="minorEastAsia" w:cstheme="minorBidi"/>
                <w:i w:val="0"/>
                <w:iCs w:val="0"/>
                <w:noProof/>
                <w:sz w:val="22"/>
                <w:szCs w:val="22"/>
              </w:rPr>
              <w:tab/>
            </w:r>
            <w:r w:rsidR="005054E8" w:rsidRPr="0015687E">
              <w:rPr>
                <w:rStyle w:val="Hyperlink"/>
                <w:noProof/>
              </w:rPr>
              <w:t>TEST ID: CM_021</w:t>
            </w:r>
            <w:r w:rsidR="005054E8">
              <w:rPr>
                <w:noProof/>
                <w:webHidden/>
              </w:rPr>
              <w:tab/>
            </w:r>
            <w:r w:rsidR="005054E8">
              <w:rPr>
                <w:noProof/>
                <w:webHidden/>
              </w:rPr>
              <w:fldChar w:fldCharType="begin"/>
            </w:r>
            <w:r w:rsidR="005054E8">
              <w:rPr>
                <w:noProof/>
                <w:webHidden/>
              </w:rPr>
              <w:instrText xml:space="preserve"> PAGEREF _Toc528599945 \h </w:instrText>
            </w:r>
            <w:r w:rsidR="005054E8">
              <w:rPr>
                <w:noProof/>
                <w:webHidden/>
              </w:rPr>
            </w:r>
            <w:r w:rsidR="005054E8">
              <w:rPr>
                <w:noProof/>
                <w:webHidden/>
              </w:rPr>
              <w:fldChar w:fldCharType="separate"/>
            </w:r>
            <w:r w:rsidR="005054E8">
              <w:rPr>
                <w:noProof/>
                <w:webHidden/>
              </w:rPr>
              <w:t>41</w:t>
            </w:r>
            <w:r w:rsidR="005054E8">
              <w:rPr>
                <w:noProof/>
                <w:webHidden/>
              </w:rPr>
              <w:fldChar w:fldCharType="end"/>
            </w:r>
          </w:hyperlink>
        </w:p>
        <w:p w14:paraId="3FC7C087" w14:textId="1E0759B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6" w:history="1">
            <w:r w:rsidR="005054E8" w:rsidRPr="0015687E">
              <w:rPr>
                <w:rStyle w:val="Hyperlink"/>
                <w:noProof/>
              </w:rPr>
              <w:t>7.2.87</w:t>
            </w:r>
            <w:r w:rsidR="005054E8">
              <w:rPr>
                <w:rFonts w:eastAsiaTheme="minorEastAsia" w:cstheme="minorBidi"/>
                <w:i w:val="0"/>
                <w:iCs w:val="0"/>
                <w:noProof/>
                <w:sz w:val="22"/>
                <w:szCs w:val="22"/>
              </w:rPr>
              <w:tab/>
            </w:r>
            <w:r w:rsidR="005054E8" w:rsidRPr="0015687E">
              <w:rPr>
                <w:rStyle w:val="Hyperlink"/>
                <w:noProof/>
              </w:rPr>
              <w:t>TEST ID: CM_022</w:t>
            </w:r>
            <w:r w:rsidR="005054E8">
              <w:rPr>
                <w:noProof/>
                <w:webHidden/>
              </w:rPr>
              <w:tab/>
            </w:r>
            <w:r w:rsidR="005054E8">
              <w:rPr>
                <w:noProof/>
                <w:webHidden/>
              </w:rPr>
              <w:fldChar w:fldCharType="begin"/>
            </w:r>
            <w:r w:rsidR="005054E8">
              <w:rPr>
                <w:noProof/>
                <w:webHidden/>
              </w:rPr>
              <w:instrText xml:space="preserve"> PAGEREF _Toc528599946 \h </w:instrText>
            </w:r>
            <w:r w:rsidR="005054E8">
              <w:rPr>
                <w:noProof/>
                <w:webHidden/>
              </w:rPr>
            </w:r>
            <w:r w:rsidR="005054E8">
              <w:rPr>
                <w:noProof/>
                <w:webHidden/>
              </w:rPr>
              <w:fldChar w:fldCharType="separate"/>
            </w:r>
            <w:r w:rsidR="005054E8">
              <w:rPr>
                <w:noProof/>
                <w:webHidden/>
              </w:rPr>
              <w:t>41</w:t>
            </w:r>
            <w:r w:rsidR="005054E8">
              <w:rPr>
                <w:noProof/>
                <w:webHidden/>
              </w:rPr>
              <w:fldChar w:fldCharType="end"/>
            </w:r>
          </w:hyperlink>
        </w:p>
        <w:p w14:paraId="6D31D2EE" w14:textId="7ED8680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7" w:history="1">
            <w:r w:rsidR="005054E8" w:rsidRPr="0015687E">
              <w:rPr>
                <w:rStyle w:val="Hyperlink"/>
                <w:noProof/>
              </w:rPr>
              <w:t>7.2.88</w:t>
            </w:r>
            <w:r w:rsidR="005054E8">
              <w:rPr>
                <w:rFonts w:eastAsiaTheme="minorEastAsia" w:cstheme="minorBidi"/>
                <w:i w:val="0"/>
                <w:iCs w:val="0"/>
                <w:noProof/>
                <w:sz w:val="22"/>
                <w:szCs w:val="22"/>
              </w:rPr>
              <w:tab/>
            </w:r>
            <w:r w:rsidR="005054E8" w:rsidRPr="0015687E">
              <w:rPr>
                <w:rStyle w:val="Hyperlink"/>
                <w:noProof/>
              </w:rPr>
              <w:t>TEST ID: CM_023</w:t>
            </w:r>
            <w:r w:rsidR="005054E8">
              <w:rPr>
                <w:noProof/>
                <w:webHidden/>
              </w:rPr>
              <w:tab/>
            </w:r>
            <w:r w:rsidR="005054E8">
              <w:rPr>
                <w:noProof/>
                <w:webHidden/>
              </w:rPr>
              <w:fldChar w:fldCharType="begin"/>
            </w:r>
            <w:r w:rsidR="005054E8">
              <w:rPr>
                <w:noProof/>
                <w:webHidden/>
              </w:rPr>
              <w:instrText xml:space="preserve"> PAGEREF _Toc528599947 \h </w:instrText>
            </w:r>
            <w:r w:rsidR="005054E8">
              <w:rPr>
                <w:noProof/>
                <w:webHidden/>
              </w:rPr>
            </w:r>
            <w:r w:rsidR="005054E8">
              <w:rPr>
                <w:noProof/>
                <w:webHidden/>
              </w:rPr>
              <w:fldChar w:fldCharType="separate"/>
            </w:r>
            <w:r w:rsidR="005054E8">
              <w:rPr>
                <w:noProof/>
                <w:webHidden/>
              </w:rPr>
              <w:t>42</w:t>
            </w:r>
            <w:r w:rsidR="005054E8">
              <w:rPr>
                <w:noProof/>
                <w:webHidden/>
              </w:rPr>
              <w:fldChar w:fldCharType="end"/>
            </w:r>
          </w:hyperlink>
        </w:p>
        <w:p w14:paraId="2B75F723" w14:textId="59EF2B8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8" w:history="1">
            <w:r w:rsidR="005054E8" w:rsidRPr="0015687E">
              <w:rPr>
                <w:rStyle w:val="Hyperlink"/>
                <w:noProof/>
              </w:rPr>
              <w:t>7.2.89</w:t>
            </w:r>
            <w:r w:rsidR="005054E8">
              <w:rPr>
                <w:rFonts w:eastAsiaTheme="minorEastAsia" w:cstheme="minorBidi"/>
                <w:i w:val="0"/>
                <w:iCs w:val="0"/>
                <w:noProof/>
                <w:sz w:val="22"/>
                <w:szCs w:val="22"/>
              </w:rPr>
              <w:tab/>
            </w:r>
            <w:r w:rsidR="005054E8" w:rsidRPr="0015687E">
              <w:rPr>
                <w:rStyle w:val="Hyperlink"/>
                <w:noProof/>
              </w:rPr>
              <w:t>TEST ID: CM_024</w:t>
            </w:r>
            <w:r w:rsidR="005054E8">
              <w:rPr>
                <w:noProof/>
                <w:webHidden/>
              </w:rPr>
              <w:tab/>
            </w:r>
            <w:r w:rsidR="005054E8">
              <w:rPr>
                <w:noProof/>
                <w:webHidden/>
              </w:rPr>
              <w:fldChar w:fldCharType="begin"/>
            </w:r>
            <w:r w:rsidR="005054E8">
              <w:rPr>
                <w:noProof/>
                <w:webHidden/>
              </w:rPr>
              <w:instrText xml:space="preserve"> PAGEREF _Toc528599948 \h </w:instrText>
            </w:r>
            <w:r w:rsidR="005054E8">
              <w:rPr>
                <w:noProof/>
                <w:webHidden/>
              </w:rPr>
            </w:r>
            <w:r w:rsidR="005054E8">
              <w:rPr>
                <w:noProof/>
                <w:webHidden/>
              </w:rPr>
              <w:fldChar w:fldCharType="separate"/>
            </w:r>
            <w:r w:rsidR="005054E8">
              <w:rPr>
                <w:noProof/>
                <w:webHidden/>
              </w:rPr>
              <w:t>42</w:t>
            </w:r>
            <w:r w:rsidR="005054E8">
              <w:rPr>
                <w:noProof/>
                <w:webHidden/>
              </w:rPr>
              <w:fldChar w:fldCharType="end"/>
            </w:r>
          </w:hyperlink>
        </w:p>
        <w:p w14:paraId="6796CB29" w14:textId="7B0E5A8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49" w:history="1">
            <w:r w:rsidR="005054E8" w:rsidRPr="0015687E">
              <w:rPr>
                <w:rStyle w:val="Hyperlink"/>
                <w:noProof/>
              </w:rPr>
              <w:t>7.2.90</w:t>
            </w:r>
            <w:r w:rsidR="005054E8">
              <w:rPr>
                <w:rFonts w:eastAsiaTheme="minorEastAsia" w:cstheme="minorBidi"/>
                <w:i w:val="0"/>
                <w:iCs w:val="0"/>
                <w:noProof/>
                <w:sz w:val="22"/>
                <w:szCs w:val="22"/>
              </w:rPr>
              <w:tab/>
            </w:r>
            <w:r w:rsidR="005054E8" w:rsidRPr="0015687E">
              <w:rPr>
                <w:rStyle w:val="Hyperlink"/>
                <w:noProof/>
              </w:rPr>
              <w:t>TEST ID: CM_025</w:t>
            </w:r>
            <w:r w:rsidR="005054E8">
              <w:rPr>
                <w:noProof/>
                <w:webHidden/>
              </w:rPr>
              <w:tab/>
            </w:r>
            <w:r w:rsidR="005054E8">
              <w:rPr>
                <w:noProof/>
                <w:webHidden/>
              </w:rPr>
              <w:fldChar w:fldCharType="begin"/>
            </w:r>
            <w:r w:rsidR="005054E8">
              <w:rPr>
                <w:noProof/>
                <w:webHidden/>
              </w:rPr>
              <w:instrText xml:space="preserve"> PAGEREF _Toc528599949 \h </w:instrText>
            </w:r>
            <w:r w:rsidR="005054E8">
              <w:rPr>
                <w:noProof/>
                <w:webHidden/>
              </w:rPr>
            </w:r>
            <w:r w:rsidR="005054E8">
              <w:rPr>
                <w:noProof/>
                <w:webHidden/>
              </w:rPr>
              <w:fldChar w:fldCharType="separate"/>
            </w:r>
            <w:r w:rsidR="005054E8">
              <w:rPr>
                <w:noProof/>
                <w:webHidden/>
              </w:rPr>
              <w:t>42</w:t>
            </w:r>
            <w:r w:rsidR="005054E8">
              <w:rPr>
                <w:noProof/>
                <w:webHidden/>
              </w:rPr>
              <w:fldChar w:fldCharType="end"/>
            </w:r>
          </w:hyperlink>
        </w:p>
        <w:p w14:paraId="1EFCCEBF" w14:textId="2910DDA1"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0" w:history="1">
            <w:r w:rsidR="005054E8" w:rsidRPr="0015687E">
              <w:rPr>
                <w:rStyle w:val="Hyperlink"/>
                <w:noProof/>
              </w:rPr>
              <w:t>7.2.91</w:t>
            </w:r>
            <w:r w:rsidR="005054E8">
              <w:rPr>
                <w:rFonts w:eastAsiaTheme="minorEastAsia" w:cstheme="minorBidi"/>
                <w:i w:val="0"/>
                <w:iCs w:val="0"/>
                <w:noProof/>
                <w:sz w:val="22"/>
                <w:szCs w:val="22"/>
              </w:rPr>
              <w:tab/>
            </w:r>
            <w:r w:rsidR="005054E8" w:rsidRPr="0015687E">
              <w:rPr>
                <w:rStyle w:val="Hyperlink"/>
                <w:noProof/>
              </w:rPr>
              <w:t>TEST ID: CM_026</w:t>
            </w:r>
            <w:r w:rsidR="005054E8">
              <w:rPr>
                <w:noProof/>
                <w:webHidden/>
              </w:rPr>
              <w:tab/>
            </w:r>
            <w:r w:rsidR="005054E8">
              <w:rPr>
                <w:noProof/>
                <w:webHidden/>
              </w:rPr>
              <w:fldChar w:fldCharType="begin"/>
            </w:r>
            <w:r w:rsidR="005054E8">
              <w:rPr>
                <w:noProof/>
                <w:webHidden/>
              </w:rPr>
              <w:instrText xml:space="preserve"> PAGEREF _Toc528599950 \h </w:instrText>
            </w:r>
            <w:r w:rsidR="005054E8">
              <w:rPr>
                <w:noProof/>
                <w:webHidden/>
              </w:rPr>
            </w:r>
            <w:r w:rsidR="005054E8">
              <w:rPr>
                <w:noProof/>
                <w:webHidden/>
              </w:rPr>
              <w:fldChar w:fldCharType="separate"/>
            </w:r>
            <w:r w:rsidR="005054E8">
              <w:rPr>
                <w:noProof/>
                <w:webHidden/>
              </w:rPr>
              <w:t>42</w:t>
            </w:r>
            <w:r w:rsidR="005054E8">
              <w:rPr>
                <w:noProof/>
                <w:webHidden/>
              </w:rPr>
              <w:fldChar w:fldCharType="end"/>
            </w:r>
          </w:hyperlink>
        </w:p>
        <w:p w14:paraId="6394299C" w14:textId="36047AB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1" w:history="1">
            <w:r w:rsidR="005054E8" w:rsidRPr="0015687E">
              <w:rPr>
                <w:rStyle w:val="Hyperlink"/>
                <w:noProof/>
              </w:rPr>
              <w:t>7.2.92</w:t>
            </w:r>
            <w:r w:rsidR="005054E8">
              <w:rPr>
                <w:rFonts w:eastAsiaTheme="minorEastAsia" w:cstheme="minorBidi"/>
                <w:i w:val="0"/>
                <w:iCs w:val="0"/>
                <w:noProof/>
                <w:sz w:val="22"/>
                <w:szCs w:val="22"/>
              </w:rPr>
              <w:tab/>
            </w:r>
            <w:r w:rsidR="005054E8" w:rsidRPr="0015687E">
              <w:rPr>
                <w:rStyle w:val="Hyperlink"/>
                <w:noProof/>
              </w:rPr>
              <w:t>TEST ID: CM_027</w:t>
            </w:r>
            <w:r w:rsidR="005054E8">
              <w:rPr>
                <w:noProof/>
                <w:webHidden/>
              </w:rPr>
              <w:tab/>
            </w:r>
            <w:r w:rsidR="005054E8">
              <w:rPr>
                <w:noProof/>
                <w:webHidden/>
              </w:rPr>
              <w:fldChar w:fldCharType="begin"/>
            </w:r>
            <w:r w:rsidR="005054E8">
              <w:rPr>
                <w:noProof/>
                <w:webHidden/>
              </w:rPr>
              <w:instrText xml:space="preserve"> PAGEREF _Toc528599951 \h </w:instrText>
            </w:r>
            <w:r w:rsidR="005054E8">
              <w:rPr>
                <w:noProof/>
                <w:webHidden/>
              </w:rPr>
            </w:r>
            <w:r w:rsidR="005054E8">
              <w:rPr>
                <w:noProof/>
                <w:webHidden/>
              </w:rPr>
              <w:fldChar w:fldCharType="separate"/>
            </w:r>
            <w:r w:rsidR="005054E8">
              <w:rPr>
                <w:noProof/>
                <w:webHidden/>
              </w:rPr>
              <w:t>43</w:t>
            </w:r>
            <w:r w:rsidR="005054E8">
              <w:rPr>
                <w:noProof/>
                <w:webHidden/>
              </w:rPr>
              <w:fldChar w:fldCharType="end"/>
            </w:r>
          </w:hyperlink>
        </w:p>
        <w:p w14:paraId="460D36AA" w14:textId="713D77B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2" w:history="1">
            <w:r w:rsidR="005054E8" w:rsidRPr="0015687E">
              <w:rPr>
                <w:rStyle w:val="Hyperlink"/>
                <w:noProof/>
              </w:rPr>
              <w:t>7.2.93</w:t>
            </w:r>
            <w:r w:rsidR="005054E8">
              <w:rPr>
                <w:rFonts w:eastAsiaTheme="minorEastAsia" w:cstheme="minorBidi"/>
                <w:i w:val="0"/>
                <w:iCs w:val="0"/>
                <w:noProof/>
                <w:sz w:val="22"/>
                <w:szCs w:val="22"/>
              </w:rPr>
              <w:tab/>
            </w:r>
            <w:r w:rsidR="005054E8" w:rsidRPr="0015687E">
              <w:rPr>
                <w:rStyle w:val="Hyperlink"/>
                <w:noProof/>
              </w:rPr>
              <w:t>TEST ID: CM_028</w:t>
            </w:r>
            <w:r w:rsidR="005054E8">
              <w:rPr>
                <w:noProof/>
                <w:webHidden/>
              </w:rPr>
              <w:tab/>
            </w:r>
            <w:r w:rsidR="005054E8">
              <w:rPr>
                <w:noProof/>
                <w:webHidden/>
              </w:rPr>
              <w:fldChar w:fldCharType="begin"/>
            </w:r>
            <w:r w:rsidR="005054E8">
              <w:rPr>
                <w:noProof/>
                <w:webHidden/>
              </w:rPr>
              <w:instrText xml:space="preserve"> PAGEREF _Toc528599952 \h </w:instrText>
            </w:r>
            <w:r w:rsidR="005054E8">
              <w:rPr>
                <w:noProof/>
                <w:webHidden/>
              </w:rPr>
            </w:r>
            <w:r w:rsidR="005054E8">
              <w:rPr>
                <w:noProof/>
                <w:webHidden/>
              </w:rPr>
              <w:fldChar w:fldCharType="separate"/>
            </w:r>
            <w:r w:rsidR="005054E8">
              <w:rPr>
                <w:noProof/>
                <w:webHidden/>
              </w:rPr>
              <w:t>43</w:t>
            </w:r>
            <w:r w:rsidR="005054E8">
              <w:rPr>
                <w:noProof/>
                <w:webHidden/>
              </w:rPr>
              <w:fldChar w:fldCharType="end"/>
            </w:r>
          </w:hyperlink>
        </w:p>
        <w:p w14:paraId="03F6EE4E" w14:textId="5C80199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3" w:history="1">
            <w:r w:rsidR="005054E8" w:rsidRPr="0015687E">
              <w:rPr>
                <w:rStyle w:val="Hyperlink"/>
                <w:noProof/>
              </w:rPr>
              <w:t>7.2.94</w:t>
            </w:r>
            <w:r w:rsidR="005054E8">
              <w:rPr>
                <w:rFonts w:eastAsiaTheme="minorEastAsia" w:cstheme="minorBidi"/>
                <w:i w:val="0"/>
                <w:iCs w:val="0"/>
                <w:noProof/>
                <w:sz w:val="22"/>
                <w:szCs w:val="22"/>
              </w:rPr>
              <w:tab/>
            </w:r>
            <w:r w:rsidR="005054E8" w:rsidRPr="0015687E">
              <w:rPr>
                <w:rStyle w:val="Hyperlink"/>
                <w:noProof/>
              </w:rPr>
              <w:t>TEST ID: CM_029</w:t>
            </w:r>
            <w:r w:rsidR="005054E8">
              <w:rPr>
                <w:noProof/>
                <w:webHidden/>
              </w:rPr>
              <w:tab/>
            </w:r>
            <w:r w:rsidR="005054E8">
              <w:rPr>
                <w:noProof/>
                <w:webHidden/>
              </w:rPr>
              <w:fldChar w:fldCharType="begin"/>
            </w:r>
            <w:r w:rsidR="005054E8">
              <w:rPr>
                <w:noProof/>
                <w:webHidden/>
              </w:rPr>
              <w:instrText xml:space="preserve"> PAGEREF _Toc528599953 \h </w:instrText>
            </w:r>
            <w:r w:rsidR="005054E8">
              <w:rPr>
                <w:noProof/>
                <w:webHidden/>
              </w:rPr>
            </w:r>
            <w:r w:rsidR="005054E8">
              <w:rPr>
                <w:noProof/>
                <w:webHidden/>
              </w:rPr>
              <w:fldChar w:fldCharType="separate"/>
            </w:r>
            <w:r w:rsidR="005054E8">
              <w:rPr>
                <w:noProof/>
                <w:webHidden/>
              </w:rPr>
              <w:t>43</w:t>
            </w:r>
            <w:r w:rsidR="005054E8">
              <w:rPr>
                <w:noProof/>
                <w:webHidden/>
              </w:rPr>
              <w:fldChar w:fldCharType="end"/>
            </w:r>
          </w:hyperlink>
        </w:p>
        <w:p w14:paraId="3320D1F2" w14:textId="4B65165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4" w:history="1">
            <w:r w:rsidR="005054E8" w:rsidRPr="0015687E">
              <w:rPr>
                <w:rStyle w:val="Hyperlink"/>
                <w:noProof/>
              </w:rPr>
              <w:t>7.2.95</w:t>
            </w:r>
            <w:r w:rsidR="005054E8">
              <w:rPr>
                <w:rFonts w:eastAsiaTheme="minorEastAsia" w:cstheme="minorBidi"/>
                <w:i w:val="0"/>
                <w:iCs w:val="0"/>
                <w:noProof/>
                <w:sz w:val="22"/>
                <w:szCs w:val="22"/>
              </w:rPr>
              <w:tab/>
            </w:r>
            <w:r w:rsidR="005054E8" w:rsidRPr="0015687E">
              <w:rPr>
                <w:rStyle w:val="Hyperlink"/>
                <w:noProof/>
              </w:rPr>
              <w:t>TEST ID: CM_030</w:t>
            </w:r>
            <w:r w:rsidR="005054E8">
              <w:rPr>
                <w:noProof/>
                <w:webHidden/>
              </w:rPr>
              <w:tab/>
            </w:r>
            <w:r w:rsidR="005054E8">
              <w:rPr>
                <w:noProof/>
                <w:webHidden/>
              </w:rPr>
              <w:fldChar w:fldCharType="begin"/>
            </w:r>
            <w:r w:rsidR="005054E8">
              <w:rPr>
                <w:noProof/>
                <w:webHidden/>
              </w:rPr>
              <w:instrText xml:space="preserve"> PAGEREF _Toc528599954 \h </w:instrText>
            </w:r>
            <w:r w:rsidR="005054E8">
              <w:rPr>
                <w:noProof/>
                <w:webHidden/>
              </w:rPr>
            </w:r>
            <w:r w:rsidR="005054E8">
              <w:rPr>
                <w:noProof/>
                <w:webHidden/>
              </w:rPr>
              <w:fldChar w:fldCharType="separate"/>
            </w:r>
            <w:r w:rsidR="005054E8">
              <w:rPr>
                <w:noProof/>
                <w:webHidden/>
              </w:rPr>
              <w:t>43</w:t>
            </w:r>
            <w:r w:rsidR="005054E8">
              <w:rPr>
                <w:noProof/>
                <w:webHidden/>
              </w:rPr>
              <w:fldChar w:fldCharType="end"/>
            </w:r>
          </w:hyperlink>
        </w:p>
        <w:p w14:paraId="0D22FFD1" w14:textId="6CC0B6B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5" w:history="1">
            <w:r w:rsidR="005054E8" w:rsidRPr="0015687E">
              <w:rPr>
                <w:rStyle w:val="Hyperlink"/>
                <w:noProof/>
              </w:rPr>
              <w:t>7.2.96</w:t>
            </w:r>
            <w:r w:rsidR="005054E8">
              <w:rPr>
                <w:rFonts w:eastAsiaTheme="minorEastAsia" w:cstheme="minorBidi"/>
                <w:i w:val="0"/>
                <w:iCs w:val="0"/>
                <w:noProof/>
                <w:sz w:val="22"/>
                <w:szCs w:val="22"/>
              </w:rPr>
              <w:tab/>
            </w:r>
            <w:r w:rsidR="005054E8" w:rsidRPr="0015687E">
              <w:rPr>
                <w:rStyle w:val="Hyperlink"/>
                <w:noProof/>
              </w:rPr>
              <w:t>TEST ID: CM_031</w:t>
            </w:r>
            <w:r w:rsidR="005054E8">
              <w:rPr>
                <w:noProof/>
                <w:webHidden/>
              </w:rPr>
              <w:tab/>
            </w:r>
            <w:r w:rsidR="005054E8">
              <w:rPr>
                <w:noProof/>
                <w:webHidden/>
              </w:rPr>
              <w:fldChar w:fldCharType="begin"/>
            </w:r>
            <w:r w:rsidR="005054E8">
              <w:rPr>
                <w:noProof/>
                <w:webHidden/>
              </w:rPr>
              <w:instrText xml:space="preserve"> PAGEREF _Toc528599955 \h </w:instrText>
            </w:r>
            <w:r w:rsidR="005054E8">
              <w:rPr>
                <w:noProof/>
                <w:webHidden/>
              </w:rPr>
            </w:r>
            <w:r w:rsidR="005054E8">
              <w:rPr>
                <w:noProof/>
                <w:webHidden/>
              </w:rPr>
              <w:fldChar w:fldCharType="separate"/>
            </w:r>
            <w:r w:rsidR="005054E8">
              <w:rPr>
                <w:noProof/>
                <w:webHidden/>
              </w:rPr>
              <w:t>44</w:t>
            </w:r>
            <w:r w:rsidR="005054E8">
              <w:rPr>
                <w:noProof/>
                <w:webHidden/>
              </w:rPr>
              <w:fldChar w:fldCharType="end"/>
            </w:r>
          </w:hyperlink>
        </w:p>
        <w:p w14:paraId="12BCB2AB" w14:textId="7D4CDB0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6" w:history="1">
            <w:r w:rsidR="005054E8" w:rsidRPr="0015687E">
              <w:rPr>
                <w:rStyle w:val="Hyperlink"/>
                <w:noProof/>
              </w:rPr>
              <w:t>7.2.97</w:t>
            </w:r>
            <w:r w:rsidR="005054E8">
              <w:rPr>
                <w:rFonts w:eastAsiaTheme="minorEastAsia" w:cstheme="minorBidi"/>
                <w:i w:val="0"/>
                <w:iCs w:val="0"/>
                <w:noProof/>
                <w:sz w:val="22"/>
                <w:szCs w:val="22"/>
              </w:rPr>
              <w:tab/>
            </w:r>
            <w:r w:rsidR="005054E8" w:rsidRPr="0015687E">
              <w:rPr>
                <w:rStyle w:val="Hyperlink"/>
                <w:noProof/>
              </w:rPr>
              <w:t>TEST ID: CM_032</w:t>
            </w:r>
            <w:r w:rsidR="005054E8">
              <w:rPr>
                <w:noProof/>
                <w:webHidden/>
              </w:rPr>
              <w:tab/>
            </w:r>
            <w:r w:rsidR="005054E8">
              <w:rPr>
                <w:noProof/>
                <w:webHidden/>
              </w:rPr>
              <w:fldChar w:fldCharType="begin"/>
            </w:r>
            <w:r w:rsidR="005054E8">
              <w:rPr>
                <w:noProof/>
                <w:webHidden/>
              </w:rPr>
              <w:instrText xml:space="preserve"> PAGEREF _Toc528599956 \h </w:instrText>
            </w:r>
            <w:r w:rsidR="005054E8">
              <w:rPr>
                <w:noProof/>
                <w:webHidden/>
              </w:rPr>
            </w:r>
            <w:r w:rsidR="005054E8">
              <w:rPr>
                <w:noProof/>
                <w:webHidden/>
              </w:rPr>
              <w:fldChar w:fldCharType="separate"/>
            </w:r>
            <w:r w:rsidR="005054E8">
              <w:rPr>
                <w:noProof/>
                <w:webHidden/>
              </w:rPr>
              <w:t>44</w:t>
            </w:r>
            <w:r w:rsidR="005054E8">
              <w:rPr>
                <w:noProof/>
                <w:webHidden/>
              </w:rPr>
              <w:fldChar w:fldCharType="end"/>
            </w:r>
          </w:hyperlink>
        </w:p>
        <w:p w14:paraId="6C1F175F" w14:textId="5A0A666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7" w:history="1">
            <w:r w:rsidR="005054E8" w:rsidRPr="0015687E">
              <w:rPr>
                <w:rStyle w:val="Hyperlink"/>
                <w:noProof/>
              </w:rPr>
              <w:t>7.2.98</w:t>
            </w:r>
            <w:r w:rsidR="005054E8">
              <w:rPr>
                <w:rFonts w:eastAsiaTheme="minorEastAsia" w:cstheme="minorBidi"/>
                <w:i w:val="0"/>
                <w:iCs w:val="0"/>
                <w:noProof/>
                <w:sz w:val="22"/>
                <w:szCs w:val="22"/>
              </w:rPr>
              <w:tab/>
            </w:r>
            <w:r w:rsidR="005054E8" w:rsidRPr="0015687E">
              <w:rPr>
                <w:rStyle w:val="Hyperlink"/>
                <w:noProof/>
              </w:rPr>
              <w:t>TEST ID: CM_033</w:t>
            </w:r>
            <w:r w:rsidR="005054E8">
              <w:rPr>
                <w:noProof/>
                <w:webHidden/>
              </w:rPr>
              <w:tab/>
            </w:r>
            <w:r w:rsidR="005054E8">
              <w:rPr>
                <w:noProof/>
                <w:webHidden/>
              </w:rPr>
              <w:fldChar w:fldCharType="begin"/>
            </w:r>
            <w:r w:rsidR="005054E8">
              <w:rPr>
                <w:noProof/>
                <w:webHidden/>
              </w:rPr>
              <w:instrText xml:space="preserve"> PAGEREF _Toc528599957 \h </w:instrText>
            </w:r>
            <w:r w:rsidR="005054E8">
              <w:rPr>
                <w:noProof/>
                <w:webHidden/>
              </w:rPr>
            </w:r>
            <w:r w:rsidR="005054E8">
              <w:rPr>
                <w:noProof/>
                <w:webHidden/>
              </w:rPr>
              <w:fldChar w:fldCharType="separate"/>
            </w:r>
            <w:r w:rsidR="005054E8">
              <w:rPr>
                <w:noProof/>
                <w:webHidden/>
              </w:rPr>
              <w:t>44</w:t>
            </w:r>
            <w:r w:rsidR="005054E8">
              <w:rPr>
                <w:noProof/>
                <w:webHidden/>
              </w:rPr>
              <w:fldChar w:fldCharType="end"/>
            </w:r>
          </w:hyperlink>
        </w:p>
        <w:p w14:paraId="7FD07BC3" w14:textId="288319F0"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8" w:history="1">
            <w:r w:rsidR="005054E8" w:rsidRPr="0015687E">
              <w:rPr>
                <w:rStyle w:val="Hyperlink"/>
                <w:noProof/>
              </w:rPr>
              <w:t>7.2.99</w:t>
            </w:r>
            <w:r w:rsidR="005054E8">
              <w:rPr>
                <w:rFonts w:eastAsiaTheme="minorEastAsia" w:cstheme="minorBidi"/>
                <w:i w:val="0"/>
                <w:iCs w:val="0"/>
                <w:noProof/>
                <w:sz w:val="22"/>
                <w:szCs w:val="22"/>
              </w:rPr>
              <w:tab/>
            </w:r>
            <w:r w:rsidR="005054E8" w:rsidRPr="0015687E">
              <w:rPr>
                <w:rStyle w:val="Hyperlink"/>
                <w:noProof/>
              </w:rPr>
              <w:t>TEST ID: CM_034</w:t>
            </w:r>
            <w:r w:rsidR="005054E8">
              <w:rPr>
                <w:noProof/>
                <w:webHidden/>
              </w:rPr>
              <w:tab/>
            </w:r>
            <w:r w:rsidR="005054E8">
              <w:rPr>
                <w:noProof/>
                <w:webHidden/>
              </w:rPr>
              <w:fldChar w:fldCharType="begin"/>
            </w:r>
            <w:r w:rsidR="005054E8">
              <w:rPr>
                <w:noProof/>
                <w:webHidden/>
              </w:rPr>
              <w:instrText xml:space="preserve"> PAGEREF _Toc528599958 \h </w:instrText>
            </w:r>
            <w:r w:rsidR="005054E8">
              <w:rPr>
                <w:noProof/>
                <w:webHidden/>
              </w:rPr>
            </w:r>
            <w:r w:rsidR="005054E8">
              <w:rPr>
                <w:noProof/>
                <w:webHidden/>
              </w:rPr>
              <w:fldChar w:fldCharType="separate"/>
            </w:r>
            <w:r w:rsidR="005054E8">
              <w:rPr>
                <w:noProof/>
                <w:webHidden/>
              </w:rPr>
              <w:t>44</w:t>
            </w:r>
            <w:r w:rsidR="005054E8">
              <w:rPr>
                <w:noProof/>
                <w:webHidden/>
              </w:rPr>
              <w:fldChar w:fldCharType="end"/>
            </w:r>
          </w:hyperlink>
        </w:p>
        <w:p w14:paraId="7C28E98A" w14:textId="2225FB3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59" w:history="1">
            <w:r w:rsidR="005054E8" w:rsidRPr="0015687E">
              <w:rPr>
                <w:rStyle w:val="Hyperlink"/>
                <w:noProof/>
              </w:rPr>
              <w:t>7.2.100</w:t>
            </w:r>
            <w:r w:rsidR="005054E8">
              <w:rPr>
                <w:rFonts w:eastAsiaTheme="minorEastAsia" w:cstheme="minorBidi"/>
                <w:i w:val="0"/>
                <w:iCs w:val="0"/>
                <w:noProof/>
                <w:sz w:val="22"/>
                <w:szCs w:val="22"/>
              </w:rPr>
              <w:tab/>
            </w:r>
            <w:r w:rsidR="005054E8" w:rsidRPr="0015687E">
              <w:rPr>
                <w:rStyle w:val="Hyperlink"/>
                <w:noProof/>
              </w:rPr>
              <w:t>TEST ID: CM_035</w:t>
            </w:r>
            <w:r w:rsidR="005054E8">
              <w:rPr>
                <w:noProof/>
                <w:webHidden/>
              </w:rPr>
              <w:tab/>
            </w:r>
            <w:r w:rsidR="005054E8">
              <w:rPr>
                <w:noProof/>
                <w:webHidden/>
              </w:rPr>
              <w:fldChar w:fldCharType="begin"/>
            </w:r>
            <w:r w:rsidR="005054E8">
              <w:rPr>
                <w:noProof/>
                <w:webHidden/>
              </w:rPr>
              <w:instrText xml:space="preserve"> PAGEREF _Toc528599959 \h </w:instrText>
            </w:r>
            <w:r w:rsidR="005054E8">
              <w:rPr>
                <w:noProof/>
                <w:webHidden/>
              </w:rPr>
            </w:r>
            <w:r w:rsidR="005054E8">
              <w:rPr>
                <w:noProof/>
                <w:webHidden/>
              </w:rPr>
              <w:fldChar w:fldCharType="separate"/>
            </w:r>
            <w:r w:rsidR="005054E8">
              <w:rPr>
                <w:noProof/>
                <w:webHidden/>
              </w:rPr>
              <w:t>45</w:t>
            </w:r>
            <w:r w:rsidR="005054E8">
              <w:rPr>
                <w:noProof/>
                <w:webHidden/>
              </w:rPr>
              <w:fldChar w:fldCharType="end"/>
            </w:r>
          </w:hyperlink>
        </w:p>
        <w:p w14:paraId="48943D28" w14:textId="7AD6B4C2"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0" w:history="1">
            <w:r w:rsidR="005054E8" w:rsidRPr="0015687E">
              <w:rPr>
                <w:rStyle w:val="Hyperlink"/>
                <w:noProof/>
              </w:rPr>
              <w:t>7.2.101</w:t>
            </w:r>
            <w:r w:rsidR="005054E8">
              <w:rPr>
                <w:rFonts w:eastAsiaTheme="minorEastAsia" w:cstheme="minorBidi"/>
                <w:i w:val="0"/>
                <w:iCs w:val="0"/>
                <w:noProof/>
                <w:sz w:val="22"/>
                <w:szCs w:val="22"/>
              </w:rPr>
              <w:tab/>
            </w:r>
            <w:r w:rsidR="005054E8" w:rsidRPr="0015687E">
              <w:rPr>
                <w:rStyle w:val="Hyperlink"/>
                <w:noProof/>
              </w:rPr>
              <w:t>TEST ID: CM_036</w:t>
            </w:r>
            <w:r w:rsidR="005054E8">
              <w:rPr>
                <w:noProof/>
                <w:webHidden/>
              </w:rPr>
              <w:tab/>
            </w:r>
            <w:r w:rsidR="005054E8">
              <w:rPr>
                <w:noProof/>
                <w:webHidden/>
              </w:rPr>
              <w:fldChar w:fldCharType="begin"/>
            </w:r>
            <w:r w:rsidR="005054E8">
              <w:rPr>
                <w:noProof/>
                <w:webHidden/>
              </w:rPr>
              <w:instrText xml:space="preserve"> PAGEREF _Toc528599960 \h </w:instrText>
            </w:r>
            <w:r w:rsidR="005054E8">
              <w:rPr>
                <w:noProof/>
                <w:webHidden/>
              </w:rPr>
            </w:r>
            <w:r w:rsidR="005054E8">
              <w:rPr>
                <w:noProof/>
                <w:webHidden/>
              </w:rPr>
              <w:fldChar w:fldCharType="separate"/>
            </w:r>
            <w:r w:rsidR="005054E8">
              <w:rPr>
                <w:noProof/>
                <w:webHidden/>
              </w:rPr>
              <w:t>45</w:t>
            </w:r>
            <w:r w:rsidR="005054E8">
              <w:rPr>
                <w:noProof/>
                <w:webHidden/>
              </w:rPr>
              <w:fldChar w:fldCharType="end"/>
            </w:r>
          </w:hyperlink>
        </w:p>
        <w:p w14:paraId="79FB0244" w14:textId="4B7199B3"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1" w:history="1">
            <w:r w:rsidR="005054E8" w:rsidRPr="0015687E">
              <w:rPr>
                <w:rStyle w:val="Hyperlink"/>
                <w:noProof/>
              </w:rPr>
              <w:t>7.2.102</w:t>
            </w:r>
            <w:r w:rsidR="005054E8">
              <w:rPr>
                <w:rFonts w:eastAsiaTheme="minorEastAsia" w:cstheme="minorBidi"/>
                <w:i w:val="0"/>
                <w:iCs w:val="0"/>
                <w:noProof/>
                <w:sz w:val="22"/>
                <w:szCs w:val="22"/>
              </w:rPr>
              <w:tab/>
            </w:r>
            <w:r w:rsidR="005054E8" w:rsidRPr="0015687E">
              <w:rPr>
                <w:rStyle w:val="Hyperlink"/>
                <w:noProof/>
              </w:rPr>
              <w:t>TEST ID: CM_037</w:t>
            </w:r>
            <w:r w:rsidR="005054E8">
              <w:rPr>
                <w:noProof/>
                <w:webHidden/>
              </w:rPr>
              <w:tab/>
            </w:r>
            <w:r w:rsidR="005054E8">
              <w:rPr>
                <w:noProof/>
                <w:webHidden/>
              </w:rPr>
              <w:fldChar w:fldCharType="begin"/>
            </w:r>
            <w:r w:rsidR="005054E8">
              <w:rPr>
                <w:noProof/>
                <w:webHidden/>
              </w:rPr>
              <w:instrText xml:space="preserve"> PAGEREF _Toc528599961 \h </w:instrText>
            </w:r>
            <w:r w:rsidR="005054E8">
              <w:rPr>
                <w:noProof/>
                <w:webHidden/>
              </w:rPr>
            </w:r>
            <w:r w:rsidR="005054E8">
              <w:rPr>
                <w:noProof/>
                <w:webHidden/>
              </w:rPr>
              <w:fldChar w:fldCharType="separate"/>
            </w:r>
            <w:r w:rsidR="005054E8">
              <w:rPr>
                <w:noProof/>
                <w:webHidden/>
              </w:rPr>
              <w:t>45</w:t>
            </w:r>
            <w:r w:rsidR="005054E8">
              <w:rPr>
                <w:noProof/>
                <w:webHidden/>
              </w:rPr>
              <w:fldChar w:fldCharType="end"/>
            </w:r>
          </w:hyperlink>
        </w:p>
        <w:p w14:paraId="2D92E9A2" w14:textId="540DE5C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2" w:history="1">
            <w:r w:rsidR="005054E8" w:rsidRPr="0015687E">
              <w:rPr>
                <w:rStyle w:val="Hyperlink"/>
                <w:noProof/>
              </w:rPr>
              <w:t>7.2.103</w:t>
            </w:r>
            <w:r w:rsidR="005054E8">
              <w:rPr>
                <w:rFonts w:eastAsiaTheme="minorEastAsia" w:cstheme="minorBidi"/>
                <w:i w:val="0"/>
                <w:iCs w:val="0"/>
                <w:noProof/>
                <w:sz w:val="22"/>
                <w:szCs w:val="22"/>
              </w:rPr>
              <w:tab/>
            </w:r>
            <w:r w:rsidR="005054E8" w:rsidRPr="0015687E">
              <w:rPr>
                <w:rStyle w:val="Hyperlink"/>
                <w:noProof/>
              </w:rPr>
              <w:t>TEST ID: CM_038</w:t>
            </w:r>
            <w:r w:rsidR="005054E8">
              <w:rPr>
                <w:noProof/>
                <w:webHidden/>
              </w:rPr>
              <w:tab/>
            </w:r>
            <w:r w:rsidR="005054E8">
              <w:rPr>
                <w:noProof/>
                <w:webHidden/>
              </w:rPr>
              <w:fldChar w:fldCharType="begin"/>
            </w:r>
            <w:r w:rsidR="005054E8">
              <w:rPr>
                <w:noProof/>
                <w:webHidden/>
              </w:rPr>
              <w:instrText xml:space="preserve"> PAGEREF _Toc528599962 \h </w:instrText>
            </w:r>
            <w:r w:rsidR="005054E8">
              <w:rPr>
                <w:noProof/>
                <w:webHidden/>
              </w:rPr>
            </w:r>
            <w:r w:rsidR="005054E8">
              <w:rPr>
                <w:noProof/>
                <w:webHidden/>
              </w:rPr>
              <w:fldChar w:fldCharType="separate"/>
            </w:r>
            <w:r w:rsidR="005054E8">
              <w:rPr>
                <w:noProof/>
                <w:webHidden/>
              </w:rPr>
              <w:t>45</w:t>
            </w:r>
            <w:r w:rsidR="005054E8">
              <w:rPr>
                <w:noProof/>
                <w:webHidden/>
              </w:rPr>
              <w:fldChar w:fldCharType="end"/>
            </w:r>
          </w:hyperlink>
        </w:p>
        <w:p w14:paraId="7819BA4C" w14:textId="5678036B"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3" w:history="1">
            <w:r w:rsidR="005054E8" w:rsidRPr="0015687E">
              <w:rPr>
                <w:rStyle w:val="Hyperlink"/>
                <w:noProof/>
              </w:rPr>
              <w:t>7.2.104</w:t>
            </w:r>
            <w:r w:rsidR="005054E8">
              <w:rPr>
                <w:rFonts w:eastAsiaTheme="minorEastAsia" w:cstheme="minorBidi"/>
                <w:i w:val="0"/>
                <w:iCs w:val="0"/>
                <w:noProof/>
                <w:sz w:val="22"/>
                <w:szCs w:val="22"/>
              </w:rPr>
              <w:tab/>
            </w:r>
            <w:r w:rsidR="005054E8" w:rsidRPr="0015687E">
              <w:rPr>
                <w:rStyle w:val="Hyperlink"/>
                <w:noProof/>
              </w:rPr>
              <w:t>TEST ID: CM_039</w:t>
            </w:r>
            <w:r w:rsidR="005054E8">
              <w:rPr>
                <w:noProof/>
                <w:webHidden/>
              </w:rPr>
              <w:tab/>
            </w:r>
            <w:r w:rsidR="005054E8">
              <w:rPr>
                <w:noProof/>
                <w:webHidden/>
              </w:rPr>
              <w:fldChar w:fldCharType="begin"/>
            </w:r>
            <w:r w:rsidR="005054E8">
              <w:rPr>
                <w:noProof/>
                <w:webHidden/>
              </w:rPr>
              <w:instrText xml:space="preserve"> PAGEREF _Toc528599963 \h </w:instrText>
            </w:r>
            <w:r w:rsidR="005054E8">
              <w:rPr>
                <w:noProof/>
                <w:webHidden/>
              </w:rPr>
            </w:r>
            <w:r w:rsidR="005054E8">
              <w:rPr>
                <w:noProof/>
                <w:webHidden/>
              </w:rPr>
              <w:fldChar w:fldCharType="separate"/>
            </w:r>
            <w:r w:rsidR="005054E8">
              <w:rPr>
                <w:noProof/>
                <w:webHidden/>
              </w:rPr>
              <w:t>46</w:t>
            </w:r>
            <w:r w:rsidR="005054E8">
              <w:rPr>
                <w:noProof/>
                <w:webHidden/>
              </w:rPr>
              <w:fldChar w:fldCharType="end"/>
            </w:r>
          </w:hyperlink>
        </w:p>
        <w:p w14:paraId="0E0CFCA2" w14:textId="247C4EB4"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4" w:history="1">
            <w:r w:rsidR="005054E8" w:rsidRPr="0015687E">
              <w:rPr>
                <w:rStyle w:val="Hyperlink"/>
                <w:noProof/>
              </w:rPr>
              <w:t>7.2.105</w:t>
            </w:r>
            <w:r w:rsidR="005054E8">
              <w:rPr>
                <w:rFonts w:eastAsiaTheme="minorEastAsia" w:cstheme="minorBidi"/>
                <w:i w:val="0"/>
                <w:iCs w:val="0"/>
                <w:noProof/>
                <w:sz w:val="22"/>
                <w:szCs w:val="22"/>
              </w:rPr>
              <w:tab/>
            </w:r>
            <w:r w:rsidR="005054E8" w:rsidRPr="0015687E">
              <w:rPr>
                <w:rStyle w:val="Hyperlink"/>
                <w:noProof/>
              </w:rPr>
              <w:t>TEST ID: CM_040</w:t>
            </w:r>
            <w:r w:rsidR="005054E8">
              <w:rPr>
                <w:noProof/>
                <w:webHidden/>
              </w:rPr>
              <w:tab/>
            </w:r>
            <w:r w:rsidR="005054E8">
              <w:rPr>
                <w:noProof/>
                <w:webHidden/>
              </w:rPr>
              <w:fldChar w:fldCharType="begin"/>
            </w:r>
            <w:r w:rsidR="005054E8">
              <w:rPr>
                <w:noProof/>
                <w:webHidden/>
              </w:rPr>
              <w:instrText xml:space="preserve"> PAGEREF _Toc528599964 \h </w:instrText>
            </w:r>
            <w:r w:rsidR="005054E8">
              <w:rPr>
                <w:noProof/>
                <w:webHidden/>
              </w:rPr>
            </w:r>
            <w:r w:rsidR="005054E8">
              <w:rPr>
                <w:noProof/>
                <w:webHidden/>
              </w:rPr>
              <w:fldChar w:fldCharType="separate"/>
            </w:r>
            <w:r w:rsidR="005054E8">
              <w:rPr>
                <w:noProof/>
                <w:webHidden/>
              </w:rPr>
              <w:t>46</w:t>
            </w:r>
            <w:r w:rsidR="005054E8">
              <w:rPr>
                <w:noProof/>
                <w:webHidden/>
              </w:rPr>
              <w:fldChar w:fldCharType="end"/>
            </w:r>
          </w:hyperlink>
        </w:p>
        <w:p w14:paraId="2344929E" w14:textId="1F485F2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5" w:history="1">
            <w:r w:rsidR="005054E8" w:rsidRPr="0015687E">
              <w:rPr>
                <w:rStyle w:val="Hyperlink"/>
                <w:noProof/>
              </w:rPr>
              <w:t>7.2.106</w:t>
            </w:r>
            <w:r w:rsidR="005054E8">
              <w:rPr>
                <w:rFonts w:eastAsiaTheme="minorEastAsia" w:cstheme="minorBidi"/>
                <w:i w:val="0"/>
                <w:iCs w:val="0"/>
                <w:noProof/>
                <w:sz w:val="22"/>
                <w:szCs w:val="22"/>
              </w:rPr>
              <w:tab/>
            </w:r>
            <w:r w:rsidR="005054E8" w:rsidRPr="0015687E">
              <w:rPr>
                <w:rStyle w:val="Hyperlink"/>
                <w:noProof/>
              </w:rPr>
              <w:t>TEST ID: CM_041</w:t>
            </w:r>
            <w:r w:rsidR="005054E8">
              <w:rPr>
                <w:noProof/>
                <w:webHidden/>
              </w:rPr>
              <w:tab/>
            </w:r>
            <w:r w:rsidR="005054E8">
              <w:rPr>
                <w:noProof/>
                <w:webHidden/>
              </w:rPr>
              <w:fldChar w:fldCharType="begin"/>
            </w:r>
            <w:r w:rsidR="005054E8">
              <w:rPr>
                <w:noProof/>
                <w:webHidden/>
              </w:rPr>
              <w:instrText xml:space="preserve"> PAGEREF _Toc528599965 \h </w:instrText>
            </w:r>
            <w:r w:rsidR="005054E8">
              <w:rPr>
                <w:noProof/>
                <w:webHidden/>
              </w:rPr>
            </w:r>
            <w:r w:rsidR="005054E8">
              <w:rPr>
                <w:noProof/>
                <w:webHidden/>
              </w:rPr>
              <w:fldChar w:fldCharType="separate"/>
            </w:r>
            <w:r w:rsidR="005054E8">
              <w:rPr>
                <w:noProof/>
                <w:webHidden/>
              </w:rPr>
              <w:t>46</w:t>
            </w:r>
            <w:r w:rsidR="005054E8">
              <w:rPr>
                <w:noProof/>
                <w:webHidden/>
              </w:rPr>
              <w:fldChar w:fldCharType="end"/>
            </w:r>
          </w:hyperlink>
        </w:p>
        <w:p w14:paraId="18B980FB" w14:textId="4FF8F46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6" w:history="1">
            <w:r w:rsidR="005054E8" w:rsidRPr="0015687E">
              <w:rPr>
                <w:rStyle w:val="Hyperlink"/>
                <w:noProof/>
              </w:rPr>
              <w:t>7.2.107</w:t>
            </w:r>
            <w:r w:rsidR="005054E8">
              <w:rPr>
                <w:rFonts w:eastAsiaTheme="minorEastAsia" w:cstheme="minorBidi"/>
                <w:i w:val="0"/>
                <w:iCs w:val="0"/>
                <w:noProof/>
                <w:sz w:val="22"/>
                <w:szCs w:val="22"/>
              </w:rPr>
              <w:tab/>
            </w:r>
            <w:r w:rsidR="005054E8" w:rsidRPr="0015687E">
              <w:rPr>
                <w:rStyle w:val="Hyperlink"/>
                <w:noProof/>
              </w:rPr>
              <w:t>TEST ID: CM_042</w:t>
            </w:r>
            <w:r w:rsidR="005054E8">
              <w:rPr>
                <w:noProof/>
                <w:webHidden/>
              </w:rPr>
              <w:tab/>
            </w:r>
            <w:r w:rsidR="005054E8">
              <w:rPr>
                <w:noProof/>
                <w:webHidden/>
              </w:rPr>
              <w:fldChar w:fldCharType="begin"/>
            </w:r>
            <w:r w:rsidR="005054E8">
              <w:rPr>
                <w:noProof/>
                <w:webHidden/>
              </w:rPr>
              <w:instrText xml:space="preserve"> PAGEREF _Toc528599966 \h </w:instrText>
            </w:r>
            <w:r w:rsidR="005054E8">
              <w:rPr>
                <w:noProof/>
                <w:webHidden/>
              </w:rPr>
            </w:r>
            <w:r w:rsidR="005054E8">
              <w:rPr>
                <w:noProof/>
                <w:webHidden/>
              </w:rPr>
              <w:fldChar w:fldCharType="separate"/>
            </w:r>
            <w:r w:rsidR="005054E8">
              <w:rPr>
                <w:noProof/>
                <w:webHidden/>
              </w:rPr>
              <w:t>46</w:t>
            </w:r>
            <w:r w:rsidR="005054E8">
              <w:rPr>
                <w:noProof/>
                <w:webHidden/>
              </w:rPr>
              <w:fldChar w:fldCharType="end"/>
            </w:r>
          </w:hyperlink>
        </w:p>
        <w:p w14:paraId="1F95DEE6" w14:textId="2789B3F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7" w:history="1">
            <w:r w:rsidR="005054E8" w:rsidRPr="0015687E">
              <w:rPr>
                <w:rStyle w:val="Hyperlink"/>
                <w:noProof/>
              </w:rPr>
              <w:t>7.2.108</w:t>
            </w:r>
            <w:r w:rsidR="005054E8">
              <w:rPr>
                <w:rFonts w:eastAsiaTheme="minorEastAsia" w:cstheme="minorBidi"/>
                <w:i w:val="0"/>
                <w:iCs w:val="0"/>
                <w:noProof/>
                <w:sz w:val="22"/>
                <w:szCs w:val="22"/>
              </w:rPr>
              <w:tab/>
            </w:r>
            <w:r w:rsidR="005054E8" w:rsidRPr="0015687E">
              <w:rPr>
                <w:rStyle w:val="Hyperlink"/>
                <w:noProof/>
              </w:rPr>
              <w:t>TEST ID: CM_043</w:t>
            </w:r>
            <w:r w:rsidR="005054E8">
              <w:rPr>
                <w:noProof/>
                <w:webHidden/>
              </w:rPr>
              <w:tab/>
            </w:r>
            <w:r w:rsidR="005054E8">
              <w:rPr>
                <w:noProof/>
                <w:webHidden/>
              </w:rPr>
              <w:fldChar w:fldCharType="begin"/>
            </w:r>
            <w:r w:rsidR="005054E8">
              <w:rPr>
                <w:noProof/>
                <w:webHidden/>
              </w:rPr>
              <w:instrText xml:space="preserve"> PAGEREF _Toc528599967 \h </w:instrText>
            </w:r>
            <w:r w:rsidR="005054E8">
              <w:rPr>
                <w:noProof/>
                <w:webHidden/>
              </w:rPr>
            </w:r>
            <w:r w:rsidR="005054E8">
              <w:rPr>
                <w:noProof/>
                <w:webHidden/>
              </w:rPr>
              <w:fldChar w:fldCharType="separate"/>
            </w:r>
            <w:r w:rsidR="005054E8">
              <w:rPr>
                <w:noProof/>
                <w:webHidden/>
              </w:rPr>
              <w:t>47</w:t>
            </w:r>
            <w:r w:rsidR="005054E8">
              <w:rPr>
                <w:noProof/>
                <w:webHidden/>
              </w:rPr>
              <w:fldChar w:fldCharType="end"/>
            </w:r>
          </w:hyperlink>
        </w:p>
        <w:p w14:paraId="5394DC7E" w14:textId="2ED86CA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8" w:history="1">
            <w:r w:rsidR="005054E8" w:rsidRPr="0015687E">
              <w:rPr>
                <w:rStyle w:val="Hyperlink"/>
                <w:noProof/>
              </w:rPr>
              <w:t>7.2.109</w:t>
            </w:r>
            <w:r w:rsidR="005054E8">
              <w:rPr>
                <w:rFonts w:eastAsiaTheme="minorEastAsia" w:cstheme="minorBidi"/>
                <w:i w:val="0"/>
                <w:iCs w:val="0"/>
                <w:noProof/>
                <w:sz w:val="22"/>
                <w:szCs w:val="22"/>
              </w:rPr>
              <w:tab/>
            </w:r>
            <w:r w:rsidR="005054E8" w:rsidRPr="0015687E">
              <w:rPr>
                <w:rStyle w:val="Hyperlink"/>
                <w:noProof/>
              </w:rPr>
              <w:t>TEST ID: CM_044</w:t>
            </w:r>
            <w:r w:rsidR="005054E8">
              <w:rPr>
                <w:noProof/>
                <w:webHidden/>
              </w:rPr>
              <w:tab/>
            </w:r>
            <w:r w:rsidR="005054E8">
              <w:rPr>
                <w:noProof/>
                <w:webHidden/>
              </w:rPr>
              <w:fldChar w:fldCharType="begin"/>
            </w:r>
            <w:r w:rsidR="005054E8">
              <w:rPr>
                <w:noProof/>
                <w:webHidden/>
              </w:rPr>
              <w:instrText xml:space="preserve"> PAGEREF _Toc528599968 \h </w:instrText>
            </w:r>
            <w:r w:rsidR="005054E8">
              <w:rPr>
                <w:noProof/>
                <w:webHidden/>
              </w:rPr>
            </w:r>
            <w:r w:rsidR="005054E8">
              <w:rPr>
                <w:noProof/>
                <w:webHidden/>
              </w:rPr>
              <w:fldChar w:fldCharType="separate"/>
            </w:r>
            <w:r w:rsidR="005054E8">
              <w:rPr>
                <w:noProof/>
                <w:webHidden/>
              </w:rPr>
              <w:t>47</w:t>
            </w:r>
            <w:r w:rsidR="005054E8">
              <w:rPr>
                <w:noProof/>
                <w:webHidden/>
              </w:rPr>
              <w:fldChar w:fldCharType="end"/>
            </w:r>
          </w:hyperlink>
        </w:p>
        <w:p w14:paraId="10DBBDCB" w14:textId="77A2B96A"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69" w:history="1">
            <w:r w:rsidR="005054E8" w:rsidRPr="0015687E">
              <w:rPr>
                <w:rStyle w:val="Hyperlink"/>
                <w:noProof/>
              </w:rPr>
              <w:t>7.2.110</w:t>
            </w:r>
            <w:r w:rsidR="005054E8">
              <w:rPr>
                <w:rFonts w:eastAsiaTheme="minorEastAsia" w:cstheme="minorBidi"/>
                <w:i w:val="0"/>
                <w:iCs w:val="0"/>
                <w:noProof/>
                <w:sz w:val="22"/>
                <w:szCs w:val="22"/>
              </w:rPr>
              <w:tab/>
            </w:r>
            <w:r w:rsidR="005054E8" w:rsidRPr="0015687E">
              <w:rPr>
                <w:rStyle w:val="Hyperlink"/>
                <w:noProof/>
              </w:rPr>
              <w:t>TEST ID: CM_045</w:t>
            </w:r>
            <w:r w:rsidR="005054E8">
              <w:rPr>
                <w:noProof/>
                <w:webHidden/>
              </w:rPr>
              <w:tab/>
            </w:r>
            <w:r w:rsidR="005054E8">
              <w:rPr>
                <w:noProof/>
                <w:webHidden/>
              </w:rPr>
              <w:fldChar w:fldCharType="begin"/>
            </w:r>
            <w:r w:rsidR="005054E8">
              <w:rPr>
                <w:noProof/>
                <w:webHidden/>
              </w:rPr>
              <w:instrText xml:space="preserve"> PAGEREF _Toc528599969 \h </w:instrText>
            </w:r>
            <w:r w:rsidR="005054E8">
              <w:rPr>
                <w:noProof/>
                <w:webHidden/>
              </w:rPr>
            </w:r>
            <w:r w:rsidR="005054E8">
              <w:rPr>
                <w:noProof/>
                <w:webHidden/>
              </w:rPr>
              <w:fldChar w:fldCharType="separate"/>
            </w:r>
            <w:r w:rsidR="005054E8">
              <w:rPr>
                <w:noProof/>
                <w:webHidden/>
              </w:rPr>
              <w:t>47</w:t>
            </w:r>
            <w:r w:rsidR="005054E8">
              <w:rPr>
                <w:noProof/>
                <w:webHidden/>
              </w:rPr>
              <w:fldChar w:fldCharType="end"/>
            </w:r>
          </w:hyperlink>
        </w:p>
        <w:p w14:paraId="590CDD6D" w14:textId="33EFE34D"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0" w:history="1">
            <w:r w:rsidR="005054E8" w:rsidRPr="0015687E">
              <w:rPr>
                <w:rStyle w:val="Hyperlink"/>
                <w:noProof/>
              </w:rPr>
              <w:t>7.2.111</w:t>
            </w:r>
            <w:r w:rsidR="005054E8">
              <w:rPr>
                <w:rFonts w:eastAsiaTheme="minorEastAsia" w:cstheme="minorBidi"/>
                <w:i w:val="0"/>
                <w:iCs w:val="0"/>
                <w:noProof/>
                <w:sz w:val="22"/>
                <w:szCs w:val="22"/>
              </w:rPr>
              <w:tab/>
            </w:r>
            <w:r w:rsidR="005054E8" w:rsidRPr="0015687E">
              <w:rPr>
                <w:rStyle w:val="Hyperlink"/>
                <w:noProof/>
              </w:rPr>
              <w:t>TEST ID: CM_046</w:t>
            </w:r>
            <w:r w:rsidR="005054E8">
              <w:rPr>
                <w:noProof/>
                <w:webHidden/>
              </w:rPr>
              <w:tab/>
            </w:r>
            <w:r w:rsidR="005054E8">
              <w:rPr>
                <w:noProof/>
                <w:webHidden/>
              </w:rPr>
              <w:fldChar w:fldCharType="begin"/>
            </w:r>
            <w:r w:rsidR="005054E8">
              <w:rPr>
                <w:noProof/>
                <w:webHidden/>
              </w:rPr>
              <w:instrText xml:space="preserve"> PAGEREF _Toc528599970 \h </w:instrText>
            </w:r>
            <w:r w:rsidR="005054E8">
              <w:rPr>
                <w:noProof/>
                <w:webHidden/>
              </w:rPr>
            </w:r>
            <w:r w:rsidR="005054E8">
              <w:rPr>
                <w:noProof/>
                <w:webHidden/>
              </w:rPr>
              <w:fldChar w:fldCharType="separate"/>
            </w:r>
            <w:r w:rsidR="005054E8">
              <w:rPr>
                <w:noProof/>
                <w:webHidden/>
              </w:rPr>
              <w:t>47</w:t>
            </w:r>
            <w:r w:rsidR="005054E8">
              <w:rPr>
                <w:noProof/>
                <w:webHidden/>
              </w:rPr>
              <w:fldChar w:fldCharType="end"/>
            </w:r>
          </w:hyperlink>
        </w:p>
        <w:p w14:paraId="5D977FC7" w14:textId="65FABA45"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1" w:history="1">
            <w:r w:rsidR="005054E8" w:rsidRPr="0015687E">
              <w:rPr>
                <w:rStyle w:val="Hyperlink"/>
                <w:noProof/>
              </w:rPr>
              <w:t>7.2.112</w:t>
            </w:r>
            <w:r w:rsidR="005054E8">
              <w:rPr>
                <w:rFonts w:eastAsiaTheme="minorEastAsia" w:cstheme="minorBidi"/>
                <w:i w:val="0"/>
                <w:iCs w:val="0"/>
                <w:noProof/>
                <w:sz w:val="22"/>
                <w:szCs w:val="22"/>
              </w:rPr>
              <w:tab/>
            </w:r>
            <w:r w:rsidR="005054E8" w:rsidRPr="0015687E">
              <w:rPr>
                <w:rStyle w:val="Hyperlink"/>
                <w:noProof/>
              </w:rPr>
              <w:t>TEST ID: CM_047</w:t>
            </w:r>
            <w:r w:rsidR="005054E8">
              <w:rPr>
                <w:noProof/>
                <w:webHidden/>
              </w:rPr>
              <w:tab/>
            </w:r>
            <w:r w:rsidR="005054E8">
              <w:rPr>
                <w:noProof/>
                <w:webHidden/>
              </w:rPr>
              <w:fldChar w:fldCharType="begin"/>
            </w:r>
            <w:r w:rsidR="005054E8">
              <w:rPr>
                <w:noProof/>
                <w:webHidden/>
              </w:rPr>
              <w:instrText xml:space="preserve"> PAGEREF _Toc528599971 \h </w:instrText>
            </w:r>
            <w:r w:rsidR="005054E8">
              <w:rPr>
                <w:noProof/>
                <w:webHidden/>
              </w:rPr>
            </w:r>
            <w:r w:rsidR="005054E8">
              <w:rPr>
                <w:noProof/>
                <w:webHidden/>
              </w:rPr>
              <w:fldChar w:fldCharType="separate"/>
            </w:r>
            <w:r w:rsidR="005054E8">
              <w:rPr>
                <w:noProof/>
                <w:webHidden/>
              </w:rPr>
              <w:t>48</w:t>
            </w:r>
            <w:r w:rsidR="005054E8">
              <w:rPr>
                <w:noProof/>
                <w:webHidden/>
              </w:rPr>
              <w:fldChar w:fldCharType="end"/>
            </w:r>
          </w:hyperlink>
        </w:p>
        <w:p w14:paraId="180DE5B0" w14:textId="2826665E"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2" w:history="1">
            <w:r w:rsidR="005054E8" w:rsidRPr="0015687E">
              <w:rPr>
                <w:rStyle w:val="Hyperlink"/>
                <w:noProof/>
              </w:rPr>
              <w:t>7.2.113</w:t>
            </w:r>
            <w:r w:rsidR="005054E8">
              <w:rPr>
                <w:rFonts w:eastAsiaTheme="minorEastAsia" w:cstheme="minorBidi"/>
                <w:i w:val="0"/>
                <w:iCs w:val="0"/>
                <w:noProof/>
                <w:sz w:val="22"/>
                <w:szCs w:val="22"/>
              </w:rPr>
              <w:tab/>
            </w:r>
            <w:r w:rsidR="005054E8" w:rsidRPr="0015687E">
              <w:rPr>
                <w:rStyle w:val="Hyperlink"/>
                <w:noProof/>
              </w:rPr>
              <w:t>TEST ID: CM_048</w:t>
            </w:r>
            <w:r w:rsidR="005054E8">
              <w:rPr>
                <w:noProof/>
                <w:webHidden/>
              </w:rPr>
              <w:tab/>
            </w:r>
            <w:r w:rsidR="005054E8">
              <w:rPr>
                <w:noProof/>
                <w:webHidden/>
              </w:rPr>
              <w:fldChar w:fldCharType="begin"/>
            </w:r>
            <w:r w:rsidR="005054E8">
              <w:rPr>
                <w:noProof/>
                <w:webHidden/>
              </w:rPr>
              <w:instrText xml:space="preserve"> PAGEREF _Toc528599972 \h </w:instrText>
            </w:r>
            <w:r w:rsidR="005054E8">
              <w:rPr>
                <w:noProof/>
                <w:webHidden/>
              </w:rPr>
            </w:r>
            <w:r w:rsidR="005054E8">
              <w:rPr>
                <w:noProof/>
                <w:webHidden/>
              </w:rPr>
              <w:fldChar w:fldCharType="separate"/>
            </w:r>
            <w:r w:rsidR="005054E8">
              <w:rPr>
                <w:noProof/>
                <w:webHidden/>
              </w:rPr>
              <w:t>48</w:t>
            </w:r>
            <w:r w:rsidR="005054E8">
              <w:rPr>
                <w:noProof/>
                <w:webHidden/>
              </w:rPr>
              <w:fldChar w:fldCharType="end"/>
            </w:r>
          </w:hyperlink>
        </w:p>
        <w:p w14:paraId="68315618" w14:textId="45FF2FFC"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3" w:history="1">
            <w:r w:rsidR="005054E8" w:rsidRPr="0015687E">
              <w:rPr>
                <w:rStyle w:val="Hyperlink"/>
                <w:noProof/>
              </w:rPr>
              <w:t>7.2.114</w:t>
            </w:r>
            <w:r w:rsidR="005054E8">
              <w:rPr>
                <w:rFonts w:eastAsiaTheme="minorEastAsia" w:cstheme="minorBidi"/>
                <w:i w:val="0"/>
                <w:iCs w:val="0"/>
                <w:noProof/>
                <w:sz w:val="22"/>
                <w:szCs w:val="22"/>
              </w:rPr>
              <w:tab/>
            </w:r>
            <w:r w:rsidR="005054E8" w:rsidRPr="0015687E">
              <w:rPr>
                <w:rStyle w:val="Hyperlink"/>
                <w:noProof/>
              </w:rPr>
              <w:t>TEST ID: CM_049</w:t>
            </w:r>
            <w:r w:rsidR="005054E8">
              <w:rPr>
                <w:noProof/>
                <w:webHidden/>
              </w:rPr>
              <w:tab/>
            </w:r>
            <w:r w:rsidR="005054E8">
              <w:rPr>
                <w:noProof/>
                <w:webHidden/>
              </w:rPr>
              <w:fldChar w:fldCharType="begin"/>
            </w:r>
            <w:r w:rsidR="005054E8">
              <w:rPr>
                <w:noProof/>
                <w:webHidden/>
              </w:rPr>
              <w:instrText xml:space="preserve"> PAGEREF _Toc528599973 \h </w:instrText>
            </w:r>
            <w:r w:rsidR="005054E8">
              <w:rPr>
                <w:noProof/>
                <w:webHidden/>
              </w:rPr>
            </w:r>
            <w:r w:rsidR="005054E8">
              <w:rPr>
                <w:noProof/>
                <w:webHidden/>
              </w:rPr>
              <w:fldChar w:fldCharType="separate"/>
            </w:r>
            <w:r w:rsidR="005054E8">
              <w:rPr>
                <w:noProof/>
                <w:webHidden/>
              </w:rPr>
              <w:t>48</w:t>
            </w:r>
            <w:r w:rsidR="005054E8">
              <w:rPr>
                <w:noProof/>
                <w:webHidden/>
              </w:rPr>
              <w:fldChar w:fldCharType="end"/>
            </w:r>
          </w:hyperlink>
        </w:p>
        <w:p w14:paraId="47C0C9A9" w14:textId="55692CC7"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4" w:history="1">
            <w:r w:rsidR="005054E8" w:rsidRPr="0015687E">
              <w:rPr>
                <w:rStyle w:val="Hyperlink"/>
                <w:noProof/>
              </w:rPr>
              <w:t>7.2.115</w:t>
            </w:r>
            <w:r w:rsidR="005054E8">
              <w:rPr>
                <w:rFonts w:eastAsiaTheme="minorEastAsia" w:cstheme="minorBidi"/>
                <w:i w:val="0"/>
                <w:iCs w:val="0"/>
                <w:noProof/>
                <w:sz w:val="22"/>
                <w:szCs w:val="22"/>
              </w:rPr>
              <w:tab/>
            </w:r>
            <w:r w:rsidR="005054E8" w:rsidRPr="0015687E">
              <w:rPr>
                <w:rStyle w:val="Hyperlink"/>
                <w:noProof/>
              </w:rPr>
              <w:t>TEST ID: CM_050</w:t>
            </w:r>
            <w:r w:rsidR="005054E8">
              <w:rPr>
                <w:noProof/>
                <w:webHidden/>
              </w:rPr>
              <w:tab/>
            </w:r>
            <w:r w:rsidR="005054E8">
              <w:rPr>
                <w:noProof/>
                <w:webHidden/>
              </w:rPr>
              <w:fldChar w:fldCharType="begin"/>
            </w:r>
            <w:r w:rsidR="005054E8">
              <w:rPr>
                <w:noProof/>
                <w:webHidden/>
              </w:rPr>
              <w:instrText xml:space="preserve"> PAGEREF _Toc528599974 \h </w:instrText>
            </w:r>
            <w:r w:rsidR="005054E8">
              <w:rPr>
                <w:noProof/>
                <w:webHidden/>
              </w:rPr>
            </w:r>
            <w:r w:rsidR="005054E8">
              <w:rPr>
                <w:noProof/>
                <w:webHidden/>
              </w:rPr>
              <w:fldChar w:fldCharType="separate"/>
            </w:r>
            <w:r w:rsidR="005054E8">
              <w:rPr>
                <w:noProof/>
                <w:webHidden/>
              </w:rPr>
              <w:t>48</w:t>
            </w:r>
            <w:r w:rsidR="005054E8">
              <w:rPr>
                <w:noProof/>
                <w:webHidden/>
              </w:rPr>
              <w:fldChar w:fldCharType="end"/>
            </w:r>
          </w:hyperlink>
        </w:p>
        <w:p w14:paraId="4A05244C" w14:textId="3731DEB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5" w:history="1">
            <w:r w:rsidR="005054E8" w:rsidRPr="0015687E">
              <w:rPr>
                <w:rStyle w:val="Hyperlink"/>
                <w:noProof/>
              </w:rPr>
              <w:t>7.2.116</w:t>
            </w:r>
            <w:r w:rsidR="005054E8">
              <w:rPr>
                <w:rFonts w:eastAsiaTheme="minorEastAsia" w:cstheme="minorBidi"/>
                <w:i w:val="0"/>
                <w:iCs w:val="0"/>
                <w:noProof/>
                <w:sz w:val="22"/>
                <w:szCs w:val="22"/>
              </w:rPr>
              <w:tab/>
            </w:r>
            <w:r w:rsidR="005054E8" w:rsidRPr="0015687E">
              <w:rPr>
                <w:rStyle w:val="Hyperlink"/>
                <w:noProof/>
              </w:rPr>
              <w:t>TEST ID: CM_051</w:t>
            </w:r>
            <w:r w:rsidR="005054E8">
              <w:rPr>
                <w:noProof/>
                <w:webHidden/>
              </w:rPr>
              <w:tab/>
            </w:r>
            <w:r w:rsidR="005054E8">
              <w:rPr>
                <w:noProof/>
                <w:webHidden/>
              </w:rPr>
              <w:fldChar w:fldCharType="begin"/>
            </w:r>
            <w:r w:rsidR="005054E8">
              <w:rPr>
                <w:noProof/>
                <w:webHidden/>
              </w:rPr>
              <w:instrText xml:space="preserve"> PAGEREF _Toc528599975 \h </w:instrText>
            </w:r>
            <w:r w:rsidR="005054E8">
              <w:rPr>
                <w:noProof/>
                <w:webHidden/>
              </w:rPr>
            </w:r>
            <w:r w:rsidR="005054E8">
              <w:rPr>
                <w:noProof/>
                <w:webHidden/>
              </w:rPr>
              <w:fldChar w:fldCharType="separate"/>
            </w:r>
            <w:r w:rsidR="005054E8">
              <w:rPr>
                <w:noProof/>
                <w:webHidden/>
              </w:rPr>
              <w:t>49</w:t>
            </w:r>
            <w:r w:rsidR="005054E8">
              <w:rPr>
                <w:noProof/>
                <w:webHidden/>
              </w:rPr>
              <w:fldChar w:fldCharType="end"/>
            </w:r>
          </w:hyperlink>
        </w:p>
        <w:p w14:paraId="424E5186" w14:textId="1CCF4689"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6" w:history="1">
            <w:r w:rsidR="005054E8" w:rsidRPr="0015687E">
              <w:rPr>
                <w:rStyle w:val="Hyperlink"/>
                <w:noProof/>
              </w:rPr>
              <w:t>7.2.117</w:t>
            </w:r>
            <w:r w:rsidR="005054E8">
              <w:rPr>
                <w:rFonts w:eastAsiaTheme="minorEastAsia" w:cstheme="minorBidi"/>
                <w:i w:val="0"/>
                <w:iCs w:val="0"/>
                <w:noProof/>
                <w:sz w:val="22"/>
                <w:szCs w:val="22"/>
              </w:rPr>
              <w:tab/>
            </w:r>
            <w:r w:rsidR="005054E8" w:rsidRPr="0015687E">
              <w:rPr>
                <w:rStyle w:val="Hyperlink"/>
                <w:noProof/>
              </w:rPr>
              <w:t>TEST ID: CM_052</w:t>
            </w:r>
            <w:r w:rsidR="005054E8">
              <w:rPr>
                <w:noProof/>
                <w:webHidden/>
              </w:rPr>
              <w:tab/>
            </w:r>
            <w:r w:rsidR="005054E8">
              <w:rPr>
                <w:noProof/>
                <w:webHidden/>
              </w:rPr>
              <w:fldChar w:fldCharType="begin"/>
            </w:r>
            <w:r w:rsidR="005054E8">
              <w:rPr>
                <w:noProof/>
                <w:webHidden/>
              </w:rPr>
              <w:instrText xml:space="preserve"> PAGEREF _Toc528599976 \h </w:instrText>
            </w:r>
            <w:r w:rsidR="005054E8">
              <w:rPr>
                <w:noProof/>
                <w:webHidden/>
              </w:rPr>
            </w:r>
            <w:r w:rsidR="005054E8">
              <w:rPr>
                <w:noProof/>
                <w:webHidden/>
              </w:rPr>
              <w:fldChar w:fldCharType="separate"/>
            </w:r>
            <w:r w:rsidR="005054E8">
              <w:rPr>
                <w:noProof/>
                <w:webHidden/>
              </w:rPr>
              <w:t>49</w:t>
            </w:r>
            <w:r w:rsidR="005054E8">
              <w:rPr>
                <w:noProof/>
                <w:webHidden/>
              </w:rPr>
              <w:fldChar w:fldCharType="end"/>
            </w:r>
          </w:hyperlink>
        </w:p>
        <w:p w14:paraId="519A5A52" w14:textId="1A8BE514"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7" w:history="1">
            <w:r w:rsidR="005054E8" w:rsidRPr="0015687E">
              <w:rPr>
                <w:rStyle w:val="Hyperlink"/>
                <w:noProof/>
              </w:rPr>
              <w:t>7.2.118</w:t>
            </w:r>
            <w:r w:rsidR="005054E8">
              <w:rPr>
                <w:rFonts w:eastAsiaTheme="minorEastAsia" w:cstheme="minorBidi"/>
                <w:i w:val="0"/>
                <w:iCs w:val="0"/>
                <w:noProof/>
                <w:sz w:val="22"/>
                <w:szCs w:val="22"/>
              </w:rPr>
              <w:tab/>
            </w:r>
            <w:r w:rsidR="005054E8" w:rsidRPr="0015687E">
              <w:rPr>
                <w:rStyle w:val="Hyperlink"/>
                <w:noProof/>
              </w:rPr>
              <w:t>TEST ID: CM_053</w:t>
            </w:r>
            <w:r w:rsidR="005054E8">
              <w:rPr>
                <w:noProof/>
                <w:webHidden/>
              </w:rPr>
              <w:tab/>
            </w:r>
            <w:r w:rsidR="005054E8">
              <w:rPr>
                <w:noProof/>
                <w:webHidden/>
              </w:rPr>
              <w:fldChar w:fldCharType="begin"/>
            </w:r>
            <w:r w:rsidR="005054E8">
              <w:rPr>
                <w:noProof/>
                <w:webHidden/>
              </w:rPr>
              <w:instrText xml:space="preserve"> PAGEREF _Toc528599977 \h </w:instrText>
            </w:r>
            <w:r w:rsidR="005054E8">
              <w:rPr>
                <w:noProof/>
                <w:webHidden/>
              </w:rPr>
            </w:r>
            <w:r w:rsidR="005054E8">
              <w:rPr>
                <w:noProof/>
                <w:webHidden/>
              </w:rPr>
              <w:fldChar w:fldCharType="separate"/>
            </w:r>
            <w:r w:rsidR="005054E8">
              <w:rPr>
                <w:noProof/>
                <w:webHidden/>
              </w:rPr>
              <w:t>49</w:t>
            </w:r>
            <w:r w:rsidR="005054E8">
              <w:rPr>
                <w:noProof/>
                <w:webHidden/>
              </w:rPr>
              <w:fldChar w:fldCharType="end"/>
            </w:r>
          </w:hyperlink>
        </w:p>
        <w:p w14:paraId="2987D10F" w14:textId="720CF42F" w:rsidR="005054E8" w:rsidRDefault="00910A60">
          <w:pPr>
            <w:pStyle w:val="TOC3"/>
            <w:tabs>
              <w:tab w:val="left" w:pos="1320"/>
              <w:tab w:val="right" w:leader="dot" w:pos="9350"/>
            </w:tabs>
            <w:rPr>
              <w:rFonts w:eastAsiaTheme="minorEastAsia" w:cstheme="minorBidi"/>
              <w:i w:val="0"/>
              <w:iCs w:val="0"/>
              <w:noProof/>
              <w:sz w:val="22"/>
              <w:szCs w:val="22"/>
            </w:rPr>
          </w:pPr>
          <w:hyperlink w:anchor="_Toc528599978" w:history="1">
            <w:r w:rsidR="005054E8" w:rsidRPr="0015687E">
              <w:rPr>
                <w:rStyle w:val="Hyperlink"/>
                <w:noProof/>
              </w:rPr>
              <w:t>7.2.119</w:t>
            </w:r>
            <w:r w:rsidR="005054E8">
              <w:rPr>
                <w:rFonts w:eastAsiaTheme="minorEastAsia" w:cstheme="minorBidi"/>
                <w:i w:val="0"/>
                <w:iCs w:val="0"/>
                <w:noProof/>
                <w:sz w:val="22"/>
                <w:szCs w:val="22"/>
              </w:rPr>
              <w:tab/>
            </w:r>
            <w:r w:rsidR="005054E8" w:rsidRPr="0015687E">
              <w:rPr>
                <w:rStyle w:val="Hyperlink"/>
                <w:noProof/>
              </w:rPr>
              <w:t>TEST ID: CLAIMS_CM_AUTO_INS_CLMNTCOV</w:t>
            </w:r>
            <w:r w:rsidR="005054E8">
              <w:rPr>
                <w:noProof/>
                <w:webHidden/>
              </w:rPr>
              <w:tab/>
            </w:r>
            <w:r w:rsidR="005054E8">
              <w:rPr>
                <w:noProof/>
                <w:webHidden/>
              </w:rPr>
              <w:fldChar w:fldCharType="begin"/>
            </w:r>
            <w:r w:rsidR="005054E8">
              <w:rPr>
                <w:noProof/>
                <w:webHidden/>
              </w:rPr>
              <w:instrText xml:space="preserve"> PAGEREF _Toc528599978 \h </w:instrText>
            </w:r>
            <w:r w:rsidR="005054E8">
              <w:rPr>
                <w:noProof/>
                <w:webHidden/>
              </w:rPr>
            </w:r>
            <w:r w:rsidR="005054E8">
              <w:rPr>
                <w:noProof/>
                <w:webHidden/>
              </w:rPr>
              <w:fldChar w:fldCharType="separate"/>
            </w:r>
            <w:r w:rsidR="005054E8">
              <w:rPr>
                <w:noProof/>
                <w:webHidden/>
              </w:rPr>
              <w:t>49</w:t>
            </w:r>
            <w:r w:rsidR="005054E8">
              <w:rPr>
                <w:noProof/>
                <w:webHidden/>
              </w:rPr>
              <w:fldChar w:fldCharType="end"/>
            </w:r>
          </w:hyperlink>
        </w:p>
        <w:p w14:paraId="5A6BFB0C" w14:textId="58D193CC" w:rsidR="005054E8" w:rsidRDefault="00910A60">
          <w:pPr>
            <w:pStyle w:val="TOC1"/>
            <w:tabs>
              <w:tab w:val="left" w:pos="440"/>
              <w:tab w:val="right" w:leader="dot" w:pos="9350"/>
            </w:tabs>
            <w:rPr>
              <w:rFonts w:eastAsiaTheme="minorEastAsia" w:cstheme="minorBidi"/>
              <w:b w:val="0"/>
              <w:bCs w:val="0"/>
              <w:caps w:val="0"/>
              <w:noProof/>
              <w:sz w:val="22"/>
              <w:szCs w:val="22"/>
            </w:rPr>
          </w:pPr>
          <w:hyperlink w:anchor="_Toc528599979" w:history="1">
            <w:r w:rsidR="005054E8" w:rsidRPr="0015687E">
              <w:rPr>
                <w:rStyle w:val="Hyperlink"/>
                <w:noProof/>
              </w:rPr>
              <w:t>8</w:t>
            </w:r>
            <w:r w:rsidR="005054E8">
              <w:rPr>
                <w:rFonts w:eastAsiaTheme="minorEastAsia" w:cstheme="minorBidi"/>
                <w:b w:val="0"/>
                <w:bCs w:val="0"/>
                <w:caps w:val="0"/>
                <w:noProof/>
                <w:sz w:val="22"/>
                <w:szCs w:val="22"/>
              </w:rPr>
              <w:tab/>
            </w:r>
            <w:r w:rsidR="005054E8" w:rsidRPr="0015687E">
              <w:rPr>
                <w:rStyle w:val="Hyperlink"/>
                <w:noProof/>
              </w:rPr>
              <w:t>Future Enhancements</w:t>
            </w:r>
            <w:r w:rsidR="005054E8">
              <w:rPr>
                <w:noProof/>
                <w:webHidden/>
              </w:rPr>
              <w:tab/>
            </w:r>
            <w:r w:rsidR="005054E8">
              <w:rPr>
                <w:noProof/>
                <w:webHidden/>
              </w:rPr>
              <w:fldChar w:fldCharType="begin"/>
            </w:r>
            <w:r w:rsidR="005054E8">
              <w:rPr>
                <w:noProof/>
                <w:webHidden/>
              </w:rPr>
              <w:instrText xml:space="preserve"> PAGEREF _Toc528599979 \h </w:instrText>
            </w:r>
            <w:r w:rsidR="005054E8">
              <w:rPr>
                <w:noProof/>
                <w:webHidden/>
              </w:rPr>
            </w:r>
            <w:r w:rsidR="005054E8">
              <w:rPr>
                <w:noProof/>
                <w:webHidden/>
              </w:rPr>
              <w:fldChar w:fldCharType="separate"/>
            </w:r>
            <w:r w:rsidR="005054E8">
              <w:rPr>
                <w:noProof/>
                <w:webHidden/>
              </w:rPr>
              <w:t>51</w:t>
            </w:r>
            <w:r w:rsidR="005054E8">
              <w:rPr>
                <w:noProof/>
                <w:webHidden/>
              </w:rPr>
              <w:fldChar w:fldCharType="end"/>
            </w:r>
          </w:hyperlink>
        </w:p>
        <w:p w14:paraId="3A2A8A5F" w14:textId="77777777" w:rsidR="005054E8" w:rsidRDefault="005054E8" w:rsidP="005054E8">
          <w:pPr>
            <w:rPr>
              <w:b/>
              <w:bCs/>
              <w:noProof/>
            </w:rPr>
          </w:pPr>
          <w:r>
            <w:rPr>
              <w:b/>
              <w:bCs/>
              <w:noProof/>
            </w:rPr>
            <w:fldChar w:fldCharType="end"/>
          </w:r>
        </w:p>
      </w:sdtContent>
    </w:sdt>
    <w:p w14:paraId="077CD60E" w14:textId="13017678" w:rsidR="00D72235" w:rsidRDefault="0065484C" w:rsidP="005054E8">
      <w:r>
        <w:rPr>
          <w:rFonts w:asciiTheme="minorHAnsi" w:hAnsiTheme="minorHAnsi"/>
          <w:b/>
          <w:sz w:val="20"/>
        </w:rPr>
        <w:fldChar w:fldCharType="end"/>
      </w:r>
      <w:r w:rsidR="00D72235">
        <w:br w:type="page"/>
      </w:r>
    </w:p>
    <w:p w14:paraId="5542B9B3" w14:textId="3D23DB4D" w:rsidR="00FC5FE3" w:rsidRDefault="0010190C" w:rsidP="003C4118">
      <w:pPr>
        <w:pStyle w:val="Heading1"/>
      </w:pPr>
      <w:bookmarkStart w:id="1" w:name="_Toc527042450"/>
      <w:bookmarkStart w:id="2" w:name="_Toc528236535"/>
      <w:bookmarkStart w:id="3" w:name="_Toc528599697"/>
      <w:bookmarkStart w:id="4" w:name="_Toc528599827"/>
      <w:r>
        <w:lastRenderedPageBreak/>
        <w:t>S</w:t>
      </w:r>
      <w:r w:rsidR="00E165A0">
        <w:t>ummary</w:t>
      </w:r>
      <w:bookmarkEnd w:id="1"/>
      <w:bookmarkEnd w:id="2"/>
      <w:bookmarkEnd w:id="3"/>
      <w:bookmarkEnd w:id="4"/>
    </w:p>
    <w:p w14:paraId="115DFD98" w14:textId="21A553F2" w:rsidR="004905F2" w:rsidRDefault="004D4323" w:rsidP="00CE3F32">
      <w:pPr>
        <w:jc w:val="both"/>
      </w:pPr>
      <w:r>
        <w:t>OASIS</w:t>
      </w:r>
      <w:r w:rsidR="00102B77">
        <w:t xml:space="preserve"> Health </w:t>
      </w:r>
      <w:r w:rsidR="008A2D29">
        <w:t xml:space="preserve">Check </w:t>
      </w:r>
      <w:r w:rsidR="00FF5EB5">
        <w:t xml:space="preserve">tool </w:t>
      </w:r>
      <w:r w:rsidR="00FE6582">
        <w:t xml:space="preserve">(OHC) </w:t>
      </w:r>
      <w:r w:rsidR="00FF5EB5">
        <w:t>is used</w:t>
      </w:r>
      <w:r w:rsidR="008A2D29">
        <w:t xml:space="preserve"> to monitor</w:t>
      </w:r>
      <w:r w:rsidR="00102B77">
        <w:t xml:space="preserve"> OASIS </w:t>
      </w:r>
      <w:r w:rsidR="006760B9">
        <w:t xml:space="preserve">database </w:t>
      </w:r>
      <w:r w:rsidR="00CF7828">
        <w:t>environment</w:t>
      </w:r>
      <w:r w:rsidR="008A2D29">
        <w:t>s</w:t>
      </w:r>
      <w:r w:rsidR="006D6157">
        <w:t xml:space="preserve"> for inconsistencies in configuration and data</w:t>
      </w:r>
      <w:r w:rsidR="00102B77">
        <w:t xml:space="preserve">. </w:t>
      </w:r>
      <w:r w:rsidR="00AE4968">
        <w:t xml:space="preserve">Every time the tool is run, </w:t>
      </w:r>
      <w:r w:rsidR="004905F2">
        <w:t xml:space="preserve">routine checks </w:t>
      </w:r>
      <w:r w:rsidR="00102B77">
        <w:t xml:space="preserve">for validity of the </w:t>
      </w:r>
      <w:r w:rsidR="00CB107E">
        <w:t>OASIS</w:t>
      </w:r>
      <w:r w:rsidR="00325DD5">
        <w:t xml:space="preserve"> </w:t>
      </w:r>
      <w:r w:rsidR="00102B77">
        <w:t>configuration</w:t>
      </w:r>
      <w:r w:rsidR="004905F2">
        <w:t xml:space="preserve"> and data</w:t>
      </w:r>
      <w:r w:rsidR="00AE4968">
        <w:t xml:space="preserve"> are conducted</w:t>
      </w:r>
      <w:r w:rsidR="00102B77">
        <w:t xml:space="preserve">. </w:t>
      </w:r>
    </w:p>
    <w:p w14:paraId="5E923DB5" w14:textId="2B563DF1" w:rsidR="00E7760A" w:rsidRPr="00E7760A" w:rsidRDefault="00E7760A" w:rsidP="00E7760A">
      <w:pPr>
        <w:pBdr>
          <w:top w:val="single" w:sz="4" w:space="1" w:color="auto"/>
          <w:bottom w:val="single" w:sz="4" w:space="1" w:color="auto"/>
        </w:pBdr>
        <w:rPr>
          <w:i/>
        </w:rPr>
      </w:pPr>
      <w:r w:rsidRPr="00E7760A">
        <w:rPr>
          <w:i/>
        </w:rPr>
        <w:t>This tool does not monitor OASIS web applications.</w:t>
      </w:r>
    </w:p>
    <w:p w14:paraId="5D7EA9C8" w14:textId="382A0795" w:rsidR="00657905" w:rsidRDefault="00FE6582" w:rsidP="00CE3F32">
      <w:pPr>
        <w:jc w:val="both"/>
      </w:pPr>
      <w:r>
        <w:t>While this</w:t>
      </w:r>
      <w:r w:rsidR="004905F2">
        <w:t xml:space="preserve"> tool can be run multiple times </w:t>
      </w:r>
      <w:r w:rsidR="00AE4968">
        <w:t>a day</w:t>
      </w:r>
      <w:r w:rsidR="002C3921">
        <w:t>,</w:t>
      </w:r>
      <w:r w:rsidR="00912F4D">
        <w:t xml:space="preserve"> </w:t>
      </w:r>
      <w:r w:rsidR="00AE4968">
        <w:t xml:space="preserve">daily </w:t>
      </w:r>
      <w:r w:rsidR="002C3921">
        <w:t xml:space="preserve">health check </w:t>
      </w:r>
      <w:r w:rsidR="00912F4D">
        <w:t>run</w:t>
      </w:r>
      <w:r w:rsidR="00AE4968">
        <w:t>s</w:t>
      </w:r>
      <w:r w:rsidR="00912F4D">
        <w:t xml:space="preserve"> </w:t>
      </w:r>
      <w:r w:rsidR="00AE4968">
        <w:t>are</w:t>
      </w:r>
      <w:r w:rsidR="00912F4D">
        <w:t xml:space="preserve"> recommended.</w:t>
      </w:r>
      <w:r w:rsidR="00AE4968">
        <w:t xml:space="preserve"> </w:t>
      </w:r>
      <w:r w:rsidR="00EE77F9">
        <w:t>The tool</w:t>
      </w:r>
      <w:r w:rsidR="00657905">
        <w:t xml:space="preserve"> creates a report of every run in a table</w:t>
      </w:r>
      <w:r w:rsidR="00620B38">
        <w:t xml:space="preserve">; the report </w:t>
      </w:r>
      <w:r w:rsidR="00657905">
        <w:t>can be downloaded as a comma-separated file.</w:t>
      </w:r>
    </w:p>
    <w:p w14:paraId="6802518C" w14:textId="461CD067" w:rsidR="00B3241F" w:rsidRDefault="00766A6D" w:rsidP="00FF5EB5">
      <w:r>
        <w:t xml:space="preserve">OASIS Health Check </w:t>
      </w:r>
      <w:r w:rsidR="00E7760A">
        <w:t xml:space="preserve">tool can be downloaded </w:t>
      </w:r>
      <w:hyperlink r:id="rId14" w:history="1">
        <w:r w:rsidR="00FE6582" w:rsidRPr="00E7760A">
          <w:rPr>
            <w:rStyle w:val="Hyperlink"/>
          </w:rPr>
          <w:t>from Delphi FTP site</w:t>
        </w:r>
      </w:hyperlink>
    </w:p>
    <w:p w14:paraId="5A73DAFB" w14:textId="651CAF24" w:rsidR="003E0514" w:rsidRDefault="008509DC" w:rsidP="00FF5EB5">
      <w:r>
        <w:t>The latest version of this d</w:t>
      </w:r>
      <w:r w:rsidR="003E0514">
        <w:t xml:space="preserve">ocument can be retrieved from the </w:t>
      </w:r>
      <w:hyperlink r:id="rId15" w:history="1">
        <w:r w:rsidR="00B11FB3" w:rsidRPr="00B11FB3">
          <w:rPr>
            <w:rStyle w:val="Hyperlink"/>
          </w:rPr>
          <w:t>techpub</w:t>
        </w:r>
      </w:hyperlink>
      <w:r w:rsidR="003E0514">
        <w:t xml:space="preserve"> section of Delphi website.</w:t>
      </w:r>
    </w:p>
    <w:p w14:paraId="0C025E8E" w14:textId="43FF4589" w:rsidR="00E165A0" w:rsidRDefault="00E165A0" w:rsidP="00620B38">
      <w:pPr>
        <w:pStyle w:val="Heading2"/>
      </w:pPr>
      <w:bookmarkStart w:id="5" w:name="_Toc527042451"/>
      <w:bookmarkStart w:id="6" w:name="_Toc528236536"/>
      <w:bookmarkStart w:id="7" w:name="_Toc528599698"/>
      <w:bookmarkStart w:id="8" w:name="_Toc528599828"/>
      <w:r>
        <w:t>Intended Audience</w:t>
      </w:r>
      <w:bookmarkEnd w:id="5"/>
      <w:bookmarkEnd w:id="6"/>
      <w:bookmarkEnd w:id="7"/>
      <w:bookmarkEnd w:id="8"/>
    </w:p>
    <w:p w14:paraId="331B8365" w14:textId="0425A25D" w:rsidR="00766A6D" w:rsidRDefault="00766A6D" w:rsidP="00CE3F32">
      <w:pPr>
        <w:jc w:val="both"/>
      </w:pPr>
      <w:r>
        <w:t xml:space="preserve">This document is intended to help orient </w:t>
      </w:r>
      <w:r w:rsidR="005A3DDC">
        <w:t>database</w:t>
      </w:r>
      <w:r>
        <w:t xml:space="preserve"> and system administrators to several database and system maintenance-related tasks a</w:t>
      </w:r>
      <w:r w:rsidR="00F51D17">
        <w:t>nd the tools at their disposal.</w:t>
      </w:r>
    </w:p>
    <w:p w14:paraId="0DCDDACE" w14:textId="73E22A58" w:rsidR="00102B77" w:rsidRDefault="002D7F54" w:rsidP="003C4118">
      <w:pPr>
        <w:pStyle w:val="Heading1"/>
      </w:pPr>
      <w:bookmarkStart w:id="9" w:name="_Toc527042452"/>
      <w:bookmarkStart w:id="10" w:name="_Toc528236537"/>
      <w:bookmarkStart w:id="11" w:name="_Toc528599699"/>
      <w:bookmarkStart w:id="12" w:name="_Toc528599829"/>
      <w:r>
        <w:t>I</w:t>
      </w:r>
      <w:r w:rsidR="00766A6D">
        <w:t>nstallation</w:t>
      </w:r>
      <w:r w:rsidR="0062431F">
        <w:t xml:space="preserve"> / Uninstallation</w:t>
      </w:r>
      <w:bookmarkEnd w:id="9"/>
      <w:bookmarkEnd w:id="10"/>
      <w:bookmarkEnd w:id="11"/>
      <w:bookmarkEnd w:id="12"/>
    </w:p>
    <w:p w14:paraId="72595F7C" w14:textId="320C5046" w:rsidR="004634D8" w:rsidRDefault="001B1430" w:rsidP="00620B38">
      <w:pPr>
        <w:pStyle w:val="Heading2"/>
      </w:pPr>
      <w:bookmarkStart w:id="13" w:name="_Toc527042453"/>
      <w:bookmarkStart w:id="14" w:name="_Toc528236538"/>
      <w:bookmarkStart w:id="15" w:name="_Toc528599700"/>
      <w:bookmarkStart w:id="16" w:name="_Toc528599830"/>
      <w:r>
        <w:t>Assumptions / R</w:t>
      </w:r>
      <w:r w:rsidR="004634D8">
        <w:t>equirement</w:t>
      </w:r>
      <w:r w:rsidR="00AF2AF5">
        <w:t>s</w:t>
      </w:r>
      <w:bookmarkEnd w:id="13"/>
      <w:bookmarkEnd w:id="14"/>
      <w:bookmarkEnd w:id="15"/>
      <w:bookmarkEnd w:id="16"/>
    </w:p>
    <w:p w14:paraId="7818D516" w14:textId="5C54EAF1" w:rsidR="004D5179" w:rsidRDefault="00467088" w:rsidP="008543E8">
      <w:pPr>
        <w:pStyle w:val="ListParagraph"/>
        <w:numPr>
          <w:ilvl w:val="0"/>
          <w:numId w:val="1"/>
        </w:numPr>
      </w:pPr>
      <w:r>
        <w:t>Users must be able to log</w:t>
      </w:r>
      <w:r w:rsidR="00374827">
        <w:t xml:space="preserve"> </w:t>
      </w:r>
      <w:r>
        <w:t>in</w:t>
      </w:r>
      <w:r w:rsidR="00C01831">
        <w:t xml:space="preserve">to the </w:t>
      </w:r>
      <w:r w:rsidR="00831746">
        <w:t xml:space="preserve">target </w:t>
      </w:r>
      <w:r w:rsidR="00C01831">
        <w:t>database from the</w:t>
      </w:r>
      <w:r w:rsidR="00831746">
        <w:t xml:space="preserve"> host</w:t>
      </w:r>
      <w:r w:rsidR="00C01831">
        <w:t xml:space="preserve"> machine </w:t>
      </w:r>
      <w:r w:rsidR="005A3DDC">
        <w:t>where</w:t>
      </w:r>
      <w:r>
        <w:t xml:space="preserve"> </w:t>
      </w:r>
      <w:r w:rsidR="004E7BED">
        <w:t>OHC</w:t>
      </w:r>
      <w:r>
        <w:t xml:space="preserve"> Tool is run</w:t>
      </w:r>
      <w:r w:rsidR="005A3DDC">
        <w:t>.</w:t>
      </w:r>
    </w:p>
    <w:p w14:paraId="07FE3D85" w14:textId="64DB066F" w:rsidR="00073124" w:rsidRDefault="00073124" w:rsidP="008543E8">
      <w:pPr>
        <w:pStyle w:val="ListParagraph"/>
        <w:numPr>
          <w:ilvl w:val="0"/>
          <w:numId w:val="1"/>
        </w:numPr>
      </w:pPr>
      <w:r>
        <w:t xml:space="preserve">TNS </w:t>
      </w:r>
      <w:r w:rsidR="008D345C">
        <w:t xml:space="preserve">alias </w:t>
      </w:r>
      <w:r>
        <w:t xml:space="preserve">names </w:t>
      </w:r>
      <w:r w:rsidR="00467088">
        <w:t xml:space="preserve">must </w:t>
      </w:r>
      <w:r>
        <w:t>be set</w:t>
      </w:r>
      <w:r w:rsidR="00467088">
        <w:t xml:space="preserve"> </w:t>
      </w:r>
      <w:r>
        <w:t xml:space="preserve">up on the </w:t>
      </w:r>
      <w:r w:rsidR="008D345C">
        <w:t xml:space="preserve">host </w:t>
      </w:r>
      <w:r w:rsidR="00C33068">
        <w:t>machine wher</w:t>
      </w:r>
      <w:r w:rsidR="008D345C">
        <w:t xml:space="preserve">e </w:t>
      </w:r>
      <w:r w:rsidR="00095624">
        <w:t>OHC</w:t>
      </w:r>
      <w:r w:rsidR="008D345C">
        <w:t xml:space="preserve"> is run</w:t>
      </w:r>
      <w:r w:rsidR="00C33068">
        <w:t>.</w:t>
      </w:r>
    </w:p>
    <w:p w14:paraId="3DA92437" w14:textId="2A9A5E26" w:rsidR="004634D8" w:rsidRDefault="00742458" w:rsidP="00620B38">
      <w:pPr>
        <w:pStyle w:val="Heading2"/>
      </w:pPr>
      <w:bookmarkStart w:id="17" w:name="_Toc527042454"/>
      <w:bookmarkStart w:id="18" w:name="_Toc528236539"/>
      <w:bookmarkStart w:id="19" w:name="_Toc528599701"/>
      <w:bookmarkStart w:id="20" w:name="_Toc528599831"/>
      <w:r>
        <w:t>Installation</w:t>
      </w:r>
      <w:bookmarkEnd w:id="17"/>
      <w:bookmarkEnd w:id="18"/>
      <w:bookmarkEnd w:id="19"/>
      <w:bookmarkEnd w:id="20"/>
    </w:p>
    <w:p w14:paraId="667BC349" w14:textId="334430AB" w:rsidR="005A3DDC" w:rsidRDefault="00B85557" w:rsidP="008543E8">
      <w:pPr>
        <w:pStyle w:val="ListParagraph"/>
      </w:pPr>
      <w:r>
        <w:t xml:space="preserve">Download </w:t>
      </w:r>
      <w:hyperlink r:id="rId16" w:history="1">
        <w:r w:rsidRPr="005A3DDC">
          <w:rPr>
            <w:rStyle w:val="Hyperlink"/>
          </w:rPr>
          <w:t xml:space="preserve">the </w:t>
        </w:r>
        <w:r w:rsidR="00EF5988" w:rsidRPr="005A3DDC">
          <w:rPr>
            <w:rStyle w:val="Hyperlink"/>
          </w:rPr>
          <w:t>zip</w:t>
        </w:r>
        <w:r w:rsidRPr="005A3DDC">
          <w:rPr>
            <w:rStyle w:val="Hyperlink"/>
          </w:rPr>
          <w:t xml:space="preserve"> file</w:t>
        </w:r>
      </w:hyperlink>
      <w:r w:rsidR="00F42706">
        <w:t xml:space="preserve"> </w:t>
      </w:r>
      <w:r w:rsidR="00EB5226">
        <w:t>to a preferred directory</w:t>
      </w:r>
      <w:r w:rsidR="005A3DDC">
        <w:t>.</w:t>
      </w:r>
    </w:p>
    <w:p w14:paraId="3E67BD92" w14:textId="2E0804A6" w:rsidR="00804BF3" w:rsidRDefault="005A3DDC" w:rsidP="008543E8">
      <w:pPr>
        <w:pStyle w:val="ListParagraph"/>
      </w:pPr>
      <w:r>
        <w:lastRenderedPageBreak/>
        <w:t xml:space="preserve">Unzip the file. </w:t>
      </w:r>
      <w:r w:rsidRPr="005A3DDC">
        <w:rPr>
          <w:b/>
        </w:rPr>
        <w:t>Oasis_Health_Check</w:t>
      </w:r>
      <w:r w:rsidR="000E63F9">
        <w:t xml:space="preserve"> folder </w:t>
      </w:r>
      <w:r w:rsidR="00467088">
        <w:t xml:space="preserve">is created automatically; its </w:t>
      </w:r>
      <w:r w:rsidR="000E63F9">
        <w:t xml:space="preserve">contents </w:t>
      </w:r>
      <w:r w:rsidR="00467088">
        <w:t>are shown below:</w:t>
      </w:r>
      <w:r w:rsidR="000E63F9">
        <w:rPr>
          <w:noProof/>
        </w:rPr>
        <w:drawing>
          <wp:inline distT="0" distB="0" distL="0" distR="0" wp14:anchorId="6F74E57C" wp14:editId="41A7773C">
            <wp:extent cx="5324475" cy="7548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6749" cy="772192"/>
                    </a:xfrm>
                    <a:prstGeom prst="rect">
                      <a:avLst/>
                    </a:prstGeom>
                  </pic:spPr>
                </pic:pic>
              </a:graphicData>
            </a:graphic>
          </wp:inline>
        </w:drawing>
      </w:r>
    </w:p>
    <w:p w14:paraId="0FDB0FB1" w14:textId="5D800EB7" w:rsidR="00B85557" w:rsidRDefault="004F0A7F" w:rsidP="008543E8">
      <w:pPr>
        <w:pStyle w:val="ListParagraph"/>
      </w:pPr>
      <w:r>
        <w:t xml:space="preserve">Open </w:t>
      </w:r>
      <w:r w:rsidR="00467088">
        <w:t xml:space="preserve">the </w:t>
      </w:r>
      <w:r w:rsidR="00050909">
        <w:t>Command Prompt</w:t>
      </w:r>
      <w:r w:rsidR="00467088">
        <w:t xml:space="preserve"> </w:t>
      </w:r>
      <w:r>
        <w:t xml:space="preserve">and </w:t>
      </w:r>
      <w:r w:rsidR="00533C57">
        <w:t xml:space="preserve">use the </w:t>
      </w:r>
      <w:r w:rsidR="00467088">
        <w:t>CD</w:t>
      </w:r>
      <w:r>
        <w:t xml:space="preserve"> </w:t>
      </w:r>
      <w:r w:rsidR="00533C57">
        <w:t xml:space="preserve">command </w:t>
      </w:r>
      <w:r>
        <w:t>to</w:t>
      </w:r>
      <w:r w:rsidR="00533C57">
        <w:t xml:space="preserve"> </w:t>
      </w:r>
      <w:r w:rsidR="00467088">
        <w:t xml:space="preserve">open </w:t>
      </w:r>
      <w:r>
        <w:t xml:space="preserve">the </w:t>
      </w:r>
      <w:r w:rsidR="00CF286B">
        <w:t xml:space="preserve">downloaded </w:t>
      </w:r>
      <w:r w:rsidR="00F8334E">
        <w:t>OASIS</w:t>
      </w:r>
      <w:r w:rsidR="00C65592">
        <w:t xml:space="preserve"> Health C</w:t>
      </w:r>
      <w:r>
        <w:t xml:space="preserve">heck </w:t>
      </w:r>
      <w:r w:rsidR="00AF35D8">
        <w:t>executable</w:t>
      </w:r>
      <w:r w:rsidR="00AE779B">
        <w:t xml:space="preserve"> </w:t>
      </w:r>
      <w:r>
        <w:t>directory</w:t>
      </w:r>
      <w:r w:rsidR="006711F0">
        <w:t>.</w:t>
      </w:r>
    </w:p>
    <w:p w14:paraId="295926BE" w14:textId="77777777" w:rsidR="008543E8" w:rsidRPr="008543E8" w:rsidRDefault="00C86E0A" w:rsidP="008543E8">
      <w:pPr>
        <w:pStyle w:val="ListParagraph"/>
        <w:rPr>
          <w:rFonts w:eastAsiaTheme="minorHAnsi"/>
        </w:rPr>
      </w:pPr>
      <w:r>
        <w:t>C</w:t>
      </w:r>
      <w:r w:rsidR="00D77336">
        <w:t>onnection string to the database is a required parameter</w:t>
      </w:r>
      <w:r w:rsidR="003E7785">
        <w:t xml:space="preserve"> </w:t>
      </w:r>
      <w:r w:rsidR="00604331">
        <w:t xml:space="preserve">that </w:t>
      </w:r>
      <w:r>
        <w:t>must</w:t>
      </w:r>
      <w:r w:rsidR="003E7785">
        <w:t xml:space="preserve"> be provided </w:t>
      </w:r>
      <w:r w:rsidR="00D77336">
        <w:t>with</w:t>
      </w:r>
      <w:r w:rsidR="003E7785">
        <w:t xml:space="preserve"> </w:t>
      </w:r>
      <w:r w:rsidR="005A3DDC">
        <w:t xml:space="preserve">the </w:t>
      </w:r>
      <w:r w:rsidR="003E7785" w:rsidRPr="005A3DDC">
        <w:rPr>
          <w:b/>
        </w:rPr>
        <w:t>-</w:t>
      </w:r>
      <w:r w:rsidR="005A3DDC" w:rsidRPr="005A3DDC">
        <w:rPr>
          <w:b/>
        </w:rPr>
        <w:t>c</w:t>
      </w:r>
      <w:r w:rsidR="003E7785">
        <w:t xml:space="preserve"> </w:t>
      </w:r>
      <w:r w:rsidR="00704651">
        <w:t xml:space="preserve">command line </w:t>
      </w:r>
      <w:r w:rsidR="003E7785">
        <w:t>option</w:t>
      </w:r>
      <w:r w:rsidR="005A3DDC">
        <w:t xml:space="preserve"> and the action as </w:t>
      </w:r>
      <w:r w:rsidR="005A3DDC" w:rsidRPr="005A3DDC">
        <w:rPr>
          <w:b/>
        </w:rPr>
        <w:t>install</w:t>
      </w:r>
      <w:r w:rsidR="005A3DDC">
        <w:t>:</w:t>
      </w:r>
    </w:p>
    <w:p w14:paraId="2C0E7325" w14:textId="7F4B000F" w:rsidR="004E08B7" w:rsidRPr="008543E8" w:rsidRDefault="000E63F9" w:rsidP="008543E8">
      <w:pPr>
        <w:pStyle w:val="ListParagraph"/>
        <w:numPr>
          <w:ilvl w:val="0"/>
          <w:numId w:val="45"/>
        </w:numPr>
        <w:rPr>
          <w:rFonts w:eastAsiaTheme="minorHAnsi"/>
        </w:rPr>
      </w:pPr>
      <w:r w:rsidRPr="008543E8">
        <w:rPr>
          <w:b/>
        </w:rPr>
        <w:t>OasisHealthCheck.exe</w:t>
      </w:r>
      <w:r w:rsidR="00AF79E2" w:rsidRPr="008543E8">
        <w:rPr>
          <w:b/>
        </w:rPr>
        <w:t xml:space="preserve"> </w:t>
      </w:r>
      <w:r w:rsidR="000115A4" w:rsidRPr="008543E8">
        <w:rPr>
          <w:b/>
        </w:rPr>
        <w:t xml:space="preserve">-c </w:t>
      </w:r>
      <w:r w:rsidR="003E7785" w:rsidRPr="008543E8">
        <w:rPr>
          <w:b/>
        </w:rPr>
        <w:t>user</w:t>
      </w:r>
      <w:r w:rsidR="00AF79E2" w:rsidRPr="008543E8">
        <w:rPr>
          <w:b/>
        </w:rPr>
        <w:t>/</w:t>
      </w:r>
      <w:r w:rsidR="003E7785" w:rsidRPr="008543E8">
        <w:rPr>
          <w:b/>
        </w:rPr>
        <w:t>passwd@dbhost</w:t>
      </w:r>
      <w:r w:rsidR="00AF79E2" w:rsidRPr="008543E8">
        <w:rPr>
          <w:b/>
        </w:rPr>
        <w:t>_</w:t>
      </w:r>
      <w:r w:rsidR="003E7785" w:rsidRPr="008543E8">
        <w:rPr>
          <w:b/>
        </w:rPr>
        <w:t xml:space="preserve">dbschema </w:t>
      </w:r>
      <w:r w:rsidR="00F31833" w:rsidRPr="008543E8">
        <w:rPr>
          <w:b/>
        </w:rPr>
        <w:t>–</w:t>
      </w:r>
      <w:r w:rsidR="008905BF" w:rsidRPr="008543E8">
        <w:rPr>
          <w:b/>
        </w:rPr>
        <w:t>-</w:t>
      </w:r>
      <w:r w:rsidR="004F0A7F" w:rsidRPr="008543E8">
        <w:rPr>
          <w:b/>
        </w:rPr>
        <w:t>install</w:t>
      </w:r>
    </w:p>
    <w:p w14:paraId="16A25235" w14:textId="1491D761" w:rsidR="00F31833" w:rsidRPr="00F31833" w:rsidRDefault="00C86E0A" w:rsidP="00F31833">
      <w:pPr>
        <w:ind w:left="720"/>
        <w:rPr>
          <w:rFonts w:eastAsiaTheme="minorHAnsi"/>
        </w:rPr>
      </w:pPr>
      <w:r>
        <w:rPr>
          <w:rFonts w:eastAsiaTheme="minorHAnsi"/>
        </w:rPr>
        <w:t xml:space="preserve">See below for sample installation screenshots: </w:t>
      </w:r>
    </w:p>
    <w:p w14:paraId="46E5B147" w14:textId="77777777" w:rsidR="005A3DDC" w:rsidRDefault="00383895" w:rsidP="008B7F5E">
      <w:pPr>
        <w:rPr>
          <w:noProof/>
        </w:rPr>
      </w:pPr>
      <w:r>
        <w:rPr>
          <w:noProof/>
        </w:rPr>
        <w:drawing>
          <wp:inline distT="0" distB="0" distL="0" distR="0" wp14:anchorId="75A4A5E8" wp14:editId="6D9DEA87">
            <wp:extent cx="5829300" cy="230499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490" cy="2311399"/>
                    </a:xfrm>
                    <a:prstGeom prst="rect">
                      <a:avLst/>
                    </a:prstGeom>
                  </pic:spPr>
                </pic:pic>
              </a:graphicData>
            </a:graphic>
          </wp:inline>
        </w:drawing>
      </w:r>
      <w:r>
        <w:rPr>
          <w:noProof/>
        </w:rPr>
        <w:t xml:space="preserve"> </w:t>
      </w:r>
    </w:p>
    <w:p w14:paraId="3AFDD816" w14:textId="46BC751D" w:rsidR="00AF79E2" w:rsidRPr="00533C57" w:rsidRDefault="009322B4" w:rsidP="008B7F5E">
      <w:pPr>
        <w:rPr>
          <w:b/>
        </w:rPr>
      </w:pPr>
      <w:r>
        <w:rPr>
          <w:noProof/>
        </w:rPr>
        <w:drawing>
          <wp:inline distT="0" distB="0" distL="0" distR="0" wp14:anchorId="52CE1939" wp14:editId="386228BC">
            <wp:extent cx="5908431" cy="25749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9789" cy="2579875"/>
                    </a:xfrm>
                    <a:prstGeom prst="rect">
                      <a:avLst/>
                    </a:prstGeom>
                  </pic:spPr>
                </pic:pic>
              </a:graphicData>
            </a:graphic>
          </wp:inline>
        </w:drawing>
      </w:r>
      <w:r>
        <w:rPr>
          <w:noProof/>
        </w:rPr>
        <w:t xml:space="preserve"> </w:t>
      </w:r>
    </w:p>
    <w:p w14:paraId="01881B74" w14:textId="53141931" w:rsidR="00A630B1" w:rsidRDefault="00D83842" w:rsidP="00F4258F">
      <w:pPr>
        <w:jc w:val="both"/>
      </w:pPr>
      <w:r w:rsidRPr="00D83842">
        <w:lastRenderedPageBreak/>
        <w:t>An install</w:t>
      </w:r>
      <w:r w:rsidR="00620B38">
        <w:t>ation</w:t>
      </w:r>
      <w:r w:rsidRPr="00D83842">
        <w:t xml:space="preserve"> log is created in the </w:t>
      </w:r>
      <w:r w:rsidR="004C37B7">
        <w:t>installation</w:t>
      </w:r>
      <w:r w:rsidRPr="00D83842">
        <w:t xml:space="preserve"> directory.</w:t>
      </w:r>
      <w:r w:rsidR="00A630B1">
        <w:t xml:space="preserve"> </w:t>
      </w:r>
      <w:r w:rsidR="00B92557">
        <w:t xml:space="preserve">New </w:t>
      </w:r>
      <w:r w:rsidR="00F4258F">
        <w:t xml:space="preserve">oracle objects such as </w:t>
      </w:r>
      <w:r w:rsidR="00B92557">
        <w:t>tables, sequences and packages are installed to the database. Existing objects in the database are not modified due to the tool installation.</w:t>
      </w:r>
    </w:p>
    <w:p w14:paraId="4509C6CE" w14:textId="1C6E7EA4" w:rsidR="00A630B1" w:rsidRDefault="00A630B1" w:rsidP="00597A5D">
      <w:r>
        <w:t xml:space="preserve">To </w:t>
      </w:r>
      <w:r w:rsidR="00C86E0A">
        <w:t>ensure the installation was successful:</w:t>
      </w:r>
    </w:p>
    <w:p w14:paraId="1F3E3DFA" w14:textId="1D0BC0F2" w:rsidR="00A630B1" w:rsidRDefault="00A630B1" w:rsidP="008543E8">
      <w:pPr>
        <w:pStyle w:val="ListParagraph"/>
        <w:numPr>
          <w:ilvl w:val="0"/>
          <w:numId w:val="22"/>
        </w:numPr>
      </w:pPr>
      <w:r>
        <w:t xml:space="preserve">Check for any errors </w:t>
      </w:r>
      <w:r w:rsidR="005A3DDC">
        <w:t>listed in</w:t>
      </w:r>
      <w:r>
        <w:t xml:space="preserve"> the output or </w:t>
      </w:r>
      <w:r w:rsidR="005A3DDC">
        <w:t>in</w:t>
      </w:r>
      <w:r>
        <w:t xml:space="preserve"> the log file.</w:t>
      </w:r>
    </w:p>
    <w:p w14:paraId="6ED04C06" w14:textId="063D676C" w:rsidR="00BA1F2A" w:rsidRPr="00BA1F2A" w:rsidRDefault="00C86E0A" w:rsidP="008543E8">
      <w:pPr>
        <w:pStyle w:val="ListParagraph"/>
        <w:numPr>
          <w:ilvl w:val="0"/>
          <w:numId w:val="22"/>
        </w:numPr>
        <w:rPr>
          <w:rFonts w:ascii="Arial" w:hAnsi="Arial"/>
          <w:b/>
          <w:sz w:val="28"/>
        </w:rPr>
      </w:pPr>
      <w:r>
        <w:t>Make sure that</w:t>
      </w:r>
      <w:r w:rsidR="005A3DDC">
        <w:t xml:space="preserve"> the </w:t>
      </w:r>
      <w:r w:rsidR="005A3DDC" w:rsidRPr="005A3DDC">
        <w:rPr>
          <w:b/>
        </w:rPr>
        <w:t>Install status</w:t>
      </w:r>
      <w:r w:rsidR="00A630B1">
        <w:t xml:space="preserve"> at the end of the output </w:t>
      </w:r>
      <w:r>
        <w:t>is set to</w:t>
      </w:r>
      <w:r w:rsidR="005A3DDC">
        <w:t xml:space="preserve"> </w:t>
      </w:r>
      <w:r w:rsidR="005A3DDC" w:rsidRPr="005A3DDC">
        <w:rPr>
          <w:b/>
        </w:rPr>
        <w:t>‘Y</w:t>
      </w:r>
      <w:r w:rsidR="005A3DDC">
        <w:t>’</w:t>
      </w:r>
      <w:r w:rsidR="00A630B1">
        <w:t>.</w:t>
      </w:r>
    </w:p>
    <w:p w14:paraId="3879B89A" w14:textId="7CB5604A" w:rsidR="00533C57" w:rsidRPr="00A630B1" w:rsidRDefault="00BA1F2A" w:rsidP="008543E8">
      <w:pPr>
        <w:pStyle w:val="ListParagraph"/>
        <w:numPr>
          <w:ilvl w:val="0"/>
          <w:numId w:val="22"/>
        </w:numPr>
        <w:rPr>
          <w:rFonts w:ascii="Arial" w:hAnsi="Arial"/>
          <w:b/>
          <w:sz w:val="28"/>
        </w:rPr>
      </w:pPr>
      <w:r>
        <w:t xml:space="preserve">If errors </w:t>
      </w:r>
      <w:r w:rsidR="00C86E0A">
        <w:t>had been found and installation was partially completed</w:t>
      </w:r>
      <w:r>
        <w:t xml:space="preserve">, follow directions to uninstall </w:t>
      </w:r>
      <w:r w:rsidR="00C86E0A">
        <w:t>OHC in the next section</w:t>
      </w:r>
      <w:r>
        <w:t>, fix the issues</w:t>
      </w:r>
      <w:r w:rsidR="00C86E0A">
        <w:t>,</w:t>
      </w:r>
      <w:r>
        <w:t xml:space="preserve"> and try installing again.</w:t>
      </w:r>
    </w:p>
    <w:p w14:paraId="30ABBEBE" w14:textId="36C2733C" w:rsidR="002D7F54" w:rsidRDefault="002D7F54" w:rsidP="00620B38">
      <w:pPr>
        <w:pStyle w:val="Heading2"/>
      </w:pPr>
      <w:bookmarkStart w:id="21" w:name="_Toc527042455"/>
      <w:bookmarkStart w:id="22" w:name="_Toc528236540"/>
      <w:bookmarkStart w:id="23" w:name="_Toc528599702"/>
      <w:bookmarkStart w:id="24" w:name="_Toc528599832"/>
      <w:r>
        <w:t>U</w:t>
      </w:r>
      <w:r w:rsidR="00766A6D">
        <w:t>ninstall</w:t>
      </w:r>
      <w:r w:rsidR="00A52909">
        <w:t>ation</w:t>
      </w:r>
      <w:bookmarkEnd w:id="21"/>
      <w:bookmarkEnd w:id="22"/>
      <w:bookmarkEnd w:id="23"/>
      <w:bookmarkEnd w:id="24"/>
    </w:p>
    <w:p w14:paraId="47C14DD9" w14:textId="0EBF698B" w:rsidR="008D0EBB" w:rsidRDefault="004F0A7F">
      <w:r>
        <w:t xml:space="preserve">Run </w:t>
      </w:r>
      <w:r w:rsidR="006C0534">
        <w:t>the following</w:t>
      </w:r>
      <w:r>
        <w:t xml:space="preserve"> com</w:t>
      </w:r>
      <w:r w:rsidR="00533C57">
        <w:t xml:space="preserve">mand in the command line </w:t>
      </w:r>
      <w:r w:rsidR="00050909">
        <w:t xml:space="preserve">window </w:t>
      </w:r>
      <w:r w:rsidR="006C0534">
        <w:t xml:space="preserve">to </w:t>
      </w:r>
      <w:r w:rsidR="00620B38">
        <w:t>uninstall the</w:t>
      </w:r>
      <w:r w:rsidR="006C0534">
        <w:t xml:space="preserve"> OHC tool, as sho</w:t>
      </w:r>
      <w:r w:rsidR="00C86E0A">
        <w:t>wn below:</w:t>
      </w:r>
    </w:p>
    <w:p w14:paraId="73B31AE1" w14:textId="0FA7F59D" w:rsidR="0096304A" w:rsidRPr="000E72A7" w:rsidRDefault="00256D20" w:rsidP="00310C4D">
      <w:pPr>
        <w:pStyle w:val="Caption"/>
        <w:numPr>
          <w:ilvl w:val="0"/>
          <w:numId w:val="45"/>
        </w:numPr>
      </w:pPr>
      <w:r w:rsidRPr="000E72A7">
        <w:t xml:space="preserve">OasisHealthCheck.exe -c user/passwd@dbhost_dbschema </w:t>
      </w:r>
      <w:r w:rsidR="005967A2" w:rsidRPr="000E72A7">
        <w:t>–</w:t>
      </w:r>
      <w:r w:rsidR="008905BF" w:rsidRPr="000E72A7">
        <w:t>-</w:t>
      </w:r>
      <w:r w:rsidR="004F0A7F" w:rsidRPr="000E72A7">
        <w:t>uninstall</w:t>
      </w:r>
    </w:p>
    <w:p w14:paraId="391B1A5B" w14:textId="416BF587" w:rsidR="00D93C72" w:rsidRPr="005967A2" w:rsidRDefault="005967A2" w:rsidP="005967A2">
      <w:pPr>
        <w:rPr>
          <w:b/>
        </w:rPr>
      </w:pPr>
      <w:r>
        <w:rPr>
          <w:noProof/>
        </w:rPr>
        <w:drawing>
          <wp:inline distT="0" distB="0" distL="0" distR="0" wp14:anchorId="2085892B" wp14:editId="2460E24E">
            <wp:extent cx="5899638" cy="3199130"/>
            <wp:effectExtent l="0" t="0" r="635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1602" cy="3200195"/>
                    </a:xfrm>
                    <a:prstGeom prst="rect">
                      <a:avLst/>
                    </a:prstGeom>
                  </pic:spPr>
                </pic:pic>
              </a:graphicData>
            </a:graphic>
          </wp:inline>
        </w:drawing>
      </w:r>
    </w:p>
    <w:p w14:paraId="5FCEEF32" w14:textId="538544B2" w:rsidR="00D83842" w:rsidRDefault="00D83842" w:rsidP="00E74DBD">
      <w:pPr>
        <w:jc w:val="both"/>
      </w:pPr>
      <w:r w:rsidRPr="00D83842">
        <w:t xml:space="preserve">An </w:t>
      </w:r>
      <w:r>
        <w:t>un</w:t>
      </w:r>
      <w:r w:rsidRPr="00D83842">
        <w:t>install log is created in the root directory.</w:t>
      </w:r>
      <w:r w:rsidR="00393874">
        <w:t xml:space="preserve"> All the new objects such as tables, sequences and packages that were installed during installation is uninstalled. No modification</w:t>
      </w:r>
      <w:r w:rsidR="00E74DBD">
        <w:t>s are</w:t>
      </w:r>
      <w:r w:rsidR="00393874">
        <w:t xml:space="preserve"> done to existing </w:t>
      </w:r>
      <w:r w:rsidR="00E74DBD">
        <w:t xml:space="preserve">oracle </w:t>
      </w:r>
      <w:r w:rsidR="00393874">
        <w:t>objects.</w:t>
      </w:r>
    </w:p>
    <w:p w14:paraId="778E83CE" w14:textId="77777777" w:rsidR="005A3DDC" w:rsidRDefault="005A3DDC">
      <w:pPr>
        <w:spacing w:after="160" w:line="259" w:lineRule="auto"/>
        <w:rPr>
          <w:rFonts w:ascii="Arial" w:hAnsi="Arial"/>
          <w:b/>
          <w:kern w:val="32"/>
          <w:sz w:val="32"/>
        </w:rPr>
      </w:pPr>
      <w:r>
        <w:br w:type="page"/>
      </w:r>
    </w:p>
    <w:p w14:paraId="23AF82BF" w14:textId="553BF0B7" w:rsidR="00DF622D" w:rsidRDefault="00DF622D" w:rsidP="003C4118">
      <w:pPr>
        <w:pStyle w:val="Heading1"/>
      </w:pPr>
      <w:bookmarkStart w:id="25" w:name="_Toc527042456"/>
      <w:bookmarkStart w:id="26" w:name="_Toc528236541"/>
      <w:bookmarkStart w:id="27" w:name="_Toc528599703"/>
      <w:bookmarkStart w:id="28" w:name="_Toc528599833"/>
      <w:r>
        <w:lastRenderedPageBreak/>
        <w:t>Tool Usage</w:t>
      </w:r>
      <w:bookmarkEnd w:id="25"/>
      <w:bookmarkEnd w:id="26"/>
      <w:bookmarkEnd w:id="27"/>
      <w:bookmarkEnd w:id="28"/>
    </w:p>
    <w:p w14:paraId="3ACF347F" w14:textId="2BCBE7B3" w:rsidR="00804DDE" w:rsidRPr="003C382E" w:rsidRDefault="003C382E" w:rsidP="003C382E">
      <w:pPr>
        <w:pStyle w:val="BodyText"/>
        <w:ind w:left="0"/>
      </w:pPr>
      <w:r w:rsidRPr="003C382E">
        <w:t xml:space="preserve">This section describes the three methods of using </w:t>
      </w:r>
      <w:r w:rsidR="00620B38">
        <w:t xml:space="preserve">the </w:t>
      </w:r>
      <w:r w:rsidRPr="003C382E">
        <w:t>OHC tool:</w:t>
      </w:r>
    </w:p>
    <w:p w14:paraId="5E23E9C4" w14:textId="07EDE6BD" w:rsidR="00804DDE" w:rsidRPr="003C382E" w:rsidRDefault="003C382E" w:rsidP="00842756">
      <w:pPr>
        <w:pStyle w:val="BodyText"/>
        <w:numPr>
          <w:ilvl w:val="0"/>
          <w:numId w:val="21"/>
        </w:numPr>
      </w:pPr>
      <w:r w:rsidRPr="003C382E">
        <w:t>Using</w:t>
      </w:r>
      <w:r w:rsidR="00804DDE" w:rsidRPr="003C382E">
        <w:t xml:space="preserve"> a command line </w:t>
      </w:r>
      <w:r w:rsidR="00D57F60" w:rsidRPr="003C382E">
        <w:t xml:space="preserve">parameter </w:t>
      </w:r>
      <w:r w:rsidR="00050909" w:rsidRPr="003C382E">
        <w:t>to provide</w:t>
      </w:r>
      <w:r w:rsidR="00D57F60" w:rsidRPr="003C382E">
        <w:t xml:space="preserve"> the </w:t>
      </w:r>
      <w:r w:rsidR="00804DDE" w:rsidRPr="003C382E">
        <w:t>connection string</w:t>
      </w:r>
      <w:r w:rsidR="00D57F60" w:rsidRPr="003C382E">
        <w:t xml:space="preserve"> to the database.</w:t>
      </w:r>
    </w:p>
    <w:p w14:paraId="319260D3" w14:textId="4E048B8A" w:rsidR="00804DDE" w:rsidRPr="003C382E" w:rsidRDefault="005A3DDC" w:rsidP="00842756">
      <w:pPr>
        <w:pStyle w:val="BodyText"/>
        <w:numPr>
          <w:ilvl w:val="0"/>
          <w:numId w:val="21"/>
        </w:numPr>
      </w:pPr>
      <w:r w:rsidRPr="003C382E">
        <w:t>Provision</w:t>
      </w:r>
      <w:r w:rsidR="003C382E" w:rsidRPr="003C382E">
        <w:t>ing</w:t>
      </w:r>
      <w:r w:rsidR="0086665B">
        <w:t xml:space="preserve"> the</w:t>
      </w:r>
      <w:r w:rsidR="00804DDE" w:rsidRPr="003C382E">
        <w:t xml:space="preserve"> file with environments to be monitored with OHC.</w:t>
      </w:r>
    </w:p>
    <w:p w14:paraId="7177485A" w14:textId="02A8FFDB" w:rsidR="00F43ABE" w:rsidRDefault="005A3DDC" w:rsidP="00842756">
      <w:pPr>
        <w:pStyle w:val="BodyText"/>
        <w:numPr>
          <w:ilvl w:val="0"/>
          <w:numId w:val="21"/>
        </w:numPr>
      </w:pPr>
      <w:r w:rsidRPr="003C382E">
        <w:t>Provision</w:t>
      </w:r>
      <w:r w:rsidR="003C382E" w:rsidRPr="003C382E">
        <w:t>ing</w:t>
      </w:r>
      <w:r w:rsidR="00804DDE" w:rsidRPr="003C382E">
        <w:t xml:space="preserve"> th</w:t>
      </w:r>
      <w:r w:rsidR="000237DA" w:rsidRPr="003C382E">
        <w:t xml:space="preserve">e database with environments </w:t>
      </w:r>
      <w:r w:rsidR="00804DDE" w:rsidRPr="003C382E">
        <w:t>to be monitored with OHC.</w:t>
      </w:r>
    </w:p>
    <w:p w14:paraId="52E9E1E0" w14:textId="31366854" w:rsidR="004C48E0" w:rsidRPr="003C382E" w:rsidRDefault="004C48E0" w:rsidP="00620B38">
      <w:r>
        <w:t xml:space="preserve">At present, </w:t>
      </w:r>
      <w:r w:rsidR="00D426BA">
        <w:t>provisioning to the file or database uses plain text username and passwords. Next release</w:t>
      </w:r>
      <w:r w:rsidR="00620B38">
        <w:t xml:space="preserve"> will include</w:t>
      </w:r>
      <w:r w:rsidR="00D426BA">
        <w:t xml:space="preserve"> </w:t>
      </w:r>
      <w:r w:rsidR="0086669D">
        <w:t>making them</w:t>
      </w:r>
      <w:r w:rsidR="00620B38">
        <w:t xml:space="preserve"> more obscure for end users</w:t>
      </w:r>
      <w:r w:rsidR="00D426BA">
        <w:t>. Until then</w:t>
      </w:r>
      <w:r w:rsidR="00E127CB">
        <w:t>,</w:t>
      </w:r>
      <w:r w:rsidR="00D426BA">
        <w:t xml:space="preserve"> </w:t>
      </w:r>
      <w:r w:rsidR="0086669D">
        <w:t xml:space="preserve">access to this file or table (used exclusively to automate the testing) </w:t>
      </w:r>
      <w:r w:rsidR="0086665B">
        <w:t xml:space="preserve">should be limited </w:t>
      </w:r>
      <w:r w:rsidR="0086669D">
        <w:t>to</w:t>
      </w:r>
      <w:r w:rsidR="00D426BA">
        <w:t xml:space="preserve"> personnel with administrative permissions</w:t>
      </w:r>
      <w:r w:rsidR="00E127CB">
        <w:t xml:space="preserve"> only</w:t>
      </w:r>
      <w:r w:rsidR="00D426BA">
        <w:t xml:space="preserve">. </w:t>
      </w:r>
    </w:p>
    <w:p w14:paraId="027E2A7A" w14:textId="77777777" w:rsidR="00424EF5" w:rsidRDefault="00424EF5" w:rsidP="00620B38">
      <w:pPr>
        <w:pStyle w:val="Heading2"/>
      </w:pPr>
      <w:bookmarkStart w:id="29" w:name="_Toc527042457"/>
      <w:bookmarkStart w:id="30" w:name="_Toc528236542"/>
      <w:bookmarkStart w:id="31" w:name="_Toc528599704"/>
      <w:bookmarkStart w:id="32" w:name="_Toc528599834"/>
      <w:r>
        <w:t>Command Line Help</w:t>
      </w:r>
      <w:bookmarkEnd w:id="29"/>
      <w:bookmarkEnd w:id="30"/>
      <w:bookmarkEnd w:id="31"/>
      <w:bookmarkEnd w:id="32"/>
    </w:p>
    <w:p w14:paraId="3D304C68" w14:textId="1AC6850B" w:rsidR="00424EF5" w:rsidRDefault="00424EF5" w:rsidP="00424EF5">
      <w:r>
        <w:t xml:space="preserve">To </w:t>
      </w:r>
      <w:r w:rsidR="00050909">
        <w:t>use</w:t>
      </w:r>
      <w:r>
        <w:t xml:space="preserve"> </w:t>
      </w:r>
      <w:r w:rsidR="00050909">
        <w:t xml:space="preserve">the </w:t>
      </w:r>
      <w:r w:rsidR="00256D20">
        <w:t xml:space="preserve">basic </w:t>
      </w:r>
      <w:r>
        <w:t xml:space="preserve">command line options to run the tool, enter the following command: </w:t>
      </w:r>
    </w:p>
    <w:p w14:paraId="152B6DBB" w14:textId="2F6497D2" w:rsidR="00424EF5" w:rsidRPr="000E72A7" w:rsidRDefault="000E63F9" w:rsidP="00E73569">
      <w:pPr>
        <w:pStyle w:val="Caption"/>
        <w:numPr>
          <w:ilvl w:val="0"/>
          <w:numId w:val="45"/>
        </w:numPr>
      </w:pPr>
      <w:r w:rsidRPr="000E72A7">
        <w:t>OasisHealthCheck.exe</w:t>
      </w:r>
      <w:r w:rsidR="00424EF5" w:rsidRPr="000E72A7">
        <w:t xml:space="preserve"> </w:t>
      </w:r>
    </w:p>
    <w:p w14:paraId="3E1D606C" w14:textId="2C7437CE" w:rsidR="00424EF5" w:rsidRPr="00234D9C" w:rsidRDefault="00234D9C" w:rsidP="00424EF5">
      <w:pPr>
        <w:rPr>
          <w:rFonts w:eastAsiaTheme="minorEastAsia"/>
          <w:b/>
        </w:rPr>
      </w:pPr>
      <w:r>
        <w:rPr>
          <w:noProof/>
        </w:rPr>
        <w:drawing>
          <wp:inline distT="0" distB="0" distL="0" distR="0" wp14:anchorId="65A56043" wp14:editId="0747A599">
            <wp:extent cx="5750169" cy="1142999"/>
            <wp:effectExtent l="0" t="0" r="3175"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6974" cy="1156278"/>
                    </a:xfrm>
                    <a:prstGeom prst="rect">
                      <a:avLst/>
                    </a:prstGeom>
                  </pic:spPr>
                </pic:pic>
              </a:graphicData>
            </a:graphic>
          </wp:inline>
        </w:drawing>
      </w:r>
    </w:p>
    <w:p w14:paraId="255BBA4F" w14:textId="2F8B55C8" w:rsidR="00172629" w:rsidRDefault="00172629">
      <w:r>
        <w:t>To get the version of the tool that installed,</w:t>
      </w:r>
    </w:p>
    <w:p w14:paraId="719D7FF8" w14:textId="25405C92" w:rsidR="00172629" w:rsidRPr="000E72A7" w:rsidRDefault="00172629" w:rsidP="00172629">
      <w:pPr>
        <w:pStyle w:val="Caption"/>
        <w:numPr>
          <w:ilvl w:val="0"/>
          <w:numId w:val="45"/>
        </w:numPr>
      </w:pPr>
      <w:r w:rsidRPr="000E72A7">
        <w:t>OasisHealthCheck.exe</w:t>
      </w:r>
      <w:r>
        <w:t xml:space="preserve"> -v</w:t>
      </w:r>
    </w:p>
    <w:p w14:paraId="0F66A76F" w14:textId="12DC4F5C" w:rsidR="00172629" w:rsidRDefault="005541D8">
      <w:r>
        <w:rPr>
          <w:noProof/>
        </w:rPr>
        <w:drawing>
          <wp:inline distT="0" distB="0" distL="0" distR="0" wp14:anchorId="28DD38AA" wp14:editId="5FD7BEDA">
            <wp:extent cx="5724939" cy="53149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9021" cy="531874"/>
                    </a:xfrm>
                    <a:prstGeom prst="rect">
                      <a:avLst/>
                    </a:prstGeom>
                  </pic:spPr>
                </pic:pic>
              </a:graphicData>
            </a:graphic>
          </wp:inline>
        </w:drawing>
      </w:r>
    </w:p>
    <w:p w14:paraId="5AB897E6" w14:textId="26EB20F2" w:rsidR="005A3DDC" w:rsidRDefault="00256D20">
      <w:r w:rsidRPr="00256D20">
        <w:t>To get detailed help messages</w:t>
      </w:r>
      <w:r>
        <w:t xml:space="preserve"> such as usage and details on each</w:t>
      </w:r>
      <w:r w:rsidR="00577B22">
        <w:t xml:space="preserve"> option</w:t>
      </w:r>
      <w:r w:rsidRPr="00256D20">
        <w:t>, enter the following command</w:t>
      </w:r>
      <w:r w:rsidR="005A3DDC">
        <w:t>:</w:t>
      </w:r>
    </w:p>
    <w:p w14:paraId="7DD8D6D9" w14:textId="1E32B6EB" w:rsidR="00424EF5" w:rsidRPr="000E72A7" w:rsidRDefault="000E63F9" w:rsidP="001B2A79">
      <w:pPr>
        <w:pStyle w:val="Caption"/>
        <w:numPr>
          <w:ilvl w:val="0"/>
          <w:numId w:val="45"/>
        </w:numPr>
      </w:pPr>
      <w:r w:rsidRPr="000E72A7">
        <w:t>OasisHealthCheck.exe</w:t>
      </w:r>
      <w:r w:rsidR="00234D9C" w:rsidRPr="000E72A7">
        <w:t xml:space="preserve"> -h (detailed help messages)</w:t>
      </w:r>
      <w:r w:rsidR="00050909" w:rsidRPr="000E72A7">
        <w:t>.</w:t>
      </w:r>
    </w:p>
    <w:p w14:paraId="63510866" w14:textId="77777777" w:rsidR="00050909" w:rsidRDefault="00234D9C">
      <w:pPr>
        <w:rPr>
          <w:b/>
        </w:rPr>
      </w:pPr>
      <w:r>
        <w:rPr>
          <w:noProof/>
        </w:rPr>
        <w:lastRenderedPageBreak/>
        <w:drawing>
          <wp:inline distT="0" distB="0" distL="0" distR="0" wp14:anchorId="33CFF36C" wp14:editId="52589D19">
            <wp:extent cx="5468815" cy="245045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178" cy="2473022"/>
                    </a:xfrm>
                    <a:prstGeom prst="rect">
                      <a:avLst/>
                    </a:prstGeom>
                  </pic:spPr>
                </pic:pic>
              </a:graphicData>
            </a:graphic>
          </wp:inline>
        </w:drawing>
      </w:r>
    </w:p>
    <w:p w14:paraId="67A90DD8" w14:textId="4B24F17C" w:rsidR="00234D9C" w:rsidRPr="00424EF5" w:rsidRDefault="00234D9C">
      <w:pPr>
        <w:rPr>
          <w:b/>
        </w:rPr>
      </w:pPr>
      <w:r>
        <w:rPr>
          <w:noProof/>
        </w:rPr>
        <w:drawing>
          <wp:inline distT="0" distB="0" distL="0" distR="0" wp14:anchorId="11ACB091" wp14:editId="02F36B1C">
            <wp:extent cx="5486400" cy="2451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2587" cy="2467906"/>
                    </a:xfrm>
                    <a:prstGeom prst="rect">
                      <a:avLst/>
                    </a:prstGeom>
                  </pic:spPr>
                </pic:pic>
              </a:graphicData>
            </a:graphic>
          </wp:inline>
        </w:drawing>
      </w:r>
    </w:p>
    <w:p w14:paraId="20BB3EB6" w14:textId="38D960C3" w:rsidR="002D7F54" w:rsidRDefault="002D7F54" w:rsidP="00620B38">
      <w:pPr>
        <w:pStyle w:val="Heading2"/>
      </w:pPr>
      <w:bookmarkStart w:id="33" w:name="_Toc527042458"/>
      <w:bookmarkStart w:id="34" w:name="_Toc528236543"/>
      <w:bookmarkStart w:id="35" w:name="_Toc528599705"/>
      <w:bookmarkStart w:id="36" w:name="_Toc528599835"/>
      <w:r>
        <w:t>R</w:t>
      </w:r>
      <w:r w:rsidR="00766A6D">
        <w:t xml:space="preserve">un OASIS Health Check </w:t>
      </w:r>
      <w:r w:rsidR="005A3DDC">
        <w:t>from the</w:t>
      </w:r>
      <w:r w:rsidR="00050909">
        <w:t xml:space="preserve"> Command L</w:t>
      </w:r>
      <w:r w:rsidR="000F7DEF">
        <w:t>ine</w:t>
      </w:r>
      <w:bookmarkEnd w:id="33"/>
      <w:bookmarkEnd w:id="34"/>
      <w:bookmarkEnd w:id="35"/>
      <w:bookmarkEnd w:id="36"/>
    </w:p>
    <w:p w14:paraId="4A619506" w14:textId="2B6B5F2E" w:rsidR="004B0824" w:rsidRDefault="00050909">
      <w:r>
        <w:t xml:space="preserve">Once OASIS Health Check tool is installed, </w:t>
      </w:r>
      <w:r w:rsidR="00351C42">
        <w:t>type in th</w:t>
      </w:r>
      <w:r w:rsidR="00766A6D">
        <w:t>e following</w:t>
      </w:r>
      <w:r w:rsidR="002C7A34">
        <w:t xml:space="preserve"> command,</w:t>
      </w:r>
      <w:r w:rsidR="00351C42">
        <w:t xml:space="preserve"> </w:t>
      </w:r>
    </w:p>
    <w:p w14:paraId="7C1517B9" w14:textId="5263EC09" w:rsidR="002C7A34" w:rsidRPr="000E72A7" w:rsidRDefault="00256D20" w:rsidP="001B2A79">
      <w:pPr>
        <w:pStyle w:val="Caption"/>
        <w:numPr>
          <w:ilvl w:val="0"/>
          <w:numId w:val="45"/>
        </w:numPr>
      </w:pPr>
      <w:r w:rsidRPr="000E72A7">
        <w:t>OasisHealthCheck.exe -c user/passwd@dbhost_dbschema</w:t>
      </w:r>
      <w:r w:rsidR="002C7A34" w:rsidRPr="000E72A7">
        <w:t xml:space="preserve"> (</w:t>
      </w:r>
      <w:r w:rsidR="002C7A34" w:rsidRPr="000E72A7">
        <w:rPr>
          <w:i/>
        </w:rPr>
        <w:t>defaults to –</w:t>
      </w:r>
      <w:r w:rsidR="008905BF" w:rsidRPr="000E72A7">
        <w:rPr>
          <w:i/>
        </w:rPr>
        <w:t>-</w:t>
      </w:r>
      <w:r w:rsidR="002C7A34" w:rsidRPr="000E72A7">
        <w:rPr>
          <w:i/>
        </w:rPr>
        <w:t>run action</w:t>
      </w:r>
      <w:r w:rsidR="002C7A34" w:rsidRPr="000E72A7">
        <w:t>)</w:t>
      </w:r>
    </w:p>
    <w:p w14:paraId="384EBB8A" w14:textId="02AD617E" w:rsidR="002C7A34" w:rsidRPr="005A3DDC" w:rsidRDefault="002C7A34" w:rsidP="00234D9C">
      <w:r w:rsidRPr="005A3DDC">
        <w:t>Or</w:t>
      </w:r>
    </w:p>
    <w:p w14:paraId="5081C643" w14:textId="1AC4794B" w:rsidR="002C7A34" w:rsidRPr="000E72A7" w:rsidRDefault="002C7A34" w:rsidP="001B2A79">
      <w:pPr>
        <w:pStyle w:val="Caption"/>
        <w:numPr>
          <w:ilvl w:val="0"/>
          <w:numId w:val="45"/>
        </w:numPr>
      </w:pPr>
      <w:r w:rsidRPr="000E72A7">
        <w:t xml:space="preserve">OasisHealthCheck.exe -c user/passwd@dbhost_dbschema </w:t>
      </w:r>
      <w:r w:rsidR="005A3DDC" w:rsidRPr="000E72A7">
        <w:t>–</w:t>
      </w:r>
      <w:r w:rsidR="008905BF" w:rsidRPr="000E72A7">
        <w:t>-</w:t>
      </w:r>
      <w:r w:rsidRPr="000E72A7">
        <w:t>run</w:t>
      </w:r>
    </w:p>
    <w:p w14:paraId="7637884D" w14:textId="77777777" w:rsidR="005A3DDC" w:rsidRDefault="00050909" w:rsidP="00234D9C">
      <w:pPr>
        <w:rPr>
          <w:noProof/>
        </w:rPr>
      </w:pPr>
      <w:r>
        <w:t>OHC defaults to R</w:t>
      </w:r>
      <w:r w:rsidR="002C7A34">
        <w:t>un action if</w:t>
      </w:r>
      <w:r>
        <w:t xml:space="preserve"> no action is specified</w:t>
      </w:r>
      <w:r w:rsidR="002C7A34">
        <w:t>.</w:t>
      </w:r>
      <w:r w:rsidR="002C7A34">
        <w:rPr>
          <w:noProof/>
        </w:rPr>
        <w:t xml:space="preserve"> </w:t>
      </w:r>
    </w:p>
    <w:p w14:paraId="619AED29" w14:textId="5A81831D" w:rsidR="005A3DDC" w:rsidRDefault="005A3DDC" w:rsidP="00234D9C"/>
    <w:p w14:paraId="06E1740B" w14:textId="358FD357" w:rsidR="00597B95" w:rsidRDefault="004648D6" w:rsidP="00234D9C">
      <w:r>
        <w:rPr>
          <w:noProof/>
        </w:rPr>
        <w:lastRenderedPageBreak/>
        <w:drawing>
          <wp:inline distT="0" distB="0" distL="0" distR="0" wp14:anchorId="2A8710CA" wp14:editId="69AB8858">
            <wp:extent cx="5943600" cy="2897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7505"/>
                    </a:xfrm>
                    <a:prstGeom prst="rect">
                      <a:avLst/>
                    </a:prstGeom>
                  </pic:spPr>
                </pic:pic>
              </a:graphicData>
            </a:graphic>
          </wp:inline>
        </w:drawing>
      </w:r>
      <w:r>
        <w:rPr>
          <w:noProof/>
        </w:rPr>
        <w:drawing>
          <wp:inline distT="0" distB="0" distL="0" distR="0" wp14:anchorId="5A187EDD" wp14:editId="26F32FE7">
            <wp:extent cx="5943600" cy="2897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7505"/>
                    </a:xfrm>
                    <a:prstGeom prst="rect">
                      <a:avLst/>
                    </a:prstGeom>
                  </pic:spPr>
                </pic:pic>
              </a:graphicData>
            </a:graphic>
          </wp:inline>
        </w:drawing>
      </w:r>
    </w:p>
    <w:p w14:paraId="2BB0A9B6" w14:textId="38ECD326" w:rsidR="004E482E" w:rsidRDefault="00533C57" w:rsidP="008046DE">
      <w:pPr>
        <w:jc w:val="both"/>
      </w:pPr>
      <w:r>
        <w:t>A</w:t>
      </w:r>
      <w:r w:rsidR="00760058">
        <w:t xml:space="preserve"> test file </w:t>
      </w:r>
      <w:r w:rsidR="00F45008">
        <w:t xml:space="preserve">included </w:t>
      </w:r>
      <w:r w:rsidR="00760058">
        <w:t xml:space="preserve">in </w:t>
      </w:r>
      <w:r w:rsidR="004E482E">
        <w:t xml:space="preserve">the </w:t>
      </w:r>
      <w:r w:rsidR="00760058" w:rsidRPr="005A3DDC">
        <w:rPr>
          <w:b/>
        </w:rPr>
        <w:t>scrip</w:t>
      </w:r>
      <w:r w:rsidR="005A3DDC" w:rsidRPr="005A3DDC">
        <w:rPr>
          <w:b/>
        </w:rPr>
        <w:t>ts/oasis_health_check.tst</w:t>
      </w:r>
      <w:r w:rsidRPr="005A3DDC">
        <w:rPr>
          <w:b/>
        </w:rPr>
        <w:t xml:space="preserve"> </w:t>
      </w:r>
      <w:r w:rsidR="004E482E">
        <w:t xml:space="preserve">directory </w:t>
      </w:r>
      <w:r>
        <w:t>can</w:t>
      </w:r>
      <w:r w:rsidR="00760058">
        <w:t xml:space="preserve"> be used to run </w:t>
      </w:r>
      <w:r w:rsidR="008F104A">
        <w:t>OASIS Health Check tool</w:t>
      </w:r>
      <w:r w:rsidR="00425B39">
        <w:t xml:space="preserve"> </w:t>
      </w:r>
      <w:r w:rsidR="00760058">
        <w:t xml:space="preserve">manually </w:t>
      </w:r>
      <w:r w:rsidR="00933F38">
        <w:t>using</w:t>
      </w:r>
      <w:r w:rsidR="00760058">
        <w:t xml:space="preserve"> </w:t>
      </w:r>
      <w:r w:rsidR="0036060A">
        <w:t>PL/SQL</w:t>
      </w:r>
      <w:r w:rsidR="00685CA1">
        <w:t xml:space="preserve"> D</w:t>
      </w:r>
      <w:r w:rsidR="00760058">
        <w:t>eveloper</w:t>
      </w:r>
      <w:r w:rsidR="00E7760A">
        <w:t xml:space="preserve"> environment</w:t>
      </w:r>
      <w:r w:rsidR="00760058">
        <w:t xml:space="preserve">. </w:t>
      </w:r>
      <w:r w:rsidR="00E75333">
        <w:t xml:space="preserve">This </w:t>
      </w:r>
      <w:r w:rsidR="00E7760A">
        <w:t>method of running</w:t>
      </w:r>
      <w:r w:rsidR="00E75333">
        <w:t xml:space="preserve"> a test </w:t>
      </w:r>
      <w:r w:rsidR="00E7760A">
        <w:t>provides</w:t>
      </w:r>
      <w:r w:rsidR="00E75333" w:rsidRPr="004E482E">
        <w:t xml:space="preserve"> control</w:t>
      </w:r>
      <w:r w:rsidR="004E482E" w:rsidRPr="004E482E">
        <w:t xml:space="preserve"> over</w:t>
      </w:r>
      <w:r w:rsidR="00E75333" w:rsidRPr="004E482E">
        <w:t xml:space="preserve"> the commit </w:t>
      </w:r>
      <w:r w:rsidR="00082E6D">
        <w:t>of the health check test results</w:t>
      </w:r>
      <w:r w:rsidR="00E75333" w:rsidRPr="004E482E">
        <w:t>.</w:t>
      </w:r>
      <w:r w:rsidR="00E75333">
        <w:t xml:space="preserve"> </w:t>
      </w:r>
      <w:r w:rsidR="004E482E">
        <w:t>T</w:t>
      </w:r>
      <w:r w:rsidR="00E75333">
        <w:t>est run</w:t>
      </w:r>
      <w:r w:rsidR="004E482E">
        <w:t>s</w:t>
      </w:r>
      <w:r w:rsidR="00E75333">
        <w:t xml:space="preserve"> </w:t>
      </w:r>
      <w:r w:rsidR="004E482E">
        <w:t>are not</w:t>
      </w:r>
      <w:r w:rsidR="00E75333">
        <w:t xml:space="preserve"> committed to </w:t>
      </w:r>
      <w:r w:rsidR="004E482E">
        <w:t xml:space="preserve">the </w:t>
      </w:r>
      <w:r w:rsidR="00443663">
        <w:t>“OASIS_HEALTH_CHECK”</w:t>
      </w:r>
      <w:r w:rsidR="006F70C1">
        <w:t xml:space="preserve"> table</w:t>
      </w:r>
      <w:r w:rsidR="00E75333">
        <w:t xml:space="preserve"> by default </w:t>
      </w:r>
      <w:r w:rsidR="004E482E">
        <w:t>unlike</w:t>
      </w:r>
      <w:r w:rsidR="00E75333">
        <w:t xml:space="preserve"> </w:t>
      </w:r>
      <w:r w:rsidR="004E482E">
        <w:t xml:space="preserve">when the tool is run </w:t>
      </w:r>
      <w:r w:rsidR="00E75333">
        <w:t>using the OHC executable</w:t>
      </w:r>
      <w:r w:rsidR="006F70C1">
        <w:t xml:space="preserve"> where commit of results is done immediately after execution of tests</w:t>
      </w:r>
      <w:r w:rsidR="00E75333">
        <w:t>.</w:t>
      </w:r>
    </w:p>
    <w:p w14:paraId="0B2E4972" w14:textId="18E59112" w:rsidR="000F7DEF" w:rsidRDefault="00AF136A" w:rsidP="0086669D">
      <w:pPr>
        <w:tabs>
          <w:tab w:val="left" w:pos="7920"/>
        </w:tabs>
        <w:jc w:val="both"/>
      </w:pPr>
      <w:r>
        <w:rPr>
          <w:noProof/>
        </w:rPr>
        <w:lastRenderedPageBreak/>
        <w:drawing>
          <wp:inline distT="0" distB="0" distL="0" distR="0" wp14:anchorId="37947323" wp14:editId="1E8311E0">
            <wp:extent cx="5146078" cy="2742565"/>
            <wp:effectExtent l="0" t="0" r="0" b="635"/>
            <wp:docPr id="3" name="Picture 3" descr="C:\Users\AMUTHU~1\AppData\Local\Temp\SNAGHTML203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THU~1\AppData\Local\Temp\SNAGHTML203ab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6890" cy="2748327"/>
                    </a:xfrm>
                    <a:prstGeom prst="rect">
                      <a:avLst/>
                    </a:prstGeom>
                    <a:noFill/>
                    <a:ln>
                      <a:noFill/>
                    </a:ln>
                  </pic:spPr>
                </pic:pic>
              </a:graphicData>
            </a:graphic>
          </wp:inline>
        </w:drawing>
      </w:r>
    </w:p>
    <w:p w14:paraId="3A747769" w14:textId="3B40165B" w:rsidR="000F7DEF" w:rsidRDefault="009710DD" w:rsidP="00620B38">
      <w:pPr>
        <w:pStyle w:val="Heading2"/>
      </w:pPr>
      <w:bookmarkStart w:id="37" w:name="_Toc527042459"/>
      <w:bookmarkStart w:id="38" w:name="_Toc528236544"/>
      <w:bookmarkStart w:id="39" w:name="_Toc528599706"/>
      <w:bookmarkStart w:id="40" w:name="_Toc528599836"/>
      <w:r>
        <w:t xml:space="preserve">Run OASIS Health Check </w:t>
      </w:r>
      <w:r w:rsidR="008905BF">
        <w:t xml:space="preserve">for </w:t>
      </w:r>
      <w:bookmarkEnd w:id="37"/>
      <w:r w:rsidR="008905BF">
        <w:t>Multiple Environments</w:t>
      </w:r>
      <w:bookmarkEnd w:id="38"/>
      <w:bookmarkEnd w:id="39"/>
      <w:bookmarkEnd w:id="40"/>
      <w:r w:rsidR="00175985">
        <w:t xml:space="preserve"> </w:t>
      </w:r>
    </w:p>
    <w:p w14:paraId="3F54A559" w14:textId="77777777" w:rsidR="005263CE" w:rsidRDefault="0018129B" w:rsidP="0018129B">
      <w:r>
        <w:t xml:space="preserve">OASIS Health Check </w:t>
      </w:r>
      <w:r w:rsidR="005263CE">
        <w:t xml:space="preserve">tool could be run against multiple environments using command line, saving all environments in a file or database. </w:t>
      </w:r>
    </w:p>
    <w:p w14:paraId="25C18BE7" w14:textId="16D6BCBB" w:rsidR="005263CE" w:rsidRDefault="005263CE" w:rsidP="0018129B">
      <w:r>
        <w:t>Setup is required</w:t>
      </w:r>
      <w:r w:rsidR="00EC511A">
        <w:t xml:space="preserve"> for the initial setup described below,</w:t>
      </w:r>
      <w:r>
        <w:t xml:space="preserve"> </w:t>
      </w:r>
    </w:p>
    <w:p w14:paraId="1ED47D1D" w14:textId="310CC1B1" w:rsidR="0018129B" w:rsidRDefault="005263CE" w:rsidP="005263CE">
      <w:pPr>
        <w:pStyle w:val="ListParagraph"/>
        <w:numPr>
          <w:ilvl w:val="0"/>
          <w:numId w:val="46"/>
        </w:numPr>
      </w:pPr>
      <w:r>
        <w:t xml:space="preserve">To create the file that the tool would use to get the environment information, if it is a file option. </w:t>
      </w:r>
    </w:p>
    <w:p w14:paraId="72D7CCFF" w14:textId="5C3394C8" w:rsidR="005263CE" w:rsidRDefault="005263CE" w:rsidP="005263CE">
      <w:pPr>
        <w:pStyle w:val="ListParagraph"/>
        <w:numPr>
          <w:ilvl w:val="0"/>
          <w:numId w:val="46"/>
        </w:numPr>
      </w:pPr>
      <w:r>
        <w:t>To create the database table if the tool is going to be used with the database option.</w:t>
      </w:r>
    </w:p>
    <w:p w14:paraId="24A66745" w14:textId="6EAC5260" w:rsidR="0018129B" w:rsidRPr="0018129B" w:rsidRDefault="00FD60F8" w:rsidP="00DA0972">
      <w:pPr>
        <w:pStyle w:val="ListParagraph"/>
        <w:numPr>
          <w:ilvl w:val="0"/>
          <w:numId w:val="46"/>
        </w:numPr>
      </w:pPr>
      <w:r>
        <w:t xml:space="preserve">To </w:t>
      </w:r>
      <w:r w:rsidR="0017736B">
        <w:t>add</w:t>
      </w:r>
      <w:r>
        <w:t xml:space="preserve"> </w:t>
      </w:r>
      <w:r w:rsidR="00583155">
        <w:t>encrypted</w:t>
      </w:r>
      <w:r w:rsidR="00C2090B">
        <w:t xml:space="preserve"> password, if plain text password is not to b</w:t>
      </w:r>
      <w:r w:rsidR="00DA23EA">
        <w:t>e used during setup</w:t>
      </w:r>
      <w:r w:rsidR="009E047D">
        <w:t xml:space="preserve"> of the above options</w:t>
      </w:r>
      <w:r>
        <w:t>.</w:t>
      </w:r>
    </w:p>
    <w:p w14:paraId="399FC7B5" w14:textId="2B2B5E7B" w:rsidR="008905BF" w:rsidRDefault="001937AC" w:rsidP="008905BF">
      <w:pPr>
        <w:pStyle w:val="Heading3"/>
      </w:pPr>
      <w:bookmarkStart w:id="41" w:name="_Toc528599837"/>
      <w:r>
        <w:t xml:space="preserve">Run Oasis Health Check </w:t>
      </w:r>
      <w:r w:rsidR="008905BF">
        <w:t>Using Config File</w:t>
      </w:r>
      <w:bookmarkEnd w:id="41"/>
    </w:p>
    <w:p w14:paraId="63597ADB" w14:textId="2B09FF9C" w:rsidR="000F7DEF" w:rsidRDefault="000F7DEF" w:rsidP="000F7DEF">
      <w:r>
        <w:t>OA</w:t>
      </w:r>
      <w:r w:rsidR="005A3DDC">
        <w:t>SIS Health Check can be run in</w:t>
      </w:r>
      <w:r w:rsidR="0086665B">
        <w:t xml:space="preserve"> the environments listed</w:t>
      </w:r>
      <w:r>
        <w:t xml:space="preserve"> in the following format</w:t>
      </w:r>
      <w:r w:rsidR="005A3DDC">
        <w:t>:</w:t>
      </w:r>
    </w:p>
    <w:p w14:paraId="62580597" w14:textId="1CEC87C4" w:rsidR="000F7DEF" w:rsidRDefault="000F7DEF" w:rsidP="00755231">
      <w:pPr>
        <w:pStyle w:val="Caption"/>
      </w:pPr>
      <w:r w:rsidRPr="002B3D4D">
        <w:t>&lt;Key&gt;             &lt;Connection String in the format user/password@host_sid&gt;</w:t>
      </w:r>
    </w:p>
    <w:p w14:paraId="392122A0" w14:textId="48F655CD" w:rsidR="002C339D" w:rsidRPr="002C339D" w:rsidRDefault="005A3DDC" w:rsidP="000F7DEF">
      <w:r>
        <w:t xml:space="preserve">Refer to </w:t>
      </w:r>
      <w:r w:rsidR="005F73F2">
        <w:t xml:space="preserve">sample </w:t>
      </w:r>
      <w:r w:rsidR="0002654F">
        <w:t>“</w:t>
      </w:r>
      <w:r w:rsidRPr="005A3DDC">
        <w:rPr>
          <w:b/>
        </w:rPr>
        <w:t>oasishealthcheckenv.txt</w:t>
      </w:r>
      <w:r w:rsidR="0002654F">
        <w:rPr>
          <w:b/>
        </w:rPr>
        <w:t>”</w:t>
      </w:r>
      <w:r w:rsidR="002C339D" w:rsidRPr="002C339D">
        <w:t xml:space="preserve"> in the </w:t>
      </w:r>
      <w:r>
        <w:t>OASIS Health C</w:t>
      </w:r>
      <w:r w:rsidR="002C339D" w:rsidRPr="002C339D">
        <w:t>heck tool directory.</w:t>
      </w:r>
      <w:r w:rsidR="00033F9B">
        <w:t xml:space="preserve"> This </w:t>
      </w:r>
      <w:r w:rsidR="007444FF">
        <w:t>setup file</w:t>
      </w:r>
      <w:r w:rsidR="00033F9B">
        <w:t xml:space="preserve"> supports commenting </w:t>
      </w:r>
      <w:r w:rsidR="007444FF">
        <w:t>a line by adding “#” as the first character</w:t>
      </w:r>
      <w:r w:rsidR="00033F9B">
        <w:t xml:space="preserve">. If a line is commented, that environment is not </w:t>
      </w:r>
      <w:r w:rsidR="00203A51">
        <w:t>considered</w:t>
      </w:r>
      <w:r w:rsidR="00033F9B">
        <w:t xml:space="preserve"> while performing any actions.</w:t>
      </w:r>
    </w:p>
    <w:p w14:paraId="04D44FC7" w14:textId="6E7208F3" w:rsidR="00475CFF" w:rsidRDefault="002B3D4D" w:rsidP="000F7DEF">
      <w:r>
        <w:t>After creating the environment file, t</w:t>
      </w:r>
      <w:r w:rsidR="009535C8">
        <w:t xml:space="preserve">he following command </w:t>
      </w:r>
      <w:r w:rsidR="005A3DDC">
        <w:t xml:space="preserve">runs </w:t>
      </w:r>
      <w:r w:rsidR="009535C8">
        <w:t xml:space="preserve">the </w:t>
      </w:r>
      <w:r w:rsidR="00475CFF">
        <w:t>hea</w:t>
      </w:r>
      <w:r w:rsidR="00F161AF">
        <w:t>lt</w:t>
      </w:r>
      <w:r w:rsidR="005A3DDC">
        <w:t>h check i</w:t>
      </w:r>
      <w:r w:rsidR="00475CFF">
        <w:t xml:space="preserve">n </w:t>
      </w:r>
      <w:r>
        <w:t xml:space="preserve">the </w:t>
      </w:r>
      <w:r w:rsidR="009535C8">
        <w:t>e</w:t>
      </w:r>
      <w:r w:rsidR="005A3DDC">
        <w:t>nvironment pointed to by</w:t>
      </w:r>
      <w:r w:rsidR="009535C8">
        <w:t xml:space="preserve"> the key</w:t>
      </w:r>
      <w:r w:rsidR="005A3DDC">
        <w:t>:</w:t>
      </w:r>
      <w:r w:rsidR="00475CFF">
        <w:t xml:space="preserve"> </w:t>
      </w:r>
    </w:p>
    <w:p w14:paraId="5B66F795" w14:textId="0BE934DB" w:rsidR="000F7DEF" w:rsidRPr="00475CFF" w:rsidRDefault="003F7C12" w:rsidP="004D5EA3">
      <w:pPr>
        <w:pStyle w:val="Caption"/>
        <w:numPr>
          <w:ilvl w:val="0"/>
          <w:numId w:val="45"/>
        </w:numPr>
      </w:pPr>
      <w:r w:rsidRPr="00755231">
        <w:lastRenderedPageBreak/>
        <w:t>OASISHealthCheck.exe</w:t>
      </w:r>
      <w:r w:rsidR="000F7DEF" w:rsidRPr="00755231">
        <w:t xml:space="preserve"> </w:t>
      </w:r>
      <w:r w:rsidR="009535C8" w:rsidRPr="00755231">
        <w:t xml:space="preserve">-f &lt;filename&gt; </w:t>
      </w:r>
      <w:r w:rsidR="00475CFF" w:rsidRPr="00755231">
        <w:t xml:space="preserve">-k </w:t>
      </w:r>
      <w:r w:rsidR="00973E77" w:rsidRPr="00755231">
        <w:t>&lt;key&gt;</w:t>
      </w:r>
      <w:r w:rsidR="000F7DEF" w:rsidRPr="00755231">
        <w:t xml:space="preserve"> </w:t>
      </w:r>
    </w:p>
    <w:p w14:paraId="4C1AC7EC" w14:textId="22327C05" w:rsidR="000F7DEF" w:rsidRDefault="00F161AF" w:rsidP="00F161AF">
      <w:r>
        <w:t>If no key is provided, health check run</w:t>
      </w:r>
      <w:r w:rsidR="005A3DDC">
        <w:t>s</w:t>
      </w:r>
      <w:r>
        <w:t xml:space="preserve"> for all the environments specified in the health check environments file</w:t>
      </w:r>
      <w:r w:rsidR="005A3DDC">
        <w:t xml:space="preserve"> for the command shown below:</w:t>
      </w:r>
    </w:p>
    <w:p w14:paraId="2F45D012" w14:textId="12300702" w:rsidR="00A9365A" w:rsidRPr="00755231" w:rsidRDefault="003F7C12" w:rsidP="004D5EA3">
      <w:pPr>
        <w:pStyle w:val="Caption"/>
        <w:numPr>
          <w:ilvl w:val="0"/>
          <w:numId w:val="45"/>
        </w:numPr>
      </w:pPr>
      <w:r w:rsidRPr="00755231">
        <w:t>OASISHealthCheck.exe</w:t>
      </w:r>
      <w:r w:rsidR="0069406C" w:rsidRPr="00755231">
        <w:t xml:space="preserve"> -f </w:t>
      </w:r>
      <w:r w:rsidR="009535C8" w:rsidRPr="00755231">
        <w:t>&lt;filename&gt;</w:t>
      </w:r>
    </w:p>
    <w:p w14:paraId="1CFD6869" w14:textId="18687705" w:rsidR="001346DE" w:rsidRDefault="0077772B" w:rsidP="008905BF">
      <w:pPr>
        <w:pStyle w:val="Heading3"/>
      </w:pPr>
      <w:bookmarkStart w:id="42" w:name="_Set_Up_OASIS"/>
      <w:bookmarkStart w:id="43" w:name="_Toc528599838"/>
      <w:bookmarkEnd w:id="42"/>
      <w:r>
        <w:t>Create</w:t>
      </w:r>
      <w:r w:rsidR="008905BF">
        <w:t xml:space="preserve"> Database Config Table</w:t>
      </w:r>
      <w:r w:rsidR="00BE7CC9">
        <w:t xml:space="preserve"> Data</w:t>
      </w:r>
      <w:bookmarkEnd w:id="43"/>
    </w:p>
    <w:p w14:paraId="35235298" w14:textId="4A77AFB2" w:rsidR="00954321" w:rsidRDefault="001346DE" w:rsidP="00205DC2">
      <w:pPr>
        <w:jc w:val="both"/>
      </w:pPr>
      <w:r>
        <w:t>OASIS H</w:t>
      </w:r>
      <w:r w:rsidR="001D4E6F">
        <w:t>ealth Check e</w:t>
      </w:r>
      <w:r w:rsidR="00C0627A">
        <w:t xml:space="preserve">nvironments </w:t>
      </w:r>
      <w:r w:rsidR="001D4E6F">
        <w:t xml:space="preserve">can be </w:t>
      </w:r>
      <w:r w:rsidR="00C0627A">
        <w:t>provisioned in a database table created du</w:t>
      </w:r>
      <w:r w:rsidR="00C33F6F">
        <w:t>ring installation (OASIS_HEALTH</w:t>
      </w:r>
      <w:r w:rsidR="00C0627A">
        <w:t>_CHECK_ENV)</w:t>
      </w:r>
      <w:r w:rsidR="001D4E6F">
        <w:t xml:space="preserve"> using a </w:t>
      </w:r>
      <w:r w:rsidR="009557AA">
        <w:t xml:space="preserve">sample script provided </w:t>
      </w:r>
      <w:r w:rsidR="00861AA8">
        <w:t>in</w:t>
      </w:r>
      <w:r w:rsidR="009557AA">
        <w:t xml:space="preserve"> the</w:t>
      </w:r>
      <w:r w:rsidR="00954321">
        <w:t xml:space="preserve"> </w:t>
      </w:r>
      <w:r w:rsidR="00861AA8">
        <w:rPr>
          <w:b/>
        </w:rPr>
        <w:t xml:space="preserve">scripts </w:t>
      </w:r>
      <w:r w:rsidR="00861AA8">
        <w:t>directory:</w:t>
      </w:r>
    </w:p>
    <w:p w14:paraId="4E46A88D" w14:textId="0DF2C2AE" w:rsidR="009557AA" w:rsidRPr="00861AA8" w:rsidRDefault="009557AA" w:rsidP="009C5781">
      <w:pPr>
        <w:rPr>
          <w:b/>
          <w:i/>
        </w:rPr>
      </w:pPr>
      <w:r w:rsidRPr="00861AA8">
        <w:rPr>
          <w:rStyle w:val="IntenseQuoteChar"/>
          <w:b/>
          <w:i w:val="0"/>
          <w:color w:val="auto"/>
        </w:rPr>
        <w:t>scripts/ insertHealthCheckEnv.sql</w:t>
      </w:r>
    </w:p>
    <w:p w14:paraId="2CEFD8A3" w14:textId="44501776" w:rsidR="009C5781" w:rsidRDefault="00576D66" w:rsidP="009557AA">
      <w:pPr>
        <w:jc w:val="both"/>
      </w:pPr>
      <w:r>
        <w:t>To</w:t>
      </w:r>
      <w:r w:rsidR="009557AA">
        <w:t xml:space="preserve"> provision the database environ</w:t>
      </w:r>
      <w:r w:rsidR="009C5781">
        <w:t>ments through the OasisHealthCheck.py</w:t>
      </w:r>
      <w:r w:rsidR="009557AA">
        <w:t xml:space="preserve"> script, </w:t>
      </w:r>
      <w:r w:rsidR="00861AA8">
        <w:t>u</w:t>
      </w:r>
      <w:r w:rsidR="009C5781">
        <w:t xml:space="preserve">pdate the </w:t>
      </w:r>
      <w:r w:rsidR="00861AA8">
        <w:t>SQL</w:t>
      </w:r>
      <w:r w:rsidR="009C5781">
        <w:t xml:space="preserve"> in the</w:t>
      </w:r>
      <w:r w:rsidR="009557AA">
        <w:t xml:space="preserve"> script </w:t>
      </w:r>
      <w:r w:rsidR="00861AA8">
        <w:t xml:space="preserve">shown </w:t>
      </w:r>
      <w:r w:rsidR="009557AA">
        <w:t>above</w:t>
      </w:r>
      <w:r w:rsidR="009C5781">
        <w:t xml:space="preserve"> for all the environments that </w:t>
      </w:r>
      <w:r w:rsidR="00861AA8">
        <w:t>OASIS Health C</w:t>
      </w:r>
      <w:r w:rsidR="009C5781">
        <w:t>heck has to run on</w:t>
      </w:r>
      <w:r w:rsidR="0086669D">
        <w:t xml:space="preserve">, </w:t>
      </w:r>
      <w:r w:rsidR="00861AA8">
        <w:t>and run the following command:</w:t>
      </w:r>
    </w:p>
    <w:p w14:paraId="334213D0" w14:textId="19BEF410" w:rsidR="00861AA8" w:rsidRPr="00FF4F18" w:rsidRDefault="000E63F9" w:rsidP="008E4C28">
      <w:pPr>
        <w:pStyle w:val="Caption"/>
        <w:numPr>
          <w:ilvl w:val="0"/>
          <w:numId w:val="45"/>
        </w:numPr>
      </w:pPr>
      <w:r w:rsidRPr="00FF4F18">
        <w:t>OasisHealthCheck.exe</w:t>
      </w:r>
      <w:r w:rsidR="00A9365A" w:rsidRPr="00FF4F18">
        <w:t xml:space="preserve"> -c </w:t>
      </w:r>
      <w:r w:rsidR="00576D66" w:rsidRPr="00FF4F18">
        <w:t>&lt;connection string of the db where env has to be installed&gt;</w:t>
      </w:r>
      <w:r w:rsidR="00A9365A" w:rsidRPr="00FF4F18">
        <w:t xml:space="preserve"> --insert_env</w:t>
      </w:r>
    </w:p>
    <w:p w14:paraId="28BC999B" w14:textId="636BE4E4" w:rsidR="00E3292D" w:rsidRDefault="003C382E" w:rsidP="008905BF">
      <w:pPr>
        <w:pStyle w:val="Heading3"/>
      </w:pPr>
      <w:bookmarkStart w:id="44" w:name="_Toc527042461"/>
      <w:bookmarkStart w:id="45" w:name="_Toc528599839"/>
      <w:r>
        <w:t xml:space="preserve">Run OASIS Health Check </w:t>
      </w:r>
      <w:bookmarkEnd w:id="44"/>
      <w:r w:rsidR="00BE7CC9">
        <w:t>Using</w:t>
      </w:r>
      <w:r w:rsidR="008905BF">
        <w:t xml:space="preserve"> DB Config Table</w:t>
      </w:r>
      <w:bookmarkEnd w:id="45"/>
    </w:p>
    <w:p w14:paraId="665DA925" w14:textId="5DC9197D" w:rsidR="00E3292D" w:rsidRDefault="00E3292D" w:rsidP="008E4C28">
      <w:pPr>
        <w:jc w:val="both"/>
      </w:pPr>
      <w:r>
        <w:t>OASIS Health Check can be run with the environments provisioned in a database tab</w:t>
      </w:r>
      <w:r w:rsidR="00861AA8">
        <w:t>le created during installation (</w:t>
      </w:r>
      <w:r w:rsidR="00D75DB4">
        <w:rPr>
          <w:b/>
        </w:rPr>
        <w:t>O</w:t>
      </w:r>
      <w:r w:rsidR="00861AA8" w:rsidRPr="00861AA8">
        <w:rPr>
          <w:b/>
        </w:rPr>
        <w:t>ASIS_HEALTH_CHECK_ENV</w:t>
      </w:r>
      <w:r w:rsidR="00861AA8">
        <w:t>)</w:t>
      </w:r>
      <w:r w:rsidR="00D75DB4">
        <w:t xml:space="preserve"> once the</w:t>
      </w:r>
      <w:r w:rsidR="00CA55A0">
        <w:t xml:space="preserve"> step in </w:t>
      </w:r>
      <w:hyperlink w:anchor="_Set_Up_OASIS" w:history="1">
        <w:r w:rsidR="003C382E" w:rsidRPr="003C382E">
          <w:rPr>
            <w:rStyle w:val="Hyperlink"/>
          </w:rPr>
          <w:t>the previous section</w:t>
        </w:r>
      </w:hyperlink>
      <w:r w:rsidR="00CA55A0">
        <w:t xml:space="preserve"> is completed.</w:t>
      </w:r>
    </w:p>
    <w:p w14:paraId="403213F7" w14:textId="037F5D87" w:rsidR="00D30A2E" w:rsidRDefault="00861AA8" w:rsidP="00D30A2E">
      <w:r>
        <w:t>The f</w:t>
      </w:r>
      <w:r w:rsidR="00D30A2E">
        <w:t xml:space="preserve">ollowing command </w:t>
      </w:r>
      <w:r>
        <w:t>runs</w:t>
      </w:r>
      <w:r w:rsidR="00972A38">
        <w:t xml:space="preserve"> the </w:t>
      </w:r>
      <w:r w:rsidR="00D30A2E">
        <w:t>health c</w:t>
      </w:r>
      <w:r>
        <w:t xml:space="preserve">heck on the environment specified </w:t>
      </w:r>
      <w:r w:rsidR="00D30A2E">
        <w:t>by the key</w:t>
      </w:r>
      <w:r>
        <w:t>:</w:t>
      </w:r>
      <w:r w:rsidR="00D30A2E">
        <w:t xml:space="preserve"> </w:t>
      </w:r>
    </w:p>
    <w:p w14:paraId="5C34C29F" w14:textId="53459552" w:rsidR="00D30A2E" w:rsidRPr="00475CFF" w:rsidRDefault="001A6376" w:rsidP="0037272C">
      <w:pPr>
        <w:pStyle w:val="Caption"/>
        <w:numPr>
          <w:ilvl w:val="0"/>
          <w:numId w:val="45"/>
        </w:numPr>
      </w:pPr>
      <w:r w:rsidRPr="000E72A7">
        <w:t>OASISHealthCheck.exe</w:t>
      </w:r>
      <w:r w:rsidR="00C77985">
        <w:t xml:space="preserve"> -d</w:t>
      </w:r>
      <w:r w:rsidR="00D30A2E" w:rsidRPr="000E72A7">
        <w:t xml:space="preserve"> &lt;connection string where the environments are maintained&gt; -k &lt;key&gt; </w:t>
      </w:r>
    </w:p>
    <w:p w14:paraId="6F1B2A12" w14:textId="7EBA90E5" w:rsidR="00D30A2E" w:rsidRDefault="00D30A2E" w:rsidP="00D30A2E">
      <w:r>
        <w:t xml:space="preserve">If no key is provided, </w:t>
      </w:r>
      <w:r w:rsidR="00972A38">
        <w:t xml:space="preserve">the </w:t>
      </w:r>
      <w:r>
        <w:t xml:space="preserve">health check </w:t>
      </w:r>
      <w:r w:rsidR="00861AA8">
        <w:t>runs</w:t>
      </w:r>
      <w:r>
        <w:t xml:space="preserve"> for all the environments specified in the health check environments</w:t>
      </w:r>
      <w:r w:rsidR="00972A38">
        <w:t>’</w:t>
      </w:r>
      <w:r>
        <w:t xml:space="preserve"> file for the command </w:t>
      </w:r>
      <w:r w:rsidR="00861AA8">
        <w:t>shown below:</w:t>
      </w:r>
    </w:p>
    <w:p w14:paraId="15E83111" w14:textId="6A7AE5F5" w:rsidR="00E3292D" w:rsidRDefault="001A6376" w:rsidP="0037272C">
      <w:pPr>
        <w:pStyle w:val="Caption"/>
        <w:numPr>
          <w:ilvl w:val="0"/>
          <w:numId w:val="45"/>
        </w:numPr>
      </w:pPr>
      <w:r w:rsidRPr="000E72A7">
        <w:t>OASISHealthCheck.exe</w:t>
      </w:r>
      <w:r w:rsidR="00C77985">
        <w:t xml:space="preserve"> -d</w:t>
      </w:r>
      <w:r w:rsidR="00D30A2E" w:rsidRPr="000E72A7">
        <w:t xml:space="preserve"> &lt;connection string where the environments ar</w:t>
      </w:r>
      <w:r w:rsidR="0037272C">
        <w:t>e maintained</w:t>
      </w:r>
      <w:r w:rsidR="00D30A2E" w:rsidRPr="000E72A7">
        <w:t>&gt;</w:t>
      </w:r>
    </w:p>
    <w:p w14:paraId="0D4D5165" w14:textId="4D4B9CF4" w:rsidR="003D6300" w:rsidRDefault="00B121C9" w:rsidP="003D6300">
      <w:pPr>
        <w:pStyle w:val="Heading3"/>
      </w:pPr>
      <w:bookmarkStart w:id="46" w:name="_Toc528599840"/>
      <w:r>
        <w:lastRenderedPageBreak/>
        <w:t>Encrypted</w:t>
      </w:r>
      <w:r w:rsidR="009C6E57">
        <w:t xml:space="preserve"> Password</w:t>
      </w:r>
      <w:bookmarkEnd w:id="46"/>
    </w:p>
    <w:p w14:paraId="5F785D01" w14:textId="480370D3" w:rsidR="009C6E57" w:rsidRDefault="009C6E57" w:rsidP="00F60AF0">
      <w:pPr>
        <w:jc w:val="both"/>
      </w:pPr>
      <w:r>
        <w:t>OHC Tool will work with plain text</w:t>
      </w:r>
      <w:r w:rsidR="00910A60">
        <w:t xml:space="preserve"> or encrypted</w:t>
      </w:r>
      <w:r>
        <w:t xml:space="preserve"> passwords </w:t>
      </w:r>
      <w:r w:rsidR="00910A60">
        <w:t xml:space="preserve">provisioned </w:t>
      </w:r>
      <w:r>
        <w:t xml:space="preserve">in the file or </w:t>
      </w:r>
      <w:r w:rsidR="00F60AF0">
        <w:t>database</w:t>
      </w:r>
      <w:r>
        <w:t>. To create a</w:t>
      </w:r>
      <w:r w:rsidR="00273ACF">
        <w:t>n</w:t>
      </w:r>
      <w:r>
        <w:t xml:space="preserve"> </w:t>
      </w:r>
      <w:r w:rsidR="00F60AF0">
        <w:t>encrypted</w:t>
      </w:r>
      <w:r>
        <w:t xml:space="preserve"> text password</w:t>
      </w:r>
      <w:r w:rsidR="00FC2745">
        <w:t>,</w:t>
      </w:r>
      <w:r>
        <w:t xml:space="preserve"> use the following command to get the </w:t>
      </w:r>
      <w:r w:rsidR="00AD2E26">
        <w:t>encrypted</w:t>
      </w:r>
      <w:r>
        <w:t xml:space="preserve"> text for the connection string that needs to be saved in a file on database. This command would show the cipher text password (binary text password) that needs to be added instead of plain text password</w:t>
      </w:r>
      <w:r w:rsidR="00AD2E26">
        <w:t xml:space="preserve"> to the file or database</w:t>
      </w:r>
      <w:bookmarkStart w:id="47" w:name="_GoBack"/>
      <w:bookmarkEnd w:id="47"/>
      <w:r>
        <w:t>.</w:t>
      </w:r>
    </w:p>
    <w:p w14:paraId="41B6AFA0" w14:textId="1F2C572B" w:rsidR="00B121C9" w:rsidRDefault="00B121C9" w:rsidP="003D6300">
      <w:r>
        <w:t>To get encrypted password from the tool,</w:t>
      </w:r>
      <w:r w:rsidR="00E00F05">
        <w:t xml:space="preserve"> use the following command,</w:t>
      </w:r>
    </w:p>
    <w:p w14:paraId="7095562F" w14:textId="64B4FEC9" w:rsidR="00B121C9" w:rsidRDefault="00B121C9" w:rsidP="00B121C9">
      <w:pPr>
        <w:pStyle w:val="Caption"/>
        <w:numPr>
          <w:ilvl w:val="0"/>
          <w:numId w:val="45"/>
        </w:numPr>
      </w:pPr>
      <w:r w:rsidRPr="000E72A7">
        <w:t>OASISHealthCheck.exe</w:t>
      </w:r>
      <w:r w:rsidR="00203A51">
        <w:t xml:space="preserve"> –encrypt_passwd &lt;connection string in the format user/password@host_sid&gt;</w:t>
      </w:r>
    </w:p>
    <w:p w14:paraId="78643971" w14:textId="3C6EAB5E" w:rsidR="00B121C9" w:rsidRDefault="00F60AF0" w:rsidP="003D6300">
      <w:r>
        <w:t>A sample run is shown below,</w:t>
      </w:r>
    </w:p>
    <w:p w14:paraId="7CB0FE0D" w14:textId="1EBF0EE1" w:rsidR="00233EFA" w:rsidRDefault="00233EFA" w:rsidP="003D6300">
      <w:r>
        <w:rPr>
          <w:noProof/>
        </w:rPr>
        <w:drawing>
          <wp:inline distT="0" distB="0" distL="0" distR="0" wp14:anchorId="41131A96" wp14:editId="09550C21">
            <wp:extent cx="5943600" cy="375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920"/>
                    </a:xfrm>
                    <a:prstGeom prst="rect">
                      <a:avLst/>
                    </a:prstGeom>
                  </pic:spPr>
                </pic:pic>
              </a:graphicData>
            </a:graphic>
          </wp:inline>
        </w:drawing>
      </w:r>
    </w:p>
    <w:p w14:paraId="22AA8CC1" w14:textId="348725B8" w:rsidR="00233EFA" w:rsidRPr="003D6300" w:rsidRDefault="00233EFA" w:rsidP="003D6300">
      <w:r>
        <w:t>Replace the password field in the file or database with the whole encrypted string (</w:t>
      </w:r>
      <w:r w:rsidRPr="00233EFA">
        <w:rPr>
          <w:b/>
        </w:rPr>
        <w:t>default format is b’encrypted_text’</w:t>
      </w:r>
      <w:r>
        <w:t>)</w:t>
      </w:r>
    </w:p>
    <w:p w14:paraId="58156038" w14:textId="743DD977" w:rsidR="000C6B2D" w:rsidRDefault="003C4118" w:rsidP="003C4118">
      <w:pPr>
        <w:pStyle w:val="Heading1"/>
      </w:pPr>
      <w:bookmarkStart w:id="48" w:name="_Toc527042466"/>
      <w:bookmarkStart w:id="49" w:name="_Toc528236549"/>
      <w:bookmarkStart w:id="50" w:name="_Toc528599707"/>
      <w:bookmarkStart w:id="51" w:name="_Toc528599841"/>
      <w:r>
        <w:t xml:space="preserve">Test </w:t>
      </w:r>
      <w:r w:rsidR="000C6B2D">
        <w:t>R</w:t>
      </w:r>
      <w:r w:rsidR="00766A6D">
        <w:t>eport</w:t>
      </w:r>
      <w:r w:rsidR="00EE545D">
        <w:t>s</w:t>
      </w:r>
      <w:bookmarkEnd w:id="48"/>
      <w:bookmarkEnd w:id="49"/>
      <w:bookmarkEnd w:id="50"/>
      <w:bookmarkEnd w:id="51"/>
    </w:p>
    <w:p w14:paraId="03CCAF3B" w14:textId="71B0088D" w:rsidR="00AB4B6A" w:rsidRDefault="003E74AA" w:rsidP="003E74AA">
      <w:pPr>
        <w:pStyle w:val="BodyText"/>
        <w:jc w:val="both"/>
      </w:pPr>
      <w:r>
        <w:t xml:space="preserve">After oasis health check has run successful, </w:t>
      </w:r>
      <w:r w:rsidR="00AB4B6A">
        <w:t>OHC tool could be used to download various reports in a comma separated file format that could be opened through Microsoft Excel.</w:t>
      </w:r>
      <w:r>
        <w:t xml:space="preserve"> Every run will capture that latest run results to a default file or report file specified through -r option.</w:t>
      </w:r>
    </w:p>
    <w:p w14:paraId="09450023" w14:textId="7EEA6AAD" w:rsidR="00187AB6" w:rsidRPr="00AB4B6A" w:rsidRDefault="00187AB6" w:rsidP="003E74AA">
      <w:pPr>
        <w:pStyle w:val="BodyText"/>
        <w:jc w:val="both"/>
      </w:pPr>
      <w:r>
        <w:t>The various reports that could be run using the tool are described in the sections below.</w:t>
      </w:r>
    </w:p>
    <w:p w14:paraId="471932DD" w14:textId="22BBE651" w:rsidR="000C6B2D" w:rsidRDefault="006B1F97" w:rsidP="00620B38">
      <w:pPr>
        <w:pStyle w:val="Heading2"/>
      </w:pPr>
      <w:bookmarkStart w:id="52" w:name="_Toc527042467"/>
      <w:bookmarkStart w:id="53" w:name="_Toc528236550"/>
      <w:bookmarkStart w:id="54" w:name="_Toc528599708"/>
      <w:bookmarkStart w:id="55" w:name="_Toc528599842"/>
      <w:r>
        <w:t xml:space="preserve">Last </w:t>
      </w:r>
      <w:r w:rsidR="00766A6D">
        <w:t xml:space="preserve">Run </w:t>
      </w:r>
      <w:r>
        <w:t>Report</w:t>
      </w:r>
      <w:bookmarkEnd w:id="52"/>
      <w:bookmarkEnd w:id="53"/>
      <w:bookmarkEnd w:id="54"/>
      <w:bookmarkEnd w:id="55"/>
    </w:p>
    <w:p w14:paraId="6A05E8B2" w14:textId="77777777" w:rsidR="000E72A7" w:rsidRDefault="00315591">
      <w:r>
        <w:t>To g</w:t>
      </w:r>
      <w:r w:rsidR="00754272">
        <w:t>et the</w:t>
      </w:r>
      <w:r w:rsidR="00625489">
        <w:t xml:space="preserve"> last run report in a comma-</w:t>
      </w:r>
      <w:r>
        <w:t>separ</w:t>
      </w:r>
      <w:r w:rsidR="00625489">
        <w:t xml:space="preserve">ated file, type in the </w:t>
      </w:r>
      <w:r w:rsidR="00766A6D">
        <w:t xml:space="preserve">following </w:t>
      </w:r>
      <w:r w:rsidR="00625489">
        <w:t>command:</w:t>
      </w:r>
      <w:r>
        <w:t xml:space="preserve"> </w:t>
      </w:r>
    </w:p>
    <w:p w14:paraId="07D11C9A" w14:textId="626F2EBC" w:rsidR="000C6B2D" w:rsidRPr="000E72A7" w:rsidRDefault="00D25551" w:rsidP="0037272C">
      <w:pPr>
        <w:pStyle w:val="Caption"/>
        <w:numPr>
          <w:ilvl w:val="0"/>
          <w:numId w:val="45"/>
        </w:numPr>
      </w:pPr>
      <w:r w:rsidRPr="000E72A7">
        <w:t>OasisHealthCheck.exe -c user/passwd@dbhost_dbschema --</w:t>
      </w:r>
      <w:r w:rsidR="00CD4EC7" w:rsidRPr="000E72A7">
        <w:t>lastreport</w:t>
      </w:r>
    </w:p>
    <w:p w14:paraId="5D6A4849" w14:textId="45581B4B" w:rsidR="008E7441" w:rsidRDefault="00DD6981">
      <w:r>
        <w:rPr>
          <w:noProof/>
        </w:rPr>
        <w:drawing>
          <wp:inline distT="0" distB="0" distL="0" distR="0" wp14:anchorId="23CF663A" wp14:editId="75A727DB">
            <wp:extent cx="5943600" cy="1619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19885"/>
                    </a:xfrm>
                    <a:prstGeom prst="rect">
                      <a:avLst/>
                    </a:prstGeom>
                  </pic:spPr>
                </pic:pic>
              </a:graphicData>
            </a:graphic>
          </wp:inline>
        </w:drawing>
      </w:r>
    </w:p>
    <w:p w14:paraId="7C43027A" w14:textId="77777777" w:rsidR="00834C1D" w:rsidRDefault="00625489">
      <w:r>
        <w:lastRenderedPageBreak/>
        <w:t>Example of a report</w:t>
      </w:r>
      <w:r w:rsidR="00315591">
        <w:t>:</w:t>
      </w:r>
    </w:p>
    <w:p w14:paraId="31C30DEA" w14:textId="642726F9" w:rsidR="000B52BC" w:rsidRDefault="008E67B5">
      <w:r>
        <w:rPr>
          <w:noProof/>
        </w:rPr>
        <w:drawing>
          <wp:inline distT="0" distB="0" distL="0" distR="0" wp14:anchorId="59BE2458" wp14:editId="4450A06C">
            <wp:extent cx="5943600" cy="2232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32025"/>
                    </a:xfrm>
                    <a:prstGeom prst="rect">
                      <a:avLst/>
                    </a:prstGeom>
                  </pic:spPr>
                </pic:pic>
              </a:graphicData>
            </a:graphic>
          </wp:inline>
        </w:drawing>
      </w:r>
    </w:p>
    <w:p w14:paraId="344B852D" w14:textId="18DC55E9" w:rsidR="009A52EB" w:rsidRDefault="009A52EB" w:rsidP="009A52EB">
      <w:pPr>
        <w:pStyle w:val="Heading2"/>
      </w:pPr>
      <w:bookmarkStart w:id="56" w:name="_Toc528599709"/>
      <w:bookmarkStart w:id="57" w:name="_Toc528599843"/>
      <w:bookmarkStart w:id="58" w:name="_Toc527042468"/>
      <w:bookmarkStart w:id="59" w:name="_Toc528236551"/>
      <w:r>
        <w:t>List of all tests run with date</w:t>
      </w:r>
      <w:r w:rsidR="00181D8A">
        <w:t>s</w:t>
      </w:r>
      <w:r>
        <w:t xml:space="preserve"> and run sequence</w:t>
      </w:r>
      <w:r w:rsidR="00181D8A">
        <w:t xml:space="preserve"> for the day</w:t>
      </w:r>
      <w:bookmarkEnd w:id="56"/>
      <w:bookmarkEnd w:id="57"/>
    </w:p>
    <w:p w14:paraId="5040EBE2" w14:textId="77777777" w:rsidR="009A52EB" w:rsidRDefault="009A52EB" w:rsidP="009A52EB">
      <w:pPr>
        <w:rPr>
          <w:b/>
        </w:rPr>
      </w:pPr>
      <w:r>
        <w:t xml:space="preserve">To get a report for a timestamp in a comma-separated file, type in the following command: </w:t>
      </w:r>
      <w:r>
        <w:rPr>
          <w:rStyle w:val="SubtitleChar"/>
          <w:b/>
          <w:color w:val="002060"/>
        </w:rPr>
        <w:t xml:space="preserve"> </w:t>
      </w:r>
    </w:p>
    <w:p w14:paraId="65A62374" w14:textId="2D39196E" w:rsidR="009A52EB" w:rsidRPr="00973698" w:rsidRDefault="009A52EB" w:rsidP="0037272C">
      <w:pPr>
        <w:pStyle w:val="Caption"/>
        <w:numPr>
          <w:ilvl w:val="0"/>
          <w:numId w:val="45"/>
        </w:numPr>
      </w:pPr>
      <w:r w:rsidRPr="00973698">
        <w:t xml:space="preserve">OasisHealthCheck.exe -c user/passwd@dbhost_dbschema -r listreport.csv </w:t>
      </w:r>
      <w:r w:rsidR="00A640BF" w:rsidRPr="00973698">
        <w:t>–</w:t>
      </w:r>
      <w:r w:rsidRPr="00973698">
        <w:t>listreport</w:t>
      </w:r>
    </w:p>
    <w:p w14:paraId="00007B31" w14:textId="1CE852AB" w:rsidR="00A640BF" w:rsidRPr="00A640BF" w:rsidRDefault="007C2AB8" w:rsidP="009A52EB">
      <w:r>
        <w:rPr>
          <w:noProof/>
        </w:rPr>
        <w:drawing>
          <wp:inline distT="0" distB="0" distL="0" distR="0" wp14:anchorId="17B82D42" wp14:editId="527CDBCD">
            <wp:extent cx="5943600" cy="142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29385"/>
                    </a:xfrm>
                    <a:prstGeom prst="rect">
                      <a:avLst/>
                    </a:prstGeom>
                  </pic:spPr>
                </pic:pic>
              </a:graphicData>
            </a:graphic>
          </wp:inline>
        </w:drawing>
      </w:r>
      <w:r w:rsidR="00A640BF" w:rsidRPr="00A640BF">
        <w:t>This report would produce a comma separated file as given below,</w:t>
      </w:r>
    </w:p>
    <w:p w14:paraId="3DD4BD5E" w14:textId="28A80EE4" w:rsidR="00A640BF" w:rsidRPr="00917171" w:rsidRDefault="001247F4" w:rsidP="009A52EB">
      <w:pPr>
        <w:rPr>
          <w:b/>
        </w:rPr>
      </w:pPr>
      <w:r>
        <w:rPr>
          <w:noProof/>
        </w:rPr>
        <w:drawing>
          <wp:inline distT="0" distB="0" distL="0" distR="0" wp14:anchorId="524FF9EC" wp14:editId="70C53D0D">
            <wp:extent cx="5943600" cy="49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6570"/>
                    </a:xfrm>
                    <a:prstGeom prst="rect">
                      <a:avLst/>
                    </a:prstGeom>
                  </pic:spPr>
                </pic:pic>
              </a:graphicData>
            </a:graphic>
          </wp:inline>
        </w:drawing>
      </w:r>
    </w:p>
    <w:p w14:paraId="22F98CC5" w14:textId="76455A91" w:rsidR="002C3F5B" w:rsidRDefault="00625489" w:rsidP="00620B38">
      <w:pPr>
        <w:pStyle w:val="Heading2"/>
      </w:pPr>
      <w:bookmarkStart w:id="60" w:name="_Toc528599710"/>
      <w:bookmarkStart w:id="61" w:name="_Toc528599844"/>
      <w:r>
        <w:t xml:space="preserve">Report of a </w:t>
      </w:r>
      <w:r w:rsidR="00754272">
        <w:t>Test R</w:t>
      </w:r>
      <w:r w:rsidR="00C753DC">
        <w:t xml:space="preserve">un </w:t>
      </w:r>
      <w:r w:rsidR="0022267A">
        <w:t>for a</w:t>
      </w:r>
      <w:r w:rsidR="00754272">
        <w:t xml:space="preserve"> P</w:t>
      </w:r>
      <w:r w:rsidR="00D93F79">
        <w:t>articular</w:t>
      </w:r>
      <w:r w:rsidR="006D531F">
        <w:t xml:space="preserve"> </w:t>
      </w:r>
      <w:bookmarkEnd w:id="58"/>
      <w:bookmarkEnd w:id="59"/>
      <w:r w:rsidR="0022267A">
        <w:t>date and run</w:t>
      </w:r>
      <w:bookmarkEnd w:id="60"/>
      <w:bookmarkEnd w:id="61"/>
    </w:p>
    <w:p w14:paraId="36A4E97C" w14:textId="49DF062B" w:rsidR="00917171" w:rsidRDefault="002C3F5B" w:rsidP="00E10E9D">
      <w:pPr>
        <w:rPr>
          <w:b/>
        </w:rPr>
      </w:pPr>
      <w:r>
        <w:t xml:space="preserve">To get a report for a </w:t>
      </w:r>
      <w:r w:rsidR="00876B57">
        <w:t>timestamp</w:t>
      </w:r>
      <w:r w:rsidR="00625489">
        <w:t xml:space="preserve"> in a comma-</w:t>
      </w:r>
      <w:r>
        <w:t xml:space="preserve">separated file, type in the </w:t>
      </w:r>
      <w:r w:rsidR="00625489">
        <w:t xml:space="preserve">following </w:t>
      </w:r>
      <w:r>
        <w:t xml:space="preserve">command: </w:t>
      </w:r>
      <w:r w:rsidR="004107DF">
        <w:rPr>
          <w:rStyle w:val="SubtitleChar"/>
          <w:b/>
          <w:color w:val="002060"/>
        </w:rPr>
        <w:t xml:space="preserve"> </w:t>
      </w:r>
    </w:p>
    <w:p w14:paraId="5A9A3556" w14:textId="7B935948" w:rsidR="002C3F5B" w:rsidRPr="00973698" w:rsidRDefault="00E10E9D" w:rsidP="0037272C">
      <w:pPr>
        <w:pStyle w:val="Caption"/>
        <w:numPr>
          <w:ilvl w:val="0"/>
          <w:numId w:val="45"/>
        </w:numPr>
      </w:pPr>
      <w:r w:rsidRPr="00973698">
        <w:t>OasisHealthCheck.exe -c user/passwd@dbhost_dbschema -r date</w:t>
      </w:r>
      <w:r w:rsidR="0022267A" w:rsidRPr="00973698">
        <w:t>run</w:t>
      </w:r>
      <w:r w:rsidRPr="00973698">
        <w:t>report.csv --</w:t>
      </w:r>
      <w:r w:rsidR="00917171" w:rsidRPr="00973698">
        <w:t>date</w:t>
      </w:r>
      <w:r w:rsidR="0022267A" w:rsidRPr="00973698">
        <w:t>run</w:t>
      </w:r>
      <w:r w:rsidR="00917171" w:rsidRPr="00973698">
        <w:t xml:space="preserve">report </w:t>
      </w:r>
      <w:r w:rsidR="0022267A" w:rsidRPr="00973698">
        <w:t>“10</w:t>
      </w:r>
      <w:r w:rsidR="002C3F5B" w:rsidRPr="00973698">
        <w:t>/2</w:t>
      </w:r>
      <w:r w:rsidR="0022267A" w:rsidRPr="00973698">
        <w:t>4/2018</w:t>
      </w:r>
      <w:r w:rsidR="002C3F5B" w:rsidRPr="00973698">
        <w:t>”</w:t>
      </w:r>
      <w:r w:rsidR="0022267A" w:rsidRPr="00973698">
        <w:t xml:space="preserve"> 29</w:t>
      </w:r>
    </w:p>
    <w:p w14:paraId="62A47F24" w14:textId="4E36EFE1" w:rsidR="00D73810" w:rsidRPr="00807D43" w:rsidRDefault="00170FEF" w:rsidP="00D73810">
      <w:r>
        <w:rPr>
          <w:noProof/>
        </w:rPr>
        <w:lastRenderedPageBreak/>
        <w:drawing>
          <wp:inline distT="0" distB="0" distL="0" distR="0" wp14:anchorId="2C9D5C56" wp14:editId="43AE6CF0">
            <wp:extent cx="5943600" cy="1611630"/>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1630"/>
                    </a:xfrm>
                    <a:prstGeom prst="rect">
                      <a:avLst/>
                    </a:prstGeom>
                  </pic:spPr>
                </pic:pic>
              </a:graphicData>
            </a:graphic>
          </wp:inline>
        </w:drawing>
      </w:r>
      <w:r w:rsidR="00D73810" w:rsidRPr="00807D43">
        <w:t>A sample of all report is given below,</w:t>
      </w:r>
    </w:p>
    <w:p w14:paraId="21A8C544" w14:textId="2AE374C1" w:rsidR="00D73810" w:rsidRPr="00917171" w:rsidRDefault="00E17D2B" w:rsidP="00917171">
      <w:pPr>
        <w:rPr>
          <w:b/>
        </w:rPr>
      </w:pPr>
      <w:r>
        <w:rPr>
          <w:noProof/>
        </w:rPr>
        <w:drawing>
          <wp:inline distT="0" distB="0" distL="0" distR="0" wp14:anchorId="7302D784" wp14:editId="6BC78620">
            <wp:extent cx="5943600" cy="22320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32025"/>
                    </a:xfrm>
                    <a:prstGeom prst="rect">
                      <a:avLst/>
                    </a:prstGeom>
                  </pic:spPr>
                </pic:pic>
              </a:graphicData>
            </a:graphic>
          </wp:inline>
        </w:drawing>
      </w:r>
    </w:p>
    <w:p w14:paraId="68FD00ED" w14:textId="77777777" w:rsidR="002C3F5B" w:rsidRDefault="002C3F5B" w:rsidP="00620B38">
      <w:pPr>
        <w:pStyle w:val="Heading2"/>
      </w:pPr>
      <w:bookmarkStart w:id="62" w:name="_Toc527042469"/>
      <w:bookmarkStart w:id="63" w:name="_Toc528236552"/>
      <w:bookmarkStart w:id="64" w:name="_Toc528599711"/>
      <w:bookmarkStart w:id="65" w:name="_Toc528599845"/>
      <w:r>
        <w:t>All Reports</w:t>
      </w:r>
      <w:bookmarkEnd w:id="62"/>
      <w:bookmarkEnd w:id="63"/>
      <w:bookmarkEnd w:id="64"/>
      <w:bookmarkEnd w:id="65"/>
    </w:p>
    <w:p w14:paraId="6CC97BDA" w14:textId="254065B9" w:rsidR="009170B1" w:rsidRDefault="00E4240E" w:rsidP="00DE3E96">
      <w:pPr>
        <w:rPr>
          <w:b/>
        </w:rPr>
      </w:pPr>
      <w:r>
        <w:t xml:space="preserve">To get </w:t>
      </w:r>
      <w:r w:rsidR="002C3F5B">
        <w:t xml:space="preserve">all </w:t>
      </w:r>
      <w:r w:rsidR="00566BB3">
        <w:t xml:space="preserve">health check </w:t>
      </w:r>
      <w:r w:rsidR="00625489">
        <w:t xml:space="preserve">reports </w:t>
      </w:r>
      <w:r w:rsidR="00754272">
        <w:t>in the database in</w:t>
      </w:r>
      <w:r w:rsidR="00625489">
        <w:t xml:space="preserve"> a comma-</w:t>
      </w:r>
      <w:r w:rsidR="002C3F5B">
        <w:t>sepa</w:t>
      </w:r>
      <w:r w:rsidR="00CB4063">
        <w:t xml:space="preserve">rated file, type in the </w:t>
      </w:r>
      <w:r w:rsidR="00625489">
        <w:t xml:space="preserve">following </w:t>
      </w:r>
      <w:r w:rsidR="00CB4063">
        <w:t>command</w:t>
      </w:r>
      <w:r w:rsidR="00DE3E96">
        <w:t xml:space="preserve">: </w:t>
      </w:r>
    </w:p>
    <w:p w14:paraId="683E0924" w14:textId="51989F0A" w:rsidR="00807D43" w:rsidRPr="00973698" w:rsidRDefault="00DE3E96" w:rsidP="0037272C">
      <w:pPr>
        <w:pStyle w:val="Caption"/>
        <w:numPr>
          <w:ilvl w:val="0"/>
          <w:numId w:val="45"/>
        </w:numPr>
      </w:pPr>
      <w:r w:rsidRPr="00973698">
        <w:t xml:space="preserve">OasisHealthCheck.exe -c user/passwd@dbhost_dbschema </w:t>
      </w:r>
      <w:r w:rsidR="00445DED" w:rsidRPr="00973698">
        <w:t xml:space="preserve">-r allreport.csv </w:t>
      </w:r>
      <w:r w:rsidR="009170B1" w:rsidRPr="00973698">
        <w:t>–allreport</w:t>
      </w:r>
    </w:p>
    <w:p w14:paraId="03F3EDD0" w14:textId="55835F9F" w:rsidR="00807D43" w:rsidRPr="00807D43" w:rsidRDefault="00170FEF" w:rsidP="002C3F5B">
      <w:r>
        <w:rPr>
          <w:noProof/>
        </w:rPr>
        <w:drawing>
          <wp:inline distT="0" distB="0" distL="0" distR="0" wp14:anchorId="2BF83EB0" wp14:editId="0FE2FBAB">
            <wp:extent cx="5943600" cy="14662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6215"/>
                    </a:xfrm>
                    <a:prstGeom prst="rect">
                      <a:avLst/>
                    </a:prstGeom>
                  </pic:spPr>
                </pic:pic>
              </a:graphicData>
            </a:graphic>
          </wp:inline>
        </w:drawing>
      </w:r>
      <w:r w:rsidR="00807D43" w:rsidRPr="00807D43">
        <w:t>A sample of all report is given below,</w:t>
      </w:r>
    </w:p>
    <w:p w14:paraId="6132AB76" w14:textId="3B793A17" w:rsidR="00807D43" w:rsidRPr="002465EC" w:rsidRDefault="00807D43" w:rsidP="002C3F5B">
      <w:pPr>
        <w:rPr>
          <w:rStyle w:val="SubtitleChar"/>
          <w:rFonts w:ascii="HelvLight" w:hAnsi="HelvLight" w:cs="Times New Roman"/>
          <w:b/>
        </w:rPr>
      </w:pPr>
      <w:r>
        <w:rPr>
          <w:noProof/>
        </w:rPr>
        <w:lastRenderedPageBreak/>
        <w:drawing>
          <wp:inline distT="0" distB="0" distL="0" distR="0" wp14:anchorId="34B65129" wp14:editId="0FA6E057">
            <wp:extent cx="5943600" cy="223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14:paraId="6C92E4D4" w14:textId="61ACD18E" w:rsidR="002465EC" w:rsidRDefault="002465EC" w:rsidP="002465EC">
      <w:pPr>
        <w:pStyle w:val="Heading1"/>
      </w:pPr>
      <w:bookmarkStart w:id="66" w:name="_Toc527042463"/>
      <w:bookmarkStart w:id="67" w:name="_Toc528236546"/>
      <w:bookmarkStart w:id="68" w:name="_Toc528599712"/>
      <w:bookmarkStart w:id="69" w:name="_Toc528599846"/>
      <w:r>
        <w:t xml:space="preserve">Test Interpretations </w:t>
      </w:r>
      <w:r w:rsidR="0040310C">
        <w:t>&amp;</w:t>
      </w:r>
      <w:r>
        <w:t xml:space="preserve"> Validations</w:t>
      </w:r>
      <w:bookmarkEnd w:id="66"/>
      <w:bookmarkEnd w:id="67"/>
      <w:r>
        <w:t xml:space="preserve"> - Advanced Users</w:t>
      </w:r>
      <w:bookmarkEnd w:id="68"/>
      <w:bookmarkEnd w:id="69"/>
    </w:p>
    <w:p w14:paraId="5A618237" w14:textId="77777777" w:rsidR="002465EC" w:rsidRPr="0072373B" w:rsidRDefault="002465EC" w:rsidP="002465EC">
      <w:pPr>
        <w:jc w:val="both"/>
      </w:pPr>
      <w:bookmarkStart w:id="70" w:name="_Hlk528252242"/>
      <w:r>
        <w:t>This section introduces the location where the health check results are stored, as well as the type of validations performed and how they can be interpreted from the results saved to a table or a comma-separated file.</w:t>
      </w:r>
    </w:p>
    <w:p w14:paraId="69CD52B7" w14:textId="5B036FE4" w:rsidR="002465EC" w:rsidRDefault="002465EC" w:rsidP="002465EC">
      <w:pPr>
        <w:pStyle w:val="Heading2"/>
      </w:pPr>
      <w:bookmarkStart w:id="71" w:name="_Toc527042464"/>
      <w:bookmarkStart w:id="72" w:name="_Toc528236547"/>
      <w:bookmarkStart w:id="73" w:name="_Toc528599713"/>
      <w:bookmarkStart w:id="74" w:name="_Toc528599847"/>
      <w:bookmarkEnd w:id="70"/>
      <w:r>
        <w:t>Health Check Results</w:t>
      </w:r>
      <w:bookmarkEnd w:id="71"/>
      <w:bookmarkEnd w:id="72"/>
      <w:bookmarkEnd w:id="73"/>
      <w:bookmarkEnd w:id="74"/>
    </w:p>
    <w:p w14:paraId="04EB356A" w14:textId="77777777" w:rsidR="002465EC" w:rsidRDefault="002465EC" w:rsidP="002465EC">
      <w:r>
        <w:t xml:space="preserve">The OHC tool captures the results of the test to the </w:t>
      </w:r>
      <w:r w:rsidRPr="00861AA8">
        <w:rPr>
          <w:b/>
        </w:rPr>
        <w:t>OASIS_HEALTH_CHECK</w:t>
      </w:r>
      <w:r>
        <w:t xml:space="preserve"> table. The following information is stored for some of the columns in that table:</w:t>
      </w:r>
    </w:p>
    <w:p w14:paraId="4E6CCB72" w14:textId="77777777" w:rsidR="002465EC" w:rsidRDefault="002465EC" w:rsidP="008543E8">
      <w:pPr>
        <w:pStyle w:val="ListParagraph"/>
        <w:numPr>
          <w:ilvl w:val="0"/>
          <w:numId w:val="26"/>
        </w:numPr>
      </w:pPr>
      <w:r w:rsidRPr="00D72235">
        <w:rPr>
          <w:b/>
        </w:rPr>
        <w:t>STATUS</w:t>
      </w:r>
      <w:r>
        <w:t xml:space="preserve"> column reports the test status with three status codes:</w:t>
      </w:r>
    </w:p>
    <w:p w14:paraId="3EC5A723" w14:textId="77777777" w:rsidR="002465EC" w:rsidRDefault="002465EC" w:rsidP="008543E8">
      <w:pPr>
        <w:pStyle w:val="ListParagraph"/>
        <w:numPr>
          <w:ilvl w:val="1"/>
          <w:numId w:val="20"/>
        </w:numPr>
      </w:pPr>
      <w:r>
        <w:t>OK – Validation was completed and was found to be the expected value.</w:t>
      </w:r>
    </w:p>
    <w:p w14:paraId="3FA9B192" w14:textId="77777777" w:rsidR="002465EC" w:rsidRDefault="002465EC" w:rsidP="008543E8">
      <w:pPr>
        <w:pStyle w:val="ListParagraph"/>
        <w:numPr>
          <w:ilvl w:val="1"/>
          <w:numId w:val="20"/>
        </w:numPr>
      </w:pPr>
      <w:r>
        <w:t>REVIEW – Validation was completed; a configuration issue was found. A status message field specifies the problem for the parameter.</w:t>
      </w:r>
    </w:p>
    <w:p w14:paraId="6C0E0F4B" w14:textId="77777777" w:rsidR="002465EC" w:rsidRPr="009036B0" w:rsidRDefault="002465EC" w:rsidP="008543E8">
      <w:pPr>
        <w:pStyle w:val="ListParagraph"/>
        <w:numPr>
          <w:ilvl w:val="1"/>
          <w:numId w:val="20"/>
        </w:numPr>
      </w:pPr>
      <w:bookmarkStart w:id="75" w:name="_Hlk527034680"/>
      <w:r w:rsidRPr="009036B0">
        <w:t xml:space="preserve">PENDING – Validation was not completed </w:t>
      </w:r>
      <w:r>
        <w:t>when a test case was added without the validation option.</w:t>
      </w:r>
    </w:p>
    <w:bookmarkEnd w:id="75"/>
    <w:p w14:paraId="726DA79B" w14:textId="77777777" w:rsidR="002465EC" w:rsidRDefault="002465EC" w:rsidP="008543E8">
      <w:pPr>
        <w:pStyle w:val="ListParagraph"/>
        <w:numPr>
          <w:ilvl w:val="0"/>
          <w:numId w:val="26"/>
        </w:numPr>
      </w:pPr>
      <w:r>
        <w:t xml:space="preserve">Presently, the following subsystems supported by OASIS Health Check tool are shown in the </w:t>
      </w:r>
      <w:r w:rsidRPr="00D72235">
        <w:rPr>
          <w:b/>
        </w:rPr>
        <w:t>SUB_SYSTEM</w:t>
      </w:r>
      <w:r>
        <w:t xml:space="preserve"> column:</w:t>
      </w:r>
    </w:p>
    <w:p w14:paraId="73C3CCC8" w14:textId="77777777" w:rsidR="002465EC" w:rsidRDefault="002465EC" w:rsidP="008543E8">
      <w:pPr>
        <w:pStyle w:val="ListParagraph"/>
        <w:numPr>
          <w:ilvl w:val="1"/>
          <w:numId w:val="20"/>
        </w:numPr>
      </w:pPr>
      <w:r>
        <w:t>CIS</w:t>
      </w:r>
    </w:p>
    <w:p w14:paraId="39940F04" w14:textId="77777777" w:rsidR="002465EC" w:rsidRDefault="002465EC" w:rsidP="008543E8">
      <w:pPr>
        <w:pStyle w:val="ListParagraph"/>
        <w:numPr>
          <w:ilvl w:val="1"/>
          <w:numId w:val="20"/>
        </w:numPr>
      </w:pPr>
      <w:r>
        <w:t>Claims</w:t>
      </w:r>
    </w:p>
    <w:p w14:paraId="0010D7C3" w14:textId="77777777" w:rsidR="002465EC" w:rsidRDefault="002465EC" w:rsidP="008543E8">
      <w:pPr>
        <w:pStyle w:val="ListParagraph"/>
        <w:numPr>
          <w:ilvl w:val="1"/>
          <w:numId w:val="20"/>
        </w:numPr>
      </w:pPr>
      <w:r>
        <w:t>FM</w:t>
      </w:r>
    </w:p>
    <w:p w14:paraId="2131F602" w14:textId="77777777" w:rsidR="002465EC" w:rsidRDefault="002465EC" w:rsidP="008543E8">
      <w:pPr>
        <w:pStyle w:val="ListParagraph"/>
        <w:numPr>
          <w:ilvl w:val="1"/>
          <w:numId w:val="20"/>
        </w:numPr>
      </w:pPr>
      <w:r>
        <w:t>Output</w:t>
      </w:r>
    </w:p>
    <w:p w14:paraId="14B77DFA" w14:textId="77777777" w:rsidR="002465EC" w:rsidRDefault="002465EC" w:rsidP="008543E8">
      <w:pPr>
        <w:pStyle w:val="ListParagraph"/>
        <w:numPr>
          <w:ilvl w:val="1"/>
          <w:numId w:val="20"/>
        </w:numPr>
      </w:pPr>
      <w:r>
        <w:t>Policy</w:t>
      </w:r>
    </w:p>
    <w:p w14:paraId="5E68995D" w14:textId="77777777" w:rsidR="002465EC" w:rsidRDefault="002465EC" w:rsidP="008543E8">
      <w:pPr>
        <w:pStyle w:val="ListParagraph"/>
        <w:numPr>
          <w:ilvl w:val="0"/>
          <w:numId w:val="26"/>
        </w:numPr>
      </w:pPr>
      <w:r>
        <w:t xml:space="preserve">Two categories of validations are supported as shown in the </w:t>
      </w:r>
      <w:r w:rsidRPr="00D72235">
        <w:rPr>
          <w:b/>
        </w:rPr>
        <w:t>OHC_CATEGORY</w:t>
      </w:r>
      <w:r>
        <w:t xml:space="preserve"> column:</w:t>
      </w:r>
    </w:p>
    <w:p w14:paraId="6DD071CE" w14:textId="77777777" w:rsidR="002465EC" w:rsidRDefault="002465EC" w:rsidP="008543E8">
      <w:pPr>
        <w:pStyle w:val="ListParagraph"/>
        <w:numPr>
          <w:ilvl w:val="1"/>
          <w:numId w:val="20"/>
        </w:numPr>
      </w:pPr>
      <w:r>
        <w:lastRenderedPageBreak/>
        <w:t xml:space="preserve">Configuration - Invalid configuration in the </w:t>
      </w:r>
      <w:r w:rsidRPr="002F6F0E">
        <w:rPr>
          <w:b/>
        </w:rPr>
        <w:t>SYSTEM_PARAMETER_UTIL</w:t>
      </w:r>
      <w:r>
        <w:t xml:space="preserve"> table for every subsystem. This category is stored in the following format: &lt;SUBSYSTEM&gt;_SYS_PARAM.</w:t>
      </w:r>
    </w:p>
    <w:p w14:paraId="70AAD0B0" w14:textId="77777777" w:rsidR="002465EC" w:rsidRDefault="002465EC" w:rsidP="008543E8">
      <w:pPr>
        <w:pStyle w:val="ListParagraph"/>
        <w:numPr>
          <w:ilvl w:val="1"/>
          <w:numId w:val="20"/>
        </w:numPr>
      </w:pPr>
      <w:r>
        <w:t>Data inconsistencies – Data inconsistencies found for the subsystem. This category is stored in the following format: &lt;SUBSYSTEM&gt;_CFG.</w:t>
      </w:r>
    </w:p>
    <w:p w14:paraId="6414DCA8" w14:textId="77777777" w:rsidR="002465EC" w:rsidRDefault="002465EC" w:rsidP="008543E8">
      <w:pPr>
        <w:pStyle w:val="ListParagraph"/>
        <w:numPr>
          <w:ilvl w:val="0"/>
          <w:numId w:val="26"/>
        </w:numPr>
      </w:pPr>
      <w:r>
        <w:t xml:space="preserve">Validation level is shown using column </w:t>
      </w:r>
      <w:r w:rsidRPr="00D72235">
        <w:rPr>
          <w:b/>
        </w:rPr>
        <w:t>OHC_LEVEL</w:t>
      </w:r>
      <w:r>
        <w:t xml:space="preserve"> and is used to assign severity level to the validation. Some of the validation levels are:</w:t>
      </w:r>
    </w:p>
    <w:p w14:paraId="0F620874" w14:textId="77777777" w:rsidR="002465EC" w:rsidRDefault="002465EC" w:rsidP="008543E8">
      <w:pPr>
        <w:pStyle w:val="ListParagraph"/>
        <w:numPr>
          <w:ilvl w:val="1"/>
          <w:numId w:val="20"/>
        </w:numPr>
      </w:pPr>
      <w:r>
        <w:t xml:space="preserve">INFO – Informational. This fix should be applied for OASIS to work efficiently. </w:t>
      </w:r>
    </w:p>
    <w:p w14:paraId="3EEB0170" w14:textId="77777777" w:rsidR="002465EC" w:rsidRDefault="002465EC" w:rsidP="008543E8">
      <w:pPr>
        <w:pStyle w:val="ListParagraph"/>
        <w:numPr>
          <w:ilvl w:val="1"/>
          <w:numId w:val="20"/>
        </w:numPr>
      </w:pPr>
      <w:r>
        <w:t xml:space="preserve">WARNING – Problem exists, but OASIS is operational. </w:t>
      </w:r>
    </w:p>
    <w:p w14:paraId="58A30179" w14:textId="77777777" w:rsidR="002465EC" w:rsidRDefault="002465EC" w:rsidP="008543E8">
      <w:pPr>
        <w:pStyle w:val="ListParagraph"/>
        <w:numPr>
          <w:ilvl w:val="1"/>
          <w:numId w:val="20"/>
        </w:numPr>
      </w:pPr>
      <w:r>
        <w:t>ERROR – The issue must be fixed.</w:t>
      </w:r>
    </w:p>
    <w:p w14:paraId="007C6C5B" w14:textId="77777777" w:rsidR="002465EC" w:rsidRDefault="002465EC" w:rsidP="002465EC">
      <w:r>
        <w:rPr>
          <w:noProof/>
        </w:rPr>
        <w:drawing>
          <wp:inline distT="0" distB="0" distL="0" distR="0" wp14:anchorId="420CA90C" wp14:editId="7ABE14F0">
            <wp:extent cx="5943600" cy="1268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0602" cy="1273856"/>
                    </a:xfrm>
                    <a:prstGeom prst="rect">
                      <a:avLst/>
                    </a:prstGeom>
                  </pic:spPr>
                </pic:pic>
              </a:graphicData>
            </a:graphic>
          </wp:inline>
        </w:drawing>
      </w:r>
      <w:r>
        <w:t xml:space="preserve"> </w:t>
      </w:r>
    </w:p>
    <w:p w14:paraId="40559A07" w14:textId="77777777" w:rsidR="002465EC" w:rsidRDefault="002465EC" w:rsidP="002465EC">
      <w:pPr>
        <w:pStyle w:val="Heading2"/>
      </w:pPr>
      <w:bookmarkStart w:id="76" w:name="_Toc527042465"/>
      <w:bookmarkStart w:id="77" w:name="_Toc528236548"/>
      <w:bookmarkStart w:id="78" w:name="_Toc528599714"/>
      <w:bookmarkStart w:id="79" w:name="_Toc528599848"/>
      <w:r>
        <w:t>Health Check Interpretations</w:t>
      </w:r>
      <w:bookmarkEnd w:id="76"/>
      <w:bookmarkEnd w:id="77"/>
      <w:bookmarkEnd w:id="78"/>
      <w:bookmarkEnd w:id="79"/>
    </w:p>
    <w:p w14:paraId="2F02D683" w14:textId="77777777" w:rsidR="002465EC" w:rsidRDefault="002465EC" w:rsidP="002465EC">
      <w:pPr>
        <w:jc w:val="both"/>
      </w:pPr>
      <w:r>
        <w:t>This section provides examples of interpreting the OHC tool results. Screenshots below show different test statuses and an explanation of what is expected in that test scenario.</w:t>
      </w:r>
    </w:p>
    <w:p w14:paraId="1AEC27F9" w14:textId="77777777" w:rsidR="002465EC" w:rsidRPr="006107CD" w:rsidRDefault="002465EC" w:rsidP="002465EC">
      <w:pPr>
        <w:pStyle w:val="Heading3"/>
      </w:pPr>
      <w:bookmarkStart w:id="80" w:name="_Toc528599849"/>
      <w:r>
        <w:t>Test Status – OK and REVIEW</w:t>
      </w:r>
      <w:bookmarkEnd w:id="80"/>
    </w:p>
    <w:p w14:paraId="70C640C3" w14:textId="77777777" w:rsidR="002465EC" w:rsidRDefault="002465EC" w:rsidP="002465EC">
      <w:r>
        <w:rPr>
          <w:noProof/>
        </w:rPr>
        <w:drawing>
          <wp:inline distT="0" distB="0" distL="0" distR="0" wp14:anchorId="69362462" wp14:editId="5D1EC4B4">
            <wp:extent cx="5943600" cy="892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810"/>
                    </a:xfrm>
                    <a:prstGeom prst="rect">
                      <a:avLst/>
                    </a:prstGeom>
                  </pic:spPr>
                </pic:pic>
              </a:graphicData>
            </a:graphic>
          </wp:inline>
        </w:drawing>
      </w:r>
    </w:p>
    <w:p w14:paraId="00AF79B8" w14:textId="77777777" w:rsidR="002465EC" w:rsidRDefault="002465EC" w:rsidP="002465EC">
      <w:r>
        <w:t>All expected parameter values are displayed with a status of OK and blank status message.</w:t>
      </w:r>
    </w:p>
    <w:p w14:paraId="66DD4B81" w14:textId="77777777" w:rsidR="002465EC" w:rsidRDefault="002465EC" w:rsidP="002465EC">
      <w:r>
        <w:rPr>
          <w:noProof/>
        </w:rPr>
        <w:lastRenderedPageBreak/>
        <w:drawing>
          <wp:inline distT="0" distB="0" distL="0" distR="0" wp14:anchorId="006D05F6" wp14:editId="718A564D">
            <wp:extent cx="5943600" cy="1268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8095"/>
                    </a:xfrm>
                    <a:prstGeom prst="rect">
                      <a:avLst/>
                    </a:prstGeom>
                  </pic:spPr>
                </pic:pic>
              </a:graphicData>
            </a:graphic>
          </wp:inline>
        </w:drawing>
      </w:r>
    </w:p>
    <w:p w14:paraId="52A66E87" w14:textId="77777777" w:rsidR="002465EC" w:rsidRDefault="002465EC" w:rsidP="002465EC">
      <w:r>
        <w:t>These examples show two types of validations:</w:t>
      </w:r>
    </w:p>
    <w:p w14:paraId="55EB0E1A" w14:textId="77777777" w:rsidR="002465EC" w:rsidRDefault="002465EC" w:rsidP="008543E8">
      <w:pPr>
        <w:pStyle w:val="ListParagraph"/>
        <w:numPr>
          <w:ilvl w:val="0"/>
          <w:numId w:val="2"/>
        </w:numPr>
      </w:pPr>
      <w:r w:rsidRPr="00754272">
        <w:rPr>
          <w:b/>
        </w:rPr>
        <w:t>OK</w:t>
      </w:r>
      <w:r>
        <w:t xml:space="preserve"> status for OS_APP_DATE_TO_DIR and OS_DIRECTORY_SIZE includes a blank status message field.</w:t>
      </w:r>
    </w:p>
    <w:p w14:paraId="3588EC37" w14:textId="77777777" w:rsidR="002465EC" w:rsidRDefault="002465EC" w:rsidP="008543E8">
      <w:pPr>
        <w:pStyle w:val="ListParagraph"/>
        <w:numPr>
          <w:ilvl w:val="0"/>
          <w:numId w:val="2"/>
        </w:numPr>
      </w:pPr>
      <w:r w:rsidRPr="00754272">
        <w:rPr>
          <w:b/>
        </w:rPr>
        <w:t>REVIEW</w:t>
      </w:r>
      <w:r>
        <w:t xml:space="preserve"> status includes an explanation of which validation failed in the status message field.</w:t>
      </w:r>
    </w:p>
    <w:p w14:paraId="60DABB9E" w14:textId="77777777" w:rsidR="002465EC" w:rsidRDefault="002465EC" w:rsidP="002465EC">
      <w:pPr>
        <w:pStyle w:val="Heading3"/>
      </w:pPr>
      <w:bookmarkStart w:id="81" w:name="_Toc528599850"/>
      <w:r>
        <w:t>Missing Parameter Configuration</w:t>
      </w:r>
      <w:bookmarkEnd w:id="81"/>
    </w:p>
    <w:p w14:paraId="425C7ABC" w14:textId="77777777" w:rsidR="002465EC" w:rsidRDefault="002465EC" w:rsidP="002465EC">
      <w:r>
        <w:rPr>
          <w:noProof/>
        </w:rPr>
        <w:drawing>
          <wp:inline distT="0" distB="0" distL="0" distR="0" wp14:anchorId="631DC10E" wp14:editId="07842FD9">
            <wp:extent cx="5943600" cy="126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68095"/>
                    </a:xfrm>
                    <a:prstGeom prst="rect">
                      <a:avLst/>
                    </a:prstGeom>
                  </pic:spPr>
                </pic:pic>
              </a:graphicData>
            </a:graphic>
          </wp:inline>
        </w:drawing>
      </w:r>
    </w:p>
    <w:p w14:paraId="70DD4C12" w14:textId="77777777" w:rsidR="002465EC" w:rsidRDefault="002465EC" w:rsidP="002465EC">
      <w:r w:rsidRPr="00754272">
        <w:rPr>
          <w:b/>
        </w:rPr>
        <w:t>ODS_INSTALLED</w:t>
      </w:r>
      <w:r>
        <w:t xml:space="preserve"> and </w:t>
      </w:r>
      <w:r w:rsidRPr="00754272">
        <w:rPr>
          <w:b/>
        </w:rPr>
        <w:t>ODS_VERSION</w:t>
      </w:r>
      <w:r>
        <w:t xml:space="preserve"> parameters are not set. Status is set to </w:t>
      </w:r>
      <w:r w:rsidRPr="00754272">
        <w:rPr>
          <w:b/>
        </w:rPr>
        <w:t>Validation_Pending</w:t>
      </w:r>
      <w:r>
        <w:t xml:space="preserve"> since validation was not completed for the missing parameters.</w:t>
      </w:r>
    </w:p>
    <w:p w14:paraId="74BC3D35" w14:textId="77777777" w:rsidR="002465EC" w:rsidRDefault="002465EC" w:rsidP="002465EC">
      <w:pPr>
        <w:pStyle w:val="Heading3"/>
      </w:pPr>
      <w:bookmarkStart w:id="82" w:name="_Toc528599851"/>
      <w:r>
        <w:t>Invalid Parameter Value</w:t>
      </w:r>
      <w:bookmarkEnd w:id="82"/>
    </w:p>
    <w:p w14:paraId="7484FF08" w14:textId="77777777" w:rsidR="002465EC" w:rsidRDefault="002465EC" w:rsidP="002465EC">
      <w:r>
        <w:rPr>
          <w:noProof/>
        </w:rPr>
        <w:drawing>
          <wp:inline distT="0" distB="0" distL="0" distR="0" wp14:anchorId="752C51AC" wp14:editId="40463C61">
            <wp:extent cx="5943600" cy="126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68095"/>
                    </a:xfrm>
                    <a:prstGeom prst="rect">
                      <a:avLst/>
                    </a:prstGeom>
                  </pic:spPr>
                </pic:pic>
              </a:graphicData>
            </a:graphic>
          </wp:inline>
        </w:drawing>
      </w:r>
    </w:p>
    <w:p w14:paraId="2D38BB96" w14:textId="77777777" w:rsidR="002465EC" w:rsidRDefault="002465EC" w:rsidP="002465EC">
      <w:r w:rsidRPr="00754272">
        <w:rPr>
          <w:b/>
        </w:rPr>
        <w:t>ODS_VERSION</w:t>
      </w:r>
      <w:r>
        <w:t xml:space="preserve"> is a floating number. </w:t>
      </w:r>
    </w:p>
    <w:p w14:paraId="74812FB2" w14:textId="77777777" w:rsidR="002465EC" w:rsidRDefault="002465EC" w:rsidP="002465EC">
      <w:r w:rsidRPr="00754272">
        <w:rPr>
          <w:b/>
        </w:rPr>
        <w:t>ODS_INSTALLED</w:t>
      </w:r>
      <w:r>
        <w:t xml:space="preserve"> is expected to be Y.</w:t>
      </w:r>
    </w:p>
    <w:p w14:paraId="1B0FC770" w14:textId="77777777" w:rsidR="002465EC" w:rsidRDefault="002465EC" w:rsidP="002465EC">
      <w:pPr>
        <w:pStyle w:val="Heading3"/>
      </w:pPr>
      <w:bookmarkStart w:id="83" w:name="_Toc528599852"/>
      <w:r>
        <w:lastRenderedPageBreak/>
        <w:t>Parameter Validation Failure</w:t>
      </w:r>
      <w:bookmarkEnd w:id="83"/>
    </w:p>
    <w:p w14:paraId="4762CC42" w14:textId="77777777" w:rsidR="002465EC" w:rsidRDefault="002465EC" w:rsidP="002465EC">
      <w:r>
        <w:rPr>
          <w:noProof/>
        </w:rPr>
        <w:drawing>
          <wp:inline distT="0" distB="0" distL="0" distR="0" wp14:anchorId="618729AE" wp14:editId="1956ED40">
            <wp:extent cx="5943600" cy="1268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68095"/>
                    </a:xfrm>
                    <a:prstGeom prst="rect">
                      <a:avLst/>
                    </a:prstGeom>
                  </pic:spPr>
                </pic:pic>
              </a:graphicData>
            </a:graphic>
          </wp:inline>
        </w:drawing>
      </w:r>
    </w:p>
    <w:p w14:paraId="3442DF23" w14:textId="77777777" w:rsidR="002465EC" w:rsidRDefault="002465EC" w:rsidP="002465EC">
      <w:r>
        <w:t xml:space="preserve">If </w:t>
      </w:r>
      <w:r w:rsidRPr="00754272">
        <w:rPr>
          <w:b/>
        </w:rPr>
        <w:t>OS_</w:t>
      </w:r>
      <w:r>
        <w:rPr>
          <w:b/>
        </w:rPr>
        <w:t>SORT_</w:t>
      </w:r>
      <w:r w:rsidRPr="00754272">
        <w:rPr>
          <w:b/>
        </w:rPr>
        <w:t>FORM</w:t>
      </w:r>
      <w:r>
        <w:t xml:space="preserve"> is set to </w:t>
      </w:r>
      <w:r w:rsidRPr="00754272">
        <w:rPr>
          <w:b/>
        </w:rPr>
        <w:t>‘Y’</w:t>
      </w:r>
      <w:r>
        <w:t xml:space="preserve">, jobs must be present to handle EOD for a form that is configured to be </w:t>
      </w:r>
      <w:r w:rsidRPr="00754272">
        <w:rPr>
          <w:b/>
        </w:rPr>
        <w:t>End Of Day</w:t>
      </w:r>
      <w:r>
        <w:t xml:space="preserve">. Since it did not find that job, this is set to </w:t>
      </w:r>
      <w:r w:rsidRPr="00754272">
        <w:rPr>
          <w:b/>
        </w:rPr>
        <w:t>REVIEW</w:t>
      </w:r>
      <w:r>
        <w:t>.</w:t>
      </w:r>
    </w:p>
    <w:p w14:paraId="04770F6B" w14:textId="77777777" w:rsidR="002465EC" w:rsidRDefault="002465EC" w:rsidP="002465EC">
      <w:pPr>
        <w:pStyle w:val="Heading3"/>
      </w:pPr>
      <w:bookmarkStart w:id="84" w:name="_Toc528599853"/>
      <w:r>
        <w:t>Incorrect Parameter Value</w:t>
      </w:r>
      <w:bookmarkEnd w:id="84"/>
    </w:p>
    <w:p w14:paraId="66973D35" w14:textId="77777777" w:rsidR="002465EC" w:rsidRDefault="002465EC" w:rsidP="002465EC">
      <w:r>
        <w:rPr>
          <w:noProof/>
        </w:rPr>
        <w:drawing>
          <wp:inline distT="0" distB="0" distL="0" distR="0" wp14:anchorId="36D87F73" wp14:editId="2A9E3865">
            <wp:extent cx="5943600" cy="940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40435"/>
                    </a:xfrm>
                    <a:prstGeom prst="rect">
                      <a:avLst/>
                    </a:prstGeom>
                  </pic:spPr>
                </pic:pic>
              </a:graphicData>
            </a:graphic>
          </wp:inline>
        </w:drawing>
      </w:r>
    </w:p>
    <w:p w14:paraId="53140314" w14:textId="77777777" w:rsidR="002465EC" w:rsidRDefault="002465EC" w:rsidP="002465EC">
      <w:r w:rsidRPr="00754272">
        <w:rPr>
          <w:b/>
        </w:rPr>
        <w:t>ODS_Version</w:t>
      </w:r>
      <w:r>
        <w:t xml:space="preserve"> should equal 2.1.</w:t>
      </w:r>
    </w:p>
    <w:p w14:paraId="41C6F487" w14:textId="77777777" w:rsidR="002465EC" w:rsidRDefault="002465EC" w:rsidP="002465EC">
      <w:r w:rsidRPr="00754272">
        <w:rPr>
          <w:b/>
        </w:rPr>
        <w:t>ODS_INSTALLED</w:t>
      </w:r>
      <w:r>
        <w:t xml:space="preserve"> is expected to be set to </w:t>
      </w:r>
      <w:r w:rsidRPr="00754272">
        <w:rPr>
          <w:b/>
        </w:rPr>
        <w:t>‘Y’</w:t>
      </w:r>
      <w:r>
        <w:rPr>
          <w:b/>
        </w:rPr>
        <w:t>.</w:t>
      </w:r>
    </w:p>
    <w:p w14:paraId="089FA5DB" w14:textId="77777777" w:rsidR="002465EC" w:rsidRDefault="002465EC" w:rsidP="002465EC">
      <w:r>
        <w:rPr>
          <w:noProof/>
        </w:rPr>
        <w:drawing>
          <wp:inline distT="0" distB="0" distL="0" distR="0" wp14:anchorId="12E63776" wp14:editId="24EA6942">
            <wp:extent cx="5943600" cy="1268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68095"/>
                    </a:xfrm>
                    <a:prstGeom prst="rect">
                      <a:avLst/>
                    </a:prstGeom>
                  </pic:spPr>
                </pic:pic>
              </a:graphicData>
            </a:graphic>
          </wp:inline>
        </w:drawing>
      </w:r>
    </w:p>
    <w:p w14:paraId="6FAA689F" w14:textId="77777777" w:rsidR="002465EC" w:rsidRDefault="002465EC" w:rsidP="002465EC">
      <w:r w:rsidRPr="00754272">
        <w:rPr>
          <w:b/>
        </w:rPr>
        <w:t>OS_APP_DATE_TO_DIR</w:t>
      </w:r>
      <w:r>
        <w:t xml:space="preserve"> is expected to be set as </w:t>
      </w:r>
      <w:r w:rsidRPr="00754272">
        <w:rPr>
          <w:b/>
        </w:rPr>
        <w:t>‘YYYYMM’</w:t>
      </w:r>
      <w:r>
        <w:rPr>
          <w:b/>
        </w:rPr>
        <w:t>.</w:t>
      </w:r>
    </w:p>
    <w:p w14:paraId="777C8016" w14:textId="77777777" w:rsidR="002465EC" w:rsidRDefault="002465EC" w:rsidP="002465EC">
      <w:r w:rsidRPr="00754272">
        <w:rPr>
          <w:b/>
        </w:rPr>
        <w:t>OS_DIRECTORY_SIZE</w:t>
      </w:r>
      <w:r>
        <w:t xml:space="preserve"> is expected to be set to </w:t>
      </w:r>
      <w:r w:rsidRPr="00754272">
        <w:rPr>
          <w:b/>
        </w:rPr>
        <w:t>1000</w:t>
      </w:r>
      <w:r>
        <w:t>.</w:t>
      </w:r>
    </w:p>
    <w:p w14:paraId="7E4AD495" w14:textId="77777777" w:rsidR="002465EC" w:rsidRDefault="002465EC" w:rsidP="002465EC">
      <w:r w:rsidRPr="00754272">
        <w:rPr>
          <w:b/>
        </w:rPr>
        <w:t>OS_SORT_FORM</w:t>
      </w:r>
      <w:r>
        <w:t xml:space="preserve"> is expected to be set to ‘</w:t>
      </w:r>
      <w:r w:rsidRPr="00754272">
        <w:rPr>
          <w:b/>
        </w:rPr>
        <w:t>Y</w:t>
      </w:r>
      <w:r>
        <w:rPr>
          <w:b/>
        </w:rPr>
        <w:t>’.</w:t>
      </w:r>
    </w:p>
    <w:p w14:paraId="23B5B26C" w14:textId="4328FE66" w:rsidR="00754272" w:rsidRPr="002465EC" w:rsidRDefault="002465EC" w:rsidP="002465EC">
      <w:r w:rsidRPr="00754272">
        <w:rPr>
          <w:b/>
        </w:rPr>
        <w:t>ODS_VERSION</w:t>
      </w:r>
      <w:r>
        <w:t xml:space="preserve"> is expected to be </w:t>
      </w:r>
      <w:r w:rsidRPr="00754272">
        <w:rPr>
          <w:b/>
        </w:rPr>
        <w:t>2.1</w:t>
      </w:r>
      <w:r>
        <w:t>.</w:t>
      </w:r>
    </w:p>
    <w:p w14:paraId="639D40E1" w14:textId="634F94F5" w:rsidR="00FA1424" w:rsidRDefault="00CC44AB" w:rsidP="003C4118">
      <w:pPr>
        <w:pStyle w:val="Heading1"/>
      </w:pPr>
      <w:bookmarkStart w:id="85" w:name="_Toc527042470"/>
      <w:bookmarkStart w:id="86" w:name="_Toc528236553"/>
      <w:bookmarkStart w:id="87" w:name="_Toc528599715"/>
      <w:bookmarkStart w:id="88" w:name="_Toc528599854"/>
      <w:r>
        <w:t>Self</w:t>
      </w:r>
      <w:r w:rsidR="00754272">
        <w:t>-Service</w:t>
      </w:r>
      <w:bookmarkEnd w:id="85"/>
      <w:bookmarkEnd w:id="86"/>
      <w:bookmarkEnd w:id="87"/>
      <w:bookmarkEnd w:id="88"/>
    </w:p>
    <w:p w14:paraId="1E401574" w14:textId="5091C777" w:rsidR="004502B1" w:rsidRDefault="004502B1" w:rsidP="00754272">
      <w:r>
        <w:t>Customers</w:t>
      </w:r>
      <w:r w:rsidR="00754272">
        <w:t xml:space="preserve"> may </w:t>
      </w:r>
      <w:r>
        <w:t xml:space="preserve">resolve the issues </w:t>
      </w:r>
      <w:r w:rsidR="00754272">
        <w:t xml:space="preserve">on their own </w:t>
      </w:r>
      <w:r w:rsidR="00E73CE4">
        <w:t xml:space="preserve">using </w:t>
      </w:r>
      <w:r w:rsidR="00593922">
        <w:t>OHC tool</w:t>
      </w:r>
      <w:r w:rsidR="00E73CE4">
        <w:t xml:space="preserve">. </w:t>
      </w:r>
      <w:r w:rsidR="00AF3BE2">
        <w:t xml:space="preserve">Below is </w:t>
      </w:r>
      <w:r w:rsidR="00D75DB4">
        <w:t>an example</w:t>
      </w:r>
      <w:r w:rsidR="00AF3BE2">
        <w:t xml:space="preserve"> of self-service using one of Delph</w:t>
      </w:r>
      <w:r w:rsidR="00E73CE4">
        <w:t>i environment</w:t>
      </w:r>
      <w:r w:rsidR="00AF3BE2">
        <w:t>s</w:t>
      </w:r>
      <w:r w:rsidR="00E73CE4">
        <w:t>.</w:t>
      </w:r>
    </w:p>
    <w:p w14:paraId="75E6B2D1" w14:textId="5D4553DB" w:rsidR="00AF3BE2" w:rsidRPr="004502B1" w:rsidRDefault="00AF3BE2" w:rsidP="00620B38">
      <w:pPr>
        <w:pStyle w:val="Heading2"/>
      </w:pPr>
      <w:bookmarkStart w:id="89" w:name="_Toc527042471"/>
      <w:bookmarkStart w:id="90" w:name="_Toc528236554"/>
      <w:bookmarkStart w:id="91" w:name="_Toc528599716"/>
      <w:bookmarkStart w:id="92" w:name="_Toc528599855"/>
      <w:r>
        <w:lastRenderedPageBreak/>
        <w:t>Self-Service Steps</w:t>
      </w:r>
      <w:bookmarkEnd w:id="89"/>
      <w:bookmarkEnd w:id="90"/>
      <w:bookmarkEnd w:id="91"/>
      <w:bookmarkEnd w:id="92"/>
    </w:p>
    <w:p w14:paraId="585D42CA" w14:textId="004DD8D5" w:rsidR="007628C1" w:rsidRPr="007628C1" w:rsidRDefault="00AF3BE2" w:rsidP="00AF3BE2">
      <w:r>
        <w:t>The following</w:t>
      </w:r>
      <w:r w:rsidR="007628C1">
        <w:t xml:space="preserve"> steps </w:t>
      </w:r>
      <w:r>
        <w:t>are required</w:t>
      </w:r>
      <w:r w:rsidR="007628C1">
        <w:t xml:space="preserve"> to successf</w:t>
      </w:r>
      <w:r>
        <w:t>ully resolve an issue found during OASIS</w:t>
      </w:r>
      <w:r w:rsidR="007628C1">
        <w:t xml:space="preserve"> health check</w:t>
      </w:r>
      <w:r>
        <w:t xml:space="preserve"> process:</w:t>
      </w:r>
    </w:p>
    <w:p w14:paraId="6285D4B2" w14:textId="768F60AA" w:rsidR="004F19C9" w:rsidRDefault="004F19C9" w:rsidP="008543E8">
      <w:pPr>
        <w:pStyle w:val="ListParagraph"/>
        <w:numPr>
          <w:ilvl w:val="0"/>
          <w:numId w:val="19"/>
        </w:numPr>
      </w:pPr>
      <w:r>
        <w:t>Run health check</w:t>
      </w:r>
      <w:r w:rsidR="004502B1">
        <w:t xml:space="preserve"> for a small subset (one subsystem)</w:t>
      </w:r>
      <w:r w:rsidR="00AF3BE2">
        <w:t>.</w:t>
      </w:r>
    </w:p>
    <w:p w14:paraId="2F91D383" w14:textId="619A5329" w:rsidR="004F19C9" w:rsidRPr="00C61421" w:rsidRDefault="004502B1" w:rsidP="008543E8">
      <w:pPr>
        <w:pStyle w:val="ListParagraph"/>
        <w:numPr>
          <w:ilvl w:val="0"/>
          <w:numId w:val="19"/>
        </w:numPr>
      </w:pPr>
      <w:r>
        <w:t>Check for any errors (</w:t>
      </w:r>
      <w:r w:rsidR="00AF3BE2">
        <w:t>review</w:t>
      </w:r>
      <w:r>
        <w:t xml:space="preserve"> the ohc_sql used to trigger the error)</w:t>
      </w:r>
      <w:r w:rsidR="00AF3BE2">
        <w:t>.</w:t>
      </w:r>
    </w:p>
    <w:p w14:paraId="6B80ABBA" w14:textId="36216C6C" w:rsidR="004F19C9" w:rsidRDefault="004502B1" w:rsidP="008543E8">
      <w:pPr>
        <w:pStyle w:val="ListParagraph"/>
        <w:numPr>
          <w:ilvl w:val="0"/>
          <w:numId w:val="19"/>
        </w:numPr>
      </w:pPr>
      <w:r>
        <w:t>Fix an</w:t>
      </w:r>
      <w:r w:rsidR="00AF3BE2">
        <w:t>y found</w:t>
      </w:r>
      <w:r>
        <w:t xml:space="preserve"> error</w:t>
      </w:r>
      <w:r w:rsidR="00AF3BE2">
        <w:t>s</w:t>
      </w:r>
      <w:r>
        <w:t>.</w:t>
      </w:r>
    </w:p>
    <w:p w14:paraId="4CA28612" w14:textId="2E8E87FB" w:rsidR="004F19C9" w:rsidRDefault="004F19C9" w:rsidP="008543E8">
      <w:pPr>
        <w:pStyle w:val="ListParagraph"/>
        <w:numPr>
          <w:ilvl w:val="0"/>
          <w:numId w:val="19"/>
        </w:numPr>
      </w:pPr>
      <w:r>
        <w:t xml:space="preserve">Run </w:t>
      </w:r>
      <w:r w:rsidR="00AF3BE2">
        <w:t xml:space="preserve">the </w:t>
      </w:r>
      <w:r w:rsidR="004502B1">
        <w:t xml:space="preserve">same </w:t>
      </w:r>
      <w:r>
        <w:t>health check</w:t>
      </w:r>
      <w:r w:rsidR="004502B1">
        <w:t xml:space="preserve"> for that small subset (</w:t>
      </w:r>
      <w:r w:rsidR="00AF3BE2">
        <w:t>one sub</w:t>
      </w:r>
      <w:r w:rsidR="004502B1">
        <w:t>system)</w:t>
      </w:r>
      <w:r w:rsidR="00AF3BE2">
        <w:t>.</w:t>
      </w:r>
    </w:p>
    <w:p w14:paraId="3332AD3A" w14:textId="4A9AD586" w:rsidR="004F19C9" w:rsidRPr="00C61421" w:rsidRDefault="00AF3BE2" w:rsidP="008543E8">
      <w:pPr>
        <w:pStyle w:val="ListParagraph"/>
        <w:numPr>
          <w:ilvl w:val="0"/>
          <w:numId w:val="19"/>
        </w:numPr>
      </w:pPr>
      <w:r>
        <w:t>Check to see if the error</w:t>
      </w:r>
      <w:r w:rsidR="004F19C9">
        <w:t xml:space="preserve">s </w:t>
      </w:r>
      <w:r>
        <w:t xml:space="preserve">have been </w:t>
      </w:r>
      <w:r w:rsidR="004F19C9">
        <w:t>resolved</w:t>
      </w:r>
      <w:r>
        <w:t>.</w:t>
      </w:r>
    </w:p>
    <w:p w14:paraId="48AC3043" w14:textId="05A50633" w:rsidR="007628C1" w:rsidRPr="004502B1" w:rsidRDefault="00AF3BE2" w:rsidP="00620B38">
      <w:pPr>
        <w:pStyle w:val="Heading2"/>
      </w:pPr>
      <w:bookmarkStart w:id="93" w:name="_Toc527042472"/>
      <w:bookmarkStart w:id="94" w:name="_Toc528236555"/>
      <w:bookmarkStart w:id="95" w:name="_Toc528599717"/>
      <w:bookmarkStart w:id="96" w:name="_Toc528599856"/>
      <w:r>
        <w:t>An Example of a S</w:t>
      </w:r>
      <w:r w:rsidR="00D17983">
        <w:t>elf-</w:t>
      </w:r>
      <w:r>
        <w:t>Service P</w:t>
      </w:r>
      <w:r w:rsidR="00D17983">
        <w:t xml:space="preserve">rocedure </w:t>
      </w:r>
      <w:r>
        <w:t>Performed</w:t>
      </w:r>
      <w:r w:rsidR="00D17983">
        <w:t xml:space="preserve"> </w:t>
      </w:r>
      <w:r w:rsidR="00CF7647">
        <w:t>in odev20181se</w:t>
      </w:r>
      <w:bookmarkEnd w:id="93"/>
      <w:bookmarkEnd w:id="94"/>
      <w:bookmarkEnd w:id="95"/>
      <w:bookmarkEnd w:id="96"/>
    </w:p>
    <w:p w14:paraId="10C452E9" w14:textId="7912278C" w:rsidR="007628C1" w:rsidRDefault="007628C1" w:rsidP="008543E8">
      <w:pPr>
        <w:pStyle w:val="ListParagraph"/>
        <w:numPr>
          <w:ilvl w:val="0"/>
          <w:numId w:val="25"/>
        </w:numPr>
      </w:pPr>
      <w:r>
        <w:t>Run health check for a sm</w:t>
      </w:r>
      <w:r w:rsidR="00AF3BE2">
        <w:t>all subset (one sub</w:t>
      </w:r>
      <w:r>
        <w:t>system</w:t>
      </w:r>
      <w:r w:rsidR="00B01B2A">
        <w:t xml:space="preserve">, </w:t>
      </w:r>
      <w:r w:rsidR="00AF3BE2">
        <w:t>in this case CIS</w:t>
      </w:r>
      <w:r>
        <w:t>)</w:t>
      </w:r>
      <w:r w:rsidR="00AF3BE2">
        <w:t>.</w:t>
      </w:r>
    </w:p>
    <w:p w14:paraId="3A0C1FE3" w14:textId="174D7DC8" w:rsidR="00FB7CE1" w:rsidRDefault="00C7539E" w:rsidP="00DA481F">
      <w:pPr>
        <w:ind w:left="720"/>
      </w:pPr>
      <w:r>
        <w:rPr>
          <w:noProof/>
        </w:rPr>
        <w:drawing>
          <wp:inline distT="0" distB="0" distL="0" distR="0" wp14:anchorId="39B2FF1E" wp14:editId="6B9A3E1B">
            <wp:extent cx="5943600" cy="2362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62200"/>
                    </a:xfrm>
                    <a:prstGeom prst="rect">
                      <a:avLst/>
                    </a:prstGeom>
                  </pic:spPr>
                </pic:pic>
              </a:graphicData>
            </a:graphic>
          </wp:inline>
        </w:drawing>
      </w:r>
    </w:p>
    <w:p w14:paraId="38F6D6D6" w14:textId="1BC28B99" w:rsidR="00204E3A" w:rsidRDefault="007628C1" w:rsidP="008543E8">
      <w:pPr>
        <w:pStyle w:val="ListParagraph"/>
        <w:numPr>
          <w:ilvl w:val="0"/>
          <w:numId w:val="25"/>
        </w:numPr>
      </w:pPr>
      <w:r>
        <w:t>Check for any errors (look at the oh</w:t>
      </w:r>
      <w:r w:rsidR="00204E3A">
        <w:t>c_sql used to trigger the error)</w:t>
      </w:r>
      <w:r w:rsidR="00AF3BE2">
        <w:t>.</w:t>
      </w:r>
    </w:p>
    <w:p w14:paraId="220BB984" w14:textId="1CE3D264" w:rsidR="00204E3A" w:rsidRDefault="00ED5535" w:rsidP="00DA481F">
      <w:pPr>
        <w:ind w:left="720"/>
      </w:pPr>
      <w:r>
        <w:rPr>
          <w:noProof/>
        </w:rPr>
        <w:drawing>
          <wp:inline distT="0" distB="0" distL="0" distR="0" wp14:anchorId="6B0B1872" wp14:editId="47F652E1">
            <wp:extent cx="5829300" cy="102697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7816" cy="1032002"/>
                    </a:xfrm>
                    <a:prstGeom prst="rect">
                      <a:avLst/>
                    </a:prstGeom>
                  </pic:spPr>
                </pic:pic>
              </a:graphicData>
            </a:graphic>
          </wp:inline>
        </w:drawing>
      </w:r>
    </w:p>
    <w:p w14:paraId="00A66598" w14:textId="6C7A6268" w:rsidR="00782CFC" w:rsidRDefault="00782CFC" w:rsidP="008543E8">
      <w:pPr>
        <w:pStyle w:val="ListParagraph"/>
        <w:numPr>
          <w:ilvl w:val="0"/>
          <w:numId w:val="25"/>
        </w:numPr>
      </w:pPr>
      <w:r>
        <w:t xml:space="preserve">Click on the “…” to get the </w:t>
      </w:r>
      <w:r w:rsidR="00AF3BE2">
        <w:t xml:space="preserve">SQL and </w:t>
      </w:r>
      <w:r>
        <w:t xml:space="preserve">run the </w:t>
      </w:r>
      <w:r w:rsidR="00AF3BE2">
        <w:t>SQL</w:t>
      </w:r>
      <w:r>
        <w:t xml:space="preserve"> with minor updates as shown below,</w:t>
      </w:r>
    </w:p>
    <w:p w14:paraId="20BA0226" w14:textId="7B852898" w:rsidR="00782CFC" w:rsidRDefault="00357AA6" w:rsidP="00AF3BE2">
      <w:pPr>
        <w:ind w:left="720"/>
      </w:pPr>
      <w:r>
        <w:rPr>
          <w:noProof/>
        </w:rPr>
        <w:lastRenderedPageBreak/>
        <w:drawing>
          <wp:inline distT="0" distB="0" distL="0" distR="0" wp14:anchorId="3E7346E1" wp14:editId="45390FD2">
            <wp:extent cx="5414572" cy="1189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492" cy="1191534"/>
                    </a:xfrm>
                    <a:prstGeom prst="rect">
                      <a:avLst/>
                    </a:prstGeom>
                  </pic:spPr>
                </pic:pic>
              </a:graphicData>
            </a:graphic>
          </wp:inline>
        </w:drawing>
      </w:r>
    </w:p>
    <w:p w14:paraId="1CE7404C" w14:textId="7832DBEC" w:rsidR="00204E3A" w:rsidRDefault="00AF3BE2" w:rsidP="008543E8">
      <w:pPr>
        <w:pStyle w:val="ListParagraph"/>
        <w:numPr>
          <w:ilvl w:val="0"/>
          <w:numId w:val="25"/>
        </w:numPr>
      </w:pPr>
      <w:r>
        <w:t>The error rows will be displayed</w:t>
      </w:r>
    </w:p>
    <w:p w14:paraId="463D1972" w14:textId="0AA6BA0B" w:rsidR="001A3A2C" w:rsidRPr="00C61421" w:rsidRDefault="001A3A2C" w:rsidP="00AF3BE2">
      <w:pPr>
        <w:ind w:left="720"/>
      </w:pPr>
      <w:r>
        <w:rPr>
          <w:noProof/>
        </w:rPr>
        <w:drawing>
          <wp:inline distT="0" distB="0" distL="0" distR="0" wp14:anchorId="393BFE48" wp14:editId="71835FFD">
            <wp:extent cx="5057775" cy="8975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0622" cy="898044"/>
                    </a:xfrm>
                    <a:prstGeom prst="rect">
                      <a:avLst/>
                    </a:prstGeom>
                  </pic:spPr>
                </pic:pic>
              </a:graphicData>
            </a:graphic>
          </wp:inline>
        </w:drawing>
      </w:r>
    </w:p>
    <w:p w14:paraId="53C592D9" w14:textId="140B21DA" w:rsidR="007628C1" w:rsidRDefault="007628C1" w:rsidP="008543E8">
      <w:pPr>
        <w:pStyle w:val="ListParagraph"/>
      </w:pPr>
      <w:r>
        <w:t xml:space="preserve">Fix </w:t>
      </w:r>
      <w:r w:rsidR="00AF3BE2">
        <w:t>the</w:t>
      </w:r>
      <w:r>
        <w:t xml:space="preserve"> error.</w:t>
      </w:r>
      <w:r w:rsidR="00ED5535">
        <w:t xml:space="preserve"> </w:t>
      </w:r>
      <w:r w:rsidR="00AF3BE2">
        <w:t xml:space="preserve">In this case, the </w:t>
      </w:r>
      <w:r w:rsidR="00ED5535">
        <w:t>primary address fo</w:t>
      </w:r>
      <w:r w:rsidR="00AF3BE2">
        <w:t>r the first entity on the query was added.</w:t>
      </w:r>
    </w:p>
    <w:p w14:paraId="6BCF2218" w14:textId="35A84741" w:rsidR="00ED5535" w:rsidRDefault="00ED5535" w:rsidP="00AF3BE2">
      <w:pPr>
        <w:ind w:left="720"/>
      </w:pPr>
      <w:r>
        <w:rPr>
          <w:noProof/>
        </w:rPr>
        <w:drawing>
          <wp:inline distT="0" distB="0" distL="0" distR="0" wp14:anchorId="13C26454" wp14:editId="55C2503A">
            <wp:extent cx="5000625" cy="2085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501" cy="2090566"/>
                    </a:xfrm>
                    <a:prstGeom prst="rect">
                      <a:avLst/>
                    </a:prstGeom>
                  </pic:spPr>
                </pic:pic>
              </a:graphicData>
            </a:graphic>
          </wp:inline>
        </w:drawing>
      </w:r>
    </w:p>
    <w:p w14:paraId="2D7D5BF1" w14:textId="140EC73D" w:rsidR="00CF7647" w:rsidRDefault="007628C1" w:rsidP="008543E8">
      <w:pPr>
        <w:pStyle w:val="ListParagraph"/>
      </w:pPr>
      <w:r>
        <w:t xml:space="preserve">Run </w:t>
      </w:r>
      <w:r w:rsidR="00AF3BE2">
        <w:t xml:space="preserve">the </w:t>
      </w:r>
      <w:r>
        <w:t>same health check for tha</w:t>
      </w:r>
      <w:r w:rsidR="00AF3BE2">
        <w:t>t small subset (one subs</w:t>
      </w:r>
      <w:r>
        <w:t>ystem</w:t>
      </w:r>
      <w:r w:rsidR="00483B4B">
        <w:t>,</w:t>
      </w:r>
      <w:r w:rsidR="00AF3BE2">
        <w:t xml:space="preserve"> in this case CIS</w:t>
      </w:r>
      <w:r>
        <w:t>)</w:t>
      </w:r>
      <w:r w:rsidR="00AF3BE2">
        <w:t>.</w:t>
      </w:r>
    </w:p>
    <w:p w14:paraId="6298C34E" w14:textId="32FA570A" w:rsidR="00A96CFA" w:rsidRDefault="00A96CFA" w:rsidP="00AF3BE2">
      <w:pPr>
        <w:ind w:left="720"/>
      </w:pPr>
      <w:r>
        <w:rPr>
          <w:noProof/>
        </w:rPr>
        <w:drawing>
          <wp:inline distT="0" distB="0" distL="0" distR="0" wp14:anchorId="48E9EE67" wp14:editId="536D6F98">
            <wp:extent cx="5943600" cy="1047115"/>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47115"/>
                    </a:xfrm>
                    <a:prstGeom prst="rect">
                      <a:avLst/>
                    </a:prstGeom>
                  </pic:spPr>
                </pic:pic>
              </a:graphicData>
            </a:graphic>
          </wp:inline>
        </w:drawing>
      </w:r>
    </w:p>
    <w:p w14:paraId="5E42FD93" w14:textId="15896671" w:rsidR="007F7F53" w:rsidRDefault="007628C1" w:rsidP="008543E8">
      <w:pPr>
        <w:pStyle w:val="ListParagraph"/>
      </w:pPr>
      <w:r>
        <w:t xml:space="preserve">Check to </w:t>
      </w:r>
      <w:r w:rsidR="00AF3BE2">
        <w:t>make sure the error was</w:t>
      </w:r>
      <w:r>
        <w:t xml:space="preserve"> resolved</w:t>
      </w:r>
      <w:r w:rsidR="00A96CFA">
        <w:t xml:space="preserve">. </w:t>
      </w:r>
    </w:p>
    <w:p w14:paraId="652C4435" w14:textId="5EB86B1D" w:rsidR="00D66C37" w:rsidRDefault="000B130B" w:rsidP="00D75DB4">
      <w:pPr>
        <w:ind w:left="360"/>
      </w:pPr>
      <w:r>
        <w:t xml:space="preserve">The </w:t>
      </w:r>
      <w:r w:rsidR="00A96CFA">
        <w:t xml:space="preserve">number of rows </w:t>
      </w:r>
      <w:r>
        <w:t xml:space="preserve">of the health check </w:t>
      </w:r>
      <w:r w:rsidR="00A96CFA">
        <w:t>went down by one from 3530 rows</w:t>
      </w:r>
      <w:r>
        <w:t xml:space="preserve"> on the previous run</w:t>
      </w:r>
      <w:r w:rsidR="00A96CFA">
        <w:t xml:space="preserve"> to 3529 </w:t>
      </w:r>
      <w:r>
        <w:t>rows on the present run.</w:t>
      </w:r>
    </w:p>
    <w:p w14:paraId="670FA4D3" w14:textId="77777777" w:rsidR="00AF3BE2" w:rsidRDefault="00AF3BE2">
      <w:pPr>
        <w:spacing w:after="160" w:line="259" w:lineRule="auto"/>
        <w:rPr>
          <w:rFonts w:ascii="Arial" w:hAnsi="Arial"/>
          <w:b/>
          <w:kern w:val="32"/>
          <w:sz w:val="32"/>
        </w:rPr>
      </w:pPr>
      <w:r>
        <w:br w:type="page"/>
      </w:r>
    </w:p>
    <w:p w14:paraId="04160D65" w14:textId="3E97F7F1" w:rsidR="00450B37" w:rsidRDefault="00450B37" w:rsidP="003C4118">
      <w:pPr>
        <w:pStyle w:val="Heading1"/>
      </w:pPr>
      <w:bookmarkStart w:id="97" w:name="_Toc527042473"/>
      <w:bookmarkStart w:id="98" w:name="_Toc528236556"/>
      <w:bookmarkStart w:id="99" w:name="_Toc528599718"/>
      <w:bookmarkStart w:id="100" w:name="_Toc528599857"/>
      <w:r>
        <w:lastRenderedPageBreak/>
        <w:t>Troubleshooting</w:t>
      </w:r>
      <w:bookmarkEnd w:id="97"/>
      <w:bookmarkEnd w:id="98"/>
      <w:bookmarkEnd w:id="99"/>
      <w:bookmarkEnd w:id="100"/>
    </w:p>
    <w:p w14:paraId="5D0C9DDA" w14:textId="661F1191" w:rsidR="00450B37" w:rsidRDefault="00AF3BE2" w:rsidP="00AF3BE2">
      <w:r>
        <w:t xml:space="preserve">This section lists examples of errors that may be encountered during </w:t>
      </w:r>
      <w:r w:rsidR="00321B53">
        <w:t>OASIS health check process and suggested fixes.</w:t>
      </w:r>
    </w:p>
    <w:p w14:paraId="50F1E5EE" w14:textId="4C697F80" w:rsidR="00321B53" w:rsidRPr="004502B1" w:rsidRDefault="00321B53" w:rsidP="00620B38">
      <w:pPr>
        <w:pStyle w:val="Heading2"/>
      </w:pPr>
      <w:bookmarkStart w:id="101" w:name="_Toc527042474"/>
      <w:bookmarkStart w:id="102" w:name="_Toc528236557"/>
      <w:bookmarkStart w:id="103" w:name="_Toc528599719"/>
      <w:bookmarkStart w:id="104" w:name="_Toc528599858"/>
      <w:r>
        <w:t>Possible Errors</w:t>
      </w:r>
      <w:bookmarkEnd w:id="101"/>
      <w:bookmarkEnd w:id="102"/>
      <w:bookmarkEnd w:id="103"/>
      <w:bookmarkEnd w:id="104"/>
    </w:p>
    <w:p w14:paraId="646A2517" w14:textId="008C1F95" w:rsidR="00AF3BE2" w:rsidRDefault="00131550" w:rsidP="008543E8">
      <w:pPr>
        <w:pStyle w:val="ListParagraph"/>
        <w:numPr>
          <w:ilvl w:val="0"/>
          <w:numId w:val="23"/>
        </w:numPr>
      </w:pPr>
      <w:r>
        <w:t>32-bit</w:t>
      </w:r>
      <w:r w:rsidR="004B7B7F">
        <w:t xml:space="preserve"> </w:t>
      </w:r>
      <w:r w:rsidR="005349ED">
        <w:t>Oracle Client Library</w:t>
      </w:r>
      <w:r w:rsidR="00AF3BE2">
        <w:t xml:space="preserve"> is n</w:t>
      </w:r>
      <w:r w:rsidR="00850B08">
        <w:t>ot installed</w:t>
      </w:r>
      <w:r w:rsidR="00AF3BE2">
        <w:t>.</w:t>
      </w:r>
      <w:r w:rsidR="000E2931">
        <w:t xml:space="preserve"> </w:t>
      </w:r>
    </w:p>
    <w:p w14:paraId="48109CF2" w14:textId="7C397051" w:rsidR="00450B37" w:rsidRDefault="00AF3BE2" w:rsidP="00AF3BE2">
      <w:r>
        <w:t>(T</w:t>
      </w:r>
      <w:r w:rsidR="000E2931">
        <w:t>o be revisited in a later release</w:t>
      </w:r>
      <w:r>
        <w:t>.</w:t>
      </w:r>
      <w:r w:rsidR="000E2931">
        <w:t>)</w:t>
      </w:r>
    </w:p>
    <w:p w14:paraId="1411FD9A" w14:textId="75CA2688" w:rsidR="00EA0EA1" w:rsidRDefault="002D508B">
      <w:r>
        <w:t xml:space="preserve">OHC tool </w:t>
      </w:r>
      <w:r w:rsidR="00AF3BE2">
        <w:t xml:space="preserve">only </w:t>
      </w:r>
      <w:r>
        <w:t>works with the Oracle 32-bit client library installed in the host machine</w:t>
      </w:r>
      <w:r w:rsidR="005349ED">
        <w:t>.</w:t>
      </w:r>
      <w:r w:rsidR="003866C2">
        <w:t xml:space="preserve"> In this case, the host machine had only 64-bit client library installed in the host machine.</w:t>
      </w:r>
    </w:p>
    <w:p w14:paraId="3C73DF75" w14:textId="22FDFE85" w:rsidR="006D090B" w:rsidRDefault="005349ED">
      <w:r>
        <w:rPr>
          <w:noProof/>
        </w:rPr>
        <w:drawing>
          <wp:inline distT="0" distB="0" distL="0" distR="0" wp14:anchorId="1CABDA9C" wp14:editId="5F8FA447">
            <wp:extent cx="5943600" cy="104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47750"/>
                    </a:xfrm>
                    <a:prstGeom prst="rect">
                      <a:avLst/>
                    </a:prstGeom>
                  </pic:spPr>
                </pic:pic>
              </a:graphicData>
            </a:graphic>
          </wp:inline>
        </w:drawing>
      </w:r>
    </w:p>
    <w:p w14:paraId="0B6A4596" w14:textId="4BE64D14" w:rsidR="006D090B" w:rsidRDefault="00AF3BE2" w:rsidP="008543E8">
      <w:pPr>
        <w:pStyle w:val="ListParagraph"/>
        <w:numPr>
          <w:ilvl w:val="0"/>
          <w:numId w:val="23"/>
        </w:numPr>
      </w:pPr>
      <w:r>
        <w:t xml:space="preserve">Excessive </w:t>
      </w:r>
      <w:r w:rsidR="00D75DB4">
        <w:t>number</w:t>
      </w:r>
      <w:r>
        <w:t xml:space="preserve"> of i</w:t>
      </w:r>
      <w:r w:rsidR="006D090B">
        <w:t xml:space="preserve">nvalid rows </w:t>
      </w:r>
      <w:r>
        <w:t>s</w:t>
      </w:r>
      <w:r w:rsidR="006D090B">
        <w:t>how</w:t>
      </w:r>
      <w:r>
        <w:t>s</w:t>
      </w:r>
      <w:r w:rsidR="006D090B">
        <w:t xml:space="preserve"> up in </w:t>
      </w:r>
      <w:r>
        <w:t xml:space="preserve">the </w:t>
      </w:r>
      <w:r w:rsidR="006D090B">
        <w:t>health check runs.</w:t>
      </w:r>
    </w:p>
    <w:p w14:paraId="76634D79" w14:textId="49F4B895" w:rsidR="006D090B" w:rsidRDefault="006D090B" w:rsidP="00DC70DC">
      <w:pPr>
        <w:jc w:val="both"/>
      </w:pPr>
      <w:r>
        <w:t xml:space="preserve">If there </w:t>
      </w:r>
      <w:r w:rsidR="00AF3BE2">
        <w:t>is an</w:t>
      </w:r>
      <w:r>
        <w:t xml:space="preserve"> excessive number of records in the </w:t>
      </w:r>
      <w:r w:rsidR="00AF3BE2">
        <w:t>OASIS</w:t>
      </w:r>
      <w:r>
        <w:t xml:space="preserve"> </w:t>
      </w:r>
      <w:r w:rsidR="00AF3BE2">
        <w:t>health check test run that show</w:t>
      </w:r>
      <w:r>
        <w:t xml:space="preserve"> up </w:t>
      </w:r>
      <w:r w:rsidR="004D37F2">
        <w:t>in REVIEW status</w:t>
      </w:r>
      <w:r w:rsidR="006233B8">
        <w:t xml:space="preserve"> </w:t>
      </w:r>
      <w:r w:rsidR="005E2A3E">
        <w:rPr>
          <w:b/>
        </w:rPr>
        <w:t>(</w:t>
      </w:r>
      <w:r w:rsidR="006233B8" w:rsidRPr="006233B8">
        <w:rPr>
          <w:b/>
        </w:rPr>
        <w:t>STATUS</w:t>
      </w:r>
      <w:r w:rsidR="006233B8">
        <w:t xml:space="preserve"> column in </w:t>
      </w:r>
      <w:r w:rsidR="006233B8" w:rsidRPr="006233B8">
        <w:rPr>
          <w:b/>
        </w:rPr>
        <w:t>OHC_HEALTH CHECK</w:t>
      </w:r>
      <w:r w:rsidR="006233B8">
        <w:t xml:space="preserve"> table)</w:t>
      </w:r>
      <w:r>
        <w:t xml:space="preserve">, customers can refer these results </w:t>
      </w:r>
      <w:r w:rsidR="00321B53">
        <w:t>to</w:t>
      </w:r>
      <w:r w:rsidR="00A07E77">
        <w:t xml:space="preserve"> Delphi</w:t>
      </w:r>
      <w:r w:rsidR="006233B8">
        <w:t xml:space="preserve"> by creating a comma separated file of the last report. </w:t>
      </w:r>
      <w:r w:rsidR="00B0708F">
        <w:t>If a fix is required</w:t>
      </w:r>
      <w:r w:rsidR="00FC1F7A">
        <w:t>,</w:t>
      </w:r>
      <w:r w:rsidR="00B0708F">
        <w:t xml:space="preserve"> Delphi can assist</w:t>
      </w:r>
      <w:r w:rsidR="00805883">
        <w:t xml:space="preserve"> with</w:t>
      </w:r>
      <w:r w:rsidR="00B0708F">
        <w:t xml:space="preserve"> this effort by creating </w:t>
      </w:r>
      <w:r w:rsidR="00321B53">
        <w:t>additional</w:t>
      </w:r>
      <w:r w:rsidR="00B0708F">
        <w:t xml:space="preserve"> scripts </w:t>
      </w:r>
      <w:r w:rsidR="00321B53">
        <w:t>to fix the issue</w:t>
      </w:r>
      <w:r w:rsidR="00B0708F">
        <w:t>.</w:t>
      </w:r>
    </w:p>
    <w:p w14:paraId="1C3E72DB" w14:textId="77777777" w:rsidR="00321B53" w:rsidRDefault="00321B53">
      <w:pPr>
        <w:spacing w:after="160" w:line="259" w:lineRule="auto"/>
        <w:rPr>
          <w:rFonts w:ascii="Arial" w:hAnsi="Arial"/>
          <w:b/>
          <w:sz w:val="28"/>
        </w:rPr>
      </w:pPr>
      <w:r>
        <w:br w:type="page"/>
      </w:r>
    </w:p>
    <w:p w14:paraId="1A605E83" w14:textId="06203283" w:rsidR="004D2643" w:rsidRDefault="00D84C93" w:rsidP="00620B38">
      <w:pPr>
        <w:pStyle w:val="Heading2"/>
      </w:pPr>
      <w:bookmarkStart w:id="105" w:name="_OHC_Test_Matrix"/>
      <w:bookmarkStart w:id="106" w:name="_Toc527042475"/>
      <w:bookmarkStart w:id="107" w:name="_Toc528236558"/>
      <w:bookmarkStart w:id="108" w:name="_Toc528599720"/>
      <w:bookmarkStart w:id="109" w:name="_Toc528599859"/>
      <w:bookmarkEnd w:id="105"/>
      <w:r>
        <w:lastRenderedPageBreak/>
        <w:t xml:space="preserve">OHC Test </w:t>
      </w:r>
      <w:r w:rsidR="003F3522">
        <w:t>Matrix</w:t>
      </w:r>
      <w:bookmarkEnd w:id="106"/>
      <w:bookmarkEnd w:id="107"/>
      <w:bookmarkEnd w:id="108"/>
      <w:bookmarkEnd w:id="109"/>
    </w:p>
    <w:p w14:paraId="117B74AA" w14:textId="0C6C8722" w:rsidR="004D2643" w:rsidRDefault="00D06CFA" w:rsidP="00593AC3">
      <w:pPr>
        <w:jc w:val="both"/>
      </w:pPr>
      <w:r>
        <w:t>Tests run with OHC tool are listed</w:t>
      </w:r>
      <w:r w:rsidR="0044588D">
        <w:t xml:space="preserve"> </w:t>
      </w:r>
      <w:r w:rsidR="00321B53">
        <w:t>in this section</w:t>
      </w:r>
      <w:r w:rsidR="0044588D">
        <w:t xml:space="preserve"> </w:t>
      </w:r>
      <w:r>
        <w:t xml:space="preserve">with </w:t>
      </w:r>
      <w:r w:rsidR="00321B53">
        <w:t xml:space="preserve">a </w:t>
      </w:r>
      <w:r>
        <w:t>descripti</w:t>
      </w:r>
      <w:r w:rsidR="005649B2">
        <w:t>on and</w:t>
      </w:r>
      <w:r>
        <w:t xml:space="preserve"> </w:t>
      </w:r>
      <w:r w:rsidR="00321B53">
        <w:t>instructions on fixing</w:t>
      </w:r>
      <w:r>
        <w:t xml:space="preserve"> the</w:t>
      </w:r>
      <w:r w:rsidR="004D2643">
        <w:t xml:space="preserve"> issue</w:t>
      </w:r>
      <w:r w:rsidR="00321B53">
        <w:t>s</w:t>
      </w:r>
      <w:r w:rsidR="004D2643">
        <w:t>.</w:t>
      </w:r>
      <w:r w:rsidR="00593AC3">
        <w:t xml:space="preserve"> This section </w:t>
      </w:r>
      <w:r w:rsidR="00321B53">
        <w:t>will</w:t>
      </w:r>
      <w:r w:rsidR="00593AC3">
        <w:t xml:space="preserve"> </w:t>
      </w:r>
      <w:r w:rsidR="0015755F">
        <w:t>be updated</w:t>
      </w:r>
      <w:r w:rsidR="00593AC3">
        <w:t xml:space="preserve"> </w:t>
      </w:r>
      <w:r w:rsidR="00321B53">
        <w:t>as</w:t>
      </w:r>
      <w:r w:rsidR="00593AC3">
        <w:t xml:space="preserve"> fix</w:t>
      </w:r>
      <w:r w:rsidR="00321B53">
        <w:t>es are found</w:t>
      </w:r>
      <w:r w:rsidR="00593AC3">
        <w:t xml:space="preserve"> for each </w:t>
      </w:r>
      <w:r w:rsidR="002304D5">
        <w:t>of the issue</w:t>
      </w:r>
      <w:r w:rsidR="00321B53">
        <w:t>s</w:t>
      </w:r>
      <w:r w:rsidR="00593AC3">
        <w:t>.</w:t>
      </w:r>
      <w:r w:rsidR="00321B53">
        <w:t xml:space="preserve"> Since this section i</w:t>
      </w:r>
      <w:r w:rsidR="002304D5">
        <w:t>s bound to</w:t>
      </w:r>
      <w:r w:rsidR="00321B53">
        <w:t xml:space="preserve"> </w:t>
      </w:r>
      <w:r w:rsidR="00D75DB4">
        <w:t>evolve</w:t>
      </w:r>
      <w:r w:rsidR="002304D5">
        <w:t>,</w:t>
      </w:r>
      <w:r w:rsidR="00593AC3">
        <w:t xml:space="preserve"> </w:t>
      </w:r>
      <w:r w:rsidR="00321B53">
        <w:t>Delphi recommends reviewing</w:t>
      </w:r>
      <w:r w:rsidR="002304D5">
        <w:t xml:space="preserve"> this section </w:t>
      </w:r>
      <w:r w:rsidR="00321B53">
        <w:t xml:space="preserve">with each new release. </w:t>
      </w:r>
    </w:p>
    <w:p w14:paraId="05059467" w14:textId="6B19149A" w:rsidR="001F0201" w:rsidRDefault="00CF5909" w:rsidP="008905BF">
      <w:pPr>
        <w:pStyle w:val="Heading3"/>
      </w:pPr>
      <w:bookmarkStart w:id="110" w:name="_Toc528599860"/>
      <w:r>
        <w:t xml:space="preserve">TEST </w:t>
      </w:r>
      <w:r w:rsidR="002224C8">
        <w:t>ID:</w:t>
      </w:r>
      <w:r>
        <w:t xml:space="preserve"> </w:t>
      </w:r>
      <w:r w:rsidR="001F0201">
        <w:t>CIS_001</w:t>
      </w:r>
      <w:bookmarkEnd w:id="110"/>
      <w:r w:rsidR="001F0201">
        <w:tab/>
      </w:r>
    </w:p>
    <w:tbl>
      <w:tblPr>
        <w:tblStyle w:val="GridTable5Dark-Accent5"/>
        <w:tblW w:w="0" w:type="auto"/>
        <w:tblLook w:val="04A0" w:firstRow="1" w:lastRow="0" w:firstColumn="1" w:lastColumn="0" w:noHBand="0" w:noVBand="1"/>
      </w:tblPr>
      <w:tblGrid>
        <w:gridCol w:w="1427"/>
        <w:gridCol w:w="7820"/>
      </w:tblGrid>
      <w:tr w:rsidR="00234F1D" w14:paraId="2C4B1718"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5DC0973" w14:textId="7A3C4893" w:rsidR="00234F1D" w:rsidRDefault="00234F1D" w:rsidP="006A3FEE">
            <w:pPr>
              <w:tabs>
                <w:tab w:val="left" w:pos="4192"/>
                <w:tab w:val="left" w:pos="8137"/>
                <w:tab w:val="left" w:pos="9838"/>
              </w:tabs>
            </w:pPr>
            <w:r>
              <w:t>Summary</w:t>
            </w:r>
          </w:p>
        </w:tc>
        <w:tc>
          <w:tcPr>
            <w:tcW w:w="7820" w:type="dxa"/>
          </w:tcPr>
          <w:p w14:paraId="65634496" w14:textId="242E1C7B" w:rsidR="00234F1D" w:rsidRDefault="005256A9" w:rsidP="006A3FEE">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Check for o</w:t>
            </w:r>
            <w:r w:rsidRPr="00A67495">
              <w:t>rphaned Entity Roles in the system</w:t>
            </w:r>
            <w:r>
              <w:t>.</w:t>
            </w:r>
          </w:p>
        </w:tc>
      </w:tr>
      <w:tr w:rsidR="00234F1D" w14:paraId="35EF8535"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7C1BD13" w14:textId="652CAC76" w:rsidR="00234F1D" w:rsidRDefault="00234F1D" w:rsidP="006A3FEE">
            <w:pPr>
              <w:tabs>
                <w:tab w:val="left" w:pos="4192"/>
                <w:tab w:val="left" w:pos="8137"/>
                <w:tab w:val="left" w:pos="9838"/>
              </w:tabs>
            </w:pPr>
            <w:r>
              <w:t>Description</w:t>
            </w:r>
          </w:p>
        </w:tc>
        <w:tc>
          <w:tcPr>
            <w:tcW w:w="7820" w:type="dxa"/>
          </w:tcPr>
          <w:p w14:paraId="3E7F5513" w14:textId="129C9F4F" w:rsidR="00234F1D" w:rsidRDefault="00234F1D" w:rsidP="006A3FEE">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Orphaned </w:t>
            </w:r>
            <w:r w:rsidRPr="00234F1D">
              <w:t>ENTITY_ROLE records pointing to a discarded ENTITY record</w:t>
            </w:r>
            <w:r>
              <w:t>.</w:t>
            </w:r>
          </w:p>
        </w:tc>
      </w:tr>
      <w:tr w:rsidR="00234F1D" w14:paraId="3D0CC6FA"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40D60AC9" w14:textId="62347F7A" w:rsidR="00234F1D" w:rsidRDefault="00234F1D" w:rsidP="006A3FEE">
            <w:pPr>
              <w:tabs>
                <w:tab w:val="left" w:pos="4192"/>
                <w:tab w:val="left" w:pos="8137"/>
                <w:tab w:val="left" w:pos="9838"/>
              </w:tabs>
            </w:pPr>
            <w:r>
              <w:t>Type</w:t>
            </w:r>
          </w:p>
        </w:tc>
        <w:tc>
          <w:tcPr>
            <w:tcW w:w="7820" w:type="dxa"/>
          </w:tcPr>
          <w:p w14:paraId="6E689443" w14:textId="0DE9AA94" w:rsidR="00234F1D" w:rsidRDefault="00234F1D" w:rsidP="006A3FEE">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234F1D" w14:paraId="3B0D8A3A"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3EB06B5D" w14:textId="48B79AA1" w:rsidR="00234F1D" w:rsidRDefault="00234F1D" w:rsidP="006A3FEE">
            <w:pPr>
              <w:tabs>
                <w:tab w:val="left" w:pos="4192"/>
                <w:tab w:val="left" w:pos="8137"/>
                <w:tab w:val="left" w:pos="9838"/>
              </w:tabs>
            </w:pPr>
            <w:r>
              <w:t>Fix</w:t>
            </w:r>
          </w:p>
        </w:tc>
        <w:tc>
          <w:tcPr>
            <w:tcW w:w="7820" w:type="dxa"/>
          </w:tcPr>
          <w:p w14:paraId="1113AE2C" w14:textId="2A46434F" w:rsidR="00234F1D" w:rsidRDefault="00234F1D" w:rsidP="006A3FEE">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1CEAC2E" w14:textId="41F3C61B" w:rsidR="0091770D" w:rsidRDefault="000E74BC" w:rsidP="008905BF">
      <w:pPr>
        <w:pStyle w:val="Heading3"/>
      </w:pPr>
      <w:bookmarkStart w:id="111" w:name="_Toc528599861"/>
      <w:r>
        <w:t xml:space="preserve">TEST ID: </w:t>
      </w:r>
      <w:r w:rsidR="001F0201">
        <w:t>CIS_002</w:t>
      </w:r>
      <w:bookmarkEnd w:id="111"/>
      <w:r w:rsidR="001F0201">
        <w:tab/>
      </w:r>
    </w:p>
    <w:tbl>
      <w:tblPr>
        <w:tblStyle w:val="GridTable5Dark-Accent5"/>
        <w:tblW w:w="0" w:type="auto"/>
        <w:tblLook w:val="04A0" w:firstRow="1" w:lastRow="0" w:firstColumn="1" w:lastColumn="0" w:noHBand="0" w:noVBand="1"/>
      </w:tblPr>
      <w:tblGrid>
        <w:gridCol w:w="1427"/>
        <w:gridCol w:w="7820"/>
      </w:tblGrid>
      <w:tr w:rsidR="00B3373C" w14:paraId="38D6BC35"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87A5B4" w14:textId="77777777" w:rsidR="00B3373C" w:rsidRDefault="00B3373C" w:rsidP="00BA2C4F">
            <w:pPr>
              <w:tabs>
                <w:tab w:val="left" w:pos="4192"/>
                <w:tab w:val="left" w:pos="8137"/>
                <w:tab w:val="left" w:pos="9838"/>
              </w:tabs>
            </w:pPr>
            <w:r>
              <w:t>Summary</w:t>
            </w:r>
          </w:p>
        </w:tc>
        <w:tc>
          <w:tcPr>
            <w:tcW w:w="7820" w:type="dxa"/>
          </w:tcPr>
          <w:p w14:paraId="41ECE9EB" w14:textId="6A43399C" w:rsidR="00B3373C" w:rsidRDefault="00B3373C"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81348">
              <w:t>Entities without primary address</w:t>
            </w:r>
            <w:r>
              <w:t>.</w:t>
            </w:r>
          </w:p>
        </w:tc>
      </w:tr>
      <w:tr w:rsidR="00B3373C" w14:paraId="6F140AE0"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0FEFCF2" w14:textId="77777777" w:rsidR="00B3373C" w:rsidRDefault="00B3373C" w:rsidP="00BA2C4F">
            <w:pPr>
              <w:tabs>
                <w:tab w:val="left" w:pos="4192"/>
                <w:tab w:val="left" w:pos="8137"/>
                <w:tab w:val="left" w:pos="9838"/>
              </w:tabs>
            </w:pPr>
            <w:r>
              <w:t>Description</w:t>
            </w:r>
          </w:p>
        </w:tc>
        <w:tc>
          <w:tcPr>
            <w:tcW w:w="7820" w:type="dxa"/>
          </w:tcPr>
          <w:p w14:paraId="713A9286" w14:textId="50772635" w:rsidR="00B3373C" w:rsidRDefault="00B3373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Historical Entities that do not have a primary address</w:t>
            </w:r>
          </w:p>
        </w:tc>
      </w:tr>
      <w:tr w:rsidR="00B3373C" w14:paraId="55639FD2"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EF2184D" w14:textId="77777777" w:rsidR="00B3373C" w:rsidRDefault="00B3373C" w:rsidP="00BA2C4F">
            <w:pPr>
              <w:tabs>
                <w:tab w:val="left" w:pos="4192"/>
                <w:tab w:val="left" w:pos="8137"/>
                <w:tab w:val="left" w:pos="9838"/>
              </w:tabs>
            </w:pPr>
            <w:r>
              <w:t>Type</w:t>
            </w:r>
          </w:p>
        </w:tc>
        <w:tc>
          <w:tcPr>
            <w:tcW w:w="7820" w:type="dxa"/>
          </w:tcPr>
          <w:p w14:paraId="589B3596" w14:textId="77777777" w:rsidR="00B3373C" w:rsidRDefault="00B3373C"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3373C" w14:paraId="2C946AA6"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9F71D71" w14:textId="77777777" w:rsidR="00B3373C" w:rsidRDefault="00B3373C" w:rsidP="00BA2C4F">
            <w:pPr>
              <w:tabs>
                <w:tab w:val="left" w:pos="4192"/>
                <w:tab w:val="left" w:pos="8137"/>
                <w:tab w:val="left" w:pos="9838"/>
              </w:tabs>
            </w:pPr>
            <w:r>
              <w:t>Fix</w:t>
            </w:r>
          </w:p>
        </w:tc>
        <w:tc>
          <w:tcPr>
            <w:tcW w:w="7820" w:type="dxa"/>
          </w:tcPr>
          <w:p w14:paraId="4831764E" w14:textId="77777777" w:rsidR="00B3373C" w:rsidRDefault="00B3373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69E70F" w14:textId="5E00D878" w:rsidR="00B33438" w:rsidRDefault="00B33438" w:rsidP="008905BF">
      <w:pPr>
        <w:pStyle w:val="Heading3"/>
      </w:pPr>
      <w:bookmarkStart w:id="112" w:name="_Toc528599862"/>
      <w:r>
        <w:t xml:space="preserve">TEST ID: </w:t>
      </w:r>
      <w:r w:rsidR="001F0201">
        <w:t>OUTPUT_001</w:t>
      </w:r>
      <w:bookmarkEnd w:id="112"/>
      <w:r w:rsidR="001F0201">
        <w:tab/>
      </w:r>
    </w:p>
    <w:tbl>
      <w:tblPr>
        <w:tblStyle w:val="GridTable5Dark-Accent5"/>
        <w:tblW w:w="0" w:type="auto"/>
        <w:tblLook w:val="04A0" w:firstRow="1" w:lastRow="0" w:firstColumn="1" w:lastColumn="0" w:noHBand="0" w:noVBand="1"/>
      </w:tblPr>
      <w:tblGrid>
        <w:gridCol w:w="1427"/>
        <w:gridCol w:w="7820"/>
      </w:tblGrid>
      <w:tr w:rsidR="00D32C8D" w14:paraId="7777FB65" w14:textId="77777777" w:rsidTr="00A9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022898B" w14:textId="77777777" w:rsidR="00D32C8D" w:rsidRDefault="00D32C8D" w:rsidP="00BA2C4F">
            <w:pPr>
              <w:tabs>
                <w:tab w:val="left" w:pos="4192"/>
                <w:tab w:val="left" w:pos="8137"/>
                <w:tab w:val="left" w:pos="9838"/>
              </w:tabs>
            </w:pPr>
            <w:r>
              <w:t>Summary</w:t>
            </w:r>
          </w:p>
        </w:tc>
        <w:tc>
          <w:tcPr>
            <w:tcW w:w="7820" w:type="dxa"/>
          </w:tcPr>
          <w:p w14:paraId="380373A3" w14:textId="705272F0" w:rsidR="00D32C8D" w:rsidRDefault="00D32C8D" w:rsidP="00D32C8D">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Non-bundled forms with no mapping transaction</w:t>
            </w:r>
            <w:r>
              <w:t>.</w:t>
            </w:r>
          </w:p>
        </w:tc>
      </w:tr>
      <w:tr w:rsidR="00D32C8D" w14:paraId="7ED34F40" w14:textId="77777777" w:rsidTr="00A94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0F440F6" w14:textId="77777777" w:rsidR="00D32C8D" w:rsidRDefault="00D32C8D" w:rsidP="00BA2C4F">
            <w:pPr>
              <w:tabs>
                <w:tab w:val="left" w:pos="4192"/>
                <w:tab w:val="left" w:pos="8137"/>
                <w:tab w:val="left" w:pos="9838"/>
              </w:tabs>
            </w:pPr>
            <w:r>
              <w:t>Description</w:t>
            </w:r>
          </w:p>
        </w:tc>
        <w:tc>
          <w:tcPr>
            <w:tcW w:w="7820" w:type="dxa"/>
          </w:tcPr>
          <w:p w14:paraId="456CED2A" w14:textId="261047B1" w:rsidR="00D32C8D" w:rsidRDefault="00D32C8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32C8D" w14:paraId="26B29865" w14:textId="77777777" w:rsidTr="00A94A9E">
        <w:tc>
          <w:tcPr>
            <w:cnfStyle w:val="001000000000" w:firstRow="0" w:lastRow="0" w:firstColumn="1" w:lastColumn="0" w:oddVBand="0" w:evenVBand="0" w:oddHBand="0" w:evenHBand="0" w:firstRowFirstColumn="0" w:firstRowLastColumn="0" w:lastRowFirstColumn="0" w:lastRowLastColumn="0"/>
            <w:tcW w:w="1427" w:type="dxa"/>
          </w:tcPr>
          <w:p w14:paraId="0B945924" w14:textId="77777777" w:rsidR="00D32C8D" w:rsidRDefault="00D32C8D" w:rsidP="00BA2C4F">
            <w:pPr>
              <w:tabs>
                <w:tab w:val="left" w:pos="4192"/>
                <w:tab w:val="left" w:pos="8137"/>
                <w:tab w:val="left" w:pos="9838"/>
              </w:tabs>
            </w:pPr>
            <w:r>
              <w:t>Type</w:t>
            </w:r>
          </w:p>
        </w:tc>
        <w:tc>
          <w:tcPr>
            <w:tcW w:w="7820" w:type="dxa"/>
          </w:tcPr>
          <w:p w14:paraId="552C7C8A" w14:textId="77777777" w:rsidR="00D32C8D" w:rsidRDefault="00D32C8D"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32C8D" w14:paraId="0016236E" w14:textId="77777777" w:rsidTr="00A94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C8D2180" w14:textId="77777777" w:rsidR="00D32C8D" w:rsidRDefault="00D32C8D" w:rsidP="00BA2C4F">
            <w:pPr>
              <w:tabs>
                <w:tab w:val="left" w:pos="4192"/>
                <w:tab w:val="left" w:pos="8137"/>
                <w:tab w:val="left" w:pos="9838"/>
              </w:tabs>
            </w:pPr>
            <w:r>
              <w:t>Fix</w:t>
            </w:r>
          </w:p>
        </w:tc>
        <w:tc>
          <w:tcPr>
            <w:tcW w:w="7820" w:type="dxa"/>
          </w:tcPr>
          <w:p w14:paraId="3D4AF7ED" w14:textId="77777777" w:rsidR="00D32C8D" w:rsidRDefault="00D32C8D"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5DFF00" w14:textId="79D156A8" w:rsidR="009E6A1F" w:rsidRDefault="00DC3969" w:rsidP="008905BF">
      <w:pPr>
        <w:pStyle w:val="Heading3"/>
      </w:pPr>
      <w:bookmarkStart w:id="113" w:name="_Toc528599863"/>
      <w:r>
        <w:t>TEST ID: OUTPUT_002</w:t>
      </w:r>
      <w:bookmarkEnd w:id="113"/>
    </w:p>
    <w:tbl>
      <w:tblPr>
        <w:tblStyle w:val="GridTable5Dark-Accent5"/>
        <w:tblW w:w="0" w:type="auto"/>
        <w:tblLook w:val="04A0" w:firstRow="1" w:lastRow="0" w:firstColumn="1" w:lastColumn="0" w:noHBand="0" w:noVBand="1"/>
      </w:tblPr>
      <w:tblGrid>
        <w:gridCol w:w="1427"/>
        <w:gridCol w:w="7820"/>
      </w:tblGrid>
      <w:tr w:rsidR="00DC3969" w14:paraId="1352E842"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BDEECC0" w14:textId="77777777" w:rsidR="00DC3969" w:rsidRDefault="00DC3969" w:rsidP="00BA2C4F">
            <w:pPr>
              <w:tabs>
                <w:tab w:val="left" w:pos="4192"/>
                <w:tab w:val="left" w:pos="8137"/>
                <w:tab w:val="left" w:pos="9838"/>
              </w:tabs>
            </w:pPr>
            <w:r>
              <w:t>Summary</w:t>
            </w:r>
          </w:p>
        </w:tc>
        <w:tc>
          <w:tcPr>
            <w:tcW w:w="7820" w:type="dxa"/>
          </w:tcPr>
          <w:p w14:paraId="322D6A47" w14:textId="0F1B18DE" w:rsidR="00DC3969" w:rsidRDefault="00DC3969"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t>copy type.</w:t>
            </w:r>
          </w:p>
        </w:tc>
      </w:tr>
      <w:tr w:rsidR="00DC3969" w14:paraId="54070A93"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A4E3DF" w14:textId="77777777" w:rsidR="00DC3969" w:rsidRDefault="00DC3969" w:rsidP="00BA2C4F">
            <w:pPr>
              <w:tabs>
                <w:tab w:val="left" w:pos="4192"/>
                <w:tab w:val="left" w:pos="8137"/>
                <w:tab w:val="left" w:pos="9838"/>
              </w:tabs>
            </w:pPr>
            <w:r>
              <w:t>Description</w:t>
            </w:r>
          </w:p>
        </w:tc>
        <w:tc>
          <w:tcPr>
            <w:tcW w:w="7820" w:type="dxa"/>
          </w:tcPr>
          <w:p w14:paraId="46C6CF2F" w14:textId="77777777" w:rsidR="00DC3969" w:rsidRDefault="00DC396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C3969" w14:paraId="67CDBF13"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2D2D94B3" w14:textId="77777777" w:rsidR="00DC3969" w:rsidRDefault="00DC3969" w:rsidP="00BA2C4F">
            <w:pPr>
              <w:tabs>
                <w:tab w:val="left" w:pos="4192"/>
                <w:tab w:val="left" w:pos="8137"/>
                <w:tab w:val="left" w:pos="9838"/>
              </w:tabs>
            </w:pPr>
            <w:r>
              <w:lastRenderedPageBreak/>
              <w:t>Type</w:t>
            </w:r>
          </w:p>
        </w:tc>
        <w:tc>
          <w:tcPr>
            <w:tcW w:w="7820" w:type="dxa"/>
          </w:tcPr>
          <w:p w14:paraId="48AE7510" w14:textId="77777777" w:rsidR="00DC3969" w:rsidRDefault="00DC396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C3969" w14:paraId="7416E29A"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B283B0E" w14:textId="77777777" w:rsidR="00DC3969" w:rsidRDefault="00DC3969" w:rsidP="00BA2C4F">
            <w:pPr>
              <w:tabs>
                <w:tab w:val="left" w:pos="4192"/>
                <w:tab w:val="left" w:pos="8137"/>
                <w:tab w:val="left" w:pos="9838"/>
              </w:tabs>
            </w:pPr>
            <w:r>
              <w:t>Fix</w:t>
            </w:r>
          </w:p>
        </w:tc>
        <w:tc>
          <w:tcPr>
            <w:tcW w:w="7820" w:type="dxa"/>
          </w:tcPr>
          <w:p w14:paraId="316E6B4B" w14:textId="77777777" w:rsidR="00DC3969" w:rsidRDefault="00DC396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22FED4B" w14:textId="36ACF80F" w:rsidR="00FF5C61" w:rsidRDefault="00FF5C61" w:rsidP="008905BF">
      <w:pPr>
        <w:pStyle w:val="Heading3"/>
      </w:pPr>
      <w:bookmarkStart w:id="114" w:name="_Toc528599864"/>
      <w:r>
        <w:t>TEST ID: OUTPUT_003</w:t>
      </w:r>
      <w:bookmarkEnd w:id="114"/>
      <w:r>
        <w:tab/>
      </w:r>
    </w:p>
    <w:tbl>
      <w:tblPr>
        <w:tblStyle w:val="GridTable5Dark-Accent5"/>
        <w:tblW w:w="0" w:type="auto"/>
        <w:tblLook w:val="04A0" w:firstRow="1" w:lastRow="0" w:firstColumn="1" w:lastColumn="0" w:noHBand="0" w:noVBand="1"/>
      </w:tblPr>
      <w:tblGrid>
        <w:gridCol w:w="1427"/>
        <w:gridCol w:w="7820"/>
      </w:tblGrid>
      <w:tr w:rsidR="003C56E8" w14:paraId="314B5DA2" w14:textId="77777777" w:rsidTr="000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CF7CDA" w14:textId="77777777" w:rsidR="003C56E8" w:rsidRDefault="003C56E8" w:rsidP="00BA2C4F">
            <w:pPr>
              <w:tabs>
                <w:tab w:val="left" w:pos="4192"/>
                <w:tab w:val="left" w:pos="8137"/>
                <w:tab w:val="left" w:pos="9838"/>
              </w:tabs>
            </w:pPr>
            <w:r>
              <w:t>Summary</w:t>
            </w:r>
          </w:p>
        </w:tc>
        <w:tc>
          <w:tcPr>
            <w:tcW w:w="7820" w:type="dxa"/>
          </w:tcPr>
          <w:p w14:paraId="52F58DBD" w14:textId="4F83B44C" w:rsidR="003C56E8" w:rsidRDefault="003C56E8"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rsidR="009750D9">
              <w:t>schedule</w:t>
            </w:r>
            <w:r>
              <w:t>.</w:t>
            </w:r>
          </w:p>
        </w:tc>
      </w:tr>
      <w:tr w:rsidR="003C56E8" w14:paraId="022551D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353DEC1" w14:textId="77777777" w:rsidR="003C56E8" w:rsidRDefault="003C56E8" w:rsidP="00BA2C4F">
            <w:pPr>
              <w:tabs>
                <w:tab w:val="left" w:pos="4192"/>
                <w:tab w:val="left" w:pos="8137"/>
                <w:tab w:val="left" w:pos="9838"/>
              </w:tabs>
            </w:pPr>
            <w:r>
              <w:t>Description</w:t>
            </w:r>
          </w:p>
        </w:tc>
        <w:tc>
          <w:tcPr>
            <w:tcW w:w="7820" w:type="dxa"/>
          </w:tcPr>
          <w:p w14:paraId="33954FDB" w14:textId="77777777" w:rsidR="003C56E8" w:rsidRDefault="003C56E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3C56E8" w14:paraId="7EA53887" w14:textId="77777777" w:rsidTr="000B7CD7">
        <w:tc>
          <w:tcPr>
            <w:cnfStyle w:val="001000000000" w:firstRow="0" w:lastRow="0" w:firstColumn="1" w:lastColumn="0" w:oddVBand="0" w:evenVBand="0" w:oddHBand="0" w:evenHBand="0" w:firstRowFirstColumn="0" w:firstRowLastColumn="0" w:lastRowFirstColumn="0" w:lastRowLastColumn="0"/>
            <w:tcW w:w="1427" w:type="dxa"/>
          </w:tcPr>
          <w:p w14:paraId="6CC05673" w14:textId="77777777" w:rsidR="003C56E8" w:rsidRDefault="003C56E8" w:rsidP="00BA2C4F">
            <w:pPr>
              <w:tabs>
                <w:tab w:val="left" w:pos="4192"/>
                <w:tab w:val="left" w:pos="8137"/>
                <w:tab w:val="left" w:pos="9838"/>
              </w:tabs>
            </w:pPr>
            <w:r>
              <w:t>Type</w:t>
            </w:r>
          </w:p>
        </w:tc>
        <w:tc>
          <w:tcPr>
            <w:tcW w:w="7820" w:type="dxa"/>
          </w:tcPr>
          <w:p w14:paraId="29C17B55" w14:textId="77777777" w:rsidR="003C56E8" w:rsidRDefault="003C56E8"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3C56E8" w14:paraId="4015F44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3768C47" w14:textId="77777777" w:rsidR="003C56E8" w:rsidRDefault="003C56E8" w:rsidP="00BA2C4F">
            <w:pPr>
              <w:tabs>
                <w:tab w:val="left" w:pos="4192"/>
                <w:tab w:val="left" w:pos="8137"/>
                <w:tab w:val="left" w:pos="9838"/>
              </w:tabs>
            </w:pPr>
            <w:r>
              <w:t>Fix</w:t>
            </w:r>
          </w:p>
        </w:tc>
        <w:tc>
          <w:tcPr>
            <w:tcW w:w="7820" w:type="dxa"/>
          </w:tcPr>
          <w:p w14:paraId="15F055BD" w14:textId="77777777" w:rsidR="003C56E8" w:rsidRDefault="003C56E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CEC48B5" w14:textId="5948C35A" w:rsidR="00616A32" w:rsidRDefault="00616A32" w:rsidP="008905BF">
      <w:pPr>
        <w:pStyle w:val="Heading3"/>
      </w:pPr>
      <w:bookmarkStart w:id="115" w:name="_Toc528599865"/>
      <w:r>
        <w:t>TEST ID: OUTPUT_004</w:t>
      </w:r>
      <w:bookmarkEnd w:id="115"/>
      <w:r>
        <w:tab/>
      </w:r>
    </w:p>
    <w:tbl>
      <w:tblPr>
        <w:tblStyle w:val="GridTable5Dark-Accent5"/>
        <w:tblW w:w="0" w:type="auto"/>
        <w:tblLook w:val="04A0" w:firstRow="1" w:lastRow="0" w:firstColumn="1" w:lastColumn="0" w:noHBand="0" w:noVBand="1"/>
      </w:tblPr>
      <w:tblGrid>
        <w:gridCol w:w="1427"/>
        <w:gridCol w:w="7820"/>
      </w:tblGrid>
      <w:tr w:rsidR="009750D9" w14:paraId="533C65AC" w14:textId="77777777" w:rsidTr="000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AA8AD71" w14:textId="77777777" w:rsidR="009750D9" w:rsidRDefault="009750D9" w:rsidP="00BA2C4F">
            <w:pPr>
              <w:tabs>
                <w:tab w:val="left" w:pos="4192"/>
                <w:tab w:val="left" w:pos="8137"/>
                <w:tab w:val="left" w:pos="9838"/>
              </w:tabs>
            </w:pPr>
            <w:r>
              <w:t>Summary</w:t>
            </w:r>
          </w:p>
        </w:tc>
        <w:tc>
          <w:tcPr>
            <w:tcW w:w="7820" w:type="dxa"/>
          </w:tcPr>
          <w:p w14:paraId="041275C3" w14:textId="3FF5CC9E" w:rsidR="009750D9" w:rsidRDefault="009750D9"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No</w:t>
            </w:r>
            <w:r>
              <w:t>n-bundled forms with no mapping device.</w:t>
            </w:r>
          </w:p>
        </w:tc>
      </w:tr>
      <w:tr w:rsidR="009750D9" w14:paraId="411DB180"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155B4A" w14:textId="77777777" w:rsidR="009750D9" w:rsidRDefault="009750D9" w:rsidP="00BA2C4F">
            <w:pPr>
              <w:tabs>
                <w:tab w:val="left" w:pos="4192"/>
                <w:tab w:val="left" w:pos="8137"/>
                <w:tab w:val="left" w:pos="9838"/>
              </w:tabs>
            </w:pPr>
            <w:r>
              <w:t>Description</w:t>
            </w:r>
          </w:p>
        </w:tc>
        <w:tc>
          <w:tcPr>
            <w:tcW w:w="7820" w:type="dxa"/>
          </w:tcPr>
          <w:p w14:paraId="015BFDA1" w14:textId="77777777" w:rsidR="009750D9" w:rsidRDefault="009750D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750D9" w14:paraId="3413C19E" w14:textId="77777777" w:rsidTr="000B7CD7">
        <w:tc>
          <w:tcPr>
            <w:cnfStyle w:val="001000000000" w:firstRow="0" w:lastRow="0" w:firstColumn="1" w:lastColumn="0" w:oddVBand="0" w:evenVBand="0" w:oddHBand="0" w:evenHBand="0" w:firstRowFirstColumn="0" w:firstRowLastColumn="0" w:lastRowFirstColumn="0" w:lastRowLastColumn="0"/>
            <w:tcW w:w="1427" w:type="dxa"/>
          </w:tcPr>
          <w:p w14:paraId="2B2F5531" w14:textId="77777777" w:rsidR="009750D9" w:rsidRDefault="009750D9" w:rsidP="00BA2C4F">
            <w:pPr>
              <w:tabs>
                <w:tab w:val="left" w:pos="4192"/>
                <w:tab w:val="left" w:pos="8137"/>
                <w:tab w:val="left" w:pos="9838"/>
              </w:tabs>
            </w:pPr>
            <w:r>
              <w:t>Type</w:t>
            </w:r>
          </w:p>
        </w:tc>
        <w:tc>
          <w:tcPr>
            <w:tcW w:w="7820" w:type="dxa"/>
          </w:tcPr>
          <w:p w14:paraId="51E40800" w14:textId="77777777" w:rsidR="009750D9" w:rsidRDefault="009750D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750D9" w14:paraId="18500C58" w14:textId="77777777" w:rsidTr="000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4F7872A" w14:textId="77777777" w:rsidR="009750D9" w:rsidRDefault="009750D9" w:rsidP="00BA2C4F">
            <w:pPr>
              <w:tabs>
                <w:tab w:val="left" w:pos="4192"/>
                <w:tab w:val="left" w:pos="8137"/>
                <w:tab w:val="left" w:pos="9838"/>
              </w:tabs>
            </w:pPr>
            <w:r>
              <w:t>Fix</w:t>
            </w:r>
          </w:p>
        </w:tc>
        <w:tc>
          <w:tcPr>
            <w:tcW w:w="7820" w:type="dxa"/>
          </w:tcPr>
          <w:p w14:paraId="57093C02" w14:textId="77777777" w:rsidR="009750D9" w:rsidRDefault="009750D9"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B32D360" w14:textId="713551C0" w:rsidR="005A6542" w:rsidRDefault="00B46A94" w:rsidP="008905BF">
      <w:pPr>
        <w:pStyle w:val="Heading3"/>
      </w:pPr>
      <w:bookmarkStart w:id="116" w:name="_Toc528599866"/>
      <w:r>
        <w:t>TEST ID: OUTPUT_005</w:t>
      </w:r>
      <w:bookmarkEnd w:id="116"/>
      <w:r w:rsidR="005A6542">
        <w:tab/>
      </w:r>
    </w:p>
    <w:tbl>
      <w:tblPr>
        <w:tblStyle w:val="GridTable5Dark-Accent5"/>
        <w:tblW w:w="0" w:type="auto"/>
        <w:tblLook w:val="04A0" w:firstRow="1" w:lastRow="0" w:firstColumn="1" w:lastColumn="0" w:noHBand="0" w:noVBand="1"/>
      </w:tblPr>
      <w:tblGrid>
        <w:gridCol w:w="1427"/>
        <w:gridCol w:w="7820"/>
      </w:tblGrid>
      <w:tr w:rsidR="006C3C4F" w14:paraId="33819F96"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ADE4C8E" w14:textId="77777777" w:rsidR="006C3C4F" w:rsidRDefault="006C3C4F" w:rsidP="00BA2C4F">
            <w:pPr>
              <w:tabs>
                <w:tab w:val="left" w:pos="4192"/>
                <w:tab w:val="left" w:pos="8137"/>
                <w:tab w:val="left" w:pos="9838"/>
              </w:tabs>
            </w:pPr>
            <w:r>
              <w:t>Summary</w:t>
            </w:r>
          </w:p>
        </w:tc>
        <w:tc>
          <w:tcPr>
            <w:tcW w:w="7820" w:type="dxa"/>
          </w:tcPr>
          <w:p w14:paraId="1D2BC718" w14:textId="4201D002" w:rsidR="006C3C4F" w:rsidRDefault="006C3C4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D58B1">
              <w:t xml:space="preserve">Non-bundled forms with no mapping </w:t>
            </w:r>
            <w:r>
              <w:t>base rule.</w:t>
            </w:r>
          </w:p>
        </w:tc>
      </w:tr>
      <w:tr w:rsidR="006C3C4F" w14:paraId="7D6D5648"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ED41C5B" w14:textId="77777777" w:rsidR="006C3C4F" w:rsidRDefault="006C3C4F" w:rsidP="00BA2C4F">
            <w:pPr>
              <w:tabs>
                <w:tab w:val="left" w:pos="4192"/>
                <w:tab w:val="left" w:pos="8137"/>
                <w:tab w:val="left" w:pos="9838"/>
              </w:tabs>
            </w:pPr>
            <w:r>
              <w:t>Description</w:t>
            </w:r>
          </w:p>
        </w:tc>
        <w:tc>
          <w:tcPr>
            <w:tcW w:w="7820" w:type="dxa"/>
          </w:tcPr>
          <w:p w14:paraId="7A5080E2" w14:textId="77777777" w:rsidR="006C3C4F" w:rsidRDefault="006C3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C3C4F" w14:paraId="3C645D4C"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69415D8" w14:textId="77777777" w:rsidR="006C3C4F" w:rsidRDefault="006C3C4F" w:rsidP="00BA2C4F">
            <w:pPr>
              <w:tabs>
                <w:tab w:val="left" w:pos="4192"/>
                <w:tab w:val="left" w:pos="8137"/>
                <w:tab w:val="left" w:pos="9838"/>
              </w:tabs>
            </w:pPr>
            <w:r>
              <w:t>Type</w:t>
            </w:r>
          </w:p>
        </w:tc>
        <w:tc>
          <w:tcPr>
            <w:tcW w:w="7820" w:type="dxa"/>
          </w:tcPr>
          <w:p w14:paraId="5A16EBE4" w14:textId="77777777" w:rsidR="006C3C4F" w:rsidRDefault="006C3C4F"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C3C4F" w14:paraId="039B24B5"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15C13C8" w14:textId="77777777" w:rsidR="006C3C4F" w:rsidRDefault="006C3C4F" w:rsidP="00BA2C4F">
            <w:pPr>
              <w:tabs>
                <w:tab w:val="left" w:pos="4192"/>
                <w:tab w:val="left" w:pos="8137"/>
                <w:tab w:val="left" w:pos="9838"/>
              </w:tabs>
            </w:pPr>
            <w:r>
              <w:t>Fix</w:t>
            </w:r>
          </w:p>
        </w:tc>
        <w:tc>
          <w:tcPr>
            <w:tcW w:w="7820" w:type="dxa"/>
          </w:tcPr>
          <w:p w14:paraId="746FE46D" w14:textId="77777777" w:rsidR="006C3C4F" w:rsidRDefault="006C3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r w:rsidR="00B74B07" w14:paraId="0CB0BD95"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522377A7" w14:textId="77777777" w:rsidR="00B74B07" w:rsidRDefault="00B74B07" w:rsidP="00BA2C4F">
            <w:pPr>
              <w:tabs>
                <w:tab w:val="left" w:pos="4192"/>
                <w:tab w:val="left" w:pos="8137"/>
                <w:tab w:val="left" w:pos="9838"/>
              </w:tabs>
            </w:pPr>
          </w:p>
        </w:tc>
        <w:tc>
          <w:tcPr>
            <w:tcW w:w="7820" w:type="dxa"/>
          </w:tcPr>
          <w:p w14:paraId="35B21A89" w14:textId="77777777" w:rsidR="00B74B07" w:rsidRDefault="00B74B07"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p>
        </w:tc>
      </w:tr>
    </w:tbl>
    <w:p w14:paraId="54832B05" w14:textId="13DD26CB" w:rsidR="00B46A94" w:rsidRDefault="00B46A94" w:rsidP="008905BF">
      <w:pPr>
        <w:pStyle w:val="Heading3"/>
      </w:pPr>
      <w:bookmarkStart w:id="117" w:name="_Toc528599867"/>
      <w:r>
        <w:t>TEST ID: OUTPUT_006</w:t>
      </w:r>
      <w:bookmarkEnd w:id="117"/>
    </w:p>
    <w:tbl>
      <w:tblPr>
        <w:tblStyle w:val="GridTable5Dark-Accent5"/>
        <w:tblW w:w="0" w:type="auto"/>
        <w:tblLook w:val="04A0" w:firstRow="1" w:lastRow="0" w:firstColumn="1" w:lastColumn="0" w:noHBand="0" w:noVBand="1"/>
      </w:tblPr>
      <w:tblGrid>
        <w:gridCol w:w="1427"/>
        <w:gridCol w:w="7820"/>
      </w:tblGrid>
      <w:tr w:rsidR="00D84C6B" w14:paraId="4AC648E1"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1A0F3685" w14:textId="77777777" w:rsidR="00D84C6B" w:rsidRDefault="00D84C6B" w:rsidP="00BA2C4F">
            <w:pPr>
              <w:tabs>
                <w:tab w:val="left" w:pos="4192"/>
                <w:tab w:val="left" w:pos="8137"/>
                <w:tab w:val="left" w:pos="9838"/>
              </w:tabs>
            </w:pPr>
            <w:r>
              <w:t>Summary</w:t>
            </w:r>
          </w:p>
        </w:tc>
        <w:tc>
          <w:tcPr>
            <w:tcW w:w="7820" w:type="dxa"/>
          </w:tcPr>
          <w:p w14:paraId="54AB4D6E" w14:textId="3844EFD8" w:rsidR="00D84C6B" w:rsidRDefault="00E413E4"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OS_Bundle_</w:t>
            </w:r>
            <w:r w:rsidR="00D84C6B" w:rsidRPr="00A77812">
              <w:t xml:space="preserve">ID missing in </w:t>
            </w:r>
            <w:r w:rsidR="0058759F">
              <w:t>OS_FORM table</w:t>
            </w:r>
            <w:r w:rsidR="00D84C6B">
              <w:t>.</w:t>
            </w:r>
          </w:p>
        </w:tc>
      </w:tr>
      <w:tr w:rsidR="00D84C6B" w14:paraId="44072D96"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33E6CA5D" w14:textId="77777777" w:rsidR="00D84C6B" w:rsidRDefault="00D84C6B" w:rsidP="00BA2C4F">
            <w:pPr>
              <w:tabs>
                <w:tab w:val="left" w:pos="4192"/>
                <w:tab w:val="left" w:pos="8137"/>
                <w:tab w:val="left" w:pos="9838"/>
              </w:tabs>
            </w:pPr>
            <w:r>
              <w:t>Description</w:t>
            </w:r>
          </w:p>
        </w:tc>
        <w:tc>
          <w:tcPr>
            <w:tcW w:w="7820" w:type="dxa"/>
          </w:tcPr>
          <w:p w14:paraId="37EE1778" w14:textId="77777777" w:rsidR="00D84C6B" w:rsidRDefault="00D84C6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84C6B" w14:paraId="6A50FE10" w14:textId="77777777" w:rsidTr="00DA16E9">
        <w:tc>
          <w:tcPr>
            <w:cnfStyle w:val="001000000000" w:firstRow="0" w:lastRow="0" w:firstColumn="1" w:lastColumn="0" w:oddVBand="0" w:evenVBand="0" w:oddHBand="0" w:evenHBand="0" w:firstRowFirstColumn="0" w:firstRowLastColumn="0" w:lastRowFirstColumn="0" w:lastRowLastColumn="0"/>
            <w:tcW w:w="1417" w:type="dxa"/>
          </w:tcPr>
          <w:p w14:paraId="626CA8E9" w14:textId="77777777" w:rsidR="00D84C6B" w:rsidRDefault="00D84C6B" w:rsidP="00BA2C4F">
            <w:pPr>
              <w:tabs>
                <w:tab w:val="left" w:pos="4192"/>
                <w:tab w:val="left" w:pos="8137"/>
                <w:tab w:val="left" w:pos="9838"/>
              </w:tabs>
            </w:pPr>
            <w:r>
              <w:t>Type</w:t>
            </w:r>
          </w:p>
        </w:tc>
        <w:tc>
          <w:tcPr>
            <w:tcW w:w="7820" w:type="dxa"/>
          </w:tcPr>
          <w:p w14:paraId="7D98CF2D" w14:textId="77777777" w:rsidR="00D84C6B" w:rsidRDefault="00D84C6B"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84C6B" w14:paraId="5D0440FF"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402F8A72" w14:textId="77777777" w:rsidR="00D84C6B" w:rsidRDefault="00D84C6B" w:rsidP="00BA2C4F">
            <w:pPr>
              <w:tabs>
                <w:tab w:val="left" w:pos="4192"/>
                <w:tab w:val="left" w:pos="8137"/>
                <w:tab w:val="left" w:pos="9838"/>
              </w:tabs>
            </w:pPr>
            <w:r>
              <w:lastRenderedPageBreak/>
              <w:t>Fix</w:t>
            </w:r>
          </w:p>
        </w:tc>
        <w:tc>
          <w:tcPr>
            <w:tcW w:w="7820" w:type="dxa"/>
          </w:tcPr>
          <w:p w14:paraId="7ADF210F" w14:textId="77777777" w:rsidR="00D84C6B" w:rsidRDefault="00D84C6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72431A0" w14:textId="1FBB56D0" w:rsidR="00B46A94" w:rsidRDefault="00B46A94" w:rsidP="008905BF">
      <w:pPr>
        <w:pStyle w:val="Heading3"/>
      </w:pPr>
      <w:bookmarkStart w:id="118" w:name="_Toc528599868"/>
      <w:r>
        <w:t>TEST ID: OUTPUT_007</w:t>
      </w:r>
      <w:bookmarkEnd w:id="118"/>
      <w:r>
        <w:tab/>
      </w:r>
    </w:p>
    <w:tbl>
      <w:tblPr>
        <w:tblStyle w:val="GridTable5Dark-Accent5"/>
        <w:tblW w:w="0" w:type="auto"/>
        <w:tblLook w:val="04A0" w:firstRow="1" w:lastRow="0" w:firstColumn="1" w:lastColumn="0" w:noHBand="0" w:noVBand="1"/>
      </w:tblPr>
      <w:tblGrid>
        <w:gridCol w:w="1427"/>
        <w:gridCol w:w="7820"/>
      </w:tblGrid>
      <w:tr w:rsidR="00B74B07" w14:paraId="06262CC5" w14:textId="77777777" w:rsidTr="004C0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23E537A" w14:textId="77777777" w:rsidR="00B74B07" w:rsidRDefault="00B74B07" w:rsidP="00BA2C4F">
            <w:pPr>
              <w:tabs>
                <w:tab w:val="left" w:pos="4192"/>
                <w:tab w:val="left" w:pos="8137"/>
                <w:tab w:val="left" w:pos="9838"/>
              </w:tabs>
            </w:pPr>
            <w:r>
              <w:t>Summary</w:t>
            </w:r>
          </w:p>
        </w:tc>
        <w:tc>
          <w:tcPr>
            <w:tcW w:w="7820" w:type="dxa"/>
          </w:tcPr>
          <w:p w14:paraId="6C153F31" w14:textId="41FD317C" w:rsidR="00B74B07" w:rsidRDefault="00B74B07"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 xml:space="preserve">UFE Form ID missing in UFE </w:t>
            </w:r>
            <w:r w:rsidRPr="00A77812">
              <w:t>form</w:t>
            </w:r>
            <w:r>
              <w:t>.</w:t>
            </w:r>
          </w:p>
        </w:tc>
      </w:tr>
      <w:tr w:rsidR="00B74B07" w14:paraId="7C7B0DFC" w14:textId="77777777" w:rsidTr="004C0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903FB0" w14:textId="77777777" w:rsidR="00B74B07" w:rsidRDefault="00B74B07" w:rsidP="00BA2C4F">
            <w:pPr>
              <w:tabs>
                <w:tab w:val="left" w:pos="4192"/>
                <w:tab w:val="left" w:pos="8137"/>
                <w:tab w:val="left" w:pos="9838"/>
              </w:tabs>
            </w:pPr>
            <w:r>
              <w:t>Description</w:t>
            </w:r>
          </w:p>
        </w:tc>
        <w:tc>
          <w:tcPr>
            <w:tcW w:w="7820" w:type="dxa"/>
          </w:tcPr>
          <w:p w14:paraId="15E7E64E" w14:textId="77777777" w:rsidR="00B74B07" w:rsidRDefault="00B74B07"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4B07" w14:paraId="573E2F0E" w14:textId="77777777" w:rsidTr="004C0989">
        <w:tc>
          <w:tcPr>
            <w:cnfStyle w:val="001000000000" w:firstRow="0" w:lastRow="0" w:firstColumn="1" w:lastColumn="0" w:oddVBand="0" w:evenVBand="0" w:oddHBand="0" w:evenHBand="0" w:firstRowFirstColumn="0" w:firstRowLastColumn="0" w:lastRowFirstColumn="0" w:lastRowLastColumn="0"/>
            <w:tcW w:w="1427" w:type="dxa"/>
          </w:tcPr>
          <w:p w14:paraId="17D4651D" w14:textId="77777777" w:rsidR="00B74B07" w:rsidRDefault="00B74B07" w:rsidP="00BA2C4F">
            <w:pPr>
              <w:tabs>
                <w:tab w:val="left" w:pos="4192"/>
                <w:tab w:val="left" w:pos="8137"/>
                <w:tab w:val="left" w:pos="9838"/>
              </w:tabs>
            </w:pPr>
            <w:r>
              <w:t>Type</w:t>
            </w:r>
          </w:p>
        </w:tc>
        <w:tc>
          <w:tcPr>
            <w:tcW w:w="7820" w:type="dxa"/>
          </w:tcPr>
          <w:p w14:paraId="4A37BC43" w14:textId="77777777" w:rsidR="00B74B07" w:rsidRDefault="00B74B07"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4B07" w14:paraId="4C796975" w14:textId="77777777" w:rsidTr="004C0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7A00854" w14:textId="77777777" w:rsidR="00B74B07" w:rsidRDefault="00B74B07" w:rsidP="00BA2C4F">
            <w:pPr>
              <w:tabs>
                <w:tab w:val="left" w:pos="4192"/>
                <w:tab w:val="left" w:pos="8137"/>
                <w:tab w:val="left" w:pos="9838"/>
              </w:tabs>
            </w:pPr>
            <w:r>
              <w:t>Fix</w:t>
            </w:r>
          </w:p>
        </w:tc>
        <w:tc>
          <w:tcPr>
            <w:tcW w:w="7820" w:type="dxa"/>
          </w:tcPr>
          <w:p w14:paraId="216C22A2" w14:textId="77777777" w:rsidR="00B74B07" w:rsidRDefault="00B74B07"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7305AAA" w14:textId="2AF6FDEA" w:rsidR="00B81843" w:rsidRDefault="00B81843" w:rsidP="008905BF">
      <w:pPr>
        <w:pStyle w:val="Heading3"/>
      </w:pPr>
      <w:bookmarkStart w:id="119" w:name="_Toc528599869"/>
      <w:r>
        <w:t>TEST ID: OUTPUT_008</w:t>
      </w:r>
      <w:bookmarkEnd w:id="119"/>
    </w:p>
    <w:tbl>
      <w:tblPr>
        <w:tblStyle w:val="GridTable5Dark-Accent5"/>
        <w:tblW w:w="0" w:type="auto"/>
        <w:tblLook w:val="04A0" w:firstRow="1" w:lastRow="0" w:firstColumn="1" w:lastColumn="0" w:noHBand="0" w:noVBand="1"/>
      </w:tblPr>
      <w:tblGrid>
        <w:gridCol w:w="1427"/>
        <w:gridCol w:w="7820"/>
      </w:tblGrid>
      <w:tr w:rsidR="00B81843" w14:paraId="49403621" w14:textId="77777777" w:rsidTr="00890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130632" w14:textId="77777777" w:rsidR="00B81843" w:rsidRDefault="00B81843" w:rsidP="008905BF">
            <w:pPr>
              <w:tabs>
                <w:tab w:val="left" w:pos="4192"/>
                <w:tab w:val="left" w:pos="8137"/>
                <w:tab w:val="left" w:pos="9838"/>
              </w:tabs>
            </w:pPr>
            <w:r>
              <w:t>Summary</w:t>
            </w:r>
          </w:p>
        </w:tc>
        <w:tc>
          <w:tcPr>
            <w:tcW w:w="7820" w:type="dxa"/>
          </w:tcPr>
          <w:p w14:paraId="55E18F38" w14:textId="61DF0EF0" w:rsidR="00B81843" w:rsidRDefault="00B81843" w:rsidP="008905B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B81843">
              <w:t xml:space="preserve">Invalid data format in </w:t>
            </w:r>
            <w:r w:rsidR="00DF1A62">
              <w:t>OS_FORM_RULE Table</w:t>
            </w:r>
            <w:r w:rsidRPr="00B81843">
              <w:t xml:space="preserve"> </w:t>
            </w:r>
            <w:r w:rsidR="00DF1A62">
              <w:t>–</w:t>
            </w:r>
            <w:r w:rsidRPr="00B81843">
              <w:t xml:space="preserve"> </w:t>
            </w:r>
            <w:r w:rsidR="00DF1A62">
              <w:t>VALUE_LOW</w:t>
            </w:r>
            <w:r w:rsidRPr="00B81843">
              <w:t xml:space="preserve"> column</w:t>
            </w:r>
            <w:r>
              <w:t>.</w:t>
            </w:r>
          </w:p>
        </w:tc>
      </w:tr>
      <w:tr w:rsidR="00B81843" w14:paraId="024496E8" w14:textId="77777777" w:rsidTr="0089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696136" w14:textId="77777777" w:rsidR="00B81843" w:rsidRDefault="00B81843" w:rsidP="008905BF">
            <w:pPr>
              <w:tabs>
                <w:tab w:val="left" w:pos="4192"/>
                <w:tab w:val="left" w:pos="8137"/>
                <w:tab w:val="left" w:pos="9838"/>
              </w:tabs>
            </w:pPr>
            <w:r>
              <w:t>Description</w:t>
            </w:r>
          </w:p>
        </w:tc>
        <w:tc>
          <w:tcPr>
            <w:tcW w:w="7820" w:type="dxa"/>
          </w:tcPr>
          <w:p w14:paraId="48C32A8F" w14:textId="16487433" w:rsidR="00B81843" w:rsidRDefault="00B81843" w:rsidP="008905B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This test would capture any </w:t>
            </w:r>
            <w:r w:rsidR="008E66E0">
              <w:t>inv</w:t>
            </w:r>
            <w:r w:rsidR="00DF1A62">
              <w:t>a</w:t>
            </w:r>
            <w:r w:rsidR="008E66E0">
              <w:t>l</w:t>
            </w:r>
            <w:r w:rsidR="00DF1A62">
              <w:t xml:space="preserve">id </w:t>
            </w:r>
            <w:r>
              <w:t xml:space="preserve">configuration </w:t>
            </w:r>
            <w:r w:rsidR="00DF1A62">
              <w:t>in VALUE_LOW</w:t>
            </w:r>
            <w:r>
              <w:t xml:space="preserve"> column</w:t>
            </w:r>
            <w:r w:rsidR="00DF1A62">
              <w:t xml:space="preserve"> of OS_FORM_RULE table,</w:t>
            </w:r>
            <w:r>
              <w:t xml:space="preserve"> if the parameter is a date and is configured with double slashes (10//01/2018)</w:t>
            </w:r>
          </w:p>
        </w:tc>
      </w:tr>
      <w:tr w:rsidR="00B81843" w14:paraId="37D2A709" w14:textId="77777777" w:rsidTr="008905BF">
        <w:tc>
          <w:tcPr>
            <w:cnfStyle w:val="001000000000" w:firstRow="0" w:lastRow="0" w:firstColumn="1" w:lastColumn="0" w:oddVBand="0" w:evenVBand="0" w:oddHBand="0" w:evenHBand="0" w:firstRowFirstColumn="0" w:firstRowLastColumn="0" w:lastRowFirstColumn="0" w:lastRowLastColumn="0"/>
            <w:tcW w:w="1427" w:type="dxa"/>
          </w:tcPr>
          <w:p w14:paraId="1C5DE56D" w14:textId="77777777" w:rsidR="00B81843" w:rsidRDefault="00B81843" w:rsidP="008905BF">
            <w:pPr>
              <w:tabs>
                <w:tab w:val="left" w:pos="4192"/>
                <w:tab w:val="left" w:pos="8137"/>
                <w:tab w:val="left" w:pos="9838"/>
              </w:tabs>
            </w:pPr>
            <w:r>
              <w:t>Type</w:t>
            </w:r>
          </w:p>
        </w:tc>
        <w:tc>
          <w:tcPr>
            <w:tcW w:w="7820" w:type="dxa"/>
          </w:tcPr>
          <w:p w14:paraId="59374158" w14:textId="026A2F62" w:rsidR="00B81843" w:rsidRDefault="00B81843" w:rsidP="008905B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 xml:space="preserve">Data </w:t>
            </w:r>
            <w:r w:rsidR="00655738">
              <w:t>Con</w:t>
            </w:r>
            <w:r w:rsidR="00DF17CC">
              <w:t>fi</w:t>
            </w:r>
            <w:r w:rsidR="00655738">
              <w:t>guration</w:t>
            </w:r>
          </w:p>
        </w:tc>
      </w:tr>
      <w:tr w:rsidR="00B81843" w14:paraId="3A1E2641" w14:textId="77777777" w:rsidTr="00890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5EC47C" w14:textId="77777777" w:rsidR="00B81843" w:rsidRDefault="00B81843" w:rsidP="008905BF">
            <w:pPr>
              <w:tabs>
                <w:tab w:val="left" w:pos="4192"/>
                <w:tab w:val="left" w:pos="8137"/>
                <w:tab w:val="left" w:pos="9838"/>
              </w:tabs>
            </w:pPr>
            <w:r>
              <w:t>Fix</w:t>
            </w:r>
          </w:p>
        </w:tc>
        <w:tc>
          <w:tcPr>
            <w:tcW w:w="7820" w:type="dxa"/>
          </w:tcPr>
          <w:p w14:paraId="089AA520" w14:textId="1188989D" w:rsidR="00C05C5B" w:rsidRDefault="00C05C5B"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8080"/>
                <w:sz w:val="20"/>
                <w:highlight w:val="white"/>
              </w:rPr>
            </w:pPr>
            <w:r>
              <w:rPr>
                <w:rFonts w:ascii="Courier New" w:eastAsiaTheme="minorHAnsi" w:hAnsi="Courier New" w:cs="Courier New"/>
                <w:color w:val="008080"/>
                <w:sz w:val="20"/>
                <w:highlight w:val="white"/>
              </w:rPr>
              <w:t xml:space="preserve">This script </w:t>
            </w:r>
            <w:r w:rsidR="007E2E65">
              <w:rPr>
                <w:rFonts w:ascii="Courier New" w:eastAsiaTheme="minorHAnsi" w:hAnsi="Courier New" w:cs="Courier New"/>
                <w:color w:val="008080"/>
                <w:sz w:val="20"/>
                <w:highlight w:val="white"/>
              </w:rPr>
              <w:t>will</w:t>
            </w:r>
            <w:r>
              <w:rPr>
                <w:rFonts w:ascii="Courier New" w:eastAsiaTheme="minorHAnsi" w:hAnsi="Courier New" w:cs="Courier New"/>
                <w:color w:val="008080"/>
                <w:sz w:val="20"/>
                <w:highlight w:val="white"/>
              </w:rPr>
              <w:t xml:space="preserve"> get </w:t>
            </w:r>
            <w:r w:rsidR="00B25404">
              <w:rPr>
                <w:rFonts w:ascii="Courier New" w:eastAsiaTheme="minorHAnsi" w:hAnsi="Courier New" w:cs="Courier New"/>
                <w:color w:val="008080"/>
                <w:sz w:val="20"/>
                <w:highlight w:val="white"/>
              </w:rPr>
              <w:t>any</w:t>
            </w:r>
            <w:r>
              <w:rPr>
                <w:rFonts w:ascii="Courier New" w:eastAsiaTheme="minorHAnsi" w:hAnsi="Courier New" w:cs="Courier New"/>
                <w:color w:val="008080"/>
                <w:sz w:val="20"/>
                <w:highlight w:val="white"/>
              </w:rPr>
              <w:t xml:space="preserve"> invalid rows configured</w:t>
            </w:r>
            <w:r w:rsidR="00B25404">
              <w:rPr>
                <w:rFonts w:ascii="Courier New" w:eastAsiaTheme="minorHAnsi" w:hAnsi="Courier New" w:cs="Courier New"/>
                <w:color w:val="008080"/>
                <w:sz w:val="20"/>
                <w:highlight w:val="white"/>
              </w:rPr>
              <w:t xml:space="preserve"> in the table for the value_low column</w:t>
            </w:r>
            <w:r>
              <w:rPr>
                <w:rFonts w:ascii="Courier New" w:eastAsiaTheme="minorHAnsi" w:hAnsi="Courier New" w:cs="Courier New"/>
                <w:color w:val="008080"/>
                <w:sz w:val="20"/>
                <w:highlight w:val="white"/>
              </w:rPr>
              <w:t>.</w:t>
            </w:r>
          </w:p>
          <w:p w14:paraId="545CB0E9" w14:textId="77777777" w:rsidR="00C05C5B" w:rsidRDefault="00C05C5B"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8080"/>
                <w:sz w:val="20"/>
                <w:highlight w:val="white"/>
              </w:rPr>
            </w:pPr>
          </w:p>
          <w:p w14:paraId="5B2AE32A" w14:textId="2D0DE1C2"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SELECT</w:t>
            </w:r>
            <w:r>
              <w:rPr>
                <w:rFonts w:ascii="Courier New" w:eastAsiaTheme="minorHAnsi" w:hAnsi="Courier New" w:cs="Courier New"/>
                <w:color w:val="000080"/>
                <w:sz w:val="20"/>
                <w:highlight w:val="white"/>
              </w:rPr>
              <w:t xml:space="preserve"> *</w:t>
            </w:r>
          </w:p>
          <w:p w14:paraId="175997D4"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FROM</w:t>
            </w:r>
            <w:r>
              <w:rPr>
                <w:rFonts w:ascii="Courier New" w:eastAsiaTheme="minorHAnsi" w:hAnsi="Courier New" w:cs="Courier New"/>
                <w:color w:val="000080"/>
                <w:sz w:val="20"/>
                <w:highlight w:val="white"/>
              </w:rPr>
              <w:t xml:space="preserve"> os_form_rule o</w:t>
            </w:r>
          </w:p>
          <w:p w14:paraId="63226420"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WHERE</w:t>
            </w:r>
            <w:r>
              <w:rPr>
                <w:rFonts w:ascii="Courier New" w:eastAsiaTheme="minorHAnsi" w:hAnsi="Courier New" w:cs="Courier New"/>
                <w:color w:val="000080"/>
                <w:sz w:val="20"/>
                <w:highlight w:val="white"/>
              </w:rPr>
              <w:t xml:space="preserve"> o.attribute_code </w:t>
            </w:r>
            <w:r>
              <w:rPr>
                <w:rFonts w:ascii="Courier New" w:eastAsiaTheme="minorHAnsi" w:hAnsi="Courier New" w:cs="Courier New"/>
                <w:color w:val="008080"/>
                <w:sz w:val="20"/>
                <w:highlight w:val="white"/>
              </w:rPr>
              <w:t>like</w:t>
            </w:r>
            <w:r>
              <w:rPr>
                <w:rFonts w:ascii="Courier New" w:eastAsiaTheme="minorHAnsi" w:hAnsi="Courier New" w:cs="Courier New"/>
                <w:color w:val="000080"/>
                <w:sz w:val="20"/>
                <w:highlight w:val="white"/>
              </w:rPr>
              <w:t xml:space="preserve"> </w:t>
            </w:r>
            <w:r>
              <w:rPr>
                <w:rFonts w:ascii="Courier New" w:eastAsiaTheme="minorHAnsi" w:hAnsi="Courier New" w:cs="Courier New"/>
                <w:color w:val="0000FF"/>
                <w:sz w:val="20"/>
                <w:highlight w:val="white"/>
              </w:rPr>
              <w:t>'%DT'</w:t>
            </w:r>
            <w:r>
              <w:rPr>
                <w:rFonts w:ascii="Courier New" w:eastAsiaTheme="minorHAnsi" w:hAnsi="Courier New" w:cs="Courier New"/>
                <w:color w:val="000080"/>
                <w:sz w:val="20"/>
                <w:highlight w:val="white"/>
              </w:rPr>
              <w:t xml:space="preserve"> </w:t>
            </w:r>
          </w:p>
          <w:p w14:paraId="3967FDBC" w14:textId="77777777" w:rsidR="00556F7C" w:rsidRDefault="00556F7C" w:rsidP="00556F7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ourier New" w:eastAsiaTheme="minorHAnsi" w:hAnsi="Courier New" w:cs="Courier New"/>
                <w:color w:val="000080"/>
                <w:sz w:val="20"/>
                <w:highlight w:val="white"/>
              </w:rPr>
            </w:pPr>
            <w:r>
              <w:rPr>
                <w:rFonts w:ascii="Courier New" w:eastAsiaTheme="minorHAnsi" w:hAnsi="Courier New" w:cs="Courier New"/>
                <w:color w:val="008080"/>
                <w:sz w:val="20"/>
                <w:highlight w:val="white"/>
              </w:rPr>
              <w:t>and</w:t>
            </w:r>
            <w:r>
              <w:rPr>
                <w:rFonts w:ascii="Courier New" w:eastAsiaTheme="minorHAnsi" w:hAnsi="Courier New" w:cs="Courier New"/>
                <w:color w:val="000080"/>
                <w:sz w:val="20"/>
                <w:highlight w:val="white"/>
              </w:rPr>
              <w:t xml:space="preserve"> oasis_health_check_main.is_valid_date(o.value_low) &gt; </w:t>
            </w:r>
            <w:r>
              <w:rPr>
                <w:rFonts w:ascii="Courier New" w:eastAsiaTheme="minorHAnsi" w:hAnsi="Courier New" w:cs="Courier New"/>
                <w:color w:val="0000FF"/>
                <w:sz w:val="20"/>
                <w:highlight w:val="white"/>
              </w:rPr>
              <w:t>0</w:t>
            </w:r>
          </w:p>
          <w:p w14:paraId="79A49612" w14:textId="657DF487" w:rsidR="00B81843" w:rsidRDefault="00556F7C" w:rsidP="00556F7C">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Pr>
                <w:rFonts w:ascii="Courier New" w:eastAsiaTheme="minorHAnsi" w:hAnsi="Courier New" w:cs="Courier New"/>
                <w:color w:val="000080"/>
                <w:sz w:val="20"/>
                <w:highlight w:val="white"/>
              </w:rPr>
              <w:t>;</w:t>
            </w:r>
          </w:p>
        </w:tc>
      </w:tr>
    </w:tbl>
    <w:p w14:paraId="4530746A" w14:textId="1A018EC3" w:rsidR="009522E7" w:rsidRDefault="009522E7" w:rsidP="008905BF">
      <w:pPr>
        <w:pStyle w:val="Heading3"/>
      </w:pPr>
      <w:bookmarkStart w:id="120" w:name="_Toc528599870"/>
      <w:r>
        <w:t xml:space="preserve">TEST ID: </w:t>
      </w:r>
      <w:r w:rsidR="00DF6FF4" w:rsidRPr="002E4EA3">
        <w:t>OUTPUT_ODS_INSTALLED</w:t>
      </w:r>
      <w:bookmarkEnd w:id="120"/>
      <w:r>
        <w:tab/>
      </w:r>
    </w:p>
    <w:tbl>
      <w:tblPr>
        <w:tblStyle w:val="GridTable5Dark-Accent5"/>
        <w:tblW w:w="0" w:type="auto"/>
        <w:tblLook w:val="04A0" w:firstRow="1" w:lastRow="0" w:firstColumn="1" w:lastColumn="0" w:noHBand="0" w:noVBand="1"/>
      </w:tblPr>
      <w:tblGrid>
        <w:gridCol w:w="1427"/>
        <w:gridCol w:w="7820"/>
      </w:tblGrid>
      <w:tr w:rsidR="009522E7" w14:paraId="5EC3D527"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EEED9E7" w14:textId="6056E32B" w:rsidR="009522E7" w:rsidRDefault="007351EE" w:rsidP="00BA2C4F">
            <w:pPr>
              <w:tabs>
                <w:tab w:val="left" w:pos="4192"/>
                <w:tab w:val="left" w:pos="8137"/>
                <w:tab w:val="left" w:pos="9838"/>
              </w:tabs>
            </w:pPr>
            <w:r>
              <w:t>Parameter</w:t>
            </w:r>
          </w:p>
        </w:tc>
        <w:tc>
          <w:tcPr>
            <w:tcW w:w="7820" w:type="dxa"/>
          </w:tcPr>
          <w:p w14:paraId="5C2A5320" w14:textId="199960B3" w:rsidR="009522E7"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7711B">
              <w:t>ODS_INSTALLED</w:t>
            </w:r>
          </w:p>
        </w:tc>
      </w:tr>
      <w:tr w:rsidR="009522E7" w14:paraId="40668972"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9D533E7" w14:textId="77777777" w:rsidR="009522E7" w:rsidRDefault="009522E7" w:rsidP="00BA2C4F">
            <w:pPr>
              <w:tabs>
                <w:tab w:val="left" w:pos="4192"/>
                <w:tab w:val="left" w:pos="8137"/>
                <w:tab w:val="left" w:pos="9838"/>
              </w:tabs>
            </w:pPr>
            <w:r>
              <w:t>Description</w:t>
            </w:r>
          </w:p>
        </w:tc>
        <w:tc>
          <w:tcPr>
            <w:tcW w:w="7820" w:type="dxa"/>
          </w:tcPr>
          <w:p w14:paraId="2334ECA0" w14:textId="1F4301EE" w:rsidR="009522E7" w:rsidRDefault="00EA26A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This parameter should be set to Y if ODS is in the solution</w:t>
            </w:r>
            <w:r w:rsidR="0072529C">
              <w:t xml:space="preserve"> architecture</w:t>
            </w:r>
            <w:r>
              <w:t>.</w:t>
            </w:r>
          </w:p>
        </w:tc>
      </w:tr>
      <w:tr w:rsidR="009522E7" w14:paraId="564CC1C8"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38B3B3A8" w14:textId="77777777" w:rsidR="009522E7" w:rsidRDefault="009522E7" w:rsidP="00BA2C4F">
            <w:pPr>
              <w:tabs>
                <w:tab w:val="left" w:pos="4192"/>
                <w:tab w:val="left" w:pos="8137"/>
                <w:tab w:val="left" w:pos="9838"/>
              </w:tabs>
            </w:pPr>
            <w:r>
              <w:t>Type</w:t>
            </w:r>
          </w:p>
        </w:tc>
        <w:tc>
          <w:tcPr>
            <w:tcW w:w="7820" w:type="dxa"/>
          </w:tcPr>
          <w:p w14:paraId="60FFF451" w14:textId="3925D2FF" w:rsidR="009522E7" w:rsidRDefault="00DC4EF4"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 xml:space="preserve">SYSTEM_PARAMETER_UTIL Table </w:t>
            </w:r>
            <w:r w:rsidR="009522E7">
              <w:t>Configuration</w:t>
            </w:r>
          </w:p>
        </w:tc>
      </w:tr>
      <w:tr w:rsidR="0067711B" w14:paraId="77F451D1"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BE5B46" w14:textId="7783C19F" w:rsidR="0067711B" w:rsidRDefault="0067711B" w:rsidP="00BA2C4F">
            <w:pPr>
              <w:tabs>
                <w:tab w:val="left" w:pos="4192"/>
                <w:tab w:val="left" w:pos="8137"/>
                <w:tab w:val="left" w:pos="9838"/>
              </w:tabs>
            </w:pPr>
            <w:r>
              <w:t>Value</w:t>
            </w:r>
          </w:p>
        </w:tc>
        <w:tc>
          <w:tcPr>
            <w:tcW w:w="7820" w:type="dxa"/>
          </w:tcPr>
          <w:p w14:paraId="66C03D16" w14:textId="4730D5DB" w:rsidR="0067711B" w:rsidRPr="0067711B" w:rsidRDefault="00EA26AC"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49552D1F" w14:textId="11F20D15" w:rsidR="00C87508" w:rsidRDefault="00C87508" w:rsidP="008905BF">
      <w:pPr>
        <w:pStyle w:val="Heading3"/>
      </w:pPr>
      <w:bookmarkStart w:id="121" w:name="_Toc528599871"/>
      <w:r>
        <w:lastRenderedPageBreak/>
        <w:t xml:space="preserve">TEST ID: </w:t>
      </w:r>
      <w:r w:rsidRPr="002E4EA3">
        <w:t>OUTPUT_ODS_VERSION</w:t>
      </w:r>
      <w:bookmarkEnd w:id="121"/>
      <w:r>
        <w:tab/>
      </w:r>
    </w:p>
    <w:tbl>
      <w:tblPr>
        <w:tblStyle w:val="GridTable5Dark-Accent5"/>
        <w:tblW w:w="0" w:type="auto"/>
        <w:tblLook w:val="04A0" w:firstRow="1" w:lastRow="0" w:firstColumn="1" w:lastColumn="0" w:noHBand="0" w:noVBand="1"/>
      </w:tblPr>
      <w:tblGrid>
        <w:gridCol w:w="1427"/>
        <w:gridCol w:w="7820"/>
      </w:tblGrid>
      <w:tr w:rsidR="00C87508" w14:paraId="09AF3F05"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B0E8BC" w14:textId="3E0BCF66" w:rsidR="00C87508" w:rsidRDefault="00670E2E" w:rsidP="00BA2C4F">
            <w:pPr>
              <w:tabs>
                <w:tab w:val="left" w:pos="4192"/>
                <w:tab w:val="left" w:pos="8137"/>
                <w:tab w:val="left" w:pos="9838"/>
              </w:tabs>
            </w:pPr>
            <w:r>
              <w:t>Parameter</w:t>
            </w:r>
          </w:p>
        </w:tc>
        <w:tc>
          <w:tcPr>
            <w:tcW w:w="7820" w:type="dxa"/>
          </w:tcPr>
          <w:p w14:paraId="14DD5269" w14:textId="0708EFE7" w:rsidR="00C87508"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E4EA3">
              <w:t>ODS_VERSION</w:t>
            </w:r>
          </w:p>
        </w:tc>
      </w:tr>
      <w:tr w:rsidR="00C87508" w14:paraId="4B21224E"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3115120" w14:textId="77777777" w:rsidR="00C87508" w:rsidRDefault="00C87508" w:rsidP="00BA2C4F">
            <w:pPr>
              <w:tabs>
                <w:tab w:val="left" w:pos="4192"/>
                <w:tab w:val="left" w:pos="8137"/>
                <w:tab w:val="left" w:pos="9838"/>
              </w:tabs>
            </w:pPr>
            <w:r>
              <w:t>Description</w:t>
            </w:r>
          </w:p>
        </w:tc>
        <w:tc>
          <w:tcPr>
            <w:tcW w:w="7820" w:type="dxa"/>
          </w:tcPr>
          <w:p w14:paraId="6A61F5D7" w14:textId="4C4E0E2B" w:rsidR="00C87508" w:rsidRDefault="00B54DA2"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ODS Version number. </w:t>
            </w:r>
            <w:r w:rsidR="00C87508">
              <w:t>This can be set to 1 or 2 or any value beyond 2</w:t>
            </w:r>
          </w:p>
        </w:tc>
      </w:tr>
      <w:tr w:rsidR="00C87508" w14:paraId="3E31E3E5"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512DE513" w14:textId="77777777" w:rsidR="00C87508" w:rsidRDefault="00C87508" w:rsidP="00BA2C4F">
            <w:pPr>
              <w:tabs>
                <w:tab w:val="left" w:pos="4192"/>
                <w:tab w:val="left" w:pos="8137"/>
                <w:tab w:val="left" w:pos="9838"/>
              </w:tabs>
            </w:pPr>
            <w:r>
              <w:t>Type</w:t>
            </w:r>
          </w:p>
        </w:tc>
        <w:tc>
          <w:tcPr>
            <w:tcW w:w="7820" w:type="dxa"/>
          </w:tcPr>
          <w:p w14:paraId="68B9E277" w14:textId="77777777" w:rsidR="00C87508" w:rsidRDefault="00C87508"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C87508" w14:paraId="21263E73"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0CE280" w14:textId="77777777" w:rsidR="00C87508" w:rsidRDefault="00C87508" w:rsidP="00BA2C4F">
            <w:pPr>
              <w:tabs>
                <w:tab w:val="left" w:pos="4192"/>
                <w:tab w:val="left" w:pos="8137"/>
                <w:tab w:val="left" w:pos="9838"/>
              </w:tabs>
            </w:pPr>
            <w:r>
              <w:t>Value</w:t>
            </w:r>
          </w:p>
        </w:tc>
        <w:tc>
          <w:tcPr>
            <w:tcW w:w="7820" w:type="dxa"/>
          </w:tcPr>
          <w:p w14:paraId="7C59EEAC" w14:textId="77777777" w:rsidR="00C87508" w:rsidRPr="0067711B" w:rsidRDefault="00C87508"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2.1</w:t>
            </w:r>
          </w:p>
        </w:tc>
      </w:tr>
    </w:tbl>
    <w:p w14:paraId="07FCFBC9" w14:textId="296448AF" w:rsidR="00342503" w:rsidRDefault="00342503" w:rsidP="008905BF">
      <w:pPr>
        <w:pStyle w:val="Heading3"/>
      </w:pPr>
      <w:bookmarkStart w:id="122" w:name="_Toc528599872"/>
      <w:r>
        <w:t xml:space="preserve">TEST ID: </w:t>
      </w:r>
      <w:r w:rsidRPr="00F45321">
        <w:t>OUTPUT_OS_APP_DATE_TO_DIR</w:t>
      </w:r>
      <w:bookmarkEnd w:id="122"/>
      <w:r>
        <w:tab/>
      </w:r>
    </w:p>
    <w:tbl>
      <w:tblPr>
        <w:tblStyle w:val="GridTable5Dark-Accent5"/>
        <w:tblW w:w="0" w:type="auto"/>
        <w:tblLook w:val="04A0" w:firstRow="1" w:lastRow="0" w:firstColumn="1" w:lastColumn="0" w:noHBand="0" w:noVBand="1"/>
      </w:tblPr>
      <w:tblGrid>
        <w:gridCol w:w="1427"/>
        <w:gridCol w:w="7820"/>
      </w:tblGrid>
      <w:tr w:rsidR="00342503" w14:paraId="6ACCC95F" w14:textId="77777777" w:rsidTr="00670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540672" w14:textId="11B9050E" w:rsidR="00342503" w:rsidRDefault="00670E2E" w:rsidP="00BA2C4F">
            <w:pPr>
              <w:tabs>
                <w:tab w:val="left" w:pos="4192"/>
                <w:tab w:val="left" w:pos="8137"/>
                <w:tab w:val="left" w:pos="9838"/>
              </w:tabs>
            </w:pPr>
            <w:r>
              <w:t>Parameter</w:t>
            </w:r>
          </w:p>
        </w:tc>
        <w:tc>
          <w:tcPr>
            <w:tcW w:w="7820" w:type="dxa"/>
          </w:tcPr>
          <w:p w14:paraId="2587EE46" w14:textId="6760288A" w:rsidR="00342503" w:rsidRDefault="00670E2E"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OS_APP_DATE_TO_DIR</w:t>
            </w:r>
          </w:p>
        </w:tc>
      </w:tr>
      <w:tr w:rsidR="00342503" w14:paraId="2CEF9B26"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D562876" w14:textId="77777777" w:rsidR="00342503" w:rsidRDefault="00342503" w:rsidP="00BA2C4F">
            <w:pPr>
              <w:tabs>
                <w:tab w:val="left" w:pos="4192"/>
                <w:tab w:val="left" w:pos="8137"/>
                <w:tab w:val="left" w:pos="9838"/>
              </w:tabs>
            </w:pPr>
            <w:r>
              <w:t>Description</w:t>
            </w:r>
          </w:p>
        </w:tc>
        <w:tc>
          <w:tcPr>
            <w:tcW w:w="7820" w:type="dxa"/>
          </w:tcPr>
          <w:p w14:paraId="7D5B26E2" w14:textId="086006BD" w:rsidR="00342503" w:rsidRDefault="00670E2E"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Append to Drive Destination. </w:t>
            </w:r>
            <w:r w:rsidR="00342503">
              <w:t xml:space="preserve">This </w:t>
            </w:r>
            <w:r w:rsidR="00F808A3">
              <w:t xml:space="preserve">has to be set to </w:t>
            </w:r>
            <w:r w:rsidR="00F808A3" w:rsidRPr="00F808A3">
              <w:t>YYYYMM</w:t>
            </w:r>
            <w:r w:rsidR="00F808A3">
              <w:t xml:space="preserve"> for optimal performance. It can also be set to </w:t>
            </w:r>
            <w:r w:rsidR="00F808A3" w:rsidRPr="00F808A3">
              <w:t>YYYYMM</w:t>
            </w:r>
            <w:r w:rsidR="00F808A3">
              <w:t>DD, but there maybe too many folders to handle.</w:t>
            </w:r>
          </w:p>
        </w:tc>
      </w:tr>
      <w:tr w:rsidR="00342503" w14:paraId="0B0B9EA0" w14:textId="77777777" w:rsidTr="00670E2E">
        <w:tc>
          <w:tcPr>
            <w:cnfStyle w:val="001000000000" w:firstRow="0" w:lastRow="0" w:firstColumn="1" w:lastColumn="0" w:oddVBand="0" w:evenVBand="0" w:oddHBand="0" w:evenHBand="0" w:firstRowFirstColumn="0" w:firstRowLastColumn="0" w:lastRowFirstColumn="0" w:lastRowLastColumn="0"/>
            <w:tcW w:w="1427" w:type="dxa"/>
          </w:tcPr>
          <w:p w14:paraId="7F1FBBC5" w14:textId="77777777" w:rsidR="00342503" w:rsidRDefault="00342503" w:rsidP="00BA2C4F">
            <w:pPr>
              <w:tabs>
                <w:tab w:val="left" w:pos="4192"/>
                <w:tab w:val="left" w:pos="8137"/>
                <w:tab w:val="left" w:pos="9838"/>
              </w:tabs>
            </w:pPr>
            <w:r>
              <w:t>Type</w:t>
            </w:r>
          </w:p>
        </w:tc>
        <w:tc>
          <w:tcPr>
            <w:tcW w:w="7820" w:type="dxa"/>
          </w:tcPr>
          <w:p w14:paraId="7F7372E4" w14:textId="77777777" w:rsidR="00342503" w:rsidRDefault="00342503"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342503" w14:paraId="48F96CB4" w14:textId="77777777" w:rsidTr="00670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67731AB" w14:textId="77777777" w:rsidR="00342503" w:rsidRDefault="00342503" w:rsidP="00BA2C4F">
            <w:pPr>
              <w:tabs>
                <w:tab w:val="left" w:pos="4192"/>
                <w:tab w:val="left" w:pos="8137"/>
                <w:tab w:val="left" w:pos="9838"/>
              </w:tabs>
            </w:pPr>
            <w:r>
              <w:t>Value</w:t>
            </w:r>
          </w:p>
        </w:tc>
        <w:tc>
          <w:tcPr>
            <w:tcW w:w="7820" w:type="dxa"/>
          </w:tcPr>
          <w:p w14:paraId="25B918CE" w14:textId="42BB20B7" w:rsidR="00342503" w:rsidRPr="0067711B" w:rsidRDefault="00F808A3"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F808A3">
              <w:t>YYYYMM</w:t>
            </w:r>
          </w:p>
        </w:tc>
      </w:tr>
    </w:tbl>
    <w:p w14:paraId="06230B1D" w14:textId="5CE852ED" w:rsidR="00D65796" w:rsidRDefault="00D65796" w:rsidP="008905BF">
      <w:pPr>
        <w:pStyle w:val="Heading3"/>
      </w:pPr>
      <w:bookmarkStart w:id="123" w:name="_Toc528599873"/>
      <w:r>
        <w:t xml:space="preserve">TEST ID: </w:t>
      </w:r>
      <w:r w:rsidRPr="00F45321">
        <w:t>OUTPUT_DOC_GEN_PRD_NAME</w:t>
      </w:r>
      <w:bookmarkEnd w:id="123"/>
      <w:r>
        <w:tab/>
      </w:r>
    </w:p>
    <w:tbl>
      <w:tblPr>
        <w:tblStyle w:val="GridTable5Dark-Accent5"/>
        <w:tblW w:w="0" w:type="auto"/>
        <w:tblLook w:val="04A0" w:firstRow="1" w:lastRow="0" w:firstColumn="1" w:lastColumn="0" w:noHBand="0" w:noVBand="1"/>
      </w:tblPr>
      <w:tblGrid>
        <w:gridCol w:w="1427"/>
        <w:gridCol w:w="7820"/>
      </w:tblGrid>
      <w:tr w:rsidR="00D65796" w14:paraId="0E346DDD" w14:textId="77777777" w:rsidTr="00DA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6E12CF" w14:textId="21FAF578" w:rsidR="00D65796" w:rsidRDefault="00290ADF" w:rsidP="00BA2C4F">
            <w:pPr>
              <w:tabs>
                <w:tab w:val="left" w:pos="4192"/>
                <w:tab w:val="left" w:pos="8137"/>
                <w:tab w:val="left" w:pos="9838"/>
              </w:tabs>
            </w:pPr>
            <w:r>
              <w:t>Parameter</w:t>
            </w:r>
          </w:p>
        </w:tc>
        <w:tc>
          <w:tcPr>
            <w:tcW w:w="7820" w:type="dxa"/>
          </w:tcPr>
          <w:p w14:paraId="5ED4364F" w14:textId="21698D4B" w:rsidR="00D65796" w:rsidRDefault="00290AD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DOC_GEN_PRD_NAME</w:t>
            </w:r>
          </w:p>
        </w:tc>
      </w:tr>
      <w:tr w:rsidR="00D65796" w14:paraId="10E7890E"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675FC0" w14:textId="77777777" w:rsidR="00D65796" w:rsidRDefault="00D65796" w:rsidP="00BA2C4F">
            <w:pPr>
              <w:tabs>
                <w:tab w:val="left" w:pos="4192"/>
                <w:tab w:val="left" w:pos="8137"/>
                <w:tab w:val="left" w:pos="9838"/>
              </w:tabs>
            </w:pPr>
            <w:r>
              <w:t>Description</w:t>
            </w:r>
          </w:p>
        </w:tc>
        <w:tc>
          <w:tcPr>
            <w:tcW w:w="7820" w:type="dxa"/>
          </w:tcPr>
          <w:p w14:paraId="74D0FF85" w14:textId="0F3496A0" w:rsidR="00D65796" w:rsidRDefault="00D65796"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 xml:space="preserve">This </w:t>
            </w:r>
            <w:r w:rsidR="001332AB">
              <w:t>must</w:t>
            </w:r>
            <w:r>
              <w:t xml:space="preserve"> be set to</w:t>
            </w:r>
            <w:r w:rsidR="007C53FB">
              <w:t xml:space="preserve"> the </w:t>
            </w:r>
            <w:r w:rsidR="0097500F">
              <w:t>third-party</w:t>
            </w:r>
            <w:r w:rsidR="007C53FB">
              <w:t xml:space="preserve"> forms engine that is a part of the solution architecture</w:t>
            </w:r>
            <w:r>
              <w:t>.</w:t>
            </w:r>
          </w:p>
        </w:tc>
      </w:tr>
      <w:tr w:rsidR="00D65796" w14:paraId="28DF6811" w14:textId="77777777" w:rsidTr="00DA16E9">
        <w:tc>
          <w:tcPr>
            <w:cnfStyle w:val="001000000000" w:firstRow="0" w:lastRow="0" w:firstColumn="1" w:lastColumn="0" w:oddVBand="0" w:evenVBand="0" w:oddHBand="0" w:evenHBand="0" w:firstRowFirstColumn="0" w:firstRowLastColumn="0" w:lastRowFirstColumn="0" w:lastRowLastColumn="0"/>
            <w:tcW w:w="1427" w:type="dxa"/>
          </w:tcPr>
          <w:p w14:paraId="1D819BC1" w14:textId="77777777" w:rsidR="00D65796" w:rsidRDefault="00D65796" w:rsidP="00BA2C4F">
            <w:pPr>
              <w:tabs>
                <w:tab w:val="left" w:pos="4192"/>
                <w:tab w:val="left" w:pos="8137"/>
                <w:tab w:val="left" w:pos="9838"/>
              </w:tabs>
            </w:pPr>
            <w:r>
              <w:t>Type</w:t>
            </w:r>
          </w:p>
        </w:tc>
        <w:tc>
          <w:tcPr>
            <w:tcW w:w="7820" w:type="dxa"/>
          </w:tcPr>
          <w:p w14:paraId="10410166" w14:textId="77777777" w:rsidR="00D65796" w:rsidRDefault="00D6579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D65796" w14:paraId="4BC2E47E" w14:textId="77777777" w:rsidTr="00DA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955451" w14:textId="77777777" w:rsidR="00D65796" w:rsidRDefault="00D65796" w:rsidP="00BA2C4F">
            <w:pPr>
              <w:tabs>
                <w:tab w:val="left" w:pos="4192"/>
                <w:tab w:val="left" w:pos="8137"/>
                <w:tab w:val="left" w:pos="9838"/>
              </w:tabs>
            </w:pPr>
            <w:r>
              <w:t>Value</w:t>
            </w:r>
          </w:p>
        </w:tc>
        <w:tc>
          <w:tcPr>
            <w:tcW w:w="7820" w:type="dxa"/>
          </w:tcPr>
          <w:p w14:paraId="79D06BC2" w14:textId="1CF27303" w:rsidR="00D65796" w:rsidRPr="0067711B" w:rsidRDefault="007C53F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GHOSTDRAFT/</w:t>
            </w:r>
            <w:r w:rsidR="0007262F">
              <w:t>ELOQUENCE</w:t>
            </w:r>
          </w:p>
        </w:tc>
      </w:tr>
    </w:tbl>
    <w:p w14:paraId="4738FC6B" w14:textId="725375F2" w:rsidR="00DA16E9" w:rsidRDefault="00DA16E9" w:rsidP="008905BF">
      <w:pPr>
        <w:pStyle w:val="Heading3"/>
      </w:pPr>
      <w:bookmarkStart w:id="124" w:name="_Toc528599874"/>
      <w:r>
        <w:t xml:space="preserve">TEST ID: </w:t>
      </w:r>
      <w:r w:rsidRPr="00912F45">
        <w:t>OUTPUT_OS_BASE_VERSION</w:t>
      </w:r>
      <w:bookmarkEnd w:id="124"/>
      <w:r>
        <w:tab/>
      </w:r>
    </w:p>
    <w:tbl>
      <w:tblPr>
        <w:tblStyle w:val="GridTable5Dark-Accent5"/>
        <w:tblW w:w="0" w:type="auto"/>
        <w:tblLook w:val="04A0" w:firstRow="1" w:lastRow="0" w:firstColumn="1" w:lastColumn="0" w:noHBand="0" w:noVBand="1"/>
      </w:tblPr>
      <w:tblGrid>
        <w:gridCol w:w="1427"/>
        <w:gridCol w:w="7820"/>
      </w:tblGrid>
      <w:tr w:rsidR="00290ADF" w14:paraId="0ACE6A6D" w14:textId="77777777" w:rsidTr="0029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03864AB" w14:textId="749A822F" w:rsidR="00290ADF" w:rsidRDefault="00290ADF" w:rsidP="00290ADF">
            <w:pPr>
              <w:tabs>
                <w:tab w:val="left" w:pos="4192"/>
                <w:tab w:val="left" w:pos="8137"/>
                <w:tab w:val="left" w:pos="9838"/>
              </w:tabs>
            </w:pPr>
            <w:r>
              <w:t>Parameter</w:t>
            </w:r>
          </w:p>
        </w:tc>
        <w:tc>
          <w:tcPr>
            <w:tcW w:w="7820" w:type="dxa"/>
          </w:tcPr>
          <w:p w14:paraId="3E7ADF1E" w14:textId="07BEACF5" w:rsidR="00290ADF" w:rsidRDefault="00290ADF" w:rsidP="00290AD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912F45">
              <w:t>OS_BASE_VERSION</w:t>
            </w:r>
          </w:p>
        </w:tc>
      </w:tr>
      <w:tr w:rsidR="00DA16E9" w14:paraId="43151609" w14:textId="77777777" w:rsidTr="00290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D599FC" w14:textId="77777777" w:rsidR="00DA16E9" w:rsidRDefault="00DA16E9" w:rsidP="00BA2C4F">
            <w:pPr>
              <w:tabs>
                <w:tab w:val="left" w:pos="4192"/>
                <w:tab w:val="left" w:pos="8137"/>
                <w:tab w:val="left" w:pos="9838"/>
              </w:tabs>
            </w:pPr>
            <w:r>
              <w:t>Description</w:t>
            </w:r>
          </w:p>
        </w:tc>
        <w:tc>
          <w:tcPr>
            <w:tcW w:w="7820" w:type="dxa"/>
          </w:tcPr>
          <w:p w14:paraId="3C812FD7" w14:textId="15186DD8" w:rsidR="00DA16E9" w:rsidRDefault="001B7C25"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Version number of OS base being us</w:t>
            </w:r>
            <w:r>
              <w:t>ed</w:t>
            </w:r>
          </w:p>
        </w:tc>
      </w:tr>
      <w:tr w:rsidR="00DA16E9" w14:paraId="6597ABF9" w14:textId="77777777" w:rsidTr="00290ADF">
        <w:tc>
          <w:tcPr>
            <w:cnfStyle w:val="001000000000" w:firstRow="0" w:lastRow="0" w:firstColumn="1" w:lastColumn="0" w:oddVBand="0" w:evenVBand="0" w:oddHBand="0" w:evenHBand="0" w:firstRowFirstColumn="0" w:firstRowLastColumn="0" w:lastRowFirstColumn="0" w:lastRowLastColumn="0"/>
            <w:tcW w:w="1427" w:type="dxa"/>
          </w:tcPr>
          <w:p w14:paraId="1AFB2353" w14:textId="77777777" w:rsidR="00DA16E9" w:rsidRDefault="00DA16E9" w:rsidP="00BA2C4F">
            <w:pPr>
              <w:tabs>
                <w:tab w:val="left" w:pos="4192"/>
                <w:tab w:val="left" w:pos="8137"/>
                <w:tab w:val="left" w:pos="9838"/>
              </w:tabs>
            </w:pPr>
            <w:r>
              <w:t>Type</w:t>
            </w:r>
          </w:p>
        </w:tc>
        <w:tc>
          <w:tcPr>
            <w:tcW w:w="7820" w:type="dxa"/>
          </w:tcPr>
          <w:p w14:paraId="2F86E8A4" w14:textId="77777777" w:rsidR="00DA16E9" w:rsidRDefault="00DA16E9"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DA16E9" w14:paraId="4B6B1C3C" w14:textId="77777777" w:rsidTr="00290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2E3778F" w14:textId="77777777" w:rsidR="00DA16E9" w:rsidRDefault="00DA16E9" w:rsidP="00BA2C4F">
            <w:pPr>
              <w:tabs>
                <w:tab w:val="left" w:pos="4192"/>
                <w:tab w:val="left" w:pos="8137"/>
                <w:tab w:val="left" w:pos="9838"/>
              </w:tabs>
            </w:pPr>
            <w:r>
              <w:t>Value</w:t>
            </w:r>
          </w:p>
        </w:tc>
        <w:tc>
          <w:tcPr>
            <w:tcW w:w="7820" w:type="dxa"/>
          </w:tcPr>
          <w:p w14:paraId="2B6E8EDA" w14:textId="78FB144D" w:rsidR="00DA16E9" w:rsidRPr="0067711B" w:rsidRDefault="001B7C25"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0 for OLD, 1 for NEW, and 2 for both OLD and NEW</w:t>
            </w:r>
          </w:p>
        </w:tc>
      </w:tr>
    </w:tbl>
    <w:p w14:paraId="3E8A7424" w14:textId="18D7FD60" w:rsidR="000F1A45" w:rsidRDefault="000F1A45" w:rsidP="008905BF">
      <w:pPr>
        <w:pStyle w:val="Heading3"/>
      </w:pPr>
      <w:bookmarkStart w:id="125" w:name="_Toc528599875"/>
      <w:r>
        <w:lastRenderedPageBreak/>
        <w:t xml:space="preserve">TEST ID: </w:t>
      </w:r>
      <w:r w:rsidRPr="00F45321">
        <w:t>OUTPUT_OS_DIRECTORY_SIZE</w:t>
      </w:r>
      <w:bookmarkEnd w:id="125"/>
    </w:p>
    <w:tbl>
      <w:tblPr>
        <w:tblStyle w:val="GridTable5Dark-Accent5"/>
        <w:tblW w:w="0" w:type="auto"/>
        <w:tblLook w:val="04A0" w:firstRow="1" w:lastRow="0" w:firstColumn="1" w:lastColumn="0" w:noHBand="0" w:noVBand="1"/>
      </w:tblPr>
      <w:tblGrid>
        <w:gridCol w:w="1427"/>
        <w:gridCol w:w="7820"/>
      </w:tblGrid>
      <w:tr w:rsidR="000F1A45" w14:paraId="54C7B79C"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965042" w14:textId="77777777" w:rsidR="000F1A45" w:rsidRDefault="000F1A45" w:rsidP="00BA2C4F">
            <w:pPr>
              <w:tabs>
                <w:tab w:val="left" w:pos="4192"/>
                <w:tab w:val="left" w:pos="8137"/>
                <w:tab w:val="left" w:pos="9838"/>
              </w:tabs>
            </w:pPr>
            <w:r>
              <w:t>Parameter</w:t>
            </w:r>
          </w:p>
        </w:tc>
        <w:tc>
          <w:tcPr>
            <w:tcW w:w="7820" w:type="dxa"/>
          </w:tcPr>
          <w:p w14:paraId="0191E340" w14:textId="7BB4B3A3" w:rsidR="000F1A45" w:rsidRDefault="000F1A45"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OS_DIRECTORY_SIZE</w:t>
            </w:r>
          </w:p>
        </w:tc>
      </w:tr>
      <w:tr w:rsidR="000F1A45" w14:paraId="3634D513"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DBBFB5" w14:textId="77777777" w:rsidR="000F1A45" w:rsidRDefault="000F1A45" w:rsidP="00BA2C4F">
            <w:pPr>
              <w:tabs>
                <w:tab w:val="left" w:pos="4192"/>
                <w:tab w:val="left" w:pos="8137"/>
                <w:tab w:val="left" w:pos="9838"/>
              </w:tabs>
            </w:pPr>
            <w:r>
              <w:t>Description</w:t>
            </w:r>
          </w:p>
        </w:tc>
        <w:tc>
          <w:tcPr>
            <w:tcW w:w="7820" w:type="dxa"/>
          </w:tcPr>
          <w:p w14:paraId="65562E23" w14:textId="65D7C4DA" w:rsidR="000F1A45" w:rsidRDefault="004F21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4F2121">
              <w:t>Number of PDFs that ODS will put into a single folder</w:t>
            </w:r>
          </w:p>
        </w:tc>
      </w:tr>
      <w:tr w:rsidR="000F1A45" w14:paraId="2C8D7604"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23DF0402" w14:textId="77777777" w:rsidR="000F1A45" w:rsidRDefault="000F1A45" w:rsidP="00BA2C4F">
            <w:pPr>
              <w:tabs>
                <w:tab w:val="left" w:pos="4192"/>
                <w:tab w:val="left" w:pos="8137"/>
                <w:tab w:val="left" w:pos="9838"/>
              </w:tabs>
            </w:pPr>
            <w:r>
              <w:t>Type</w:t>
            </w:r>
          </w:p>
        </w:tc>
        <w:tc>
          <w:tcPr>
            <w:tcW w:w="7820" w:type="dxa"/>
          </w:tcPr>
          <w:p w14:paraId="3DA98CDB" w14:textId="77777777" w:rsidR="000F1A45" w:rsidRDefault="000F1A45"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0F1A45" w14:paraId="2AA1E18D"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9F543BB" w14:textId="77777777" w:rsidR="000F1A45" w:rsidRDefault="000F1A45" w:rsidP="00BA2C4F">
            <w:pPr>
              <w:tabs>
                <w:tab w:val="left" w:pos="4192"/>
                <w:tab w:val="left" w:pos="8137"/>
                <w:tab w:val="left" w:pos="9838"/>
              </w:tabs>
            </w:pPr>
            <w:r>
              <w:t>Value</w:t>
            </w:r>
          </w:p>
        </w:tc>
        <w:tc>
          <w:tcPr>
            <w:tcW w:w="7820" w:type="dxa"/>
          </w:tcPr>
          <w:p w14:paraId="61343353" w14:textId="601170B3" w:rsidR="000F1A45" w:rsidRPr="0067711B" w:rsidRDefault="004F21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1000</w:t>
            </w:r>
          </w:p>
        </w:tc>
      </w:tr>
    </w:tbl>
    <w:p w14:paraId="38452238" w14:textId="02D37450" w:rsidR="009E2EC6" w:rsidRDefault="009E2EC6" w:rsidP="008905BF">
      <w:pPr>
        <w:pStyle w:val="Heading3"/>
      </w:pPr>
      <w:bookmarkStart w:id="126" w:name="_Toc528599876"/>
      <w:r>
        <w:t xml:space="preserve">TEST ID: </w:t>
      </w:r>
      <w:r w:rsidRPr="00F45321">
        <w:t>OUTPUT_OS_DOC_DIRECTORY</w:t>
      </w:r>
      <w:bookmarkEnd w:id="126"/>
    </w:p>
    <w:tbl>
      <w:tblPr>
        <w:tblStyle w:val="GridTable5Dark-Accent5"/>
        <w:tblW w:w="0" w:type="auto"/>
        <w:tblLook w:val="04A0" w:firstRow="1" w:lastRow="0" w:firstColumn="1" w:lastColumn="0" w:noHBand="0" w:noVBand="1"/>
      </w:tblPr>
      <w:tblGrid>
        <w:gridCol w:w="1427"/>
        <w:gridCol w:w="7820"/>
      </w:tblGrid>
      <w:tr w:rsidR="009E2EC6" w14:paraId="0519DD58"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3E9D47" w14:textId="77777777" w:rsidR="009E2EC6" w:rsidRDefault="009E2EC6" w:rsidP="00BA2C4F">
            <w:pPr>
              <w:tabs>
                <w:tab w:val="left" w:pos="4192"/>
                <w:tab w:val="left" w:pos="8137"/>
                <w:tab w:val="left" w:pos="9838"/>
              </w:tabs>
            </w:pPr>
            <w:r>
              <w:t>Parameter</w:t>
            </w:r>
          </w:p>
        </w:tc>
        <w:tc>
          <w:tcPr>
            <w:tcW w:w="7820" w:type="dxa"/>
          </w:tcPr>
          <w:p w14:paraId="30248BF4" w14:textId="71E8092B" w:rsidR="009E2EC6" w:rsidRDefault="009E2EC6"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OS_DOC_DIRECTORY</w:t>
            </w:r>
          </w:p>
        </w:tc>
      </w:tr>
      <w:tr w:rsidR="009E2EC6" w14:paraId="4C2D2227"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C4D3A4E" w14:textId="77777777" w:rsidR="009E2EC6" w:rsidRDefault="009E2EC6" w:rsidP="00BA2C4F">
            <w:pPr>
              <w:tabs>
                <w:tab w:val="left" w:pos="4192"/>
                <w:tab w:val="left" w:pos="8137"/>
                <w:tab w:val="left" w:pos="9838"/>
              </w:tabs>
            </w:pPr>
            <w:r>
              <w:t>Description</w:t>
            </w:r>
          </w:p>
        </w:tc>
        <w:tc>
          <w:tcPr>
            <w:tcW w:w="7820" w:type="dxa"/>
          </w:tcPr>
          <w:p w14:paraId="49C2AB29" w14:textId="66EC4A7B" w:rsidR="009E2EC6" w:rsidRDefault="00FF5700"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010DDB">
              <w:t>Indicates the name of the document directory</w:t>
            </w:r>
            <w:r>
              <w:t>.</w:t>
            </w:r>
          </w:p>
        </w:tc>
      </w:tr>
      <w:tr w:rsidR="009E2EC6" w14:paraId="26D42C3D"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7A841F56" w14:textId="77777777" w:rsidR="009E2EC6" w:rsidRDefault="009E2EC6" w:rsidP="00BA2C4F">
            <w:pPr>
              <w:tabs>
                <w:tab w:val="left" w:pos="4192"/>
                <w:tab w:val="left" w:pos="8137"/>
                <w:tab w:val="left" w:pos="9838"/>
              </w:tabs>
            </w:pPr>
            <w:r>
              <w:t>Type</w:t>
            </w:r>
          </w:p>
        </w:tc>
        <w:tc>
          <w:tcPr>
            <w:tcW w:w="7820" w:type="dxa"/>
          </w:tcPr>
          <w:p w14:paraId="39B31908" w14:textId="77777777" w:rsidR="009E2EC6" w:rsidRDefault="009E2EC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9E2EC6" w14:paraId="64D7F8B7"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4B1DBF4" w14:textId="77777777" w:rsidR="009E2EC6" w:rsidRDefault="009E2EC6" w:rsidP="00BA2C4F">
            <w:pPr>
              <w:tabs>
                <w:tab w:val="left" w:pos="4192"/>
                <w:tab w:val="left" w:pos="8137"/>
                <w:tab w:val="left" w:pos="9838"/>
              </w:tabs>
            </w:pPr>
            <w:r>
              <w:t>Value</w:t>
            </w:r>
          </w:p>
        </w:tc>
        <w:tc>
          <w:tcPr>
            <w:tcW w:w="7820" w:type="dxa"/>
          </w:tcPr>
          <w:p w14:paraId="264FF789" w14:textId="4F74EE99" w:rsidR="009E2EC6" w:rsidRPr="0067711B" w:rsidRDefault="00910A60"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hyperlink r:id="rId52" w:history="1">
              <w:r w:rsidR="00645E15" w:rsidRPr="00D32C8E">
                <w:rPr>
                  <w:rStyle w:val="Hyperlink"/>
                </w:rPr>
                <w:t>\\OASISStorage.Alias\OASISStorage$\Dev\SE\ODS\ODEV20181</w:t>
              </w:r>
            </w:hyperlink>
            <w:r w:rsidR="00645E15">
              <w:t xml:space="preserve"> (Sample)</w:t>
            </w:r>
          </w:p>
        </w:tc>
      </w:tr>
    </w:tbl>
    <w:p w14:paraId="0D08F4F7" w14:textId="015D8764" w:rsidR="006A7B3B" w:rsidRDefault="006A7B3B" w:rsidP="008905BF">
      <w:pPr>
        <w:pStyle w:val="Heading3"/>
      </w:pPr>
      <w:bookmarkStart w:id="127" w:name="_Toc528599877"/>
      <w:r>
        <w:t xml:space="preserve">TEST ID: </w:t>
      </w:r>
      <w:r w:rsidRPr="00A76802">
        <w:t>OUTPUT_OS_SORT_FORM</w:t>
      </w:r>
      <w:bookmarkEnd w:id="127"/>
    </w:p>
    <w:tbl>
      <w:tblPr>
        <w:tblStyle w:val="GridTable5Dark-Accent5"/>
        <w:tblW w:w="0" w:type="auto"/>
        <w:tblLook w:val="04A0" w:firstRow="1" w:lastRow="0" w:firstColumn="1" w:lastColumn="0" w:noHBand="0" w:noVBand="1"/>
      </w:tblPr>
      <w:tblGrid>
        <w:gridCol w:w="1427"/>
        <w:gridCol w:w="7820"/>
      </w:tblGrid>
      <w:tr w:rsidR="006A7B3B" w14:paraId="69665E3A"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AA67B9" w14:textId="77777777" w:rsidR="006A7B3B" w:rsidRDefault="006A7B3B" w:rsidP="00BA2C4F">
            <w:pPr>
              <w:tabs>
                <w:tab w:val="left" w:pos="4192"/>
                <w:tab w:val="left" w:pos="8137"/>
                <w:tab w:val="left" w:pos="9838"/>
              </w:tabs>
            </w:pPr>
            <w:r>
              <w:t>Parameter</w:t>
            </w:r>
          </w:p>
        </w:tc>
        <w:tc>
          <w:tcPr>
            <w:tcW w:w="7820" w:type="dxa"/>
          </w:tcPr>
          <w:p w14:paraId="4359DC54" w14:textId="08DAB4F6" w:rsidR="006A7B3B" w:rsidRDefault="006A7B3B"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76802">
              <w:t>OS_SORT_FORM</w:t>
            </w:r>
          </w:p>
        </w:tc>
      </w:tr>
      <w:tr w:rsidR="006A7B3B" w14:paraId="12C8F673"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39BD80" w14:textId="77777777" w:rsidR="006A7B3B" w:rsidRDefault="006A7B3B" w:rsidP="00BA2C4F">
            <w:pPr>
              <w:tabs>
                <w:tab w:val="left" w:pos="4192"/>
                <w:tab w:val="left" w:pos="8137"/>
                <w:tab w:val="left" w:pos="9838"/>
              </w:tabs>
            </w:pPr>
            <w:r>
              <w:t>Description</w:t>
            </w:r>
          </w:p>
        </w:tc>
        <w:tc>
          <w:tcPr>
            <w:tcW w:w="7820" w:type="dxa"/>
          </w:tcPr>
          <w:p w14:paraId="1D279698" w14:textId="5111AA30" w:rsidR="006A7B3B" w:rsidRDefault="006A7B3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E93783">
              <w:t>Test form resorting</w:t>
            </w:r>
          </w:p>
        </w:tc>
      </w:tr>
      <w:tr w:rsidR="006A7B3B" w14:paraId="2629C0FF"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42A35A37" w14:textId="77777777" w:rsidR="006A7B3B" w:rsidRDefault="006A7B3B" w:rsidP="00BA2C4F">
            <w:pPr>
              <w:tabs>
                <w:tab w:val="left" w:pos="4192"/>
                <w:tab w:val="left" w:pos="8137"/>
                <w:tab w:val="left" w:pos="9838"/>
              </w:tabs>
            </w:pPr>
            <w:r>
              <w:t>Type</w:t>
            </w:r>
          </w:p>
        </w:tc>
        <w:tc>
          <w:tcPr>
            <w:tcW w:w="7820" w:type="dxa"/>
          </w:tcPr>
          <w:p w14:paraId="0FC8D1EA" w14:textId="77777777" w:rsidR="006A7B3B" w:rsidRDefault="006A7B3B"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6A7B3B" w14:paraId="6B8F6CFE"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ADDB8F3" w14:textId="77777777" w:rsidR="006A7B3B" w:rsidRDefault="006A7B3B" w:rsidP="00BA2C4F">
            <w:pPr>
              <w:tabs>
                <w:tab w:val="left" w:pos="4192"/>
                <w:tab w:val="left" w:pos="8137"/>
                <w:tab w:val="left" w:pos="9838"/>
              </w:tabs>
            </w:pPr>
            <w:r>
              <w:t>Value</w:t>
            </w:r>
          </w:p>
        </w:tc>
        <w:tc>
          <w:tcPr>
            <w:tcW w:w="7820" w:type="dxa"/>
          </w:tcPr>
          <w:p w14:paraId="170D129A" w14:textId="33AA6376" w:rsidR="006A7B3B" w:rsidRPr="0067711B" w:rsidRDefault="006A7B3B"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5C8CC45A" w14:textId="1DEDBE65" w:rsidR="009B7DA6" w:rsidRDefault="009B7DA6" w:rsidP="008905BF">
      <w:pPr>
        <w:pStyle w:val="Heading3"/>
      </w:pPr>
      <w:bookmarkStart w:id="128" w:name="_Toc528599878"/>
      <w:r>
        <w:t xml:space="preserve">TEST ID: </w:t>
      </w:r>
      <w:r w:rsidRPr="00F45321">
        <w:t>OUTPUT_OS_XML_DIRECTORY</w:t>
      </w:r>
      <w:bookmarkEnd w:id="128"/>
    </w:p>
    <w:tbl>
      <w:tblPr>
        <w:tblStyle w:val="GridTable5Dark-Accent5"/>
        <w:tblW w:w="0" w:type="auto"/>
        <w:tblLook w:val="04A0" w:firstRow="1" w:lastRow="0" w:firstColumn="1" w:lastColumn="0" w:noHBand="0" w:noVBand="1"/>
      </w:tblPr>
      <w:tblGrid>
        <w:gridCol w:w="1427"/>
        <w:gridCol w:w="7820"/>
      </w:tblGrid>
      <w:tr w:rsidR="009B7DA6" w14:paraId="6337B06D"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F559374" w14:textId="77777777" w:rsidR="009B7DA6" w:rsidRDefault="009B7DA6" w:rsidP="00BA2C4F">
            <w:pPr>
              <w:tabs>
                <w:tab w:val="left" w:pos="4192"/>
                <w:tab w:val="left" w:pos="8137"/>
                <w:tab w:val="left" w:pos="9838"/>
              </w:tabs>
            </w:pPr>
            <w:r>
              <w:t>Parameter</w:t>
            </w:r>
          </w:p>
        </w:tc>
        <w:tc>
          <w:tcPr>
            <w:tcW w:w="7820" w:type="dxa"/>
          </w:tcPr>
          <w:p w14:paraId="31068C0E" w14:textId="7F12BAA0" w:rsidR="009B7DA6" w:rsidRDefault="009B7DA6"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45321">
              <w:t>OS_XML_DIRECTORY</w:t>
            </w:r>
          </w:p>
        </w:tc>
      </w:tr>
      <w:tr w:rsidR="009B7DA6" w14:paraId="4AF0EBB4"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784067" w14:textId="77777777" w:rsidR="009B7DA6" w:rsidRDefault="009B7DA6" w:rsidP="00BA2C4F">
            <w:pPr>
              <w:tabs>
                <w:tab w:val="left" w:pos="4192"/>
                <w:tab w:val="left" w:pos="8137"/>
                <w:tab w:val="left" w:pos="9838"/>
              </w:tabs>
            </w:pPr>
            <w:r>
              <w:t>Description</w:t>
            </w:r>
          </w:p>
        </w:tc>
        <w:tc>
          <w:tcPr>
            <w:tcW w:w="7820" w:type="dxa"/>
          </w:tcPr>
          <w:p w14:paraId="224BA475" w14:textId="1AD18389" w:rsidR="009B7DA6" w:rsidRDefault="00405721"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96507A">
              <w:t>The network location to save XML file used by 3rd party ODS form generation product</w:t>
            </w:r>
            <w:r>
              <w:t>.</w:t>
            </w:r>
          </w:p>
        </w:tc>
      </w:tr>
      <w:tr w:rsidR="009B7DA6" w14:paraId="638A4E86"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178F3202" w14:textId="77777777" w:rsidR="009B7DA6" w:rsidRDefault="009B7DA6" w:rsidP="00BA2C4F">
            <w:pPr>
              <w:tabs>
                <w:tab w:val="left" w:pos="4192"/>
                <w:tab w:val="left" w:pos="8137"/>
                <w:tab w:val="left" w:pos="9838"/>
              </w:tabs>
            </w:pPr>
            <w:r>
              <w:t>Type</w:t>
            </w:r>
          </w:p>
        </w:tc>
        <w:tc>
          <w:tcPr>
            <w:tcW w:w="7820" w:type="dxa"/>
          </w:tcPr>
          <w:p w14:paraId="6B7E337E" w14:textId="77777777" w:rsidR="009B7DA6" w:rsidRDefault="009B7DA6"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9B7DA6" w14:paraId="7844D4AF"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BF35E4B" w14:textId="77777777" w:rsidR="009B7DA6" w:rsidRDefault="009B7DA6" w:rsidP="00BA2C4F">
            <w:pPr>
              <w:tabs>
                <w:tab w:val="left" w:pos="4192"/>
                <w:tab w:val="left" w:pos="8137"/>
                <w:tab w:val="left" w:pos="9838"/>
              </w:tabs>
            </w:pPr>
            <w:r>
              <w:t>Value</w:t>
            </w:r>
          </w:p>
        </w:tc>
        <w:tc>
          <w:tcPr>
            <w:tcW w:w="7820" w:type="dxa"/>
          </w:tcPr>
          <w:p w14:paraId="2A52150F" w14:textId="63FE1A71" w:rsidR="009B7DA6" w:rsidRDefault="00910A60"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hyperlink r:id="rId53" w:history="1">
              <w:r w:rsidR="009B7DA6" w:rsidRPr="00D32C8E">
                <w:rPr>
                  <w:rStyle w:val="Hyperlink"/>
                </w:rPr>
                <w:t>\\OASISStorage.Alias\OASISStorage$\Dev\SE\ODS\ODEV20181\XMLDATA</w:t>
              </w:r>
            </w:hyperlink>
          </w:p>
          <w:p w14:paraId="52754780" w14:textId="64565820" w:rsidR="009B7DA6" w:rsidRPr="0067711B" w:rsidRDefault="009B7DA6"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(Sample)</w:t>
            </w:r>
          </w:p>
        </w:tc>
      </w:tr>
    </w:tbl>
    <w:p w14:paraId="75B6A757" w14:textId="6885B0F4" w:rsidR="00BA2C4F" w:rsidRDefault="00BA2C4F" w:rsidP="008905BF">
      <w:pPr>
        <w:pStyle w:val="Heading3"/>
      </w:pPr>
      <w:bookmarkStart w:id="129" w:name="_Toc528599879"/>
      <w:r>
        <w:lastRenderedPageBreak/>
        <w:t xml:space="preserve">TEST ID: </w:t>
      </w:r>
      <w:r w:rsidRPr="00721CCF">
        <w:t>POLICY_PM_CHECK_NOTICE</w:t>
      </w:r>
      <w:bookmarkEnd w:id="129"/>
    </w:p>
    <w:tbl>
      <w:tblPr>
        <w:tblStyle w:val="GridTable5Dark-Accent5"/>
        <w:tblW w:w="0" w:type="auto"/>
        <w:tblLook w:val="04A0" w:firstRow="1" w:lastRow="0" w:firstColumn="1" w:lastColumn="0" w:noHBand="0" w:noVBand="1"/>
      </w:tblPr>
      <w:tblGrid>
        <w:gridCol w:w="1427"/>
        <w:gridCol w:w="7820"/>
      </w:tblGrid>
      <w:tr w:rsidR="00BA2C4F" w14:paraId="4AF96C8F" w14:textId="77777777" w:rsidTr="00BA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3EBCF9" w14:textId="77777777" w:rsidR="00BA2C4F" w:rsidRDefault="00BA2C4F" w:rsidP="00BA2C4F">
            <w:pPr>
              <w:tabs>
                <w:tab w:val="left" w:pos="4192"/>
                <w:tab w:val="left" w:pos="8137"/>
                <w:tab w:val="left" w:pos="9838"/>
              </w:tabs>
            </w:pPr>
            <w:r>
              <w:t>Parameter</w:t>
            </w:r>
          </w:p>
        </w:tc>
        <w:tc>
          <w:tcPr>
            <w:tcW w:w="7820" w:type="dxa"/>
          </w:tcPr>
          <w:p w14:paraId="30E48CC7" w14:textId="2C667E02" w:rsidR="00BA2C4F" w:rsidRDefault="00BA2C4F" w:rsidP="00BA2C4F">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21CCF">
              <w:t>PM_CHECK_NOTICE</w:t>
            </w:r>
          </w:p>
        </w:tc>
      </w:tr>
      <w:tr w:rsidR="00BA2C4F" w14:paraId="4DBA29A5"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DC6819D" w14:textId="77777777" w:rsidR="00BA2C4F" w:rsidRDefault="00BA2C4F" w:rsidP="00BA2C4F">
            <w:pPr>
              <w:tabs>
                <w:tab w:val="left" w:pos="4192"/>
                <w:tab w:val="left" w:pos="8137"/>
                <w:tab w:val="left" w:pos="9838"/>
              </w:tabs>
            </w:pPr>
            <w:r>
              <w:t>Description</w:t>
            </w:r>
          </w:p>
        </w:tc>
        <w:tc>
          <w:tcPr>
            <w:tcW w:w="7820" w:type="dxa"/>
          </w:tcPr>
          <w:p w14:paraId="236751CF" w14:textId="04398E95" w:rsidR="00BA2C4F" w:rsidRDefault="00294C8E"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3101B8">
              <w:t>Tu</w:t>
            </w:r>
            <w:r w:rsidR="009767B8">
              <w:t>rns on check for notices that are</w:t>
            </w:r>
            <w:r w:rsidRPr="003101B8">
              <w:t xml:space="preserve"> stored in </w:t>
            </w:r>
            <w:r w:rsidR="009767B8">
              <w:t>PM_ATTRIBUTE table</w:t>
            </w:r>
          </w:p>
        </w:tc>
      </w:tr>
      <w:tr w:rsidR="00BA2C4F" w14:paraId="20A2BAE1" w14:textId="77777777" w:rsidTr="00BA2C4F">
        <w:tc>
          <w:tcPr>
            <w:cnfStyle w:val="001000000000" w:firstRow="0" w:lastRow="0" w:firstColumn="1" w:lastColumn="0" w:oddVBand="0" w:evenVBand="0" w:oddHBand="0" w:evenHBand="0" w:firstRowFirstColumn="0" w:firstRowLastColumn="0" w:lastRowFirstColumn="0" w:lastRowLastColumn="0"/>
            <w:tcW w:w="1427" w:type="dxa"/>
          </w:tcPr>
          <w:p w14:paraId="79DC88A9" w14:textId="77777777" w:rsidR="00BA2C4F" w:rsidRDefault="00BA2C4F" w:rsidP="00BA2C4F">
            <w:pPr>
              <w:tabs>
                <w:tab w:val="left" w:pos="4192"/>
                <w:tab w:val="left" w:pos="8137"/>
                <w:tab w:val="left" w:pos="9838"/>
              </w:tabs>
            </w:pPr>
            <w:r>
              <w:t>Type</w:t>
            </w:r>
          </w:p>
        </w:tc>
        <w:tc>
          <w:tcPr>
            <w:tcW w:w="7820" w:type="dxa"/>
          </w:tcPr>
          <w:p w14:paraId="1C73C6EA" w14:textId="77777777" w:rsidR="00BA2C4F" w:rsidRDefault="00BA2C4F" w:rsidP="00BA2C4F">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BA2C4F" w14:paraId="7262AEBB" w14:textId="77777777" w:rsidTr="00BA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E8023D" w14:textId="77777777" w:rsidR="00BA2C4F" w:rsidRDefault="00BA2C4F" w:rsidP="00BA2C4F">
            <w:pPr>
              <w:tabs>
                <w:tab w:val="left" w:pos="4192"/>
                <w:tab w:val="left" w:pos="8137"/>
                <w:tab w:val="left" w:pos="9838"/>
              </w:tabs>
            </w:pPr>
            <w:r>
              <w:t>Value</w:t>
            </w:r>
          </w:p>
        </w:tc>
        <w:tc>
          <w:tcPr>
            <w:tcW w:w="7820" w:type="dxa"/>
          </w:tcPr>
          <w:p w14:paraId="68AA8FFC" w14:textId="77777777" w:rsidR="00BA2C4F" w:rsidRPr="0067711B" w:rsidRDefault="00BA2C4F" w:rsidP="00BA2C4F">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02BD2A4C" w14:textId="45A27463" w:rsidR="00A94A9E" w:rsidRDefault="00A94A9E" w:rsidP="008905BF">
      <w:pPr>
        <w:pStyle w:val="Heading3"/>
      </w:pPr>
      <w:bookmarkStart w:id="130" w:name="_Toc528599880"/>
      <w:r>
        <w:t>TEST ID: PM_001</w:t>
      </w:r>
      <w:bookmarkEnd w:id="130"/>
    </w:p>
    <w:tbl>
      <w:tblPr>
        <w:tblStyle w:val="GridTable5Dark-Accent5"/>
        <w:tblW w:w="0" w:type="auto"/>
        <w:tblLook w:val="04A0" w:firstRow="1" w:lastRow="0" w:firstColumn="1" w:lastColumn="0" w:noHBand="0" w:noVBand="1"/>
      </w:tblPr>
      <w:tblGrid>
        <w:gridCol w:w="1427"/>
        <w:gridCol w:w="7820"/>
      </w:tblGrid>
      <w:tr w:rsidR="00A94A9E" w14:paraId="618CE47C"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0C4B26" w14:textId="77777777" w:rsidR="00A94A9E" w:rsidRDefault="00A94A9E" w:rsidP="00DA2026">
            <w:pPr>
              <w:tabs>
                <w:tab w:val="left" w:pos="4192"/>
                <w:tab w:val="left" w:pos="8137"/>
                <w:tab w:val="left" w:pos="9838"/>
              </w:tabs>
            </w:pPr>
            <w:r>
              <w:t>Summary</w:t>
            </w:r>
          </w:p>
        </w:tc>
        <w:tc>
          <w:tcPr>
            <w:tcW w:w="7820" w:type="dxa"/>
          </w:tcPr>
          <w:p w14:paraId="28ABCAB9" w14:textId="52A0883A" w:rsidR="00A94A9E" w:rsidRDefault="0091119D"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w:t>
            </w:r>
            <w:r w:rsidRPr="004B7154">
              <w:t>olicy term reco</w:t>
            </w:r>
            <w:r w:rsidR="006D51DD">
              <w:t>rds that have incorrect CLOSING_TRANS_LOG_FK</w:t>
            </w:r>
            <w:r>
              <w:t>.</w:t>
            </w:r>
          </w:p>
        </w:tc>
      </w:tr>
      <w:tr w:rsidR="00A94A9E" w14:paraId="0D622807"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5265B9C" w14:textId="77777777" w:rsidR="00A94A9E" w:rsidRDefault="00A94A9E" w:rsidP="00DA2026">
            <w:pPr>
              <w:tabs>
                <w:tab w:val="left" w:pos="4192"/>
                <w:tab w:val="left" w:pos="8137"/>
                <w:tab w:val="left" w:pos="9838"/>
              </w:tabs>
            </w:pPr>
            <w:r>
              <w:t>Description</w:t>
            </w:r>
          </w:p>
        </w:tc>
        <w:tc>
          <w:tcPr>
            <w:tcW w:w="7820" w:type="dxa"/>
          </w:tcPr>
          <w:p w14:paraId="5B956575" w14:textId="77777777" w:rsidR="00A94A9E" w:rsidRDefault="00A94A9E"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A94A9E" w14:paraId="5802D448"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09A644F3" w14:textId="77777777" w:rsidR="00A94A9E" w:rsidRDefault="00A94A9E" w:rsidP="00DA2026">
            <w:pPr>
              <w:tabs>
                <w:tab w:val="left" w:pos="4192"/>
                <w:tab w:val="left" w:pos="8137"/>
                <w:tab w:val="left" w:pos="9838"/>
              </w:tabs>
            </w:pPr>
            <w:r>
              <w:t>Type</w:t>
            </w:r>
          </w:p>
        </w:tc>
        <w:tc>
          <w:tcPr>
            <w:tcW w:w="7820" w:type="dxa"/>
          </w:tcPr>
          <w:p w14:paraId="4AAFDECA" w14:textId="77777777" w:rsidR="00A94A9E" w:rsidRDefault="00A94A9E"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A94A9E" w14:paraId="0935969F"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F96B361" w14:textId="77777777" w:rsidR="00A94A9E" w:rsidRDefault="00A94A9E" w:rsidP="00DA2026">
            <w:pPr>
              <w:tabs>
                <w:tab w:val="left" w:pos="4192"/>
                <w:tab w:val="left" w:pos="8137"/>
                <w:tab w:val="left" w:pos="9838"/>
              </w:tabs>
            </w:pPr>
            <w:r>
              <w:t>Fix</w:t>
            </w:r>
          </w:p>
        </w:tc>
        <w:tc>
          <w:tcPr>
            <w:tcW w:w="7820" w:type="dxa"/>
          </w:tcPr>
          <w:p w14:paraId="536C9FA6" w14:textId="77777777" w:rsidR="00A94A9E" w:rsidRDefault="00A94A9E"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EA66A6C" w14:textId="47D461DF" w:rsidR="007A15C2" w:rsidRDefault="001867FE" w:rsidP="008905BF">
      <w:pPr>
        <w:pStyle w:val="Heading3"/>
      </w:pPr>
      <w:bookmarkStart w:id="131" w:name="_Toc528599881"/>
      <w:r>
        <w:t xml:space="preserve">TEST ID: </w:t>
      </w:r>
      <w:r w:rsidR="007A15C2">
        <w:t>PM_002</w:t>
      </w:r>
      <w:bookmarkEnd w:id="131"/>
    </w:p>
    <w:tbl>
      <w:tblPr>
        <w:tblStyle w:val="GridTable5Dark-Accent5"/>
        <w:tblW w:w="0" w:type="auto"/>
        <w:tblLook w:val="04A0" w:firstRow="1" w:lastRow="0" w:firstColumn="1" w:lastColumn="0" w:noHBand="0" w:noVBand="1"/>
      </w:tblPr>
      <w:tblGrid>
        <w:gridCol w:w="1427"/>
        <w:gridCol w:w="7820"/>
      </w:tblGrid>
      <w:tr w:rsidR="007A15C2" w14:paraId="3A4DA2F1"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4D79D8" w14:textId="77777777" w:rsidR="007A15C2" w:rsidRDefault="007A15C2" w:rsidP="00DA2026">
            <w:pPr>
              <w:tabs>
                <w:tab w:val="left" w:pos="4192"/>
                <w:tab w:val="left" w:pos="8137"/>
                <w:tab w:val="left" w:pos="9838"/>
              </w:tabs>
            </w:pPr>
            <w:r>
              <w:t>Summary</w:t>
            </w:r>
          </w:p>
        </w:tc>
        <w:tc>
          <w:tcPr>
            <w:tcW w:w="7820" w:type="dxa"/>
          </w:tcPr>
          <w:p w14:paraId="64480751" w14:textId="26CE8C3B" w:rsidR="007A15C2" w:rsidRDefault="00DB6A6D"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TRANSACTION_APPLIED_TERM</w:t>
            </w:r>
            <w:r w:rsidR="007A15C2" w:rsidRPr="00D63710">
              <w:t xml:space="preserve"> </w:t>
            </w:r>
            <w:r>
              <w:t xml:space="preserve">table </w:t>
            </w:r>
            <w:r w:rsidR="007A15C2" w:rsidRPr="00D63710">
              <w:t xml:space="preserve">that has more than one term affected by a transaction but has same </w:t>
            </w:r>
            <w:r>
              <w:t>POLICY_TERM_HISTORY_FK</w:t>
            </w:r>
            <w:r w:rsidR="007A15C2" w:rsidRPr="00D63710">
              <w:t xml:space="preserve"> in </w:t>
            </w:r>
            <w:r>
              <w:t>TRANSACTION_APPLIED_TERM</w:t>
            </w:r>
            <w:r w:rsidRPr="00D63710">
              <w:t xml:space="preserve"> </w:t>
            </w:r>
            <w:r>
              <w:t>table</w:t>
            </w:r>
          </w:p>
        </w:tc>
      </w:tr>
      <w:tr w:rsidR="007A15C2" w14:paraId="22518D1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70BC56" w14:textId="77777777" w:rsidR="007A15C2" w:rsidRDefault="007A15C2" w:rsidP="00DA2026">
            <w:pPr>
              <w:tabs>
                <w:tab w:val="left" w:pos="4192"/>
                <w:tab w:val="left" w:pos="8137"/>
                <w:tab w:val="left" w:pos="9838"/>
              </w:tabs>
            </w:pPr>
            <w:r>
              <w:t>Description</w:t>
            </w:r>
          </w:p>
        </w:tc>
        <w:tc>
          <w:tcPr>
            <w:tcW w:w="7820" w:type="dxa"/>
          </w:tcPr>
          <w:p w14:paraId="32F5FF57" w14:textId="77777777" w:rsidR="007A15C2" w:rsidRDefault="007A15C2"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7A15C2" w14:paraId="004BCDE1"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D9F6994" w14:textId="77777777" w:rsidR="007A15C2" w:rsidRDefault="007A15C2" w:rsidP="00DA2026">
            <w:pPr>
              <w:tabs>
                <w:tab w:val="left" w:pos="4192"/>
                <w:tab w:val="left" w:pos="8137"/>
                <w:tab w:val="left" w:pos="9838"/>
              </w:tabs>
            </w:pPr>
            <w:r>
              <w:t>Type</w:t>
            </w:r>
          </w:p>
        </w:tc>
        <w:tc>
          <w:tcPr>
            <w:tcW w:w="7820" w:type="dxa"/>
          </w:tcPr>
          <w:p w14:paraId="57A216A6" w14:textId="77777777" w:rsidR="007A15C2" w:rsidRDefault="007A15C2"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7A15C2" w14:paraId="3E76A596" w14:textId="77777777" w:rsidTr="00BC780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725CF9B" w14:textId="77777777" w:rsidR="007A15C2" w:rsidRDefault="007A15C2" w:rsidP="00DA2026">
            <w:pPr>
              <w:tabs>
                <w:tab w:val="left" w:pos="4192"/>
                <w:tab w:val="left" w:pos="8137"/>
                <w:tab w:val="left" w:pos="9838"/>
              </w:tabs>
            </w:pPr>
            <w:r>
              <w:t>Fix</w:t>
            </w:r>
          </w:p>
        </w:tc>
        <w:tc>
          <w:tcPr>
            <w:tcW w:w="7820" w:type="dxa"/>
          </w:tcPr>
          <w:p w14:paraId="009A6739" w14:textId="77777777" w:rsidR="007A15C2" w:rsidRDefault="007A15C2"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AE99FA5" w14:textId="28748470" w:rsidR="00BC7805" w:rsidRDefault="001867FE" w:rsidP="008905BF">
      <w:pPr>
        <w:pStyle w:val="Heading3"/>
      </w:pPr>
      <w:bookmarkStart w:id="132" w:name="_Toc528599882"/>
      <w:r>
        <w:t xml:space="preserve">TEST ID: </w:t>
      </w:r>
      <w:r w:rsidR="00BC7805">
        <w:t>PM_003</w:t>
      </w:r>
      <w:bookmarkEnd w:id="132"/>
    </w:p>
    <w:tbl>
      <w:tblPr>
        <w:tblStyle w:val="GridTable5Dark-Accent5"/>
        <w:tblW w:w="0" w:type="auto"/>
        <w:tblLook w:val="04A0" w:firstRow="1" w:lastRow="0" w:firstColumn="1" w:lastColumn="0" w:noHBand="0" w:noVBand="1"/>
      </w:tblPr>
      <w:tblGrid>
        <w:gridCol w:w="1427"/>
        <w:gridCol w:w="7820"/>
      </w:tblGrid>
      <w:tr w:rsidR="00BC7805" w14:paraId="233E2150"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F9E390A" w14:textId="77777777" w:rsidR="00BC7805" w:rsidRDefault="00BC7805" w:rsidP="00DA2026">
            <w:pPr>
              <w:tabs>
                <w:tab w:val="left" w:pos="4192"/>
                <w:tab w:val="left" w:pos="8137"/>
                <w:tab w:val="left" w:pos="9838"/>
              </w:tabs>
            </w:pPr>
            <w:r>
              <w:t>Summary</w:t>
            </w:r>
          </w:p>
        </w:tc>
        <w:tc>
          <w:tcPr>
            <w:tcW w:w="7820" w:type="dxa"/>
          </w:tcPr>
          <w:p w14:paraId="43FEDBAC" w14:textId="2411A0AF" w:rsidR="00BC7805"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BC7805" w:rsidRPr="00A15C2A">
              <w:t xml:space="preserve"> effective date in mini policy coverage</w:t>
            </w:r>
          </w:p>
        </w:tc>
      </w:tr>
      <w:tr w:rsidR="00BC7805" w14:paraId="18076A4F"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190CD03" w14:textId="77777777" w:rsidR="00BC7805" w:rsidRDefault="00BC7805" w:rsidP="00DA2026">
            <w:pPr>
              <w:tabs>
                <w:tab w:val="left" w:pos="4192"/>
                <w:tab w:val="left" w:pos="8137"/>
                <w:tab w:val="left" w:pos="9838"/>
              </w:tabs>
            </w:pPr>
            <w:r>
              <w:t>Description</w:t>
            </w:r>
          </w:p>
        </w:tc>
        <w:tc>
          <w:tcPr>
            <w:tcW w:w="7820" w:type="dxa"/>
          </w:tcPr>
          <w:p w14:paraId="4B15A27D"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C7805" w14:paraId="754FBA8A"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6F860474" w14:textId="77777777" w:rsidR="00BC7805" w:rsidRDefault="00BC7805" w:rsidP="00DA2026">
            <w:pPr>
              <w:tabs>
                <w:tab w:val="left" w:pos="4192"/>
                <w:tab w:val="left" w:pos="8137"/>
                <w:tab w:val="left" w:pos="9838"/>
              </w:tabs>
            </w:pPr>
            <w:r>
              <w:t>Type</w:t>
            </w:r>
          </w:p>
        </w:tc>
        <w:tc>
          <w:tcPr>
            <w:tcW w:w="7820" w:type="dxa"/>
          </w:tcPr>
          <w:p w14:paraId="0365D958" w14:textId="77777777" w:rsidR="00BC7805" w:rsidRDefault="00BC7805"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C7805" w14:paraId="23296B3F"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EB43B78" w14:textId="77777777" w:rsidR="00BC7805" w:rsidRDefault="00BC7805" w:rsidP="00DA2026">
            <w:pPr>
              <w:tabs>
                <w:tab w:val="left" w:pos="4192"/>
                <w:tab w:val="left" w:pos="8137"/>
                <w:tab w:val="left" w:pos="9838"/>
              </w:tabs>
            </w:pPr>
            <w:r>
              <w:t>Fix</w:t>
            </w:r>
          </w:p>
        </w:tc>
        <w:tc>
          <w:tcPr>
            <w:tcW w:w="7820" w:type="dxa"/>
          </w:tcPr>
          <w:p w14:paraId="335A1D79"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CD039EE" w14:textId="190992A2" w:rsidR="00BC7805" w:rsidRDefault="001867FE" w:rsidP="008905BF">
      <w:pPr>
        <w:pStyle w:val="Heading3"/>
      </w:pPr>
      <w:bookmarkStart w:id="133" w:name="_Toc528599883"/>
      <w:r>
        <w:lastRenderedPageBreak/>
        <w:t xml:space="preserve">TEST ID: </w:t>
      </w:r>
      <w:r w:rsidR="00BC7805">
        <w:t>PM_004</w:t>
      </w:r>
      <w:bookmarkEnd w:id="133"/>
    </w:p>
    <w:tbl>
      <w:tblPr>
        <w:tblStyle w:val="GridTable5Dark-Accent5"/>
        <w:tblW w:w="0" w:type="auto"/>
        <w:tblLook w:val="04A0" w:firstRow="1" w:lastRow="0" w:firstColumn="1" w:lastColumn="0" w:noHBand="0" w:noVBand="1"/>
      </w:tblPr>
      <w:tblGrid>
        <w:gridCol w:w="1427"/>
        <w:gridCol w:w="7820"/>
      </w:tblGrid>
      <w:tr w:rsidR="00BC7805" w14:paraId="11CF28D2"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B4B4F68" w14:textId="77777777" w:rsidR="00BC7805" w:rsidRDefault="00BC7805" w:rsidP="00DA2026">
            <w:pPr>
              <w:tabs>
                <w:tab w:val="left" w:pos="4192"/>
                <w:tab w:val="left" w:pos="8137"/>
                <w:tab w:val="left" w:pos="9838"/>
              </w:tabs>
            </w:pPr>
            <w:r>
              <w:t>Summary</w:t>
            </w:r>
          </w:p>
        </w:tc>
        <w:tc>
          <w:tcPr>
            <w:tcW w:w="7820" w:type="dxa"/>
          </w:tcPr>
          <w:p w14:paraId="63320AA4" w14:textId="0DCE5D3B" w:rsidR="00BC7805"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BC7805" w:rsidRPr="000C07D8">
              <w:t xml:space="preserve"> effective date in mini policy risk</w:t>
            </w:r>
          </w:p>
        </w:tc>
      </w:tr>
      <w:tr w:rsidR="00BC7805" w14:paraId="0A83556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5DC1B3" w14:textId="77777777" w:rsidR="00BC7805" w:rsidRDefault="00BC7805" w:rsidP="00DA2026">
            <w:pPr>
              <w:tabs>
                <w:tab w:val="left" w:pos="4192"/>
                <w:tab w:val="left" w:pos="8137"/>
                <w:tab w:val="left" w:pos="9838"/>
              </w:tabs>
            </w:pPr>
            <w:r>
              <w:t>Description</w:t>
            </w:r>
          </w:p>
        </w:tc>
        <w:tc>
          <w:tcPr>
            <w:tcW w:w="7820" w:type="dxa"/>
          </w:tcPr>
          <w:p w14:paraId="4EDCDFD2"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C7805" w14:paraId="68A3EE21"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6B712424" w14:textId="77777777" w:rsidR="00BC7805" w:rsidRDefault="00BC7805" w:rsidP="00DA2026">
            <w:pPr>
              <w:tabs>
                <w:tab w:val="left" w:pos="4192"/>
                <w:tab w:val="left" w:pos="8137"/>
                <w:tab w:val="left" w:pos="9838"/>
              </w:tabs>
            </w:pPr>
            <w:r>
              <w:t>Type</w:t>
            </w:r>
          </w:p>
        </w:tc>
        <w:tc>
          <w:tcPr>
            <w:tcW w:w="7820" w:type="dxa"/>
          </w:tcPr>
          <w:p w14:paraId="6E846858" w14:textId="77777777" w:rsidR="00BC7805" w:rsidRDefault="00BC7805"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C7805" w14:paraId="4BDBE32E"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F3530F" w14:textId="77777777" w:rsidR="00BC7805" w:rsidRDefault="00BC7805" w:rsidP="00DA2026">
            <w:pPr>
              <w:tabs>
                <w:tab w:val="left" w:pos="4192"/>
                <w:tab w:val="left" w:pos="8137"/>
                <w:tab w:val="left" w:pos="9838"/>
              </w:tabs>
            </w:pPr>
            <w:r>
              <w:t>Fix</w:t>
            </w:r>
          </w:p>
        </w:tc>
        <w:tc>
          <w:tcPr>
            <w:tcW w:w="7820" w:type="dxa"/>
          </w:tcPr>
          <w:p w14:paraId="58C655F1" w14:textId="77777777" w:rsidR="00BC7805" w:rsidRDefault="00BC7805"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172B65A" w14:textId="1F4B1171" w:rsidR="00C014A7" w:rsidRDefault="001867FE" w:rsidP="008905BF">
      <w:pPr>
        <w:pStyle w:val="Heading3"/>
      </w:pPr>
      <w:bookmarkStart w:id="134" w:name="_Toc528599884"/>
      <w:r>
        <w:t xml:space="preserve">TEST ID: </w:t>
      </w:r>
      <w:r w:rsidR="00C014A7">
        <w:t>PM_005</w:t>
      </w:r>
      <w:bookmarkEnd w:id="134"/>
    </w:p>
    <w:tbl>
      <w:tblPr>
        <w:tblStyle w:val="GridTable5Dark-Accent5"/>
        <w:tblW w:w="0" w:type="auto"/>
        <w:tblLook w:val="04A0" w:firstRow="1" w:lastRow="0" w:firstColumn="1" w:lastColumn="0" w:noHBand="0" w:noVBand="1"/>
      </w:tblPr>
      <w:tblGrid>
        <w:gridCol w:w="1427"/>
        <w:gridCol w:w="7820"/>
      </w:tblGrid>
      <w:tr w:rsidR="00C014A7" w14:paraId="4E611F25"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CA9C65" w14:textId="77777777" w:rsidR="00C014A7" w:rsidRDefault="00C014A7" w:rsidP="00DA2026">
            <w:pPr>
              <w:tabs>
                <w:tab w:val="left" w:pos="4192"/>
                <w:tab w:val="left" w:pos="8137"/>
                <w:tab w:val="left" w:pos="9838"/>
              </w:tabs>
            </w:pPr>
            <w:r>
              <w:t>Summary</w:t>
            </w:r>
          </w:p>
        </w:tc>
        <w:tc>
          <w:tcPr>
            <w:tcW w:w="7820" w:type="dxa"/>
          </w:tcPr>
          <w:p w14:paraId="6FDEB8B6" w14:textId="39B5FD3D" w:rsidR="00C014A7" w:rsidRDefault="00FE1ED7"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00C014A7" w:rsidRPr="00772430">
              <w:t xml:space="preserve"> effective date in mini policy</w:t>
            </w:r>
          </w:p>
        </w:tc>
      </w:tr>
      <w:tr w:rsidR="00C014A7" w14:paraId="142D295E"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EF4A02F" w14:textId="77777777" w:rsidR="00C014A7" w:rsidRDefault="00C014A7" w:rsidP="00DA2026">
            <w:pPr>
              <w:tabs>
                <w:tab w:val="left" w:pos="4192"/>
                <w:tab w:val="left" w:pos="8137"/>
                <w:tab w:val="left" w:pos="9838"/>
              </w:tabs>
            </w:pPr>
            <w:r>
              <w:t>Description</w:t>
            </w:r>
          </w:p>
        </w:tc>
        <w:tc>
          <w:tcPr>
            <w:tcW w:w="7820" w:type="dxa"/>
          </w:tcPr>
          <w:p w14:paraId="09B231CD" w14:textId="77777777" w:rsidR="00C014A7" w:rsidRDefault="00C014A7"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14A7" w14:paraId="35D5062C"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398AEDA" w14:textId="77777777" w:rsidR="00C014A7" w:rsidRDefault="00C014A7" w:rsidP="00DA2026">
            <w:pPr>
              <w:tabs>
                <w:tab w:val="left" w:pos="4192"/>
                <w:tab w:val="left" w:pos="8137"/>
                <w:tab w:val="left" w:pos="9838"/>
              </w:tabs>
            </w:pPr>
            <w:r>
              <w:t>Type</w:t>
            </w:r>
          </w:p>
        </w:tc>
        <w:tc>
          <w:tcPr>
            <w:tcW w:w="7820" w:type="dxa"/>
          </w:tcPr>
          <w:p w14:paraId="3378A169" w14:textId="77777777" w:rsidR="00C014A7" w:rsidRDefault="00C014A7"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14A7" w14:paraId="1BE5E7DA"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5A9555" w14:textId="77777777" w:rsidR="00C014A7" w:rsidRDefault="00C014A7" w:rsidP="00DA2026">
            <w:pPr>
              <w:tabs>
                <w:tab w:val="left" w:pos="4192"/>
                <w:tab w:val="left" w:pos="8137"/>
                <w:tab w:val="left" w:pos="9838"/>
              </w:tabs>
            </w:pPr>
            <w:r>
              <w:t>Fix</w:t>
            </w:r>
          </w:p>
        </w:tc>
        <w:tc>
          <w:tcPr>
            <w:tcW w:w="7820" w:type="dxa"/>
          </w:tcPr>
          <w:p w14:paraId="561FC56E" w14:textId="77777777" w:rsidR="00C014A7" w:rsidRDefault="00C014A7"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52DA91D" w14:textId="1DE8E58F" w:rsidR="00DA2026" w:rsidRDefault="001867FE" w:rsidP="008905BF">
      <w:pPr>
        <w:pStyle w:val="Heading3"/>
      </w:pPr>
      <w:bookmarkStart w:id="135" w:name="_Toc528599885"/>
      <w:r>
        <w:t xml:space="preserve">TEST ID: </w:t>
      </w:r>
      <w:r w:rsidR="00DA2026">
        <w:t>PM_006</w:t>
      </w:r>
      <w:bookmarkEnd w:id="135"/>
    </w:p>
    <w:tbl>
      <w:tblPr>
        <w:tblStyle w:val="GridTable5Dark-Accent5"/>
        <w:tblW w:w="0" w:type="auto"/>
        <w:tblLook w:val="04A0" w:firstRow="1" w:lastRow="0" w:firstColumn="1" w:lastColumn="0" w:noHBand="0" w:noVBand="1"/>
      </w:tblPr>
      <w:tblGrid>
        <w:gridCol w:w="1427"/>
        <w:gridCol w:w="7820"/>
      </w:tblGrid>
      <w:tr w:rsidR="00DA2026" w14:paraId="70EAFA76" w14:textId="77777777" w:rsidTr="00DA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BD926E" w14:textId="77777777" w:rsidR="00DA2026" w:rsidRDefault="00DA2026" w:rsidP="00DA2026">
            <w:pPr>
              <w:tabs>
                <w:tab w:val="left" w:pos="4192"/>
                <w:tab w:val="left" w:pos="8137"/>
                <w:tab w:val="left" w:pos="9838"/>
              </w:tabs>
            </w:pPr>
            <w:r>
              <w:t>Summary</w:t>
            </w:r>
          </w:p>
        </w:tc>
        <w:tc>
          <w:tcPr>
            <w:tcW w:w="7820" w:type="dxa"/>
          </w:tcPr>
          <w:p w14:paraId="2AA75815" w14:textId="5B74C915" w:rsidR="00DA2026" w:rsidRDefault="00E161D0" w:rsidP="00DA2026">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41EFC">
              <w:t>Transactions that have timestamp info in ACCOUNTING_DATE</w:t>
            </w:r>
          </w:p>
        </w:tc>
      </w:tr>
      <w:tr w:rsidR="00DA2026" w14:paraId="37F418CC" w14:textId="77777777" w:rsidTr="00DA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978319" w14:textId="77777777" w:rsidR="00DA2026" w:rsidRDefault="00DA2026" w:rsidP="00DA2026">
            <w:pPr>
              <w:tabs>
                <w:tab w:val="left" w:pos="4192"/>
                <w:tab w:val="left" w:pos="8137"/>
                <w:tab w:val="left" w:pos="9838"/>
              </w:tabs>
            </w:pPr>
            <w:r>
              <w:t>Description</w:t>
            </w:r>
          </w:p>
        </w:tc>
        <w:tc>
          <w:tcPr>
            <w:tcW w:w="7820" w:type="dxa"/>
          </w:tcPr>
          <w:p w14:paraId="2C8CFDDF" w14:textId="77777777" w:rsidR="00DA2026" w:rsidRDefault="00DA2026"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A2026" w14:paraId="34E85609" w14:textId="77777777" w:rsidTr="00DA2026">
        <w:tc>
          <w:tcPr>
            <w:cnfStyle w:val="001000000000" w:firstRow="0" w:lastRow="0" w:firstColumn="1" w:lastColumn="0" w:oddVBand="0" w:evenVBand="0" w:oddHBand="0" w:evenHBand="0" w:firstRowFirstColumn="0" w:firstRowLastColumn="0" w:lastRowFirstColumn="0" w:lastRowLastColumn="0"/>
            <w:tcW w:w="1427" w:type="dxa"/>
          </w:tcPr>
          <w:p w14:paraId="2A6825B6" w14:textId="77777777" w:rsidR="00DA2026" w:rsidRDefault="00DA2026" w:rsidP="00DA2026">
            <w:pPr>
              <w:tabs>
                <w:tab w:val="left" w:pos="4192"/>
                <w:tab w:val="left" w:pos="8137"/>
                <w:tab w:val="left" w:pos="9838"/>
              </w:tabs>
            </w:pPr>
            <w:r>
              <w:t>Type</w:t>
            </w:r>
          </w:p>
        </w:tc>
        <w:tc>
          <w:tcPr>
            <w:tcW w:w="7820" w:type="dxa"/>
          </w:tcPr>
          <w:p w14:paraId="787B7FF2" w14:textId="77777777" w:rsidR="00DA2026" w:rsidRDefault="00DA2026" w:rsidP="00DA2026">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A2026" w14:paraId="534FAAD8" w14:textId="77777777" w:rsidTr="00DA202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0395921" w14:textId="77777777" w:rsidR="00DA2026" w:rsidRDefault="00DA2026" w:rsidP="00DA2026">
            <w:pPr>
              <w:tabs>
                <w:tab w:val="left" w:pos="4192"/>
                <w:tab w:val="left" w:pos="8137"/>
                <w:tab w:val="left" w:pos="9838"/>
              </w:tabs>
            </w:pPr>
            <w:r>
              <w:t>Fix</w:t>
            </w:r>
          </w:p>
        </w:tc>
        <w:tc>
          <w:tcPr>
            <w:tcW w:w="7820" w:type="dxa"/>
          </w:tcPr>
          <w:p w14:paraId="431D3A3A" w14:textId="77777777" w:rsidR="00DA2026" w:rsidRDefault="00DA2026" w:rsidP="00DA2026">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47AA145" w14:textId="0ABB59B2" w:rsidR="00E161D0" w:rsidRDefault="001867FE" w:rsidP="008905BF">
      <w:pPr>
        <w:pStyle w:val="Heading3"/>
      </w:pPr>
      <w:bookmarkStart w:id="136" w:name="_Toc528599886"/>
      <w:r>
        <w:t xml:space="preserve">TEST ID: </w:t>
      </w:r>
      <w:r w:rsidR="00E161D0">
        <w:t>PM_007</w:t>
      </w:r>
      <w:bookmarkEnd w:id="136"/>
    </w:p>
    <w:tbl>
      <w:tblPr>
        <w:tblStyle w:val="GridTable5Dark-Accent5"/>
        <w:tblW w:w="0" w:type="auto"/>
        <w:tblLook w:val="04A0" w:firstRow="1" w:lastRow="0" w:firstColumn="1" w:lastColumn="0" w:noHBand="0" w:noVBand="1"/>
      </w:tblPr>
      <w:tblGrid>
        <w:gridCol w:w="1427"/>
        <w:gridCol w:w="7820"/>
      </w:tblGrid>
      <w:tr w:rsidR="00E161D0" w14:paraId="2EC09EE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899B79" w14:textId="77777777" w:rsidR="00E161D0" w:rsidRDefault="00E161D0" w:rsidP="00223008">
            <w:pPr>
              <w:tabs>
                <w:tab w:val="left" w:pos="4192"/>
                <w:tab w:val="left" w:pos="8137"/>
                <w:tab w:val="left" w:pos="9838"/>
              </w:tabs>
            </w:pPr>
            <w:r>
              <w:t>Summary</w:t>
            </w:r>
          </w:p>
        </w:tc>
        <w:tc>
          <w:tcPr>
            <w:tcW w:w="7820" w:type="dxa"/>
          </w:tcPr>
          <w:p w14:paraId="1D1E4EC5" w14:textId="3F652DB6"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41EFC">
              <w:t>Policies with more than one primary risk</w:t>
            </w:r>
          </w:p>
        </w:tc>
      </w:tr>
      <w:tr w:rsidR="00E161D0" w14:paraId="54F409C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9DCF41" w14:textId="77777777" w:rsidR="00E161D0" w:rsidRDefault="00E161D0" w:rsidP="00223008">
            <w:pPr>
              <w:tabs>
                <w:tab w:val="left" w:pos="4192"/>
                <w:tab w:val="left" w:pos="8137"/>
                <w:tab w:val="left" w:pos="9838"/>
              </w:tabs>
            </w:pPr>
            <w:r>
              <w:t>Description</w:t>
            </w:r>
          </w:p>
        </w:tc>
        <w:tc>
          <w:tcPr>
            <w:tcW w:w="7820" w:type="dxa"/>
          </w:tcPr>
          <w:p w14:paraId="7724AC54"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2C011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128DDE8" w14:textId="77777777" w:rsidR="00E161D0" w:rsidRDefault="00E161D0" w:rsidP="00223008">
            <w:pPr>
              <w:tabs>
                <w:tab w:val="left" w:pos="4192"/>
                <w:tab w:val="left" w:pos="8137"/>
                <w:tab w:val="left" w:pos="9838"/>
              </w:tabs>
            </w:pPr>
            <w:r>
              <w:t>Type</w:t>
            </w:r>
          </w:p>
        </w:tc>
        <w:tc>
          <w:tcPr>
            <w:tcW w:w="7820" w:type="dxa"/>
          </w:tcPr>
          <w:p w14:paraId="07D5DE5B"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9D109D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D5B8202" w14:textId="77777777" w:rsidR="00E161D0" w:rsidRDefault="00E161D0" w:rsidP="00223008">
            <w:pPr>
              <w:tabs>
                <w:tab w:val="left" w:pos="4192"/>
                <w:tab w:val="left" w:pos="8137"/>
                <w:tab w:val="left" w:pos="9838"/>
              </w:tabs>
            </w:pPr>
            <w:r>
              <w:t>Fix</w:t>
            </w:r>
          </w:p>
        </w:tc>
        <w:tc>
          <w:tcPr>
            <w:tcW w:w="7820" w:type="dxa"/>
          </w:tcPr>
          <w:p w14:paraId="0A974F7C"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B9461BA" w14:textId="7E99A7A0" w:rsidR="00E161D0" w:rsidRDefault="000A4F0A" w:rsidP="008905BF">
      <w:pPr>
        <w:pStyle w:val="Heading3"/>
      </w:pPr>
      <w:bookmarkStart w:id="137" w:name="_Toc528599887"/>
      <w:r>
        <w:lastRenderedPageBreak/>
        <w:t xml:space="preserve">TEST ID: </w:t>
      </w:r>
      <w:r w:rsidR="00E161D0">
        <w:t>PM_008</w:t>
      </w:r>
      <w:bookmarkEnd w:id="137"/>
    </w:p>
    <w:tbl>
      <w:tblPr>
        <w:tblStyle w:val="GridTable5Dark-Accent5"/>
        <w:tblW w:w="0" w:type="auto"/>
        <w:tblLook w:val="04A0" w:firstRow="1" w:lastRow="0" w:firstColumn="1" w:lastColumn="0" w:noHBand="0" w:noVBand="1"/>
      </w:tblPr>
      <w:tblGrid>
        <w:gridCol w:w="1427"/>
        <w:gridCol w:w="7820"/>
      </w:tblGrid>
      <w:tr w:rsidR="00E161D0" w14:paraId="23485F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75F462" w14:textId="77777777" w:rsidR="00E161D0" w:rsidRDefault="00E161D0" w:rsidP="00223008">
            <w:pPr>
              <w:tabs>
                <w:tab w:val="left" w:pos="4192"/>
                <w:tab w:val="left" w:pos="8137"/>
                <w:tab w:val="left" w:pos="9838"/>
              </w:tabs>
            </w:pPr>
            <w:r>
              <w:t>Summary</w:t>
            </w:r>
          </w:p>
        </w:tc>
        <w:tc>
          <w:tcPr>
            <w:tcW w:w="7820" w:type="dxa"/>
          </w:tcPr>
          <w:p w14:paraId="562D4F4F" w14:textId="69C6357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B046C">
              <w:t xml:space="preserve">Policy terms </w:t>
            </w:r>
            <w:r w:rsidR="00223008">
              <w:t>with</w:t>
            </w:r>
            <w:r w:rsidRPr="00CB046C">
              <w:t xml:space="preserve"> </w:t>
            </w:r>
            <w:r w:rsidR="005C3ADF">
              <w:t>ACCT_FROM_DATE</w:t>
            </w:r>
            <w:r w:rsidRPr="00CB046C">
              <w:t xml:space="preserve"> greater than </w:t>
            </w:r>
            <w:r w:rsidR="005C3ADF">
              <w:t>ACCT_TO_DATE</w:t>
            </w:r>
          </w:p>
        </w:tc>
      </w:tr>
      <w:tr w:rsidR="00E161D0" w14:paraId="5B1B21B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A7B9E2E" w14:textId="77777777" w:rsidR="00E161D0" w:rsidRDefault="00E161D0" w:rsidP="00223008">
            <w:pPr>
              <w:tabs>
                <w:tab w:val="left" w:pos="4192"/>
                <w:tab w:val="left" w:pos="8137"/>
                <w:tab w:val="left" w:pos="9838"/>
              </w:tabs>
            </w:pPr>
            <w:r>
              <w:t>Description</w:t>
            </w:r>
          </w:p>
        </w:tc>
        <w:tc>
          <w:tcPr>
            <w:tcW w:w="7820" w:type="dxa"/>
          </w:tcPr>
          <w:p w14:paraId="6370027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5D817E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AEA2454" w14:textId="77777777" w:rsidR="00E161D0" w:rsidRDefault="00E161D0" w:rsidP="00223008">
            <w:pPr>
              <w:tabs>
                <w:tab w:val="left" w:pos="4192"/>
                <w:tab w:val="left" w:pos="8137"/>
                <w:tab w:val="left" w:pos="9838"/>
              </w:tabs>
            </w:pPr>
            <w:r>
              <w:t>Type</w:t>
            </w:r>
          </w:p>
        </w:tc>
        <w:tc>
          <w:tcPr>
            <w:tcW w:w="7820" w:type="dxa"/>
          </w:tcPr>
          <w:p w14:paraId="43808E18"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00E57F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E1A6D1C" w14:textId="77777777" w:rsidR="00E161D0" w:rsidRDefault="00E161D0" w:rsidP="00223008">
            <w:pPr>
              <w:tabs>
                <w:tab w:val="left" w:pos="4192"/>
                <w:tab w:val="left" w:pos="8137"/>
                <w:tab w:val="left" w:pos="9838"/>
              </w:tabs>
            </w:pPr>
            <w:r>
              <w:t>Fix</w:t>
            </w:r>
          </w:p>
        </w:tc>
        <w:tc>
          <w:tcPr>
            <w:tcW w:w="7820" w:type="dxa"/>
          </w:tcPr>
          <w:p w14:paraId="16D8A3B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5B9DB3" w14:textId="67C091C5" w:rsidR="00E161D0" w:rsidRDefault="000A4F0A" w:rsidP="008905BF">
      <w:pPr>
        <w:pStyle w:val="Heading3"/>
      </w:pPr>
      <w:bookmarkStart w:id="138" w:name="_Toc528599888"/>
      <w:r>
        <w:t xml:space="preserve">TEST ID: </w:t>
      </w:r>
      <w:r w:rsidR="00E161D0">
        <w:t>PM_009</w:t>
      </w:r>
      <w:bookmarkEnd w:id="138"/>
    </w:p>
    <w:tbl>
      <w:tblPr>
        <w:tblStyle w:val="GridTable5Dark-Accent5"/>
        <w:tblW w:w="0" w:type="auto"/>
        <w:tblLook w:val="04A0" w:firstRow="1" w:lastRow="0" w:firstColumn="1" w:lastColumn="0" w:noHBand="0" w:noVBand="1"/>
      </w:tblPr>
      <w:tblGrid>
        <w:gridCol w:w="1427"/>
        <w:gridCol w:w="7820"/>
      </w:tblGrid>
      <w:tr w:rsidR="00E161D0" w14:paraId="75180C3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BD9FE9" w14:textId="77777777" w:rsidR="00E161D0" w:rsidRDefault="00E161D0" w:rsidP="00223008">
            <w:pPr>
              <w:tabs>
                <w:tab w:val="left" w:pos="4192"/>
                <w:tab w:val="left" w:pos="8137"/>
                <w:tab w:val="left" w:pos="9838"/>
              </w:tabs>
            </w:pPr>
            <w:r>
              <w:t>Summary</w:t>
            </w:r>
          </w:p>
        </w:tc>
        <w:tc>
          <w:tcPr>
            <w:tcW w:w="7820" w:type="dxa"/>
          </w:tcPr>
          <w:p w14:paraId="2CAC9D37" w14:textId="2C80F51D"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410">
              <w:t xml:space="preserve">Records in </w:t>
            </w:r>
            <w:r w:rsidR="00AF5D2C">
              <w:t>TRANSACTION_APPLIED_TERM</w:t>
            </w:r>
            <w:r w:rsidRPr="00565410">
              <w:t xml:space="preserve"> </w:t>
            </w:r>
            <w:r w:rsidR="00223008">
              <w:t xml:space="preserve">table </w:t>
            </w:r>
            <w:r w:rsidRPr="00565410">
              <w:t xml:space="preserve">with </w:t>
            </w:r>
            <w:r w:rsidR="00AF5D2C">
              <w:t>POLICY_TERM_HISTORY_FK</w:t>
            </w:r>
            <w:r w:rsidRPr="00565410">
              <w:t xml:space="preserve"> does not match </w:t>
            </w:r>
            <w:r w:rsidR="00AF5D2C">
              <w:t>TERM_BASE_RECORD_FK</w:t>
            </w:r>
          </w:p>
        </w:tc>
      </w:tr>
      <w:tr w:rsidR="00E161D0" w14:paraId="5368A7D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996D87" w14:textId="77777777" w:rsidR="00E161D0" w:rsidRDefault="00E161D0" w:rsidP="00223008">
            <w:pPr>
              <w:tabs>
                <w:tab w:val="left" w:pos="4192"/>
                <w:tab w:val="left" w:pos="8137"/>
                <w:tab w:val="left" w:pos="9838"/>
              </w:tabs>
            </w:pPr>
            <w:r>
              <w:t>Description</w:t>
            </w:r>
          </w:p>
        </w:tc>
        <w:tc>
          <w:tcPr>
            <w:tcW w:w="7820" w:type="dxa"/>
          </w:tcPr>
          <w:p w14:paraId="370B9BE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6A4949A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0FAA78F" w14:textId="77777777" w:rsidR="00E161D0" w:rsidRDefault="00E161D0" w:rsidP="00223008">
            <w:pPr>
              <w:tabs>
                <w:tab w:val="left" w:pos="4192"/>
                <w:tab w:val="left" w:pos="8137"/>
                <w:tab w:val="left" w:pos="9838"/>
              </w:tabs>
            </w:pPr>
            <w:r>
              <w:t>Type</w:t>
            </w:r>
          </w:p>
        </w:tc>
        <w:tc>
          <w:tcPr>
            <w:tcW w:w="7820" w:type="dxa"/>
          </w:tcPr>
          <w:p w14:paraId="5AFB0059"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3CDC116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89B2DB0" w14:textId="77777777" w:rsidR="00E161D0" w:rsidRDefault="00E161D0" w:rsidP="00223008">
            <w:pPr>
              <w:tabs>
                <w:tab w:val="left" w:pos="4192"/>
                <w:tab w:val="left" w:pos="8137"/>
                <w:tab w:val="left" w:pos="9838"/>
              </w:tabs>
            </w:pPr>
            <w:r>
              <w:t>Fix</w:t>
            </w:r>
          </w:p>
        </w:tc>
        <w:tc>
          <w:tcPr>
            <w:tcW w:w="7820" w:type="dxa"/>
          </w:tcPr>
          <w:p w14:paraId="14347E4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A83AB02" w14:textId="61A51B17" w:rsidR="00E161D0" w:rsidRDefault="000A4F0A" w:rsidP="008905BF">
      <w:pPr>
        <w:pStyle w:val="Heading3"/>
      </w:pPr>
      <w:bookmarkStart w:id="139" w:name="_Toc528599889"/>
      <w:r>
        <w:t xml:space="preserve">TEST ID: </w:t>
      </w:r>
      <w:r w:rsidR="00E161D0">
        <w:t>PM_010</w:t>
      </w:r>
      <w:bookmarkEnd w:id="139"/>
    </w:p>
    <w:tbl>
      <w:tblPr>
        <w:tblStyle w:val="GridTable5Dark-Accent5"/>
        <w:tblW w:w="0" w:type="auto"/>
        <w:tblLook w:val="04A0" w:firstRow="1" w:lastRow="0" w:firstColumn="1" w:lastColumn="0" w:noHBand="0" w:noVBand="1"/>
      </w:tblPr>
      <w:tblGrid>
        <w:gridCol w:w="1427"/>
        <w:gridCol w:w="7820"/>
      </w:tblGrid>
      <w:tr w:rsidR="00E161D0" w14:paraId="12DD4A2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844566D" w14:textId="77777777" w:rsidR="00E161D0" w:rsidRDefault="00E161D0" w:rsidP="00223008">
            <w:pPr>
              <w:tabs>
                <w:tab w:val="left" w:pos="4192"/>
                <w:tab w:val="left" w:pos="8137"/>
                <w:tab w:val="left" w:pos="9838"/>
              </w:tabs>
            </w:pPr>
            <w:r>
              <w:t>Summary</w:t>
            </w:r>
          </w:p>
        </w:tc>
        <w:tc>
          <w:tcPr>
            <w:tcW w:w="7820" w:type="dxa"/>
          </w:tcPr>
          <w:p w14:paraId="30B46040" w14:textId="79F0D5AC" w:rsidR="00E161D0" w:rsidRDefault="0027189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 xml:space="preserve">Risks </w:t>
            </w:r>
            <w:r w:rsidR="009211B7">
              <w:t>with</w:t>
            </w:r>
            <w:r w:rsidR="00E161D0" w:rsidRPr="00565410">
              <w:t xml:space="preserve"> </w:t>
            </w:r>
            <w:r w:rsidR="002C3ACC">
              <w:t>EFFECTIVE_FROM_DATE</w:t>
            </w:r>
            <w:r w:rsidR="005D4990">
              <w:t xml:space="preserve"> is greater than </w:t>
            </w:r>
            <w:r w:rsidR="002C3ACC">
              <w:t>EFFECTIVE_TO_DATE</w:t>
            </w:r>
          </w:p>
        </w:tc>
      </w:tr>
      <w:tr w:rsidR="00E161D0" w14:paraId="5315A63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715D0E" w14:textId="77777777" w:rsidR="00E161D0" w:rsidRDefault="00E161D0" w:rsidP="00223008">
            <w:pPr>
              <w:tabs>
                <w:tab w:val="left" w:pos="4192"/>
                <w:tab w:val="left" w:pos="8137"/>
                <w:tab w:val="left" w:pos="9838"/>
              </w:tabs>
            </w:pPr>
            <w:r>
              <w:t>Description</w:t>
            </w:r>
          </w:p>
        </w:tc>
        <w:tc>
          <w:tcPr>
            <w:tcW w:w="7820" w:type="dxa"/>
          </w:tcPr>
          <w:p w14:paraId="6E0BBB19"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02023F0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095863D" w14:textId="77777777" w:rsidR="00E161D0" w:rsidRDefault="00E161D0" w:rsidP="00223008">
            <w:pPr>
              <w:tabs>
                <w:tab w:val="left" w:pos="4192"/>
                <w:tab w:val="left" w:pos="8137"/>
                <w:tab w:val="left" w:pos="9838"/>
              </w:tabs>
            </w:pPr>
            <w:r>
              <w:t>Type</w:t>
            </w:r>
          </w:p>
        </w:tc>
        <w:tc>
          <w:tcPr>
            <w:tcW w:w="7820" w:type="dxa"/>
          </w:tcPr>
          <w:p w14:paraId="034B7CE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5E4F1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387726" w14:textId="77777777" w:rsidR="00E161D0" w:rsidRDefault="00E161D0" w:rsidP="00223008">
            <w:pPr>
              <w:tabs>
                <w:tab w:val="left" w:pos="4192"/>
                <w:tab w:val="left" w:pos="8137"/>
                <w:tab w:val="left" w:pos="9838"/>
              </w:tabs>
            </w:pPr>
            <w:r>
              <w:t>Fix</w:t>
            </w:r>
          </w:p>
        </w:tc>
        <w:tc>
          <w:tcPr>
            <w:tcW w:w="7820" w:type="dxa"/>
          </w:tcPr>
          <w:p w14:paraId="303FAD37"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D9D0B8B" w14:textId="160D2A1C" w:rsidR="00E161D0" w:rsidRDefault="000A4F0A" w:rsidP="008905BF">
      <w:pPr>
        <w:pStyle w:val="Heading3"/>
      </w:pPr>
      <w:bookmarkStart w:id="140" w:name="_Toc528599890"/>
      <w:r>
        <w:t xml:space="preserve">TEST ID: </w:t>
      </w:r>
      <w:r w:rsidR="00E161D0">
        <w:t>PM_011</w:t>
      </w:r>
      <w:bookmarkEnd w:id="140"/>
    </w:p>
    <w:tbl>
      <w:tblPr>
        <w:tblStyle w:val="GridTable5Dark-Accent5"/>
        <w:tblW w:w="0" w:type="auto"/>
        <w:tblLook w:val="04A0" w:firstRow="1" w:lastRow="0" w:firstColumn="1" w:lastColumn="0" w:noHBand="0" w:noVBand="1"/>
      </w:tblPr>
      <w:tblGrid>
        <w:gridCol w:w="1427"/>
        <w:gridCol w:w="7820"/>
      </w:tblGrid>
      <w:tr w:rsidR="00E161D0" w14:paraId="0773936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D0D919" w14:textId="77777777" w:rsidR="00E161D0" w:rsidRDefault="00E161D0" w:rsidP="00223008">
            <w:pPr>
              <w:tabs>
                <w:tab w:val="left" w:pos="4192"/>
                <w:tab w:val="left" w:pos="8137"/>
                <w:tab w:val="left" w:pos="9838"/>
              </w:tabs>
            </w:pPr>
            <w:r>
              <w:t>Summary</w:t>
            </w:r>
          </w:p>
        </w:tc>
        <w:tc>
          <w:tcPr>
            <w:tcW w:w="7820" w:type="dxa"/>
          </w:tcPr>
          <w:p w14:paraId="43254276" w14:textId="6601C52D"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Risk</w:t>
            </w:r>
            <w:r w:rsidR="0080288A">
              <w:t>s</w:t>
            </w:r>
            <w:r w:rsidRPr="00565E14">
              <w:t xml:space="preserve"> </w:t>
            </w:r>
            <w:r w:rsidR="0080288A">
              <w:t>with</w:t>
            </w:r>
            <w:r w:rsidRPr="00565E14">
              <w:t xml:space="preserve"> </w:t>
            </w:r>
            <w:r w:rsidR="008F7B82">
              <w:t>ACCT_FROM_DATE</w:t>
            </w:r>
            <w:r w:rsidRPr="00565E14">
              <w:t xml:space="preserve"> is greater than </w:t>
            </w:r>
            <w:r w:rsidR="008F7B82">
              <w:t>ACCT_TO_DATE</w:t>
            </w:r>
          </w:p>
        </w:tc>
      </w:tr>
      <w:tr w:rsidR="00E161D0" w14:paraId="50350E5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7EB2E95" w14:textId="77777777" w:rsidR="00E161D0" w:rsidRDefault="00E161D0" w:rsidP="00223008">
            <w:pPr>
              <w:tabs>
                <w:tab w:val="left" w:pos="4192"/>
                <w:tab w:val="left" w:pos="8137"/>
                <w:tab w:val="left" w:pos="9838"/>
              </w:tabs>
            </w:pPr>
            <w:r>
              <w:t>Description</w:t>
            </w:r>
          </w:p>
        </w:tc>
        <w:tc>
          <w:tcPr>
            <w:tcW w:w="7820" w:type="dxa"/>
          </w:tcPr>
          <w:p w14:paraId="14670B9C"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1B6A3E5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E7472C1" w14:textId="77777777" w:rsidR="00E161D0" w:rsidRDefault="00E161D0" w:rsidP="00223008">
            <w:pPr>
              <w:tabs>
                <w:tab w:val="left" w:pos="4192"/>
                <w:tab w:val="left" w:pos="8137"/>
                <w:tab w:val="left" w:pos="9838"/>
              </w:tabs>
            </w:pPr>
            <w:r>
              <w:t>Type</w:t>
            </w:r>
          </w:p>
        </w:tc>
        <w:tc>
          <w:tcPr>
            <w:tcW w:w="7820" w:type="dxa"/>
          </w:tcPr>
          <w:p w14:paraId="74632AB4"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61EBD1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5E7631B" w14:textId="77777777" w:rsidR="00E161D0" w:rsidRDefault="00E161D0" w:rsidP="00223008">
            <w:pPr>
              <w:tabs>
                <w:tab w:val="left" w:pos="4192"/>
                <w:tab w:val="left" w:pos="8137"/>
                <w:tab w:val="left" w:pos="9838"/>
              </w:tabs>
            </w:pPr>
            <w:r>
              <w:t>Fix</w:t>
            </w:r>
          </w:p>
        </w:tc>
        <w:tc>
          <w:tcPr>
            <w:tcW w:w="7820" w:type="dxa"/>
          </w:tcPr>
          <w:p w14:paraId="28D1DD2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01DB52E" w14:textId="1215251A" w:rsidR="00E161D0" w:rsidRDefault="000A4F0A" w:rsidP="008905BF">
      <w:pPr>
        <w:pStyle w:val="Heading3"/>
      </w:pPr>
      <w:bookmarkStart w:id="141" w:name="_Toc528599891"/>
      <w:r>
        <w:lastRenderedPageBreak/>
        <w:t xml:space="preserve">TEST ID: </w:t>
      </w:r>
      <w:r w:rsidR="00E161D0">
        <w:t>PM_012</w:t>
      </w:r>
      <w:bookmarkEnd w:id="141"/>
    </w:p>
    <w:tbl>
      <w:tblPr>
        <w:tblStyle w:val="GridTable5Dark-Accent5"/>
        <w:tblW w:w="0" w:type="auto"/>
        <w:tblLook w:val="04A0" w:firstRow="1" w:lastRow="0" w:firstColumn="1" w:lastColumn="0" w:noHBand="0" w:noVBand="1"/>
      </w:tblPr>
      <w:tblGrid>
        <w:gridCol w:w="1427"/>
        <w:gridCol w:w="7820"/>
      </w:tblGrid>
      <w:tr w:rsidR="00E161D0" w14:paraId="6E3729D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BC7463" w14:textId="77777777" w:rsidR="00E161D0" w:rsidRDefault="00E161D0" w:rsidP="00223008">
            <w:pPr>
              <w:tabs>
                <w:tab w:val="left" w:pos="4192"/>
                <w:tab w:val="left" w:pos="8137"/>
                <w:tab w:val="left" w:pos="9838"/>
              </w:tabs>
            </w:pPr>
            <w:r>
              <w:t>Summary</w:t>
            </w:r>
          </w:p>
        </w:tc>
        <w:tc>
          <w:tcPr>
            <w:tcW w:w="7820" w:type="dxa"/>
          </w:tcPr>
          <w:p w14:paraId="0EC9C92B" w14:textId="3EB231C7"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Coverage with </w:t>
            </w:r>
            <w:r w:rsidR="00177808">
              <w:t xml:space="preserve">EFFECTIVE_FROM_DATE </w:t>
            </w:r>
            <w:r w:rsidRPr="00565E14">
              <w:t xml:space="preserve">greater than </w:t>
            </w:r>
            <w:r w:rsidR="00CB1E43">
              <w:t>EFFECTIVE_TO</w:t>
            </w:r>
            <w:r w:rsidR="00177808">
              <w:t>_DA</w:t>
            </w:r>
            <w:r w:rsidR="00CB1E43">
              <w:t>TE</w:t>
            </w:r>
          </w:p>
        </w:tc>
      </w:tr>
      <w:tr w:rsidR="00E161D0" w14:paraId="6ADD855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4E3324" w14:textId="77777777" w:rsidR="00E161D0" w:rsidRDefault="00E161D0" w:rsidP="00223008">
            <w:pPr>
              <w:tabs>
                <w:tab w:val="left" w:pos="4192"/>
                <w:tab w:val="left" w:pos="8137"/>
                <w:tab w:val="left" w:pos="9838"/>
              </w:tabs>
            </w:pPr>
            <w:r>
              <w:t>Description</w:t>
            </w:r>
          </w:p>
        </w:tc>
        <w:tc>
          <w:tcPr>
            <w:tcW w:w="7820" w:type="dxa"/>
          </w:tcPr>
          <w:p w14:paraId="340CD1E8"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21CCEB7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F519FE4" w14:textId="77777777" w:rsidR="00E161D0" w:rsidRDefault="00E161D0" w:rsidP="00223008">
            <w:pPr>
              <w:tabs>
                <w:tab w:val="left" w:pos="4192"/>
                <w:tab w:val="left" w:pos="8137"/>
                <w:tab w:val="left" w:pos="9838"/>
              </w:tabs>
            </w:pPr>
            <w:r>
              <w:t>Type</w:t>
            </w:r>
          </w:p>
        </w:tc>
        <w:tc>
          <w:tcPr>
            <w:tcW w:w="7820" w:type="dxa"/>
          </w:tcPr>
          <w:p w14:paraId="096FD1B6"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18FCD9C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D71FE7C" w14:textId="77777777" w:rsidR="00E161D0" w:rsidRDefault="00E161D0" w:rsidP="00223008">
            <w:pPr>
              <w:tabs>
                <w:tab w:val="left" w:pos="4192"/>
                <w:tab w:val="left" w:pos="8137"/>
                <w:tab w:val="left" w:pos="9838"/>
              </w:tabs>
            </w:pPr>
            <w:r>
              <w:t>Fix</w:t>
            </w:r>
          </w:p>
        </w:tc>
        <w:tc>
          <w:tcPr>
            <w:tcW w:w="7820" w:type="dxa"/>
          </w:tcPr>
          <w:p w14:paraId="293CB51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F4D3206" w14:textId="503D215F" w:rsidR="00E161D0" w:rsidRDefault="000A4F0A" w:rsidP="008905BF">
      <w:pPr>
        <w:pStyle w:val="Heading3"/>
      </w:pPr>
      <w:bookmarkStart w:id="142" w:name="_Toc528599892"/>
      <w:r>
        <w:t xml:space="preserve">TEST ID: </w:t>
      </w:r>
      <w:r w:rsidR="00E161D0">
        <w:t>PM_013</w:t>
      </w:r>
      <w:bookmarkEnd w:id="142"/>
    </w:p>
    <w:tbl>
      <w:tblPr>
        <w:tblStyle w:val="GridTable5Dark-Accent5"/>
        <w:tblW w:w="0" w:type="auto"/>
        <w:tblLook w:val="04A0" w:firstRow="1" w:lastRow="0" w:firstColumn="1" w:lastColumn="0" w:noHBand="0" w:noVBand="1"/>
      </w:tblPr>
      <w:tblGrid>
        <w:gridCol w:w="1427"/>
        <w:gridCol w:w="7820"/>
      </w:tblGrid>
      <w:tr w:rsidR="00E161D0" w14:paraId="662310C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F84E3DF" w14:textId="77777777" w:rsidR="00E161D0" w:rsidRDefault="00E161D0" w:rsidP="00223008">
            <w:pPr>
              <w:tabs>
                <w:tab w:val="left" w:pos="4192"/>
                <w:tab w:val="left" w:pos="8137"/>
                <w:tab w:val="left" w:pos="9838"/>
              </w:tabs>
            </w:pPr>
            <w:r>
              <w:t>Summary</w:t>
            </w:r>
          </w:p>
        </w:tc>
        <w:tc>
          <w:tcPr>
            <w:tcW w:w="7820" w:type="dxa"/>
          </w:tcPr>
          <w:p w14:paraId="5826DE18" w14:textId="7F13B8F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Coverage with </w:t>
            </w:r>
            <w:r w:rsidR="00C52734">
              <w:t>ACCT_FROM_DATE</w:t>
            </w:r>
            <w:r w:rsidRPr="00565E14">
              <w:t xml:space="preserve"> is greater than</w:t>
            </w:r>
            <w:r w:rsidR="00C52734">
              <w:t xml:space="preserve"> ACCT_TO_DATE</w:t>
            </w:r>
          </w:p>
        </w:tc>
      </w:tr>
      <w:tr w:rsidR="00E161D0" w14:paraId="5AE8D94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470512" w14:textId="77777777" w:rsidR="00E161D0" w:rsidRDefault="00E161D0" w:rsidP="00223008">
            <w:pPr>
              <w:tabs>
                <w:tab w:val="left" w:pos="4192"/>
                <w:tab w:val="left" w:pos="8137"/>
                <w:tab w:val="left" w:pos="9838"/>
              </w:tabs>
            </w:pPr>
            <w:r>
              <w:t>Description</w:t>
            </w:r>
          </w:p>
        </w:tc>
        <w:tc>
          <w:tcPr>
            <w:tcW w:w="7820" w:type="dxa"/>
          </w:tcPr>
          <w:p w14:paraId="419A638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5F118E2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1E56612" w14:textId="77777777" w:rsidR="00E161D0" w:rsidRDefault="00E161D0" w:rsidP="00223008">
            <w:pPr>
              <w:tabs>
                <w:tab w:val="left" w:pos="4192"/>
                <w:tab w:val="left" w:pos="8137"/>
                <w:tab w:val="left" w:pos="9838"/>
              </w:tabs>
            </w:pPr>
            <w:r>
              <w:t>Type</w:t>
            </w:r>
          </w:p>
        </w:tc>
        <w:tc>
          <w:tcPr>
            <w:tcW w:w="7820" w:type="dxa"/>
          </w:tcPr>
          <w:p w14:paraId="4889871F"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22F0290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F871222" w14:textId="77777777" w:rsidR="00E161D0" w:rsidRDefault="00E161D0" w:rsidP="00223008">
            <w:pPr>
              <w:tabs>
                <w:tab w:val="left" w:pos="4192"/>
                <w:tab w:val="left" w:pos="8137"/>
                <w:tab w:val="left" w:pos="9838"/>
              </w:tabs>
            </w:pPr>
            <w:r>
              <w:t>Fix</w:t>
            </w:r>
          </w:p>
        </w:tc>
        <w:tc>
          <w:tcPr>
            <w:tcW w:w="7820" w:type="dxa"/>
          </w:tcPr>
          <w:p w14:paraId="3BCF8362"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8B98F0F" w14:textId="54362BED" w:rsidR="00E161D0" w:rsidRDefault="000A4F0A" w:rsidP="008905BF">
      <w:pPr>
        <w:pStyle w:val="Heading3"/>
      </w:pPr>
      <w:bookmarkStart w:id="143" w:name="_Toc528599893"/>
      <w:r>
        <w:t xml:space="preserve">TEST ID: </w:t>
      </w:r>
      <w:r w:rsidR="00E161D0">
        <w:t>PM_014</w:t>
      </w:r>
      <w:bookmarkEnd w:id="143"/>
    </w:p>
    <w:tbl>
      <w:tblPr>
        <w:tblStyle w:val="GridTable5Dark-Accent5"/>
        <w:tblW w:w="0" w:type="auto"/>
        <w:tblLook w:val="04A0" w:firstRow="1" w:lastRow="0" w:firstColumn="1" w:lastColumn="0" w:noHBand="0" w:noVBand="1"/>
      </w:tblPr>
      <w:tblGrid>
        <w:gridCol w:w="1427"/>
        <w:gridCol w:w="7820"/>
      </w:tblGrid>
      <w:tr w:rsidR="00E161D0" w14:paraId="7DF0790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B2131C" w14:textId="77777777" w:rsidR="00E161D0" w:rsidRDefault="00E161D0" w:rsidP="00223008">
            <w:pPr>
              <w:tabs>
                <w:tab w:val="left" w:pos="4192"/>
                <w:tab w:val="left" w:pos="8137"/>
                <w:tab w:val="left" w:pos="9838"/>
              </w:tabs>
            </w:pPr>
            <w:r>
              <w:t>Summary</w:t>
            </w:r>
          </w:p>
        </w:tc>
        <w:tc>
          <w:tcPr>
            <w:tcW w:w="7820" w:type="dxa"/>
          </w:tcPr>
          <w:p w14:paraId="7793D8C8" w14:textId="5736F7F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Component with </w:t>
            </w:r>
            <w:r w:rsidR="006B7BA2">
              <w:t xml:space="preserve">EFFECTIVE_FROM_DATE </w:t>
            </w:r>
            <w:r w:rsidRPr="00565E14">
              <w:t xml:space="preserve">greater than </w:t>
            </w:r>
            <w:r w:rsidR="006B7BA2">
              <w:t>EFFECTIVE_TO_DATE</w:t>
            </w:r>
          </w:p>
        </w:tc>
      </w:tr>
      <w:tr w:rsidR="00E161D0" w14:paraId="60E055D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D5FCB80" w14:textId="77777777" w:rsidR="00E161D0" w:rsidRDefault="00E161D0" w:rsidP="00223008">
            <w:pPr>
              <w:tabs>
                <w:tab w:val="left" w:pos="4192"/>
                <w:tab w:val="left" w:pos="8137"/>
                <w:tab w:val="left" w:pos="9838"/>
              </w:tabs>
            </w:pPr>
            <w:r>
              <w:t>Description</w:t>
            </w:r>
          </w:p>
        </w:tc>
        <w:tc>
          <w:tcPr>
            <w:tcW w:w="7820" w:type="dxa"/>
          </w:tcPr>
          <w:p w14:paraId="2F0EABC4"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4C375F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4B136C" w14:textId="77777777" w:rsidR="00E161D0" w:rsidRDefault="00E161D0" w:rsidP="00223008">
            <w:pPr>
              <w:tabs>
                <w:tab w:val="left" w:pos="4192"/>
                <w:tab w:val="left" w:pos="8137"/>
                <w:tab w:val="left" w:pos="9838"/>
              </w:tabs>
            </w:pPr>
            <w:r>
              <w:t>Type</w:t>
            </w:r>
          </w:p>
        </w:tc>
        <w:tc>
          <w:tcPr>
            <w:tcW w:w="7820" w:type="dxa"/>
          </w:tcPr>
          <w:p w14:paraId="7034CDAE"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7E836B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990370D" w14:textId="77777777" w:rsidR="00E161D0" w:rsidRDefault="00E161D0" w:rsidP="00223008">
            <w:pPr>
              <w:tabs>
                <w:tab w:val="left" w:pos="4192"/>
                <w:tab w:val="left" w:pos="8137"/>
                <w:tab w:val="left" w:pos="9838"/>
              </w:tabs>
            </w:pPr>
            <w:r>
              <w:t>Fix</w:t>
            </w:r>
          </w:p>
        </w:tc>
        <w:tc>
          <w:tcPr>
            <w:tcW w:w="7820" w:type="dxa"/>
          </w:tcPr>
          <w:p w14:paraId="3C9CD6C6"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AE2815" w14:textId="3D400AF3" w:rsidR="00E161D0" w:rsidRDefault="000A4F0A" w:rsidP="008905BF">
      <w:pPr>
        <w:pStyle w:val="Heading3"/>
      </w:pPr>
      <w:bookmarkStart w:id="144" w:name="_Toc528599894"/>
      <w:r>
        <w:t xml:space="preserve">TEST ID: </w:t>
      </w:r>
      <w:r w:rsidR="00E161D0">
        <w:t>PM_015</w:t>
      </w:r>
      <w:bookmarkEnd w:id="144"/>
    </w:p>
    <w:tbl>
      <w:tblPr>
        <w:tblStyle w:val="GridTable5Dark-Accent5"/>
        <w:tblW w:w="0" w:type="auto"/>
        <w:tblLook w:val="04A0" w:firstRow="1" w:lastRow="0" w:firstColumn="1" w:lastColumn="0" w:noHBand="0" w:noVBand="1"/>
      </w:tblPr>
      <w:tblGrid>
        <w:gridCol w:w="1427"/>
        <w:gridCol w:w="7820"/>
      </w:tblGrid>
      <w:tr w:rsidR="00E161D0" w14:paraId="4CB554B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4489CA" w14:textId="77777777" w:rsidR="00E161D0" w:rsidRDefault="00E161D0" w:rsidP="00223008">
            <w:pPr>
              <w:tabs>
                <w:tab w:val="left" w:pos="4192"/>
                <w:tab w:val="left" w:pos="8137"/>
                <w:tab w:val="left" w:pos="9838"/>
              </w:tabs>
            </w:pPr>
            <w:r>
              <w:t>Summary</w:t>
            </w:r>
          </w:p>
        </w:tc>
        <w:tc>
          <w:tcPr>
            <w:tcW w:w="7820" w:type="dxa"/>
          </w:tcPr>
          <w:p w14:paraId="1466F442" w14:textId="4921E71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565E14">
              <w:t xml:space="preserve">Risk effective from or to date is less than transaction </w:t>
            </w:r>
            <w:r w:rsidR="00671137">
              <w:t>EFFECTIVE_FROM_DATE</w:t>
            </w:r>
          </w:p>
        </w:tc>
      </w:tr>
      <w:tr w:rsidR="00E161D0" w14:paraId="343B993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7F573A" w14:textId="77777777" w:rsidR="00E161D0" w:rsidRDefault="00E161D0" w:rsidP="00223008">
            <w:pPr>
              <w:tabs>
                <w:tab w:val="left" w:pos="4192"/>
                <w:tab w:val="left" w:pos="8137"/>
                <w:tab w:val="left" w:pos="9838"/>
              </w:tabs>
            </w:pPr>
            <w:r>
              <w:t>Description</w:t>
            </w:r>
          </w:p>
        </w:tc>
        <w:tc>
          <w:tcPr>
            <w:tcW w:w="7820" w:type="dxa"/>
          </w:tcPr>
          <w:p w14:paraId="2742441B"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43690AB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D7107C0" w14:textId="77777777" w:rsidR="00E161D0" w:rsidRDefault="00E161D0" w:rsidP="00223008">
            <w:pPr>
              <w:tabs>
                <w:tab w:val="left" w:pos="4192"/>
                <w:tab w:val="left" w:pos="8137"/>
                <w:tab w:val="left" w:pos="9838"/>
              </w:tabs>
            </w:pPr>
            <w:r>
              <w:t>Type</w:t>
            </w:r>
          </w:p>
        </w:tc>
        <w:tc>
          <w:tcPr>
            <w:tcW w:w="7820" w:type="dxa"/>
          </w:tcPr>
          <w:p w14:paraId="244342DE"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E89B8B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FCC5CE1" w14:textId="77777777" w:rsidR="00E161D0" w:rsidRDefault="00E161D0" w:rsidP="00223008">
            <w:pPr>
              <w:tabs>
                <w:tab w:val="left" w:pos="4192"/>
                <w:tab w:val="left" w:pos="8137"/>
                <w:tab w:val="left" w:pos="9838"/>
              </w:tabs>
            </w:pPr>
            <w:r>
              <w:t>Fix</w:t>
            </w:r>
          </w:p>
        </w:tc>
        <w:tc>
          <w:tcPr>
            <w:tcW w:w="7820" w:type="dxa"/>
          </w:tcPr>
          <w:p w14:paraId="4E13F423"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7EA6065" w14:textId="76E98115" w:rsidR="00E161D0" w:rsidRDefault="005A0FD8" w:rsidP="008905BF">
      <w:pPr>
        <w:pStyle w:val="Heading3"/>
      </w:pPr>
      <w:bookmarkStart w:id="145" w:name="_Toc528599895"/>
      <w:r>
        <w:lastRenderedPageBreak/>
        <w:t xml:space="preserve">TEST ID: </w:t>
      </w:r>
      <w:r w:rsidR="00E161D0">
        <w:t>PM_016</w:t>
      </w:r>
      <w:bookmarkEnd w:id="145"/>
    </w:p>
    <w:tbl>
      <w:tblPr>
        <w:tblStyle w:val="GridTable5Dark-Accent5"/>
        <w:tblW w:w="0" w:type="auto"/>
        <w:tblLook w:val="04A0" w:firstRow="1" w:lastRow="0" w:firstColumn="1" w:lastColumn="0" w:noHBand="0" w:noVBand="1"/>
      </w:tblPr>
      <w:tblGrid>
        <w:gridCol w:w="1427"/>
        <w:gridCol w:w="7820"/>
      </w:tblGrid>
      <w:tr w:rsidR="00E161D0" w14:paraId="724DEE5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80CE5E" w14:textId="77777777" w:rsidR="00E161D0" w:rsidRDefault="00E161D0" w:rsidP="00223008">
            <w:pPr>
              <w:tabs>
                <w:tab w:val="left" w:pos="4192"/>
                <w:tab w:val="left" w:pos="8137"/>
                <w:tab w:val="left" w:pos="9838"/>
              </w:tabs>
            </w:pPr>
            <w:r>
              <w:t>Summary</w:t>
            </w:r>
          </w:p>
        </w:tc>
        <w:tc>
          <w:tcPr>
            <w:tcW w:w="7820" w:type="dxa"/>
          </w:tcPr>
          <w:p w14:paraId="1979D786" w14:textId="14AFE0E3"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w:t>
            </w:r>
            <w:r w:rsidRPr="00831479">
              <w:t>overage effective from or to date is less than transaction effective from date</w:t>
            </w:r>
          </w:p>
        </w:tc>
      </w:tr>
      <w:tr w:rsidR="00E161D0" w14:paraId="708F7976"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2BC93EF" w14:textId="77777777" w:rsidR="00E161D0" w:rsidRDefault="00E161D0" w:rsidP="00223008">
            <w:pPr>
              <w:tabs>
                <w:tab w:val="left" w:pos="4192"/>
                <w:tab w:val="left" w:pos="8137"/>
                <w:tab w:val="left" w:pos="9838"/>
              </w:tabs>
            </w:pPr>
            <w:r>
              <w:t>Description</w:t>
            </w:r>
          </w:p>
        </w:tc>
        <w:tc>
          <w:tcPr>
            <w:tcW w:w="7820" w:type="dxa"/>
          </w:tcPr>
          <w:p w14:paraId="07841111"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2B7E456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B339E3A" w14:textId="77777777" w:rsidR="00E161D0" w:rsidRDefault="00E161D0" w:rsidP="00223008">
            <w:pPr>
              <w:tabs>
                <w:tab w:val="left" w:pos="4192"/>
                <w:tab w:val="left" w:pos="8137"/>
                <w:tab w:val="left" w:pos="9838"/>
              </w:tabs>
            </w:pPr>
            <w:r>
              <w:t>Type</w:t>
            </w:r>
          </w:p>
        </w:tc>
        <w:tc>
          <w:tcPr>
            <w:tcW w:w="7820" w:type="dxa"/>
          </w:tcPr>
          <w:p w14:paraId="1649E26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765C865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6397A07" w14:textId="77777777" w:rsidR="00E161D0" w:rsidRDefault="00E161D0" w:rsidP="00223008">
            <w:pPr>
              <w:tabs>
                <w:tab w:val="left" w:pos="4192"/>
                <w:tab w:val="left" w:pos="8137"/>
                <w:tab w:val="left" w:pos="9838"/>
              </w:tabs>
            </w:pPr>
            <w:r>
              <w:t>Fix</w:t>
            </w:r>
          </w:p>
        </w:tc>
        <w:tc>
          <w:tcPr>
            <w:tcW w:w="7820" w:type="dxa"/>
          </w:tcPr>
          <w:p w14:paraId="060B30D1"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423FDA7" w14:textId="7709F857" w:rsidR="00E161D0" w:rsidRDefault="005A0FD8" w:rsidP="008905BF">
      <w:pPr>
        <w:pStyle w:val="Heading3"/>
      </w:pPr>
      <w:bookmarkStart w:id="146" w:name="_Toc528599896"/>
      <w:r>
        <w:t xml:space="preserve">TEST ID: </w:t>
      </w:r>
      <w:r w:rsidR="00E161D0">
        <w:t>PM_017</w:t>
      </w:r>
      <w:bookmarkEnd w:id="146"/>
    </w:p>
    <w:tbl>
      <w:tblPr>
        <w:tblStyle w:val="GridTable5Dark-Accent5"/>
        <w:tblW w:w="0" w:type="auto"/>
        <w:tblLook w:val="04A0" w:firstRow="1" w:lastRow="0" w:firstColumn="1" w:lastColumn="0" w:noHBand="0" w:noVBand="1"/>
      </w:tblPr>
      <w:tblGrid>
        <w:gridCol w:w="1427"/>
        <w:gridCol w:w="7820"/>
      </w:tblGrid>
      <w:tr w:rsidR="00E161D0" w14:paraId="1845AB5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C6CB4E" w14:textId="77777777" w:rsidR="00E161D0" w:rsidRDefault="00E161D0" w:rsidP="00223008">
            <w:pPr>
              <w:tabs>
                <w:tab w:val="left" w:pos="4192"/>
                <w:tab w:val="left" w:pos="8137"/>
                <w:tab w:val="left" w:pos="9838"/>
              </w:tabs>
            </w:pPr>
            <w:r>
              <w:t>Summary</w:t>
            </w:r>
          </w:p>
        </w:tc>
        <w:tc>
          <w:tcPr>
            <w:tcW w:w="7820" w:type="dxa"/>
          </w:tcPr>
          <w:p w14:paraId="0C724ECC" w14:textId="138F2054"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30645">
              <w:t>Component effective from or to date is less than transaction effective from date</w:t>
            </w:r>
          </w:p>
        </w:tc>
      </w:tr>
      <w:tr w:rsidR="00E161D0" w14:paraId="2A52401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3CA4001" w14:textId="77777777" w:rsidR="00E161D0" w:rsidRDefault="00E161D0" w:rsidP="00223008">
            <w:pPr>
              <w:tabs>
                <w:tab w:val="left" w:pos="4192"/>
                <w:tab w:val="left" w:pos="8137"/>
                <w:tab w:val="left" w:pos="9838"/>
              </w:tabs>
            </w:pPr>
            <w:r>
              <w:t>Description</w:t>
            </w:r>
          </w:p>
        </w:tc>
        <w:tc>
          <w:tcPr>
            <w:tcW w:w="7820" w:type="dxa"/>
          </w:tcPr>
          <w:p w14:paraId="410650B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6CFCBA5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07259A6" w14:textId="77777777" w:rsidR="00E161D0" w:rsidRDefault="00E161D0" w:rsidP="00223008">
            <w:pPr>
              <w:tabs>
                <w:tab w:val="left" w:pos="4192"/>
                <w:tab w:val="left" w:pos="8137"/>
                <w:tab w:val="left" w:pos="9838"/>
              </w:tabs>
            </w:pPr>
            <w:r>
              <w:t>Type</w:t>
            </w:r>
          </w:p>
        </w:tc>
        <w:tc>
          <w:tcPr>
            <w:tcW w:w="7820" w:type="dxa"/>
          </w:tcPr>
          <w:p w14:paraId="2DE6093A"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0CC1D88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6851490" w14:textId="77777777" w:rsidR="00E161D0" w:rsidRDefault="00E161D0" w:rsidP="00223008">
            <w:pPr>
              <w:tabs>
                <w:tab w:val="left" w:pos="4192"/>
                <w:tab w:val="left" w:pos="8137"/>
                <w:tab w:val="left" w:pos="9838"/>
              </w:tabs>
            </w:pPr>
            <w:r>
              <w:t>Fix</w:t>
            </w:r>
          </w:p>
        </w:tc>
        <w:tc>
          <w:tcPr>
            <w:tcW w:w="7820" w:type="dxa"/>
          </w:tcPr>
          <w:p w14:paraId="2A72AF7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3820234" w14:textId="5489093B" w:rsidR="00E161D0" w:rsidRDefault="005A0FD8" w:rsidP="008905BF">
      <w:pPr>
        <w:pStyle w:val="Heading3"/>
      </w:pPr>
      <w:bookmarkStart w:id="147" w:name="_Toc528599897"/>
      <w:r>
        <w:t xml:space="preserve">TEST ID: </w:t>
      </w:r>
      <w:r w:rsidR="00E161D0">
        <w:t>PM_018</w:t>
      </w:r>
      <w:bookmarkEnd w:id="147"/>
    </w:p>
    <w:tbl>
      <w:tblPr>
        <w:tblStyle w:val="GridTable5Dark-Accent5"/>
        <w:tblW w:w="0" w:type="auto"/>
        <w:tblLook w:val="04A0" w:firstRow="1" w:lastRow="0" w:firstColumn="1" w:lastColumn="0" w:noHBand="0" w:noVBand="1"/>
      </w:tblPr>
      <w:tblGrid>
        <w:gridCol w:w="1427"/>
        <w:gridCol w:w="7820"/>
      </w:tblGrid>
      <w:tr w:rsidR="00E161D0" w14:paraId="0983073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9B6C24" w14:textId="77777777" w:rsidR="00E161D0" w:rsidRDefault="00E161D0" w:rsidP="00223008">
            <w:pPr>
              <w:tabs>
                <w:tab w:val="left" w:pos="4192"/>
                <w:tab w:val="left" w:pos="8137"/>
                <w:tab w:val="left" w:pos="9838"/>
              </w:tabs>
            </w:pPr>
            <w:r>
              <w:t>Summary</w:t>
            </w:r>
          </w:p>
        </w:tc>
        <w:tc>
          <w:tcPr>
            <w:tcW w:w="7820" w:type="dxa"/>
          </w:tcPr>
          <w:p w14:paraId="7E908674" w14:textId="202E8C93" w:rsidR="00E161D0" w:rsidRDefault="005D499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TRANSACTION_APPLIED_TERM table</w:t>
            </w:r>
            <w:r w:rsidR="00E161D0" w:rsidRPr="00C30645">
              <w:t xml:space="preserve"> records that link to TEMP status </w:t>
            </w:r>
            <w:r>
              <w:t>POLICY_TERM_HISTORY table</w:t>
            </w:r>
            <w:r w:rsidR="00E161D0" w:rsidRPr="00C30645">
              <w:t xml:space="preserve"> record</w:t>
            </w:r>
          </w:p>
        </w:tc>
      </w:tr>
      <w:tr w:rsidR="00E161D0" w14:paraId="5EF17E7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2B8217F" w14:textId="77777777" w:rsidR="00E161D0" w:rsidRDefault="00E161D0" w:rsidP="00223008">
            <w:pPr>
              <w:tabs>
                <w:tab w:val="left" w:pos="4192"/>
                <w:tab w:val="left" w:pos="8137"/>
                <w:tab w:val="left" w:pos="9838"/>
              </w:tabs>
            </w:pPr>
            <w:r>
              <w:t>Description</w:t>
            </w:r>
          </w:p>
        </w:tc>
        <w:tc>
          <w:tcPr>
            <w:tcW w:w="7820" w:type="dxa"/>
          </w:tcPr>
          <w:p w14:paraId="6CE9C32D"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1392CD5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18DD2BA" w14:textId="77777777" w:rsidR="00E161D0" w:rsidRDefault="00E161D0" w:rsidP="00223008">
            <w:pPr>
              <w:tabs>
                <w:tab w:val="left" w:pos="4192"/>
                <w:tab w:val="left" w:pos="8137"/>
                <w:tab w:val="left" w:pos="9838"/>
              </w:tabs>
            </w:pPr>
            <w:r>
              <w:t>Type</w:t>
            </w:r>
          </w:p>
        </w:tc>
        <w:tc>
          <w:tcPr>
            <w:tcW w:w="7820" w:type="dxa"/>
          </w:tcPr>
          <w:p w14:paraId="68DA238D"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06D93FB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DC326A" w14:textId="77777777" w:rsidR="00E161D0" w:rsidRDefault="00E161D0" w:rsidP="00223008">
            <w:pPr>
              <w:tabs>
                <w:tab w:val="left" w:pos="4192"/>
                <w:tab w:val="left" w:pos="8137"/>
                <w:tab w:val="left" w:pos="9838"/>
              </w:tabs>
            </w:pPr>
            <w:r>
              <w:t>Fix</w:t>
            </w:r>
          </w:p>
        </w:tc>
        <w:tc>
          <w:tcPr>
            <w:tcW w:w="7820" w:type="dxa"/>
          </w:tcPr>
          <w:p w14:paraId="7786BBA2"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1444405" w14:textId="2833FE5E" w:rsidR="00E161D0" w:rsidRDefault="005A0FD8" w:rsidP="008905BF">
      <w:pPr>
        <w:pStyle w:val="Heading3"/>
      </w:pPr>
      <w:bookmarkStart w:id="148" w:name="_Toc528599898"/>
      <w:r>
        <w:t xml:space="preserve">TEST ID: </w:t>
      </w:r>
      <w:r w:rsidR="00E161D0">
        <w:t>PM_019</w:t>
      </w:r>
      <w:bookmarkEnd w:id="148"/>
    </w:p>
    <w:tbl>
      <w:tblPr>
        <w:tblStyle w:val="GridTable5Dark-Accent5"/>
        <w:tblW w:w="0" w:type="auto"/>
        <w:tblLook w:val="04A0" w:firstRow="1" w:lastRow="0" w:firstColumn="1" w:lastColumn="0" w:noHBand="0" w:noVBand="1"/>
      </w:tblPr>
      <w:tblGrid>
        <w:gridCol w:w="1427"/>
        <w:gridCol w:w="7820"/>
      </w:tblGrid>
      <w:tr w:rsidR="00E161D0" w14:paraId="3D4E8598"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2F230A9" w14:textId="77777777" w:rsidR="00E161D0" w:rsidRDefault="00E161D0" w:rsidP="00223008">
            <w:pPr>
              <w:tabs>
                <w:tab w:val="left" w:pos="4192"/>
                <w:tab w:val="left" w:pos="8137"/>
                <w:tab w:val="left" w:pos="9838"/>
              </w:tabs>
            </w:pPr>
            <w:r>
              <w:t>Summary</w:t>
            </w:r>
          </w:p>
        </w:tc>
        <w:tc>
          <w:tcPr>
            <w:tcW w:w="7820" w:type="dxa"/>
          </w:tcPr>
          <w:p w14:paraId="104189C2" w14:textId="767945BA" w:rsidR="00E161D0" w:rsidRDefault="0031072D"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POLICY_TERM_HISTORY table</w:t>
            </w:r>
            <w:r w:rsidR="00E161D0" w:rsidRPr="00C30645">
              <w:t xml:space="preserve"> records that have gap in accounting dates</w:t>
            </w:r>
          </w:p>
        </w:tc>
      </w:tr>
      <w:tr w:rsidR="00E161D0" w14:paraId="30919BC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867FD90" w14:textId="77777777" w:rsidR="00E161D0" w:rsidRDefault="00E161D0" w:rsidP="00223008">
            <w:pPr>
              <w:tabs>
                <w:tab w:val="left" w:pos="4192"/>
                <w:tab w:val="left" w:pos="8137"/>
                <w:tab w:val="left" w:pos="9838"/>
              </w:tabs>
            </w:pPr>
            <w:r>
              <w:t>Description</w:t>
            </w:r>
          </w:p>
        </w:tc>
        <w:tc>
          <w:tcPr>
            <w:tcW w:w="7820" w:type="dxa"/>
          </w:tcPr>
          <w:p w14:paraId="1877374F"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3D2D9AB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D12F9F6" w14:textId="77777777" w:rsidR="00E161D0" w:rsidRDefault="00E161D0" w:rsidP="00223008">
            <w:pPr>
              <w:tabs>
                <w:tab w:val="left" w:pos="4192"/>
                <w:tab w:val="left" w:pos="8137"/>
                <w:tab w:val="left" w:pos="9838"/>
              </w:tabs>
            </w:pPr>
            <w:r>
              <w:t>Type</w:t>
            </w:r>
          </w:p>
        </w:tc>
        <w:tc>
          <w:tcPr>
            <w:tcW w:w="7820" w:type="dxa"/>
          </w:tcPr>
          <w:p w14:paraId="3C0C4130"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6519484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9534E0" w14:textId="77777777" w:rsidR="00E161D0" w:rsidRDefault="00E161D0" w:rsidP="00223008">
            <w:pPr>
              <w:tabs>
                <w:tab w:val="left" w:pos="4192"/>
                <w:tab w:val="left" w:pos="8137"/>
                <w:tab w:val="left" w:pos="9838"/>
              </w:tabs>
            </w:pPr>
            <w:r>
              <w:lastRenderedPageBreak/>
              <w:t>Fix</w:t>
            </w:r>
          </w:p>
        </w:tc>
        <w:tc>
          <w:tcPr>
            <w:tcW w:w="7820" w:type="dxa"/>
          </w:tcPr>
          <w:p w14:paraId="0C1A396A"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D6F59A" w14:textId="6DB21F22" w:rsidR="00E161D0" w:rsidRDefault="005A0FD8" w:rsidP="008905BF">
      <w:pPr>
        <w:pStyle w:val="Heading3"/>
      </w:pPr>
      <w:bookmarkStart w:id="149" w:name="_Toc528599899"/>
      <w:r>
        <w:t xml:space="preserve">TEST ID: </w:t>
      </w:r>
      <w:r w:rsidR="00E161D0">
        <w:t>PM_020</w:t>
      </w:r>
      <w:bookmarkEnd w:id="149"/>
    </w:p>
    <w:tbl>
      <w:tblPr>
        <w:tblStyle w:val="GridTable5Dark-Accent5"/>
        <w:tblW w:w="0" w:type="auto"/>
        <w:tblLook w:val="04A0" w:firstRow="1" w:lastRow="0" w:firstColumn="1" w:lastColumn="0" w:noHBand="0" w:noVBand="1"/>
      </w:tblPr>
      <w:tblGrid>
        <w:gridCol w:w="1427"/>
        <w:gridCol w:w="7820"/>
      </w:tblGrid>
      <w:tr w:rsidR="00E161D0" w14:paraId="09E7C56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698E9B1" w14:textId="77777777" w:rsidR="00E161D0" w:rsidRDefault="00E161D0" w:rsidP="00223008">
            <w:pPr>
              <w:tabs>
                <w:tab w:val="left" w:pos="4192"/>
                <w:tab w:val="left" w:pos="8137"/>
                <w:tab w:val="left" w:pos="9838"/>
              </w:tabs>
            </w:pPr>
            <w:r>
              <w:t>Summary</w:t>
            </w:r>
          </w:p>
        </w:tc>
        <w:tc>
          <w:tcPr>
            <w:tcW w:w="7820" w:type="dxa"/>
          </w:tcPr>
          <w:p w14:paraId="434A067D" w14:textId="12E61F9F" w:rsidR="00E161D0" w:rsidRDefault="00E161D0"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w:t>
            </w:r>
            <w:r w:rsidR="00B61394">
              <w:t>with</w:t>
            </w:r>
            <w:r w:rsidRPr="00DA08C6">
              <w:t xml:space="preserve"> incorrect transaction accounting date</w:t>
            </w:r>
          </w:p>
        </w:tc>
      </w:tr>
      <w:tr w:rsidR="00E161D0" w14:paraId="65A321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B8D9C2D" w14:textId="77777777" w:rsidR="00E161D0" w:rsidRDefault="00E161D0" w:rsidP="00223008">
            <w:pPr>
              <w:tabs>
                <w:tab w:val="left" w:pos="4192"/>
                <w:tab w:val="left" w:pos="8137"/>
                <w:tab w:val="left" w:pos="9838"/>
              </w:tabs>
            </w:pPr>
            <w:r>
              <w:t>Description</w:t>
            </w:r>
          </w:p>
        </w:tc>
        <w:tc>
          <w:tcPr>
            <w:tcW w:w="7820" w:type="dxa"/>
          </w:tcPr>
          <w:p w14:paraId="22AD18F5"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161D0" w14:paraId="53B2DDF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E51DBA6" w14:textId="77777777" w:rsidR="00E161D0" w:rsidRDefault="00E161D0" w:rsidP="00223008">
            <w:pPr>
              <w:tabs>
                <w:tab w:val="left" w:pos="4192"/>
                <w:tab w:val="left" w:pos="8137"/>
                <w:tab w:val="left" w:pos="9838"/>
              </w:tabs>
            </w:pPr>
            <w:r>
              <w:t>Type</w:t>
            </w:r>
          </w:p>
        </w:tc>
        <w:tc>
          <w:tcPr>
            <w:tcW w:w="7820" w:type="dxa"/>
          </w:tcPr>
          <w:p w14:paraId="65644B8A" w14:textId="77777777" w:rsidR="00E161D0" w:rsidRDefault="00E161D0"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161D0" w14:paraId="43DCD4B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FFA886E" w14:textId="77777777" w:rsidR="00E161D0" w:rsidRDefault="00E161D0" w:rsidP="00223008">
            <w:pPr>
              <w:tabs>
                <w:tab w:val="left" w:pos="4192"/>
                <w:tab w:val="left" w:pos="8137"/>
                <w:tab w:val="left" w:pos="9838"/>
              </w:tabs>
            </w:pPr>
            <w:r>
              <w:t>Fix</w:t>
            </w:r>
          </w:p>
        </w:tc>
        <w:tc>
          <w:tcPr>
            <w:tcW w:w="7820" w:type="dxa"/>
          </w:tcPr>
          <w:p w14:paraId="195097D0" w14:textId="77777777" w:rsidR="00E161D0" w:rsidRDefault="00E161D0"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A35D35A" w14:textId="65614406" w:rsidR="00E3283D" w:rsidRDefault="005A0FD8" w:rsidP="008905BF">
      <w:pPr>
        <w:pStyle w:val="Heading3"/>
      </w:pPr>
      <w:bookmarkStart w:id="150" w:name="_Toc528599900"/>
      <w:r>
        <w:t xml:space="preserve">TEST ID: </w:t>
      </w:r>
      <w:r w:rsidR="00E3283D">
        <w:t>PM_021</w:t>
      </w:r>
      <w:bookmarkEnd w:id="150"/>
    </w:p>
    <w:tbl>
      <w:tblPr>
        <w:tblStyle w:val="GridTable5Dark-Accent5"/>
        <w:tblW w:w="0" w:type="auto"/>
        <w:tblLook w:val="04A0" w:firstRow="1" w:lastRow="0" w:firstColumn="1" w:lastColumn="0" w:noHBand="0" w:noVBand="1"/>
      </w:tblPr>
      <w:tblGrid>
        <w:gridCol w:w="1427"/>
        <w:gridCol w:w="7820"/>
      </w:tblGrid>
      <w:tr w:rsidR="00E3283D" w14:paraId="25F2C16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DF9CE41" w14:textId="77777777" w:rsidR="00E3283D" w:rsidRDefault="00E3283D" w:rsidP="00223008">
            <w:pPr>
              <w:tabs>
                <w:tab w:val="left" w:pos="4192"/>
                <w:tab w:val="left" w:pos="8137"/>
                <w:tab w:val="left" w:pos="9838"/>
              </w:tabs>
            </w:pPr>
            <w:r>
              <w:t>Summary</w:t>
            </w:r>
          </w:p>
        </w:tc>
        <w:tc>
          <w:tcPr>
            <w:tcW w:w="7820" w:type="dxa"/>
          </w:tcPr>
          <w:p w14:paraId="036A740D" w14:textId="6EACF3A6" w:rsidR="00E3283D" w:rsidRDefault="00E3283D"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Agent without row in ENTITY_ROLE table</w:t>
            </w:r>
          </w:p>
        </w:tc>
      </w:tr>
      <w:tr w:rsidR="00E3283D" w14:paraId="4C0B5ED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F38754" w14:textId="77777777" w:rsidR="00E3283D" w:rsidRDefault="00E3283D" w:rsidP="00223008">
            <w:pPr>
              <w:tabs>
                <w:tab w:val="left" w:pos="4192"/>
                <w:tab w:val="left" w:pos="8137"/>
                <w:tab w:val="left" w:pos="9838"/>
              </w:tabs>
            </w:pPr>
            <w:r>
              <w:t>Description</w:t>
            </w:r>
          </w:p>
        </w:tc>
        <w:tc>
          <w:tcPr>
            <w:tcW w:w="7820" w:type="dxa"/>
          </w:tcPr>
          <w:p w14:paraId="559B90B5" w14:textId="77777777" w:rsidR="00E3283D" w:rsidRDefault="00E3283D"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283D" w14:paraId="14D5653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B437929" w14:textId="77777777" w:rsidR="00E3283D" w:rsidRDefault="00E3283D" w:rsidP="00223008">
            <w:pPr>
              <w:tabs>
                <w:tab w:val="left" w:pos="4192"/>
                <w:tab w:val="left" w:pos="8137"/>
                <w:tab w:val="left" w:pos="9838"/>
              </w:tabs>
            </w:pPr>
            <w:r>
              <w:t>Type</w:t>
            </w:r>
          </w:p>
        </w:tc>
        <w:tc>
          <w:tcPr>
            <w:tcW w:w="7820" w:type="dxa"/>
          </w:tcPr>
          <w:p w14:paraId="168C062B" w14:textId="77777777" w:rsidR="00E3283D" w:rsidRDefault="00E3283D"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283D" w14:paraId="2F02342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9995875" w14:textId="77777777" w:rsidR="00E3283D" w:rsidRDefault="00E3283D" w:rsidP="00223008">
            <w:pPr>
              <w:tabs>
                <w:tab w:val="left" w:pos="4192"/>
                <w:tab w:val="left" w:pos="8137"/>
                <w:tab w:val="left" w:pos="9838"/>
              </w:tabs>
            </w:pPr>
            <w:r>
              <w:t>Fix</w:t>
            </w:r>
          </w:p>
        </w:tc>
        <w:tc>
          <w:tcPr>
            <w:tcW w:w="7820" w:type="dxa"/>
          </w:tcPr>
          <w:p w14:paraId="6AE35A0A" w14:textId="77777777" w:rsidR="00E3283D" w:rsidRDefault="00E3283D"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7CA69D" w14:textId="5F7B90F0" w:rsidR="00DF3098" w:rsidRDefault="005A0FD8" w:rsidP="008905BF">
      <w:pPr>
        <w:pStyle w:val="Heading3"/>
      </w:pPr>
      <w:bookmarkStart w:id="151" w:name="_Toc528599901"/>
      <w:r>
        <w:t xml:space="preserve">TEST ID: </w:t>
      </w:r>
      <w:r w:rsidR="00DF3098">
        <w:t>PM_022</w:t>
      </w:r>
      <w:bookmarkEnd w:id="151"/>
    </w:p>
    <w:tbl>
      <w:tblPr>
        <w:tblStyle w:val="GridTable5Dark-Accent5"/>
        <w:tblW w:w="0" w:type="auto"/>
        <w:tblLook w:val="04A0" w:firstRow="1" w:lastRow="0" w:firstColumn="1" w:lastColumn="0" w:noHBand="0" w:noVBand="1"/>
      </w:tblPr>
      <w:tblGrid>
        <w:gridCol w:w="1427"/>
        <w:gridCol w:w="7820"/>
      </w:tblGrid>
      <w:tr w:rsidR="00DF3098" w14:paraId="3B376B9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10B684" w14:textId="77777777" w:rsidR="00DF3098" w:rsidRDefault="00DF3098" w:rsidP="00223008">
            <w:pPr>
              <w:tabs>
                <w:tab w:val="left" w:pos="4192"/>
                <w:tab w:val="left" w:pos="8137"/>
                <w:tab w:val="left" w:pos="9838"/>
              </w:tabs>
            </w:pPr>
            <w:r>
              <w:t>Summary</w:t>
            </w:r>
          </w:p>
        </w:tc>
        <w:tc>
          <w:tcPr>
            <w:tcW w:w="7820" w:type="dxa"/>
          </w:tcPr>
          <w:p w14:paraId="7236CBDA" w14:textId="4CC785EE"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term </w:t>
            </w:r>
            <w:r w:rsidR="00793736">
              <w:t>with</w:t>
            </w:r>
            <w:r w:rsidRPr="00DA08C6">
              <w:t xml:space="preserve"> </w:t>
            </w:r>
            <w:r w:rsidR="00793736">
              <w:t>EFFECTIVE_FROM_DATE</w:t>
            </w:r>
            <w:r w:rsidRPr="00DA08C6">
              <w:t xml:space="preserve"> greater </w:t>
            </w:r>
            <w:r w:rsidR="009476C6">
              <w:t>EFFECTIVE_TO</w:t>
            </w:r>
            <w:r w:rsidR="00793736">
              <w:t>_DATE</w:t>
            </w:r>
          </w:p>
        </w:tc>
      </w:tr>
      <w:tr w:rsidR="00DF3098" w14:paraId="667F6C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279ABB" w14:textId="77777777" w:rsidR="00DF3098" w:rsidRDefault="00DF3098" w:rsidP="00223008">
            <w:pPr>
              <w:tabs>
                <w:tab w:val="left" w:pos="4192"/>
                <w:tab w:val="left" w:pos="8137"/>
                <w:tab w:val="left" w:pos="9838"/>
              </w:tabs>
            </w:pPr>
            <w:r>
              <w:t>Description</w:t>
            </w:r>
          </w:p>
        </w:tc>
        <w:tc>
          <w:tcPr>
            <w:tcW w:w="7820" w:type="dxa"/>
          </w:tcPr>
          <w:p w14:paraId="0267E316"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06D209E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17AFC15" w14:textId="77777777" w:rsidR="00DF3098" w:rsidRDefault="00DF3098" w:rsidP="00223008">
            <w:pPr>
              <w:tabs>
                <w:tab w:val="left" w:pos="4192"/>
                <w:tab w:val="left" w:pos="8137"/>
                <w:tab w:val="left" w:pos="9838"/>
              </w:tabs>
            </w:pPr>
            <w:r>
              <w:t>Type</w:t>
            </w:r>
          </w:p>
        </w:tc>
        <w:tc>
          <w:tcPr>
            <w:tcW w:w="7820" w:type="dxa"/>
          </w:tcPr>
          <w:p w14:paraId="26257A50"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D37CC2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2D1ED22" w14:textId="77777777" w:rsidR="00DF3098" w:rsidRDefault="00DF3098" w:rsidP="00223008">
            <w:pPr>
              <w:tabs>
                <w:tab w:val="left" w:pos="4192"/>
                <w:tab w:val="left" w:pos="8137"/>
                <w:tab w:val="left" w:pos="9838"/>
              </w:tabs>
            </w:pPr>
            <w:r>
              <w:t>Fix</w:t>
            </w:r>
          </w:p>
        </w:tc>
        <w:tc>
          <w:tcPr>
            <w:tcW w:w="7820" w:type="dxa"/>
          </w:tcPr>
          <w:p w14:paraId="0A82F684"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3CCAE6B" w14:textId="22744392" w:rsidR="00DF3098" w:rsidRDefault="005A0FD8" w:rsidP="008905BF">
      <w:pPr>
        <w:pStyle w:val="Heading3"/>
      </w:pPr>
      <w:bookmarkStart w:id="152" w:name="_Toc528599902"/>
      <w:r>
        <w:t xml:space="preserve">TEST ID: </w:t>
      </w:r>
      <w:r w:rsidR="00DF3098">
        <w:t>PM_023</w:t>
      </w:r>
      <w:bookmarkEnd w:id="152"/>
    </w:p>
    <w:tbl>
      <w:tblPr>
        <w:tblStyle w:val="GridTable5Dark-Accent5"/>
        <w:tblW w:w="0" w:type="auto"/>
        <w:tblLook w:val="04A0" w:firstRow="1" w:lastRow="0" w:firstColumn="1" w:lastColumn="0" w:noHBand="0" w:noVBand="1"/>
      </w:tblPr>
      <w:tblGrid>
        <w:gridCol w:w="1427"/>
        <w:gridCol w:w="7820"/>
      </w:tblGrid>
      <w:tr w:rsidR="00DF3098" w14:paraId="436AA6C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4BFDF6" w14:textId="77777777" w:rsidR="00DF3098" w:rsidRDefault="00DF3098" w:rsidP="00223008">
            <w:pPr>
              <w:tabs>
                <w:tab w:val="left" w:pos="4192"/>
                <w:tab w:val="left" w:pos="8137"/>
                <w:tab w:val="left" w:pos="9838"/>
              </w:tabs>
            </w:pPr>
            <w:r>
              <w:t>Summary</w:t>
            </w:r>
          </w:p>
        </w:tc>
        <w:tc>
          <w:tcPr>
            <w:tcW w:w="7820" w:type="dxa"/>
          </w:tcPr>
          <w:p w14:paraId="245A9DF6" w14:textId="18128A06"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DA08C6">
              <w:t xml:space="preserve">Policy term that </w:t>
            </w:r>
            <w:r w:rsidR="0079211A">
              <w:t>ACCT_FROM_DATE</w:t>
            </w:r>
            <w:r w:rsidRPr="00DA08C6">
              <w:t xml:space="preserve"> greater than </w:t>
            </w:r>
            <w:r w:rsidR="0079211A">
              <w:t>ACCT_TO_DATE</w:t>
            </w:r>
          </w:p>
        </w:tc>
      </w:tr>
      <w:tr w:rsidR="00DF3098" w14:paraId="170D300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8E0EC4" w14:textId="77777777" w:rsidR="00DF3098" w:rsidRDefault="00DF3098" w:rsidP="00223008">
            <w:pPr>
              <w:tabs>
                <w:tab w:val="left" w:pos="4192"/>
                <w:tab w:val="left" w:pos="8137"/>
                <w:tab w:val="left" w:pos="9838"/>
              </w:tabs>
            </w:pPr>
            <w:r>
              <w:t>Description</w:t>
            </w:r>
          </w:p>
        </w:tc>
        <w:tc>
          <w:tcPr>
            <w:tcW w:w="7820" w:type="dxa"/>
          </w:tcPr>
          <w:p w14:paraId="7DD95E8D"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0D58738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FF91AB1" w14:textId="77777777" w:rsidR="00DF3098" w:rsidRDefault="00DF3098" w:rsidP="00223008">
            <w:pPr>
              <w:tabs>
                <w:tab w:val="left" w:pos="4192"/>
                <w:tab w:val="left" w:pos="8137"/>
                <w:tab w:val="left" w:pos="9838"/>
              </w:tabs>
            </w:pPr>
            <w:r>
              <w:t>Type</w:t>
            </w:r>
          </w:p>
        </w:tc>
        <w:tc>
          <w:tcPr>
            <w:tcW w:w="7820" w:type="dxa"/>
          </w:tcPr>
          <w:p w14:paraId="4281EC7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7B7D450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5540E82" w14:textId="77777777" w:rsidR="00DF3098" w:rsidRDefault="00DF3098" w:rsidP="00223008">
            <w:pPr>
              <w:tabs>
                <w:tab w:val="left" w:pos="4192"/>
                <w:tab w:val="left" w:pos="8137"/>
                <w:tab w:val="left" w:pos="9838"/>
              </w:tabs>
            </w:pPr>
            <w:r>
              <w:t>Fix</w:t>
            </w:r>
          </w:p>
        </w:tc>
        <w:tc>
          <w:tcPr>
            <w:tcW w:w="7820" w:type="dxa"/>
          </w:tcPr>
          <w:p w14:paraId="54BD4141"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76893A8" w14:textId="6150FF98" w:rsidR="00DF3098" w:rsidRDefault="005A0FD8" w:rsidP="008905BF">
      <w:pPr>
        <w:pStyle w:val="Heading3"/>
      </w:pPr>
      <w:bookmarkStart w:id="153" w:name="_Toc528599903"/>
      <w:r>
        <w:lastRenderedPageBreak/>
        <w:t xml:space="preserve">TEST ID: </w:t>
      </w:r>
      <w:r w:rsidR="00DF3098">
        <w:t>PM_024</w:t>
      </w:r>
      <w:bookmarkEnd w:id="153"/>
    </w:p>
    <w:tbl>
      <w:tblPr>
        <w:tblStyle w:val="GridTable5Dark-Accent5"/>
        <w:tblW w:w="0" w:type="auto"/>
        <w:tblLook w:val="04A0" w:firstRow="1" w:lastRow="0" w:firstColumn="1" w:lastColumn="0" w:noHBand="0" w:noVBand="1"/>
      </w:tblPr>
      <w:tblGrid>
        <w:gridCol w:w="1427"/>
        <w:gridCol w:w="7820"/>
      </w:tblGrid>
      <w:tr w:rsidR="00DF3098" w14:paraId="59F3594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1F56E64" w14:textId="77777777" w:rsidR="00DF3098" w:rsidRDefault="00DF3098" w:rsidP="00223008">
            <w:pPr>
              <w:tabs>
                <w:tab w:val="left" w:pos="4192"/>
                <w:tab w:val="left" w:pos="8137"/>
                <w:tab w:val="left" w:pos="9838"/>
              </w:tabs>
            </w:pPr>
            <w:r>
              <w:t>Summary</w:t>
            </w:r>
          </w:p>
        </w:tc>
        <w:tc>
          <w:tcPr>
            <w:tcW w:w="7820" w:type="dxa"/>
          </w:tcPr>
          <w:p w14:paraId="6F98F4C7" w14:textId="3769675B"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86449">
              <w:t>Policy prem</w:t>
            </w:r>
            <w:r>
              <w:t>ium</w:t>
            </w:r>
            <w:r w:rsidRPr="00686449">
              <w:t xml:space="preserve"> </w:t>
            </w:r>
            <w:r w:rsidR="00EE310D">
              <w:t>with</w:t>
            </w:r>
            <w:r w:rsidRPr="00686449">
              <w:t xml:space="preserve"> rate from date is greater than rate to date</w:t>
            </w:r>
          </w:p>
        </w:tc>
      </w:tr>
      <w:tr w:rsidR="00DF3098" w14:paraId="5332FEE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7B4AA52" w14:textId="77777777" w:rsidR="00DF3098" w:rsidRDefault="00DF3098" w:rsidP="00223008">
            <w:pPr>
              <w:tabs>
                <w:tab w:val="left" w:pos="4192"/>
                <w:tab w:val="left" w:pos="8137"/>
                <w:tab w:val="left" w:pos="9838"/>
              </w:tabs>
            </w:pPr>
            <w:r>
              <w:t>Description</w:t>
            </w:r>
          </w:p>
        </w:tc>
        <w:tc>
          <w:tcPr>
            <w:tcW w:w="7820" w:type="dxa"/>
          </w:tcPr>
          <w:p w14:paraId="18F6E81A"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FA5515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6695BAD" w14:textId="77777777" w:rsidR="00DF3098" w:rsidRDefault="00DF3098" w:rsidP="00223008">
            <w:pPr>
              <w:tabs>
                <w:tab w:val="left" w:pos="4192"/>
                <w:tab w:val="left" w:pos="8137"/>
                <w:tab w:val="left" w:pos="9838"/>
              </w:tabs>
            </w:pPr>
            <w:r>
              <w:t>Type</w:t>
            </w:r>
          </w:p>
        </w:tc>
        <w:tc>
          <w:tcPr>
            <w:tcW w:w="7820" w:type="dxa"/>
          </w:tcPr>
          <w:p w14:paraId="72EED66F"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D92FD1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42D66F9" w14:textId="77777777" w:rsidR="00DF3098" w:rsidRDefault="00DF3098" w:rsidP="00223008">
            <w:pPr>
              <w:tabs>
                <w:tab w:val="left" w:pos="4192"/>
                <w:tab w:val="left" w:pos="8137"/>
                <w:tab w:val="left" w:pos="9838"/>
              </w:tabs>
            </w:pPr>
            <w:r>
              <w:t>Fix</w:t>
            </w:r>
          </w:p>
        </w:tc>
        <w:tc>
          <w:tcPr>
            <w:tcW w:w="7820" w:type="dxa"/>
          </w:tcPr>
          <w:p w14:paraId="2CD40A11"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835735F" w14:textId="7B6A55F6" w:rsidR="00DF3098" w:rsidRDefault="005A0FD8" w:rsidP="008905BF">
      <w:pPr>
        <w:pStyle w:val="Heading3"/>
      </w:pPr>
      <w:bookmarkStart w:id="154" w:name="_Toc528599904"/>
      <w:r>
        <w:t xml:space="preserve">TEST ID: </w:t>
      </w:r>
      <w:r w:rsidR="00DF3098">
        <w:t>PM_025</w:t>
      </w:r>
      <w:bookmarkEnd w:id="154"/>
    </w:p>
    <w:tbl>
      <w:tblPr>
        <w:tblStyle w:val="GridTable5Dark-Accent5"/>
        <w:tblW w:w="0" w:type="auto"/>
        <w:tblLook w:val="04A0" w:firstRow="1" w:lastRow="0" w:firstColumn="1" w:lastColumn="0" w:noHBand="0" w:noVBand="1"/>
      </w:tblPr>
      <w:tblGrid>
        <w:gridCol w:w="1427"/>
        <w:gridCol w:w="7820"/>
      </w:tblGrid>
      <w:tr w:rsidR="00DF3098" w14:paraId="117C964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97BB42" w14:textId="77777777" w:rsidR="00DF3098" w:rsidRDefault="00DF3098" w:rsidP="00223008">
            <w:pPr>
              <w:tabs>
                <w:tab w:val="left" w:pos="4192"/>
                <w:tab w:val="left" w:pos="8137"/>
                <w:tab w:val="left" w:pos="9838"/>
              </w:tabs>
            </w:pPr>
            <w:r>
              <w:t>Summary</w:t>
            </w:r>
          </w:p>
        </w:tc>
        <w:tc>
          <w:tcPr>
            <w:tcW w:w="7820" w:type="dxa"/>
          </w:tcPr>
          <w:p w14:paraId="38F7B236" w14:textId="6A8EE4EB"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86449">
              <w:t>Policy prem</w:t>
            </w:r>
            <w:r>
              <w:t>ium</w:t>
            </w:r>
            <w:r w:rsidRPr="00686449">
              <w:t xml:space="preserve"> that acct from date is greater than acct to date</w:t>
            </w:r>
          </w:p>
        </w:tc>
      </w:tr>
      <w:tr w:rsidR="00DF3098" w14:paraId="40ED0EE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9E5219" w14:textId="77777777" w:rsidR="00DF3098" w:rsidRDefault="00DF3098" w:rsidP="00223008">
            <w:pPr>
              <w:tabs>
                <w:tab w:val="left" w:pos="4192"/>
                <w:tab w:val="left" w:pos="8137"/>
                <w:tab w:val="left" w:pos="9838"/>
              </w:tabs>
            </w:pPr>
            <w:r>
              <w:t>Description</w:t>
            </w:r>
          </w:p>
        </w:tc>
        <w:tc>
          <w:tcPr>
            <w:tcW w:w="7820" w:type="dxa"/>
          </w:tcPr>
          <w:p w14:paraId="1BC07249"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727E7C0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1613FC1" w14:textId="77777777" w:rsidR="00DF3098" w:rsidRDefault="00DF3098" w:rsidP="00223008">
            <w:pPr>
              <w:tabs>
                <w:tab w:val="left" w:pos="4192"/>
                <w:tab w:val="left" w:pos="8137"/>
                <w:tab w:val="left" w:pos="9838"/>
              </w:tabs>
            </w:pPr>
            <w:r>
              <w:t>Type</w:t>
            </w:r>
          </w:p>
        </w:tc>
        <w:tc>
          <w:tcPr>
            <w:tcW w:w="7820" w:type="dxa"/>
          </w:tcPr>
          <w:p w14:paraId="6AD7C3C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5CCF77F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9686D4E" w14:textId="77777777" w:rsidR="00DF3098" w:rsidRDefault="00DF3098" w:rsidP="00223008">
            <w:pPr>
              <w:tabs>
                <w:tab w:val="left" w:pos="4192"/>
                <w:tab w:val="left" w:pos="8137"/>
                <w:tab w:val="left" w:pos="9838"/>
              </w:tabs>
            </w:pPr>
            <w:r>
              <w:t>Fix</w:t>
            </w:r>
          </w:p>
        </w:tc>
        <w:tc>
          <w:tcPr>
            <w:tcW w:w="7820" w:type="dxa"/>
          </w:tcPr>
          <w:p w14:paraId="36365108"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567FF44" w14:textId="3970C637" w:rsidR="00DF3098" w:rsidRDefault="005A0FD8" w:rsidP="008905BF">
      <w:pPr>
        <w:pStyle w:val="Heading3"/>
      </w:pPr>
      <w:bookmarkStart w:id="155" w:name="_Toc528599905"/>
      <w:r>
        <w:t xml:space="preserve">TEST ID: </w:t>
      </w:r>
      <w:r w:rsidR="00DF3098">
        <w:t>PM_026</w:t>
      </w:r>
      <w:bookmarkEnd w:id="155"/>
    </w:p>
    <w:tbl>
      <w:tblPr>
        <w:tblStyle w:val="GridTable5Dark-Accent5"/>
        <w:tblW w:w="0" w:type="auto"/>
        <w:tblLook w:val="04A0" w:firstRow="1" w:lastRow="0" w:firstColumn="1" w:lastColumn="0" w:noHBand="0" w:noVBand="1"/>
      </w:tblPr>
      <w:tblGrid>
        <w:gridCol w:w="1427"/>
        <w:gridCol w:w="7820"/>
      </w:tblGrid>
      <w:tr w:rsidR="00DF3098" w14:paraId="758109F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1B8A29B" w14:textId="77777777" w:rsidR="00DF3098" w:rsidRDefault="00DF3098" w:rsidP="00223008">
            <w:pPr>
              <w:tabs>
                <w:tab w:val="left" w:pos="4192"/>
                <w:tab w:val="left" w:pos="8137"/>
                <w:tab w:val="left" w:pos="9838"/>
              </w:tabs>
            </w:pPr>
            <w:r>
              <w:t>Summary</w:t>
            </w:r>
          </w:p>
        </w:tc>
        <w:tc>
          <w:tcPr>
            <w:tcW w:w="7820" w:type="dxa"/>
          </w:tcPr>
          <w:p w14:paraId="4342D20D" w14:textId="0C29DC24"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PM</w:t>
            </w:r>
            <w:r w:rsidRPr="00134279">
              <w:t xml:space="preserve"> trans that Gross prem</w:t>
            </w:r>
            <w:r>
              <w:t>ium</w:t>
            </w:r>
            <w:r w:rsidRPr="00134279">
              <w:t xml:space="preserve"> plus Comp do not equal to Net premium</w:t>
            </w:r>
          </w:p>
        </w:tc>
      </w:tr>
      <w:tr w:rsidR="00DF3098" w14:paraId="29F44A2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26879B5" w14:textId="77777777" w:rsidR="00DF3098" w:rsidRDefault="00DF3098" w:rsidP="00223008">
            <w:pPr>
              <w:tabs>
                <w:tab w:val="left" w:pos="4192"/>
                <w:tab w:val="left" w:pos="8137"/>
                <w:tab w:val="left" w:pos="9838"/>
              </w:tabs>
            </w:pPr>
            <w:r>
              <w:t>Description</w:t>
            </w:r>
          </w:p>
        </w:tc>
        <w:tc>
          <w:tcPr>
            <w:tcW w:w="7820" w:type="dxa"/>
          </w:tcPr>
          <w:p w14:paraId="2D121675"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B83214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BCE07EC" w14:textId="77777777" w:rsidR="00DF3098" w:rsidRDefault="00DF3098" w:rsidP="00223008">
            <w:pPr>
              <w:tabs>
                <w:tab w:val="left" w:pos="4192"/>
                <w:tab w:val="left" w:pos="8137"/>
                <w:tab w:val="left" w:pos="9838"/>
              </w:tabs>
            </w:pPr>
            <w:r>
              <w:t>Type</w:t>
            </w:r>
          </w:p>
        </w:tc>
        <w:tc>
          <w:tcPr>
            <w:tcW w:w="7820" w:type="dxa"/>
          </w:tcPr>
          <w:p w14:paraId="4A12BA55"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30B1C31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0A15953" w14:textId="77777777" w:rsidR="00DF3098" w:rsidRDefault="00DF3098" w:rsidP="00223008">
            <w:pPr>
              <w:tabs>
                <w:tab w:val="left" w:pos="4192"/>
                <w:tab w:val="left" w:pos="8137"/>
                <w:tab w:val="left" w:pos="9838"/>
              </w:tabs>
            </w:pPr>
            <w:r>
              <w:t>Fix</w:t>
            </w:r>
          </w:p>
        </w:tc>
        <w:tc>
          <w:tcPr>
            <w:tcW w:w="7820" w:type="dxa"/>
          </w:tcPr>
          <w:p w14:paraId="48EC6A2B"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AEF2827" w14:textId="3670EB98" w:rsidR="00DF3098" w:rsidRDefault="005A0FD8" w:rsidP="008905BF">
      <w:pPr>
        <w:pStyle w:val="Heading3"/>
      </w:pPr>
      <w:bookmarkStart w:id="156" w:name="_Toc528599906"/>
      <w:r>
        <w:t xml:space="preserve">TEST ID: </w:t>
      </w:r>
      <w:r w:rsidR="00DF3098">
        <w:t>PM_027</w:t>
      </w:r>
      <w:bookmarkEnd w:id="156"/>
    </w:p>
    <w:tbl>
      <w:tblPr>
        <w:tblStyle w:val="GridTable5Dark-Accent5"/>
        <w:tblW w:w="0" w:type="auto"/>
        <w:tblLook w:val="04A0" w:firstRow="1" w:lastRow="0" w:firstColumn="1" w:lastColumn="0" w:noHBand="0" w:noVBand="1"/>
      </w:tblPr>
      <w:tblGrid>
        <w:gridCol w:w="1427"/>
        <w:gridCol w:w="7820"/>
      </w:tblGrid>
      <w:tr w:rsidR="00DF3098" w14:paraId="7DEB3C0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E4634A" w14:textId="77777777" w:rsidR="00DF3098" w:rsidRDefault="00DF3098" w:rsidP="00223008">
            <w:pPr>
              <w:tabs>
                <w:tab w:val="left" w:pos="4192"/>
                <w:tab w:val="left" w:pos="8137"/>
                <w:tab w:val="left" w:pos="9838"/>
              </w:tabs>
            </w:pPr>
            <w:r>
              <w:t>Summary</w:t>
            </w:r>
          </w:p>
        </w:tc>
        <w:tc>
          <w:tcPr>
            <w:tcW w:w="7820" w:type="dxa"/>
          </w:tcPr>
          <w:p w14:paraId="1BC2094B" w14:textId="36DBC4FF"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B6422">
              <w:t xml:space="preserve">Records with invalid </w:t>
            </w:r>
            <w:r w:rsidR="00EE310D">
              <w:t>TRANSACTION_FK</w:t>
            </w:r>
            <w:r w:rsidRPr="006B6422">
              <w:t xml:space="preserve"> in COVERAGE table</w:t>
            </w:r>
          </w:p>
        </w:tc>
      </w:tr>
      <w:tr w:rsidR="00DF3098" w14:paraId="1648E0F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6A4104" w14:textId="77777777" w:rsidR="00DF3098" w:rsidRDefault="00DF3098" w:rsidP="00223008">
            <w:pPr>
              <w:tabs>
                <w:tab w:val="left" w:pos="4192"/>
                <w:tab w:val="left" w:pos="8137"/>
                <w:tab w:val="left" w:pos="9838"/>
              </w:tabs>
            </w:pPr>
            <w:r>
              <w:t>Description</w:t>
            </w:r>
          </w:p>
        </w:tc>
        <w:tc>
          <w:tcPr>
            <w:tcW w:w="7820" w:type="dxa"/>
          </w:tcPr>
          <w:p w14:paraId="3B4D0F18"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589F530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4EC1884" w14:textId="77777777" w:rsidR="00DF3098" w:rsidRDefault="00DF3098" w:rsidP="00223008">
            <w:pPr>
              <w:tabs>
                <w:tab w:val="left" w:pos="4192"/>
                <w:tab w:val="left" w:pos="8137"/>
                <w:tab w:val="left" w:pos="9838"/>
              </w:tabs>
            </w:pPr>
            <w:r>
              <w:t>Type</w:t>
            </w:r>
          </w:p>
        </w:tc>
        <w:tc>
          <w:tcPr>
            <w:tcW w:w="7820" w:type="dxa"/>
          </w:tcPr>
          <w:p w14:paraId="707521D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651543D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40F002" w14:textId="77777777" w:rsidR="00DF3098" w:rsidRDefault="00DF3098" w:rsidP="00223008">
            <w:pPr>
              <w:tabs>
                <w:tab w:val="left" w:pos="4192"/>
                <w:tab w:val="left" w:pos="8137"/>
                <w:tab w:val="left" w:pos="9838"/>
              </w:tabs>
            </w:pPr>
            <w:r>
              <w:t>Fix</w:t>
            </w:r>
          </w:p>
        </w:tc>
        <w:tc>
          <w:tcPr>
            <w:tcW w:w="7820" w:type="dxa"/>
          </w:tcPr>
          <w:p w14:paraId="1D446CF9"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2A46368" w14:textId="250B083A" w:rsidR="00DF3098" w:rsidRDefault="005A0FD8" w:rsidP="008905BF">
      <w:pPr>
        <w:pStyle w:val="Heading3"/>
      </w:pPr>
      <w:bookmarkStart w:id="157" w:name="_Toc528599907"/>
      <w:r>
        <w:lastRenderedPageBreak/>
        <w:t xml:space="preserve">TEST ID: </w:t>
      </w:r>
      <w:r w:rsidR="00DF3098">
        <w:t>PM_028</w:t>
      </w:r>
      <w:bookmarkEnd w:id="157"/>
    </w:p>
    <w:tbl>
      <w:tblPr>
        <w:tblStyle w:val="GridTable5Dark-Accent5"/>
        <w:tblW w:w="0" w:type="auto"/>
        <w:tblLook w:val="04A0" w:firstRow="1" w:lastRow="0" w:firstColumn="1" w:lastColumn="0" w:noHBand="0" w:noVBand="1"/>
      </w:tblPr>
      <w:tblGrid>
        <w:gridCol w:w="1427"/>
        <w:gridCol w:w="7820"/>
      </w:tblGrid>
      <w:tr w:rsidR="00DF3098" w14:paraId="744A27FC"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7865AC8" w14:textId="77777777" w:rsidR="00DF3098" w:rsidRDefault="00DF3098" w:rsidP="00223008">
            <w:pPr>
              <w:tabs>
                <w:tab w:val="left" w:pos="4192"/>
                <w:tab w:val="left" w:pos="8137"/>
                <w:tab w:val="left" w:pos="9838"/>
              </w:tabs>
            </w:pPr>
            <w:r>
              <w:t>Summary</w:t>
            </w:r>
          </w:p>
        </w:tc>
        <w:tc>
          <w:tcPr>
            <w:tcW w:w="7820" w:type="dxa"/>
          </w:tcPr>
          <w:p w14:paraId="285587DE" w14:textId="7B44FA2C"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A47F5">
              <w:t xml:space="preserve">Records with invalid </w:t>
            </w:r>
            <w:r w:rsidR="00405866">
              <w:t>TRANSACTION_FK</w:t>
            </w:r>
            <w:r w:rsidR="00405866" w:rsidRPr="006B6422">
              <w:t xml:space="preserve"> </w:t>
            </w:r>
            <w:r w:rsidRPr="002A47F5">
              <w:t>in RISK table</w:t>
            </w:r>
          </w:p>
        </w:tc>
      </w:tr>
      <w:tr w:rsidR="00DF3098" w14:paraId="58202EB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BECF4AB" w14:textId="77777777" w:rsidR="00DF3098" w:rsidRDefault="00DF3098" w:rsidP="00223008">
            <w:pPr>
              <w:tabs>
                <w:tab w:val="left" w:pos="4192"/>
                <w:tab w:val="left" w:pos="8137"/>
                <w:tab w:val="left" w:pos="9838"/>
              </w:tabs>
            </w:pPr>
            <w:r>
              <w:t>Description</w:t>
            </w:r>
          </w:p>
        </w:tc>
        <w:tc>
          <w:tcPr>
            <w:tcW w:w="7820" w:type="dxa"/>
          </w:tcPr>
          <w:p w14:paraId="2C73235B"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625A511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5AD7926" w14:textId="77777777" w:rsidR="00DF3098" w:rsidRDefault="00DF3098" w:rsidP="00223008">
            <w:pPr>
              <w:tabs>
                <w:tab w:val="left" w:pos="4192"/>
                <w:tab w:val="left" w:pos="8137"/>
                <w:tab w:val="left" w:pos="9838"/>
              </w:tabs>
            </w:pPr>
            <w:r>
              <w:t>Type</w:t>
            </w:r>
          </w:p>
        </w:tc>
        <w:tc>
          <w:tcPr>
            <w:tcW w:w="7820" w:type="dxa"/>
          </w:tcPr>
          <w:p w14:paraId="4B0D9001"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03092F0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DE62B03" w14:textId="77777777" w:rsidR="00DF3098" w:rsidRDefault="00DF3098" w:rsidP="00223008">
            <w:pPr>
              <w:tabs>
                <w:tab w:val="left" w:pos="4192"/>
                <w:tab w:val="left" w:pos="8137"/>
                <w:tab w:val="left" w:pos="9838"/>
              </w:tabs>
            </w:pPr>
            <w:r>
              <w:t>Fix</w:t>
            </w:r>
          </w:p>
        </w:tc>
        <w:tc>
          <w:tcPr>
            <w:tcW w:w="7820" w:type="dxa"/>
          </w:tcPr>
          <w:p w14:paraId="420CE064"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9492CE5" w14:textId="33476307" w:rsidR="00DF3098" w:rsidRDefault="005A0FD8" w:rsidP="008905BF">
      <w:pPr>
        <w:pStyle w:val="Heading3"/>
      </w:pPr>
      <w:bookmarkStart w:id="158" w:name="_Toc528599908"/>
      <w:r>
        <w:t xml:space="preserve">TEST ID: </w:t>
      </w:r>
      <w:r w:rsidR="00DF3098">
        <w:t>PM_029</w:t>
      </w:r>
      <w:bookmarkEnd w:id="158"/>
    </w:p>
    <w:tbl>
      <w:tblPr>
        <w:tblStyle w:val="GridTable5Dark-Accent5"/>
        <w:tblW w:w="0" w:type="auto"/>
        <w:tblLook w:val="04A0" w:firstRow="1" w:lastRow="0" w:firstColumn="1" w:lastColumn="0" w:noHBand="0" w:noVBand="1"/>
      </w:tblPr>
      <w:tblGrid>
        <w:gridCol w:w="1427"/>
        <w:gridCol w:w="7820"/>
      </w:tblGrid>
      <w:tr w:rsidR="00DF3098" w14:paraId="079D991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4C107B" w14:textId="77777777" w:rsidR="00DF3098" w:rsidRDefault="00DF3098" w:rsidP="00223008">
            <w:pPr>
              <w:tabs>
                <w:tab w:val="left" w:pos="4192"/>
                <w:tab w:val="left" w:pos="8137"/>
                <w:tab w:val="left" w:pos="9838"/>
              </w:tabs>
            </w:pPr>
            <w:r>
              <w:t>Summary</w:t>
            </w:r>
          </w:p>
        </w:tc>
        <w:tc>
          <w:tcPr>
            <w:tcW w:w="7820" w:type="dxa"/>
          </w:tcPr>
          <w:p w14:paraId="2C20F682" w14:textId="12718829"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invalid </w:t>
            </w:r>
            <w:r w:rsidR="00405866">
              <w:t>TRANSACTION_FK</w:t>
            </w:r>
            <w:r w:rsidR="00405866" w:rsidRPr="006B6422">
              <w:t xml:space="preserve"> </w:t>
            </w:r>
            <w:r w:rsidRPr="00603522">
              <w:t>in POLICY_TERM_HISTORY table</w:t>
            </w:r>
          </w:p>
        </w:tc>
      </w:tr>
      <w:tr w:rsidR="00DF3098" w14:paraId="1AB94C9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05F1B9" w14:textId="77777777" w:rsidR="00DF3098" w:rsidRDefault="00DF3098" w:rsidP="00223008">
            <w:pPr>
              <w:tabs>
                <w:tab w:val="left" w:pos="4192"/>
                <w:tab w:val="left" w:pos="8137"/>
                <w:tab w:val="left" w:pos="9838"/>
              </w:tabs>
            </w:pPr>
            <w:r>
              <w:t>Description</w:t>
            </w:r>
          </w:p>
        </w:tc>
        <w:tc>
          <w:tcPr>
            <w:tcW w:w="7820" w:type="dxa"/>
          </w:tcPr>
          <w:p w14:paraId="33172A2A"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4A6BDF4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1BB6989" w14:textId="77777777" w:rsidR="00DF3098" w:rsidRDefault="00DF3098" w:rsidP="00223008">
            <w:pPr>
              <w:tabs>
                <w:tab w:val="left" w:pos="4192"/>
                <w:tab w:val="left" w:pos="8137"/>
                <w:tab w:val="left" w:pos="9838"/>
              </w:tabs>
            </w:pPr>
            <w:r>
              <w:t>Type</w:t>
            </w:r>
          </w:p>
        </w:tc>
        <w:tc>
          <w:tcPr>
            <w:tcW w:w="7820" w:type="dxa"/>
          </w:tcPr>
          <w:p w14:paraId="1DCC873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34FDB30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762B87C" w14:textId="77777777" w:rsidR="00DF3098" w:rsidRDefault="00DF3098" w:rsidP="00223008">
            <w:pPr>
              <w:tabs>
                <w:tab w:val="left" w:pos="4192"/>
                <w:tab w:val="left" w:pos="8137"/>
                <w:tab w:val="left" w:pos="9838"/>
              </w:tabs>
            </w:pPr>
            <w:r>
              <w:t>Fix</w:t>
            </w:r>
          </w:p>
        </w:tc>
        <w:tc>
          <w:tcPr>
            <w:tcW w:w="7820" w:type="dxa"/>
          </w:tcPr>
          <w:p w14:paraId="114C3E46"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4A121B9" w14:textId="54AEC1BC" w:rsidR="00DF3098" w:rsidRDefault="005A0FD8" w:rsidP="008905BF">
      <w:pPr>
        <w:pStyle w:val="Heading3"/>
      </w:pPr>
      <w:bookmarkStart w:id="159" w:name="_Toc528599909"/>
      <w:r>
        <w:t xml:space="preserve">TEST ID: </w:t>
      </w:r>
      <w:r w:rsidR="00DF3098">
        <w:t>PM_030</w:t>
      </w:r>
      <w:bookmarkEnd w:id="159"/>
    </w:p>
    <w:tbl>
      <w:tblPr>
        <w:tblStyle w:val="GridTable5Dark-Accent5"/>
        <w:tblW w:w="0" w:type="auto"/>
        <w:tblLook w:val="04A0" w:firstRow="1" w:lastRow="0" w:firstColumn="1" w:lastColumn="0" w:noHBand="0" w:noVBand="1"/>
      </w:tblPr>
      <w:tblGrid>
        <w:gridCol w:w="1427"/>
        <w:gridCol w:w="7820"/>
      </w:tblGrid>
      <w:tr w:rsidR="00DF3098" w14:paraId="1D90503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979B10" w14:textId="77777777" w:rsidR="00DF3098" w:rsidRDefault="00DF3098" w:rsidP="00223008">
            <w:pPr>
              <w:tabs>
                <w:tab w:val="left" w:pos="4192"/>
                <w:tab w:val="left" w:pos="8137"/>
                <w:tab w:val="left" w:pos="9838"/>
              </w:tabs>
            </w:pPr>
            <w:r>
              <w:t>Summary</w:t>
            </w:r>
          </w:p>
        </w:tc>
        <w:tc>
          <w:tcPr>
            <w:tcW w:w="7820" w:type="dxa"/>
          </w:tcPr>
          <w:p w14:paraId="07247B06" w14:textId="0221E798" w:rsidR="00DF3098" w:rsidRDefault="00DF30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invalid </w:t>
            </w:r>
            <w:r w:rsidR="00405866">
              <w:t>TRANSACTION_FK</w:t>
            </w:r>
            <w:r w:rsidR="00405866" w:rsidRPr="006B6422">
              <w:t xml:space="preserve"> </w:t>
            </w:r>
            <w:r w:rsidRPr="00603522">
              <w:t>in POLICY_COVERAGE_COMPONENT table</w:t>
            </w:r>
          </w:p>
        </w:tc>
      </w:tr>
      <w:tr w:rsidR="00DF3098" w14:paraId="32558B5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46279A4" w14:textId="77777777" w:rsidR="00DF3098" w:rsidRDefault="00DF3098" w:rsidP="00223008">
            <w:pPr>
              <w:tabs>
                <w:tab w:val="left" w:pos="4192"/>
                <w:tab w:val="left" w:pos="8137"/>
                <w:tab w:val="left" w:pos="9838"/>
              </w:tabs>
            </w:pPr>
            <w:r>
              <w:t>Description</w:t>
            </w:r>
          </w:p>
        </w:tc>
        <w:tc>
          <w:tcPr>
            <w:tcW w:w="7820" w:type="dxa"/>
          </w:tcPr>
          <w:p w14:paraId="10E167BE"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F3098" w14:paraId="786A704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6D03020" w14:textId="77777777" w:rsidR="00DF3098" w:rsidRDefault="00DF3098" w:rsidP="00223008">
            <w:pPr>
              <w:tabs>
                <w:tab w:val="left" w:pos="4192"/>
                <w:tab w:val="left" w:pos="8137"/>
                <w:tab w:val="left" w:pos="9838"/>
              </w:tabs>
            </w:pPr>
            <w:r>
              <w:t>Type</w:t>
            </w:r>
          </w:p>
        </w:tc>
        <w:tc>
          <w:tcPr>
            <w:tcW w:w="7820" w:type="dxa"/>
          </w:tcPr>
          <w:p w14:paraId="4BD2FE16" w14:textId="77777777" w:rsidR="00DF3098" w:rsidRDefault="00DF30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F3098" w14:paraId="73A81A9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661346C" w14:textId="77777777" w:rsidR="00DF3098" w:rsidRDefault="00DF3098" w:rsidP="00223008">
            <w:pPr>
              <w:tabs>
                <w:tab w:val="left" w:pos="4192"/>
                <w:tab w:val="left" w:pos="8137"/>
                <w:tab w:val="left" w:pos="9838"/>
              </w:tabs>
            </w:pPr>
            <w:r>
              <w:t>Fix</w:t>
            </w:r>
          </w:p>
        </w:tc>
        <w:tc>
          <w:tcPr>
            <w:tcW w:w="7820" w:type="dxa"/>
          </w:tcPr>
          <w:p w14:paraId="7A24DFBC" w14:textId="77777777" w:rsidR="00DF3098" w:rsidRDefault="00DF30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1EAA21E" w14:textId="4F4B19FE" w:rsidR="005063FC" w:rsidRDefault="005A0FD8" w:rsidP="008905BF">
      <w:pPr>
        <w:pStyle w:val="Heading3"/>
      </w:pPr>
      <w:bookmarkStart w:id="160" w:name="_Toc528599910"/>
      <w:r>
        <w:t xml:space="preserve">TEST ID: </w:t>
      </w:r>
      <w:r w:rsidR="005063FC">
        <w:t>PM_031</w:t>
      </w:r>
      <w:bookmarkEnd w:id="160"/>
    </w:p>
    <w:tbl>
      <w:tblPr>
        <w:tblStyle w:val="GridTable5Dark-Accent5"/>
        <w:tblW w:w="0" w:type="auto"/>
        <w:tblLook w:val="04A0" w:firstRow="1" w:lastRow="0" w:firstColumn="1" w:lastColumn="0" w:noHBand="0" w:noVBand="1"/>
      </w:tblPr>
      <w:tblGrid>
        <w:gridCol w:w="1427"/>
        <w:gridCol w:w="7820"/>
      </w:tblGrid>
      <w:tr w:rsidR="005063FC" w14:paraId="09E7CBC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5A1D29" w14:textId="77777777" w:rsidR="005063FC" w:rsidRDefault="005063FC" w:rsidP="00223008">
            <w:pPr>
              <w:tabs>
                <w:tab w:val="left" w:pos="4192"/>
                <w:tab w:val="left" w:pos="8137"/>
                <w:tab w:val="left" w:pos="9838"/>
              </w:tabs>
            </w:pPr>
            <w:r>
              <w:t>Summary</w:t>
            </w:r>
          </w:p>
        </w:tc>
        <w:tc>
          <w:tcPr>
            <w:tcW w:w="7820" w:type="dxa"/>
          </w:tcPr>
          <w:p w14:paraId="491D7394" w14:textId="457EAFCD" w:rsidR="005063FC" w:rsidRDefault="005063F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incorrect </w:t>
            </w:r>
            <w:r w:rsidR="00405866">
              <w:t>TRANSACTION_FK</w:t>
            </w:r>
            <w:r w:rsidR="00405866" w:rsidRPr="006B6422">
              <w:t xml:space="preserve"> </w:t>
            </w:r>
            <w:r w:rsidRPr="00603522">
              <w:t>in POLICY_COVERAGE_COMPONENT table</w:t>
            </w:r>
          </w:p>
        </w:tc>
      </w:tr>
      <w:tr w:rsidR="005063FC" w14:paraId="318A74E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80A6E6" w14:textId="77777777" w:rsidR="005063FC" w:rsidRDefault="005063FC" w:rsidP="00223008">
            <w:pPr>
              <w:tabs>
                <w:tab w:val="left" w:pos="4192"/>
                <w:tab w:val="left" w:pos="8137"/>
                <w:tab w:val="left" w:pos="9838"/>
              </w:tabs>
            </w:pPr>
            <w:r>
              <w:t>Description</w:t>
            </w:r>
          </w:p>
        </w:tc>
        <w:tc>
          <w:tcPr>
            <w:tcW w:w="7820" w:type="dxa"/>
          </w:tcPr>
          <w:p w14:paraId="0E8F7BBB"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5063FC" w14:paraId="10C69F8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7B46039" w14:textId="77777777" w:rsidR="005063FC" w:rsidRDefault="005063FC" w:rsidP="00223008">
            <w:pPr>
              <w:tabs>
                <w:tab w:val="left" w:pos="4192"/>
                <w:tab w:val="left" w:pos="8137"/>
                <w:tab w:val="left" w:pos="9838"/>
              </w:tabs>
            </w:pPr>
            <w:r>
              <w:t>Type</w:t>
            </w:r>
          </w:p>
        </w:tc>
        <w:tc>
          <w:tcPr>
            <w:tcW w:w="7820" w:type="dxa"/>
          </w:tcPr>
          <w:p w14:paraId="4DDC200E"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5063FC" w14:paraId="2C42E44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EE24A0B" w14:textId="77777777" w:rsidR="005063FC" w:rsidRDefault="005063FC" w:rsidP="00223008">
            <w:pPr>
              <w:tabs>
                <w:tab w:val="left" w:pos="4192"/>
                <w:tab w:val="left" w:pos="8137"/>
                <w:tab w:val="left" w:pos="9838"/>
              </w:tabs>
            </w:pPr>
            <w:r>
              <w:t>Fix</w:t>
            </w:r>
          </w:p>
        </w:tc>
        <w:tc>
          <w:tcPr>
            <w:tcW w:w="7820" w:type="dxa"/>
          </w:tcPr>
          <w:p w14:paraId="3A3F5F97"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r w:rsidR="005063FC" w14:paraId="65CFB80D" w14:textId="77777777" w:rsidTr="00223008">
        <w:trPr>
          <w:trHeight w:val="70"/>
        </w:trPr>
        <w:tc>
          <w:tcPr>
            <w:cnfStyle w:val="001000000000" w:firstRow="0" w:lastRow="0" w:firstColumn="1" w:lastColumn="0" w:oddVBand="0" w:evenVBand="0" w:oddHBand="0" w:evenHBand="0" w:firstRowFirstColumn="0" w:firstRowLastColumn="0" w:lastRowFirstColumn="0" w:lastRowLastColumn="0"/>
            <w:tcW w:w="1427" w:type="dxa"/>
          </w:tcPr>
          <w:p w14:paraId="573FC900" w14:textId="77777777" w:rsidR="005063FC" w:rsidRDefault="005063FC" w:rsidP="00223008">
            <w:pPr>
              <w:tabs>
                <w:tab w:val="left" w:pos="4192"/>
                <w:tab w:val="left" w:pos="8137"/>
                <w:tab w:val="left" w:pos="9838"/>
              </w:tabs>
            </w:pPr>
            <w:r>
              <w:lastRenderedPageBreak/>
              <w:t>Fix</w:t>
            </w:r>
          </w:p>
        </w:tc>
        <w:tc>
          <w:tcPr>
            <w:tcW w:w="7820" w:type="dxa"/>
          </w:tcPr>
          <w:p w14:paraId="450EDA0B"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To be added.</w:t>
            </w:r>
          </w:p>
        </w:tc>
      </w:tr>
    </w:tbl>
    <w:p w14:paraId="6CD4C5AD" w14:textId="0F31172B" w:rsidR="005063FC" w:rsidRDefault="005A0FD8" w:rsidP="008905BF">
      <w:pPr>
        <w:pStyle w:val="Heading3"/>
      </w:pPr>
      <w:bookmarkStart w:id="161" w:name="_Toc528599911"/>
      <w:r>
        <w:t xml:space="preserve">TEST ID: </w:t>
      </w:r>
      <w:r w:rsidR="005063FC">
        <w:t>PM_032</w:t>
      </w:r>
      <w:bookmarkEnd w:id="161"/>
    </w:p>
    <w:tbl>
      <w:tblPr>
        <w:tblStyle w:val="GridTable5Dark-Accent5"/>
        <w:tblW w:w="0" w:type="auto"/>
        <w:tblLook w:val="04A0" w:firstRow="1" w:lastRow="0" w:firstColumn="1" w:lastColumn="0" w:noHBand="0" w:noVBand="1"/>
      </w:tblPr>
      <w:tblGrid>
        <w:gridCol w:w="1427"/>
        <w:gridCol w:w="7820"/>
      </w:tblGrid>
      <w:tr w:rsidR="005063FC" w14:paraId="2B576C0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9B080D3" w14:textId="77777777" w:rsidR="005063FC" w:rsidRDefault="005063FC" w:rsidP="00223008">
            <w:pPr>
              <w:tabs>
                <w:tab w:val="left" w:pos="4192"/>
                <w:tab w:val="left" w:pos="8137"/>
                <w:tab w:val="left" w:pos="9838"/>
              </w:tabs>
            </w:pPr>
            <w:r>
              <w:t>Summary</w:t>
            </w:r>
          </w:p>
        </w:tc>
        <w:tc>
          <w:tcPr>
            <w:tcW w:w="7820" w:type="dxa"/>
          </w:tcPr>
          <w:p w14:paraId="434AE59C" w14:textId="7DE890A7" w:rsidR="005063FC" w:rsidRDefault="005063F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03522">
              <w:t xml:space="preserve">Records with incorrect </w:t>
            </w:r>
            <w:r w:rsidR="00405866">
              <w:t>TRANSACTION_FK</w:t>
            </w:r>
            <w:r w:rsidR="00405866" w:rsidRPr="006B6422">
              <w:t xml:space="preserve"> </w:t>
            </w:r>
            <w:r w:rsidRPr="00603522">
              <w:t>in COVERAGE table</w:t>
            </w:r>
          </w:p>
        </w:tc>
      </w:tr>
      <w:tr w:rsidR="005063FC" w14:paraId="52EFDE9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D8715B" w14:textId="77777777" w:rsidR="005063FC" w:rsidRDefault="005063FC" w:rsidP="00223008">
            <w:pPr>
              <w:tabs>
                <w:tab w:val="left" w:pos="4192"/>
                <w:tab w:val="left" w:pos="8137"/>
                <w:tab w:val="left" w:pos="9838"/>
              </w:tabs>
            </w:pPr>
            <w:r>
              <w:t>Description</w:t>
            </w:r>
          </w:p>
        </w:tc>
        <w:tc>
          <w:tcPr>
            <w:tcW w:w="7820" w:type="dxa"/>
          </w:tcPr>
          <w:p w14:paraId="318192F7"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5063FC" w14:paraId="0B57392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73AAD3B" w14:textId="77777777" w:rsidR="005063FC" w:rsidRDefault="005063FC" w:rsidP="00223008">
            <w:pPr>
              <w:tabs>
                <w:tab w:val="left" w:pos="4192"/>
                <w:tab w:val="left" w:pos="8137"/>
                <w:tab w:val="left" w:pos="9838"/>
              </w:tabs>
            </w:pPr>
            <w:r>
              <w:t>Type</w:t>
            </w:r>
          </w:p>
        </w:tc>
        <w:tc>
          <w:tcPr>
            <w:tcW w:w="7820" w:type="dxa"/>
          </w:tcPr>
          <w:p w14:paraId="011485A2" w14:textId="77777777" w:rsidR="005063FC" w:rsidRDefault="005063F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5063FC" w14:paraId="28406F1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C37269E" w14:textId="77777777" w:rsidR="005063FC" w:rsidRDefault="005063FC" w:rsidP="00223008">
            <w:pPr>
              <w:tabs>
                <w:tab w:val="left" w:pos="4192"/>
                <w:tab w:val="left" w:pos="8137"/>
                <w:tab w:val="left" w:pos="9838"/>
              </w:tabs>
            </w:pPr>
            <w:r>
              <w:t>Fix</w:t>
            </w:r>
          </w:p>
        </w:tc>
        <w:tc>
          <w:tcPr>
            <w:tcW w:w="7820" w:type="dxa"/>
          </w:tcPr>
          <w:p w14:paraId="5AD13DE5" w14:textId="77777777" w:rsidR="005063FC" w:rsidRDefault="005063F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877ABB6" w14:textId="695283B1" w:rsidR="009E63F4" w:rsidRDefault="005A0FD8" w:rsidP="008905BF">
      <w:pPr>
        <w:pStyle w:val="Heading3"/>
      </w:pPr>
      <w:bookmarkStart w:id="162" w:name="_Toc528599912"/>
      <w:r>
        <w:t xml:space="preserve">TEST ID: </w:t>
      </w:r>
      <w:r w:rsidR="009E63F4">
        <w:t>FM_001</w:t>
      </w:r>
      <w:bookmarkEnd w:id="162"/>
    </w:p>
    <w:tbl>
      <w:tblPr>
        <w:tblStyle w:val="GridTable5Dark-Accent5"/>
        <w:tblW w:w="0" w:type="auto"/>
        <w:tblLook w:val="04A0" w:firstRow="1" w:lastRow="0" w:firstColumn="1" w:lastColumn="0" w:noHBand="0" w:noVBand="1"/>
      </w:tblPr>
      <w:tblGrid>
        <w:gridCol w:w="1427"/>
        <w:gridCol w:w="7820"/>
      </w:tblGrid>
      <w:tr w:rsidR="009E63F4" w14:paraId="126FBBB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2032961" w14:textId="77777777" w:rsidR="009E63F4" w:rsidRDefault="009E63F4" w:rsidP="00223008">
            <w:pPr>
              <w:tabs>
                <w:tab w:val="left" w:pos="4192"/>
                <w:tab w:val="left" w:pos="8137"/>
                <w:tab w:val="left" w:pos="9838"/>
              </w:tabs>
            </w:pPr>
            <w:r>
              <w:t>Summary</w:t>
            </w:r>
          </w:p>
        </w:tc>
        <w:tc>
          <w:tcPr>
            <w:tcW w:w="7820" w:type="dxa"/>
          </w:tcPr>
          <w:p w14:paraId="1E5733ED" w14:textId="4CB3C52B" w:rsidR="009E63F4" w:rsidRDefault="009E63F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A3FEE">
              <w:t>Invoices that exist in FM_BILL but not in FM_BILL_ACCOUNT table</w:t>
            </w:r>
          </w:p>
        </w:tc>
      </w:tr>
      <w:tr w:rsidR="009E63F4" w14:paraId="7913E4C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381A3FD" w14:textId="77777777" w:rsidR="009E63F4" w:rsidRDefault="009E63F4" w:rsidP="00223008">
            <w:pPr>
              <w:tabs>
                <w:tab w:val="left" w:pos="4192"/>
                <w:tab w:val="left" w:pos="8137"/>
                <w:tab w:val="left" w:pos="9838"/>
              </w:tabs>
            </w:pPr>
            <w:r>
              <w:t>Description</w:t>
            </w:r>
          </w:p>
        </w:tc>
        <w:tc>
          <w:tcPr>
            <w:tcW w:w="7820" w:type="dxa"/>
          </w:tcPr>
          <w:p w14:paraId="7F7CFD71" w14:textId="77777777" w:rsidR="009E63F4" w:rsidRDefault="009E63F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E63F4" w14:paraId="016E426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B3C11D7" w14:textId="77777777" w:rsidR="009E63F4" w:rsidRDefault="009E63F4" w:rsidP="00223008">
            <w:pPr>
              <w:tabs>
                <w:tab w:val="left" w:pos="4192"/>
                <w:tab w:val="left" w:pos="8137"/>
                <w:tab w:val="left" w:pos="9838"/>
              </w:tabs>
            </w:pPr>
            <w:r>
              <w:t>Type</w:t>
            </w:r>
          </w:p>
        </w:tc>
        <w:tc>
          <w:tcPr>
            <w:tcW w:w="7820" w:type="dxa"/>
          </w:tcPr>
          <w:p w14:paraId="1A852878" w14:textId="77777777" w:rsidR="009E63F4" w:rsidRDefault="009E63F4"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E63F4" w14:paraId="2633B91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DF58BAE" w14:textId="77777777" w:rsidR="009E63F4" w:rsidRDefault="009E63F4" w:rsidP="00223008">
            <w:pPr>
              <w:tabs>
                <w:tab w:val="left" w:pos="4192"/>
                <w:tab w:val="left" w:pos="8137"/>
                <w:tab w:val="left" w:pos="9838"/>
              </w:tabs>
            </w:pPr>
            <w:r>
              <w:t>Fix</w:t>
            </w:r>
          </w:p>
        </w:tc>
        <w:tc>
          <w:tcPr>
            <w:tcW w:w="7820" w:type="dxa"/>
          </w:tcPr>
          <w:p w14:paraId="4FFC897F" w14:textId="77777777" w:rsidR="009E63F4" w:rsidRDefault="009E63F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9B84CD" w14:textId="1D930A8C" w:rsidR="00630829" w:rsidRDefault="005A0FD8" w:rsidP="008905BF">
      <w:pPr>
        <w:pStyle w:val="Heading3"/>
      </w:pPr>
      <w:bookmarkStart w:id="163" w:name="_Toc528599913"/>
      <w:r>
        <w:t xml:space="preserve">TEST ID: </w:t>
      </w:r>
      <w:r w:rsidR="00630829">
        <w:t>FM_002</w:t>
      </w:r>
      <w:bookmarkEnd w:id="163"/>
    </w:p>
    <w:tbl>
      <w:tblPr>
        <w:tblStyle w:val="GridTable5Dark-Accent5"/>
        <w:tblW w:w="0" w:type="auto"/>
        <w:tblLook w:val="04A0" w:firstRow="1" w:lastRow="0" w:firstColumn="1" w:lastColumn="0" w:noHBand="0" w:noVBand="1"/>
      </w:tblPr>
      <w:tblGrid>
        <w:gridCol w:w="1427"/>
        <w:gridCol w:w="7820"/>
      </w:tblGrid>
      <w:tr w:rsidR="00630829" w14:paraId="162E645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9428065" w14:textId="77777777" w:rsidR="00630829" w:rsidRDefault="00630829" w:rsidP="00223008">
            <w:pPr>
              <w:tabs>
                <w:tab w:val="left" w:pos="4192"/>
                <w:tab w:val="left" w:pos="8137"/>
                <w:tab w:val="left" w:pos="9838"/>
              </w:tabs>
            </w:pPr>
            <w:r>
              <w:t>Summary</w:t>
            </w:r>
          </w:p>
        </w:tc>
        <w:tc>
          <w:tcPr>
            <w:tcW w:w="7820" w:type="dxa"/>
          </w:tcPr>
          <w:p w14:paraId="774466F3" w14:textId="451395A4" w:rsidR="00630829" w:rsidRDefault="0063082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Identify FM_Master records that transaction accounting date is less than minimum</w:t>
            </w:r>
            <w:r>
              <w:t xml:space="preserve"> </w:t>
            </w:r>
            <w:r w:rsidRPr="00833C78">
              <w:t>accounting date of RISK table</w:t>
            </w:r>
          </w:p>
        </w:tc>
      </w:tr>
      <w:tr w:rsidR="00630829" w14:paraId="09F33B3E"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CCB9B4C" w14:textId="77777777" w:rsidR="00630829" w:rsidRDefault="00630829" w:rsidP="00223008">
            <w:pPr>
              <w:tabs>
                <w:tab w:val="left" w:pos="4192"/>
                <w:tab w:val="left" w:pos="8137"/>
                <w:tab w:val="left" w:pos="9838"/>
              </w:tabs>
            </w:pPr>
            <w:r>
              <w:t>Description</w:t>
            </w:r>
          </w:p>
        </w:tc>
        <w:tc>
          <w:tcPr>
            <w:tcW w:w="7820" w:type="dxa"/>
          </w:tcPr>
          <w:p w14:paraId="7A116F99"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30829" w14:paraId="5E6CC26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347A56" w14:textId="77777777" w:rsidR="00630829" w:rsidRDefault="00630829" w:rsidP="00223008">
            <w:pPr>
              <w:tabs>
                <w:tab w:val="left" w:pos="4192"/>
                <w:tab w:val="left" w:pos="8137"/>
                <w:tab w:val="left" w:pos="9838"/>
              </w:tabs>
            </w:pPr>
            <w:r>
              <w:t>Type</w:t>
            </w:r>
          </w:p>
        </w:tc>
        <w:tc>
          <w:tcPr>
            <w:tcW w:w="7820" w:type="dxa"/>
          </w:tcPr>
          <w:p w14:paraId="1F4613A7" w14:textId="77777777" w:rsidR="00630829" w:rsidRDefault="0063082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30829" w14:paraId="520B635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D6B20B2" w14:textId="77777777" w:rsidR="00630829" w:rsidRDefault="00630829" w:rsidP="00223008">
            <w:pPr>
              <w:tabs>
                <w:tab w:val="left" w:pos="4192"/>
                <w:tab w:val="left" w:pos="8137"/>
                <w:tab w:val="left" w:pos="9838"/>
              </w:tabs>
            </w:pPr>
            <w:r>
              <w:t>Fix</w:t>
            </w:r>
          </w:p>
        </w:tc>
        <w:tc>
          <w:tcPr>
            <w:tcW w:w="7820" w:type="dxa"/>
          </w:tcPr>
          <w:p w14:paraId="61D20B61"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DF41D89" w14:textId="2D087042" w:rsidR="00630829" w:rsidRDefault="005A0FD8" w:rsidP="008905BF">
      <w:pPr>
        <w:pStyle w:val="Heading3"/>
      </w:pPr>
      <w:bookmarkStart w:id="164" w:name="_Toc528599914"/>
      <w:r>
        <w:t xml:space="preserve">TEST ID: </w:t>
      </w:r>
      <w:r w:rsidR="00630829">
        <w:t>FM_003</w:t>
      </w:r>
      <w:bookmarkEnd w:id="164"/>
    </w:p>
    <w:tbl>
      <w:tblPr>
        <w:tblStyle w:val="GridTable5Dark-Accent5"/>
        <w:tblW w:w="0" w:type="auto"/>
        <w:tblLook w:val="04A0" w:firstRow="1" w:lastRow="0" w:firstColumn="1" w:lastColumn="0" w:noHBand="0" w:noVBand="1"/>
      </w:tblPr>
      <w:tblGrid>
        <w:gridCol w:w="1427"/>
        <w:gridCol w:w="7820"/>
      </w:tblGrid>
      <w:tr w:rsidR="00630829" w14:paraId="577A7C8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91DD69A" w14:textId="77777777" w:rsidR="00630829" w:rsidRDefault="00630829" w:rsidP="00223008">
            <w:pPr>
              <w:tabs>
                <w:tab w:val="left" w:pos="4192"/>
                <w:tab w:val="left" w:pos="8137"/>
                <w:tab w:val="left" w:pos="9838"/>
              </w:tabs>
            </w:pPr>
            <w:r>
              <w:t>Summary</w:t>
            </w:r>
          </w:p>
        </w:tc>
        <w:tc>
          <w:tcPr>
            <w:tcW w:w="7820" w:type="dxa"/>
          </w:tcPr>
          <w:p w14:paraId="48BEB6E0" w14:textId="086EE94A" w:rsidR="00630829" w:rsidRDefault="0063082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Identify FM_Master records that transaction accounting date is less than minimum</w:t>
            </w:r>
            <w:r>
              <w:t xml:space="preserve"> </w:t>
            </w:r>
            <w:r w:rsidRPr="00833C78">
              <w:t>accounting date of COVERAGE table</w:t>
            </w:r>
          </w:p>
        </w:tc>
      </w:tr>
      <w:tr w:rsidR="00630829" w14:paraId="45B8EF6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1090A83" w14:textId="77777777" w:rsidR="00630829" w:rsidRDefault="00630829" w:rsidP="00223008">
            <w:pPr>
              <w:tabs>
                <w:tab w:val="left" w:pos="4192"/>
                <w:tab w:val="left" w:pos="8137"/>
                <w:tab w:val="left" w:pos="9838"/>
              </w:tabs>
            </w:pPr>
            <w:r>
              <w:t>Description</w:t>
            </w:r>
          </w:p>
        </w:tc>
        <w:tc>
          <w:tcPr>
            <w:tcW w:w="7820" w:type="dxa"/>
          </w:tcPr>
          <w:p w14:paraId="22E4FC8A"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630829" w14:paraId="23274484"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2C5483D" w14:textId="77777777" w:rsidR="00630829" w:rsidRDefault="00630829" w:rsidP="00223008">
            <w:pPr>
              <w:tabs>
                <w:tab w:val="left" w:pos="4192"/>
                <w:tab w:val="left" w:pos="8137"/>
                <w:tab w:val="left" w:pos="9838"/>
              </w:tabs>
            </w:pPr>
            <w:r>
              <w:t>Type</w:t>
            </w:r>
          </w:p>
        </w:tc>
        <w:tc>
          <w:tcPr>
            <w:tcW w:w="7820" w:type="dxa"/>
          </w:tcPr>
          <w:p w14:paraId="457135BC" w14:textId="77777777" w:rsidR="00630829" w:rsidRDefault="0063082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630829" w14:paraId="07EF003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47C3FEA" w14:textId="77777777" w:rsidR="00630829" w:rsidRDefault="00630829" w:rsidP="00223008">
            <w:pPr>
              <w:tabs>
                <w:tab w:val="left" w:pos="4192"/>
                <w:tab w:val="left" w:pos="8137"/>
                <w:tab w:val="left" w:pos="9838"/>
              </w:tabs>
            </w:pPr>
            <w:r>
              <w:lastRenderedPageBreak/>
              <w:t>Fix</w:t>
            </w:r>
          </w:p>
        </w:tc>
        <w:tc>
          <w:tcPr>
            <w:tcW w:w="7820" w:type="dxa"/>
          </w:tcPr>
          <w:p w14:paraId="1DACC42F" w14:textId="77777777" w:rsidR="00630829" w:rsidRDefault="0063082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DAE3A00" w14:textId="37C74DD2" w:rsidR="00BB7447" w:rsidRDefault="005A0FD8" w:rsidP="008905BF">
      <w:pPr>
        <w:pStyle w:val="Heading3"/>
      </w:pPr>
      <w:bookmarkStart w:id="165" w:name="_Toc528599915"/>
      <w:r>
        <w:t xml:space="preserve">TEST ID: </w:t>
      </w:r>
      <w:r w:rsidR="00BB7447">
        <w:t>FM_004</w:t>
      </w:r>
      <w:bookmarkEnd w:id="165"/>
    </w:p>
    <w:tbl>
      <w:tblPr>
        <w:tblStyle w:val="GridTable5Dark-Accent5"/>
        <w:tblW w:w="0" w:type="auto"/>
        <w:tblLook w:val="04A0" w:firstRow="1" w:lastRow="0" w:firstColumn="1" w:lastColumn="0" w:noHBand="0" w:noVBand="1"/>
      </w:tblPr>
      <w:tblGrid>
        <w:gridCol w:w="1427"/>
        <w:gridCol w:w="7820"/>
      </w:tblGrid>
      <w:tr w:rsidR="00BB7447" w14:paraId="562297D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F3D9EE" w14:textId="77777777" w:rsidR="00BB7447" w:rsidRDefault="00BB7447" w:rsidP="00223008">
            <w:pPr>
              <w:tabs>
                <w:tab w:val="left" w:pos="4192"/>
                <w:tab w:val="left" w:pos="8137"/>
                <w:tab w:val="left" w:pos="9838"/>
              </w:tabs>
            </w:pPr>
            <w:r>
              <w:t>Summary</w:t>
            </w:r>
          </w:p>
        </w:tc>
        <w:tc>
          <w:tcPr>
            <w:tcW w:w="7820" w:type="dxa"/>
          </w:tcPr>
          <w:p w14:paraId="08FC67B1" w14:textId="54F84D45" w:rsidR="00BB7447" w:rsidRDefault="00BB74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 amount different between FM_MASTER and FM_OPEN_ITEM_CHANGE</w:t>
            </w:r>
          </w:p>
        </w:tc>
      </w:tr>
      <w:tr w:rsidR="00BB7447" w14:paraId="7F08B86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826EE58" w14:textId="77777777" w:rsidR="00BB7447" w:rsidRDefault="00BB7447" w:rsidP="00223008">
            <w:pPr>
              <w:tabs>
                <w:tab w:val="left" w:pos="4192"/>
                <w:tab w:val="left" w:pos="8137"/>
                <w:tab w:val="left" w:pos="9838"/>
              </w:tabs>
            </w:pPr>
            <w:r>
              <w:t>Description</w:t>
            </w:r>
          </w:p>
        </w:tc>
        <w:tc>
          <w:tcPr>
            <w:tcW w:w="7820" w:type="dxa"/>
          </w:tcPr>
          <w:p w14:paraId="58924909" w14:textId="77777777" w:rsidR="00BB7447" w:rsidRDefault="00BB74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B7447" w14:paraId="3D79B4B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C975B54" w14:textId="77777777" w:rsidR="00BB7447" w:rsidRDefault="00BB7447" w:rsidP="00223008">
            <w:pPr>
              <w:tabs>
                <w:tab w:val="left" w:pos="4192"/>
                <w:tab w:val="left" w:pos="8137"/>
                <w:tab w:val="left" w:pos="9838"/>
              </w:tabs>
            </w:pPr>
            <w:r>
              <w:t>Type</w:t>
            </w:r>
          </w:p>
        </w:tc>
        <w:tc>
          <w:tcPr>
            <w:tcW w:w="7820" w:type="dxa"/>
          </w:tcPr>
          <w:p w14:paraId="25976E93" w14:textId="77777777" w:rsidR="00BB7447" w:rsidRDefault="00BB74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B7447" w14:paraId="1964725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1612D2" w14:textId="77777777" w:rsidR="00BB7447" w:rsidRDefault="00BB7447" w:rsidP="00223008">
            <w:pPr>
              <w:tabs>
                <w:tab w:val="left" w:pos="4192"/>
                <w:tab w:val="left" w:pos="8137"/>
                <w:tab w:val="left" w:pos="9838"/>
              </w:tabs>
            </w:pPr>
            <w:r>
              <w:t>Fix</w:t>
            </w:r>
          </w:p>
        </w:tc>
        <w:tc>
          <w:tcPr>
            <w:tcW w:w="7820" w:type="dxa"/>
          </w:tcPr>
          <w:p w14:paraId="46DCA2F5" w14:textId="77777777" w:rsidR="00BB7447" w:rsidRDefault="00BB74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DC6E017" w14:textId="740153D1" w:rsidR="00D110C9" w:rsidRDefault="005A0FD8" w:rsidP="008905BF">
      <w:pPr>
        <w:pStyle w:val="Heading3"/>
      </w:pPr>
      <w:bookmarkStart w:id="166" w:name="_Toc528599916"/>
      <w:r>
        <w:t xml:space="preserve">TEST ID: </w:t>
      </w:r>
      <w:r w:rsidR="00D110C9">
        <w:t>FM_005</w:t>
      </w:r>
      <w:bookmarkEnd w:id="166"/>
    </w:p>
    <w:tbl>
      <w:tblPr>
        <w:tblStyle w:val="GridTable5Dark-Accent5"/>
        <w:tblW w:w="0" w:type="auto"/>
        <w:tblLook w:val="04A0" w:firstRow="1" w:lastRow="0" w:firstColumn="1" w:lastColumn="0" w:noHBand="0" w:noVBand="1"/>
      </w:tblPr>
      <w:tblGrid>
        <w:gridCol w:w="1427"/>
        <w:gridCol w:w="7820"/>
      </w:tblGrid>
      <w:tr w:rsidR="00D110C9" w14:paraId="3994AA1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18FBCAD" w14:textId="77777777" w:rsidR="00D110C9" w:rsidRDefault="00D110C9" w:rsidP="00223008">
            <w:pPr>
              <w:tabs>
                <w:tab w:val="left" w:pos="4192"/>
                <w:tab w:val="left" w:pos="8137"/>
                <w:tab w:val="left" w:pos="9838"/>
              </w:tabs>
            </w:pPr>
            <w:r>
              <w:t>Summary</w:t>
            </w:r>
          </w:p>
        </w:tc>
        <w:tc>
          <w:tcPr>
            <w:tcW w:w="7820" w:type="dxa"/>
          </w:tcPr>
          <w:p w14:paraId="62462F62" w14:textId="723F28F7"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accounting date is unreasonably high</w:t>
            </w:r>
          </w:p>
        </w:tc>
      </w:tr>
      <w:tr w:rsidR="00D110C9" w14:paraId="25B096B6"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4D9530" w14:textId="77777777" w:rsidR="00D110C9" w:rsidRDefault="00D110C9" w:rsidP="00223008">
            <w:pPr>
              <w:tabs>
                <w:tab w:val="left" w:pos="4192"/>
                <w:tab w:val="left" w:pos="8137"/>
                <w:tab w:val="left" w:pos="9838"/>
              </w:tabs>
            </w:pPr>
            <w:r>
              <w:t>Description</w:t>
            </w:r>
          </w:p>
        </w:tc>
        <w:tc>
          <w:tcPr>
            <w:tcW w:w="7820" w:type="dxa"/>
          </w:tcPr>
          <w:p w14:paraId="166116B3"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5DE7BB6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2929B1D" w14:textId="77777777" w:rsidR="00D110C9" w:rsidRDefault="00D110C9" w:rsidP="00223008">
            <w:pPr>
              <w:tabs>
                <w:tab w:val="left" w:pos="4192"/>
                <w:tab w:val="left" w:pos="8137"/>
                <w:tab w:val="left" w:pos="9838"/>
              </w:tabs>
            </w:pPr>
            <w:r>
              <w:t>Type</w:t>
            </w:r>
          </w:p>
        </w:tc>
        <w:tc>
          <w:tcPr>
            <w:tcW w:w="7820" w:type="dxa"/>
          </w:tcPr>
          <w:p w14:paraId="4D555697"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7BE12AC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E0CE8B0" w14:textId="77777777" w:rsidR="00D110C9" w:rsidRDefault="00D110C9" w:rsidP="00223008">
            <w:pPr>
              <w:tabs>
                <w:tab w:val="left" w:pos="4192"/>
                <w:tab w:val="left" w:pos="8137"/>
                <w:tab w:val="left" w:pos="9838"/>
              </w:tabs>
            </w:pPr>
            <w:r>
              <w:t>Fix</w:t>
            </w:r>
          </w:p>
        </w:tc>
        <w:tc>
          <w:tcPr>
            <w:tcW w:w="7820" w:type="dxa"/>
          </w:tcPr>
          <w:p w14:paraId="704756FD"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224B1DE" w14:textId="71F973A8" w:rsidR="00D110C9" w:rsidRDefault="005A0FD8" w:rsidP="008905BF">
      <w:pPr>
        <w:pStyle w:val="Heading3"/>
      </w:pPr>
      <w:bookmarkStart w:id="167" w:name="_Toc528599917"/>
      <w:r>
        <w:t xml:space="preserve">TEST ID: </w:t>
      </w:r>
      <w:r w:rsidR="00D110C9">
        <w:t>FM_006</w:t>
      </w:r>
      <w:bookmarkEnd w:id="167"/>
    </w:p>
    <w:tbl>
      <w:tblPr>
        <w:tblStyle w:val="GridTable5Dark-Accent5"/>
        <w:tblW w:w="0" w:type="auto"/>
        <w:tblLook w:val="04A0" w:firstRow="1" w:lastRow="0" w:firstColumn="1" w:lastColumn="0" w:noHBand="0" w:noVBand="1"/>
      </w:tblPr>
      <w:tblGrid>
        <w:gridCol w:w="1427"/>
        <w:gridCol w:w="7820"/>
      </w:tblGrid>
      <w:tr w:rsidR="00D110C9" w14:paraId="6F414FF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C86559" w14:textId="77777777" w:rsidR="00D110C9" w:rsidRDefault="00D110C9" w:rsidP="00223008">
            <w:pPr>
              <w:tabs>
                <w:tab w:val="left" w:pos="4192"/>
                <w:tab w:val="left" w:pos="8137"/>
                <w:tab w:val="left" w:pos="9838"/>
              </w:tabs>
            </w:pPr>
            <w:r>
              <w:t>Summary</w:t>
            </w:r>
          </w:p>
        </w:tc>
        <w:tc>
          <w:tcPr>
            <w:tcW w:w="7820" w:type="dxa"/>
          </w:tcPr>
          <w:p w14:paraId="66E4B6AF" w14:textId="2891CCAD"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acco</w:t>
            </w:r>
            <w:r>
              <w:t>unting date is unreasonably low</w:t>
            </w:r>
          </w:p>
        </w:tc>
      </w:tr>
      <w:tr w:rsidR="00D110C9" w14:paraId="6511952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A64C6A" w14:textId="77777777" w:rsidR="00D110C9" w:rsidRDefault="00D110C9" w:rsidP="00223008">
            <w:pPr>
              <w:tabs>
                <w:tab w:val="left" w:pos="4192"/>
                <w:tab w:val="left" w:pos="8137"/>
                <w:tab w:val="left" w:pos="9838"/>
              </w:tabs>
            </w:pPr>
            <w:r>
              <w:t>Description</w:t>
            </w:r>
          </w:p>
        </w:tc>
        <w:tc>
          <w:tcPr>
            <w:tcW w:w="7820" w:type="dxa"/>
          </w:tcPr>
          <w:p w14:paraId="01CE5EA5"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5F2F61B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E935E91" w14:textId="77777777" w:rsidR="00D110C9" w:rsidRDefault="00D110C9" w:rsidP="00223008">
            <w:pPr>
              <w:tabs>
                <w:tab w:val="left" w:pos="4192"/>
                <w:tab w:val="left" w:pos="8137"/>
                <w:tab w:val="left" w:pos="9838"/>
              </w:tabs>
            </w:pPr>
            <w:r>
              <w:t>Type</w:t>
            </w:r>
          </w:p>
        </w:tc>
        <w:tc>
          <w:tcPr>
            <w:tcW w:w="7820" w:type="dxa"/>
          </w:tcPr>
          <w:p w14:paraId="269FE560"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31F437B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7C4EBD8" w14:textId="77777777" w:rsidR="00D110C9" w:rsidRDefault="00D110C9" w:rsidP="00223008">
            <w:pPr>
              <w:tabs>
                <w:tab w:val="left" w:pos="4192"/>
                <w:tab w:val="left" w:pos="8137"/>
                <w:tab w:val="left" w:pos="9838"/>
              </w:tabs>
            </w:pPr>
            <w:r>
              <w:t>Fix</w:t>
            </w:r>
          </w:p>
        </w:tc>
        <w:tc>
          <w:tcPr>
            <w:tcW w:w="7820" w:type="dxa"/>
          </w:tcPr>
          <w:p w14:paraId="18989E0E"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20BB3ED" w14:textId="09D6E241" w:rsidR="00D110C9" w:rsidRDefault="005A0FD8" w:rsidP="008905BF">
      <w:pPr>
        <w:pStyle w:val="Heading3"/>
      </w:pPr>
      <w:bookmarkStart w:id="168" w:name="_Toc528599918"/>
      <w:r>
        <w:t xml:space="preserve">TEST ID: </w:t>
      </w:r>
      <w:r w:rsidR="00D110C9">
        <w:t>FM_007</w:t>
      </w:r>
      <w:bookmarkEnd w:id="168"/>
    </w:p>
    <w:tbl>
      <w:tblPr>
        <w:tblStyle w:val="GridTable5Dark-Accent5"/>
        <w:tblW w:w="0" w:type="auto"/>
        <w:tblLook w:val="04A0" w:firstRow="1" w:lastRow="0" w:firstColumn="1" w:lastColumn="0" w:noHBand="0" w:noVBand="1"/>
      </w:tblPr>
      <w:tblGrid>
        <w:gridCol w:w="1427"/>
        <w:gridCol w:w="7820"/>
      </w:tblGrid>
      <w:tr w:rsidR="00D110C9" w14:paraId="4C9AAF6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0251AE" w14:textId="77777777" w:rsidR="00D110C9" w:rsidRDefault="00D110C9" w:rsidP="00223008">
            <w:pPr>
              <w:tabs>
                <w:tab w:val="left" w:pos="4192"/>
                <w:tab w:val="left" w:pos="8137"/>
                <w:tab w:val="left" w:pos="9838"/>
              </w:tabs>
            </w:pPr>
            <w:r>
              <w:t>Summary</w:t>
            </w:r>
          </w:p>
        </w:tc>
        <w:tc>
          <w:tcPr>
            <w:tcW w:w="7820" w:type="dxa"/>
          </w:tcPr>
          <w:p w14:paraId="12045E19" w14:textId="3681B011"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effective from date is unreasonably high</w:t>
            </w:r>
          </w:p>
        </w:tc>
      </w:tr>
      <w:tr w:rsidR="00D110C9" w14:paraId="7C2A7C3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48302D" w14:textId="77777777" w:rsidR="00D110C9" w:rsidRDefault="00D110C9" w:rsidP="00223008">
            <w:pPr>
              <w:tabs>
                <w:tab w:val="left" w:pos="4192"/>
                <w:tab w:val="left" w:pos="8137"/>
                <w:tab w:val="left" w:pos="9838"/>
              </w:tabs>
            </w:pPr>
            <w:r>
              <w:t>Description</w:t>
            </w:r>
          </w:p>
        </w:tc>
        <w:tc>
          <w:tcPr>
            <w:tcW w:w="7820" w:type="dxa"/>
          </w:tcPr>
          <w:p w14:paraId="1D6D10CE"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1CE40D5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4ECFBFE" w14:textId="77777777" w:rsidR="00D110C9" w:rsidRDefault="00D110C9" w:rsidP="00223008">
            <w:pPr>
              <w:tabs>
                <w:tab w:val="left" w:pos="4192"/>
                <w:tab w:val="left" w:pos="8137"/>
                <w:tab w:val="left" w:pos="9838"/>
              </w:tabs>
            </w:pPr>
            <w:r>
              <w:t>Type</w:t>
            </w:r>
          </w:p>
        </w:tc>
        <w:tc>
          <w:tcPr>
            <w:tcW w:w="7820" w:type="dxa"/>
          </w:tcPr>
          <w:p w14:paraId="128BEBDC"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697357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3DFD7AE" w14:textId="77777777" w:rsidR="00D110C9" w:rsidRDefault="00D110C9" w:rsidP="00223008">
            <w:pPr>
              <w:tabs>
                <w:tab w:val="left" w:pos="4192"/>
                <w:tab w:val="left" w:pos="8137"/>
                <w:tab w:val="left" w:pos="9838"/>
              </w:tabs>
            </w:pPr>
            <w:r>
              <w:t>Fix</w:t>
            </w:r>
          </w:p>
        </w:tc>
        <w:tc>
          <w:tcPr>
            <w:tcW w:w="7820" w:type="dxa"/>
          </w:tcPr>
          <w:p w14:paraId="6D6226B1"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B0412D0" w14:textId="13B29296" w:rsidR="00D110C9" w:rsidRDefault="005A0FD8" w:rsidP="008905BF">
      <w:pPr>
        <w:pStyle w:val="Heading3"/>
      </w:pPr>
      <w:bookmarkStart w:id="169" w:name="_Toc528599919"/>
      <w:r>
        <w:lastRenderedPageBreak/>
        <w:t xml:space="preserve">TEST ID: </w:t>
      </w:r>
      <w:r w:rsidR="00D110C9">
        <w:t>FM_008</w:t>
      </w:r>
      <w:bookmarkEnd w:id="169"/>
    </w:p>
    <w:tbl>
      <w:tblPr>
        <w:tblStyle w:val="GridTable5Dark-Accent5"/>
        <w:tblW w:w="0" w:type="auto"/>
        <w:tblLook w:val="04A0" w:firstRow="1" w:lastRow="0" w:firstColumn="1" w:lastColumn="0" w:noHBand="0" w:noVBand="1"/>
      </w:tblPr>
      <w:tblGrid>
        <w:gridCol w:w="1427"/>
        <w:gridCol w:w="7820"/>
      </w:tblGrid>
      <w:tr w:rsidR="00D110C9" w14:paraId="1C16302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529480" w14:textId="77777777" w:rsidR="00D110C9" w:rsidRDefault="00D110C9" w:rsidP="00223008">
            <w:pPr>
              <w:tabs>
                <w:tab w:val="left" w:pos="4192"/>
                <w:tab w:val="left" w:pos="8137"/>
                <w:tab w:val="left" w:pos="9838"/>
              </w:tabs>
            </w:pPr>
            <w:r>
              <w:t>Summary</w:t>
            </w:r>
          </w:p>
        </w:tc>
        <w:tc>
          <w:tcPr>
            <w:tcW w:w="7820" w:type="dxa"/>
          </w:tcPr>
          <w:p w14:paraId="7917AB5E" w14:textId="12CB3213"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effectiv</w:t>
            </w:r>
            <w:r>
              <w:t>e from date is unreasonably low</w:t>
            </w:r>
          </w:p>
        </w:tc>
      </w:tr>
      <w:tr w:rsidR="00D110C9" w14:paraId="6673CC2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A433871" w14:textId="77777777" w:rsidR="00D110C9" w:rsidRDefault="00D110C9" w:rsidP="00223008">
            <w:pPr>
              <w:tabs>
                <w:tab w:val="left" w:pos="4192"/>
                <w:tab w:val="left" w:pos="8137"/>
                <w:tab w:val="left" w:pos="9838"/>
              </w:tabs>
            </w:pPr>
            <w:r>
              <w:t>Description</w:t>
            </w:r>
          </w:p>
        </w:tc>
        <w:tc>
          <w:tcPr>
            <w:tcW w:w="7820" w:type="dxa"/>
          </w:tcPr>
          <w:p w14:paraId="1FD917D3"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494E193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36BA720" w14:textId="77777777" w:rsidR="00D110C9" w:rsidRDefault="00D110C9" w:rsidP="00223008">
            <w:pPr>
              <w:tabs>
                <w:tab w:val="left" w:pos="4192"/>
                <w:tab w:val="left" w:pos="8137"/>
                <w:tab w:val="left" w:pos="9838"/>
              </w:tabs>
            </w:pPr>
            <w:r>
              <w:t>Type</w:t>
            </w:r>
          </w:p>
        </w:tc>
        <w:tc>
          <w:tcPr>
            <w:tcW w:w="7820" w:type="dxa"/>
          </w:tcPr>
          <w:p w14:paraId="53F71785"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737D806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293867" w14:textId="77777777" w:rsidR="00D110C9" w:rsidRDefault="00D110C9" w:rsidP="00223008">
            <w:pPr>
              <w:tabs>
                <w:tab w:val="left" w:pos="4192"/>
                <w:tab w:val="left" w:pos="8137"/>
                <w:tab w:val="left" w:pos="9838"/>
              </w:tabs>
            </w:pPr>
            <w:r>
              <w:t>Fix</w:t>
            </w:r>
          </w:p>
        </w:tc>
        <w:tc>
          <w:tcPr>
            <w:tcW w:w="7820" w:type="dxa"/>
          </w:tcPr>
          <w:p w14:paraId="4C65ABD2"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B2D67DD" w14:textId="44AE3618" w:rsidR="00D110C9" w:rsidRDefault="005A0FD8" w:rsidP="008905BF">
      <w:pPr>
        <w:pStyle w:val="Heading3"/>
      </w:pPr>
      <w:bookmarkStart w:id="170" w:name="_Toc528599920"/>
      <w:r>
        <w:t xml:space="preserve">TEST ID: </w:t>
      </w:r>
      <w:r w:rsidR="00D110C9">
        <w:t>FM_009</w:t>
      </w:r>
      <w:bookmarkEnd w:id="170"/>
    </w:p>
    <w:tbl>
      <w:tblPr>
        <w:tblStyle w:val="GridTable5Dark-Accent5"/>
        <w:tblW w:w="0" w:type="auto"/>
        <w:tblLook w:val="04A0" w:firstRow="1" w:lastRow="0" w:firstColumn="1" w:lastColumn="0" w:noHBand="0" w:noVBand="1"/>
      </w:tblPr>
      <w:tblGrid>
        <w:gridCol w:w="1427"/>
        <w:gridCol w:w="7820"/>
      </w:tblGrid>
      <w:tr w:rsidR="00D110C9" w14:paraId="2DA96E8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F63BB6" w14:textId="77777777" w:rsidR="00D110C9" w:rsidRDefault="00D110C9" w:rsidP="00223008">
            <w:pPr>
              <w:tabs>
                <w:tab w:val="left" w:pos="4192"/>
                <w:tab w:val="left" w:pos="8137"/>
                <w:tab w:val="left" w:pos="9838"/>
              </w:tabs>
            </w:pPr>
            <w:r>
              <w:t>Summary</w:t>
            </w:r>
          </w:p>
        </w:tc>
        <w:tc>
          <w:tcPr>
            <w:tcW w:w="7820" w:type="dxa"/>
          </w:tcPr>
          <w:p w14:paraId="7C5D9852" w14:textId="2098D99B"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transaction date is unreasonably high</w:t>
            </w:r>
          </w:p>
        </w:tc>
      </w:tr>
      <w:tr w:rsidR="00D110C9" w14:paraId="492A2AB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0160A5" w14:textId="77777777" w:rsidR="00D110C9" w:rsidRDefault="00D110C9" w:rsidP="00223008">
            <w:pPr>
              <w:tabs>
                <w:tab w:val="left" w:pos="4192"/>
                <w:tab w:val="left" w:pos="8137"/>
                <w:tab w:val="left" w:pos="9838"/>
              </w:tabs>
            </w:pPr>
            <w:r>
              <w:t>Description</w:t>
            </w:r>
          </w:p>
        </w:tc>
        <w:tc>
          <w:tcPr>
            <w:tcW w:w="7820" w:type="dxa"/>
          </w:tcPr>
          <w:p w14:paraId="47E5779A"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134834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1B63554" w14:textId="77777777" w:rsidR="00D110C9" w:rsidRDefault="00D110C9" w:rsidP="00223008">
            <w:pPr>
              <w:tabs>
                <w:tab w:val="left" w:pos="4192"/>
                <w:tab w:val="left" w:pos="8137"/>
                <w:tab w:val="left" w:pos="9838"/>
              </w:tabs>
            </w:pPr>
            <w:r>
              <w:t>Type</w:t>
            </w:r>
          </w:p>
        </w:tc>
        <w:tc>
          <w:tcPr>
            <w:tcW w:w="7820" w:type="dxa"/>
          </w:tcPr>
          <w:p w14:paraId="7628B8D8"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602F91F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213956" w14:textId="77777777" w:rsidR="00D110C9" w:rsidRDefault="00D110C9" w:rsidP="00223008">
            <w:pPr>
              <w:tabs>
                <w:tab w:val="left" w:pos="4192"/>
                <w:tab w:val="left" w:pos="8137"/>
                <w:tab w:val="left" w:pos="9838"/>
              </w:tabs>
            </w:pPr>
            <w:r>
              <w:t>Fix</w:t>
            </w:r>
          </w:p>
        </w:tc>
        <w:tc>
          <w:tcPr>
            <w:tcW w:w="7820" w:type="dxa"/>
          </w:tcPr>
          <w:p w14:paraId="19A1686B"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0F6CC7" w14:textId="6A5E19FF" w:rsidR="00D110C9" w:rsidRDefault="005A0FD8" w:rsidP="008905BF">
      <w:pPr>
        <w:pStyle w:val="Heading3"/>
      </w:pPr>
      <w:bookmarkStart w:id="171" w:name="_Toc528599921"/>
      <w:r>
        <w:t xml:space="preserve">TEST ID: </w:t>
      </w:r>
      <w:r w:rsidR="00D110C9">
        <w:t>FM_010</w:t>
      </w:r>
      <w:bookmarkEnd w:id="171"/>
    </w:p>
    <w:tbl>
      <w:tblPr>
        <w:tblStyle w:val="GridTable5Dark-Accent5"/>
        <w:tblW w:w="0" w:type="auto"/>
        <w:tblLook w:val="04A0" w:firstRow="1" w:lastRow="0" w:firstColumn="1" w:lastColumn="0" w:noHBand="0" w:noVBand="1"/>
      </w:tblPr>
      <w:tblGrid>
        <w:gridCol w:w="1427"/>
        <w:gridCol w:w="7820"/>
      </w:tblGrid>
      <w:tr w:rsidR="00D110C9" w14:paraId="71C370D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CCCBF5" w14:textId="77777777" w:rsidR="00D110C9" w:rsidRDefault="00D110C9" w:rsidP="00223008">
            <w:pPr>
              <w:tabs>
                <w:tab w:val="left" w:pos="4192"/>
                <w:tab w:val="left" w:pos="8137"/>
                <w:tab w:val="left" w:pos="9838"/>
              </w:tabs>
            </w:pPr>
            <w:r>
              <w:t>Summary</w:t>
            </w:r>
          </w:p>
        </w:tc>
        <w:tc>
          <w:tcPr>
            <w:tcW w:w="7820" w:type="dxa"/>
          </w:tcPr>
          <w:p w14:paraId="71B96E25" w14:textId="51D20D8D" w:rsidR="00D110C9" w:rsidRDefault="00D110C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Transactions with trans</w:t>
            </w:r>
            <w:r>
              <w:t>action date is unreasonably low</w:t>
            </w:r>
          </w:p>
        </w:tc>
      </w:tr>
      <w:tr w:rsidR="00D110C9" w14:paraId="6EC9C83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1CD85A8" w14:textId="77777777" w:rsidR="00D110C9" w:rsidRDefault="00D110C9" w:rsidP="00223008">
            <w:pPr>
              <w:tabs>
                <w:tab w:val="left" w:pos="4192"/>
                <w:tab w:val="left" w:pos="8137"/>
                <w:tab w:val="left" w:pos="9838"/>
              </w:tabs>
            </w:pPr>
            <w:r>
              <w:t>Description</w:t>
            </w:r>
          </w:p>
        </w:tc>
        <w:tc>
          <w:tcPr>
            <w:tcW w:w="7820" w:type="dxa"/>
          </w:tcPr>
          <w:p w14:paraId="748D60DC"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110C9" w14:paraId="066E530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E13B0CA" w14:textId="77777777" w:rsidR="00D110C9" w:rsidRDefault="00D110C9" w:rsidP="00223008">
            <w:pPr>
              <w:tabs>
                <w:tab w:val="left" w:pos="4192"/>
                <w:tab w:val="left" w:pos="8137"/>
                <w:tab w:val="left" w:pos="9838"/>
              </w:tabs>
            </w:pPr>
            <w:r>
              <w:t>Type</w:t>
            </w:r>
          </w:p>
        </w:tc>
        <w:tc>
          <w:tcPr>
            <w:tcW w:w="7820" w:type="dxa"/>
          </w:tcPr>
          <w:p w14:paraId="64720D1F" w14:textId="77777777" w:rsidR="00D110C9" w:rsidRDefault="00D110C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110C9" w14:paraId="279B1CE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17300B0" w14:textId="77777777" w:rsidR="00D110C9" w:rsidRDefault="00D110C9" w:rsidP="00223008">
            <w:pPr>
              <w:tabs>
                <w:tab w:val="left" w:pos="4192"/>
                <w:tab w:val="left" w:pos="8137"/>
                <w:tab w:val="left" w:pos="9838"/>
              </w:tabs>
            </w:pPr>
            <w:r>
              <w:t>Fix</w:t>
            </w:r>
          </w:p>
        </w:tc>
        <w:tc>
          <w:tcPr>
            <w:tcW w:w="7820" w:type="dxa"/>
          </w:tcPr>
          <w:p w14:paraId="43EE4A09" w14:textId="77777777" w:rsidR="00D110C9" w:rsidRDefault="00D110C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84F5648" w14:textId="37183F54" w:rsidR="00B22CF7" w:rsidRDefault="005A0FD8" w:rsidP="008905BF">
      <w:pPr>
        <w:pStyle w:val="Heading3"/>
      </w:pPr>
      <w:bookmarkStart w:id="172" w:name="_Toc528599922"/>
      <w:r>
        <w:t xml:space="preserve">TEST ID: </w:t>
      </w:r>
      <w:r w:rsidR="00B22CF7">
        <w:t>FM_011</w:t>
      </w:r>
      <w:bookmarkEnd w:id="172"/>
    </w:p>
    <w:tbl>
      <w:tblPr>
        <w:tblStyle w:val="GridTable5Dark-Accent5"/>
        <w:tblW w:w="0" w:type="auto"/>
        <w:tblLook w:val="04A0" w:firstRow="1" w:lastRow="0" w:firstColumn="1" w:lastColumn="0" w:noHBand="0" w:noVBand="1"/>
      </w:tblPr>
      <w:tblGrid>
        <w:gridCol w:w="1427"/>
        <w:gridCol w:w="7820"/>
      </w:tblGrid>
      <w:tr w:rsidR="00B22CF7" w14:paraId="4303B90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ADC7FF" w14:textId="77777777" w:rsidR="00B22CF7" w:rsidRDefault="00B22CF7" w:rsidP="00223008">
            <w:pPr>
              <w:tabs>
                <w:tab w:val="left" w:pos="4192"/>
                <w:tab w:val="left" w:pos="8137"/>
                <w:tab w:val="left" w:pos="9838"/>
              </w:tabs>
            </w:pPr>
            <w:r>
              <w:t>Summary</w:t>
            </w:r>
          </w:p>
        </w:tc>
        <w:tc>
          <w:tcPr>
            <w:tcW w:w="7820" w:type="dxa"/>
          </w:tcPr>
          <w:p w14:paraId="43DE522F" w14:textId="0E79A52F"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Accounts that balance do not match between FM_OPEN_ITEM and FM_OPEN_ITEM_CHANGE</w:t>
            </w:r>
          </w:p>
        </w:tc>
      </w:tr>
      <w:tr w:rsidR="00B22CF7" w14:paraId="6602C18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0DE273A" w14:textId="77777777" w:rsidR="00B22CF7" w:rsidRDefault="00B22CF7" w:rsidP="00223008">
            <w:pPr>
              <w:tabs>
                <w:tab w:val="left" w:pos="4192"/>
                <w:tab w:val="left" w:pos="8137"/>
                <w:tab w:val="left" w:pos="9838"/>
              </w:tabs>
            </w:pPr>
            <w:r>
              <w:t>Description</w:t>
            </w:r>
          </w:p>
        </w:tc>
        <w:tc>
          <w:tcPr>
            <w:tcW w:w="7820" w:type="dxa"/>
          </w:tcPr>
          <w:p w14:paraId="65937BD7"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5CE5DB3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2C7E005" w14:textId="77777777" w:rsidR="00B22CF7" w:rsidRDefault="00B22CF7" w:rsidP="00223008">
            <w:pPr>
              <w:tabs>
                <w:tab w:val="left" w:pos="4192"/>
                <w:tab w:val="left" w:pos="8137"/>
                <w:tab w:val="left" w:pos="9838"/>
              </w:tabs>
            </w:pPr>
            <w:r>
              <w:t>Type</w:t>
            </w:r>
          </w:p>
        </w:tc>
        <w:tc>
          <w:tcPr>
            <w:tcW w:w="7820" w:type="dxa"/>
          </w:tcPr>
          <w:p w14:paraId="18E9D039"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125A7DE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917DC3D" w14:textId="77777777" w:rsidR="00B22CF7" w:rsidRDefault="00B22CF7" w:rsidP="00223008">
            <w:pPr>
              <w:tabs>
                <w:tab w:val="left" w:pos="4192"/>
                <w:tab w:val="left" w:pos="8137"/>
                <w:tab w:val="left" w:pos="9838"/>
              </w:tabs>
            </w:pPr>
            <w:r>
              <w:t>Fix</w:t>
            </w:r>
          </w:p>
        </w:tc>
        <w:tc>
          <w:tcPr>
            <w:tcW w:w="7820" w:type="dxa"/>
          </w:tcPr>
          <w:p w14:paraId="23691BC1"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810BD8E" w14:textId="38423E60" w:rsidR="00B22CF7" w:rsidRDefault="005A0FD8" w:rsidP="008905BF">
      <w:pPr>
        <w:pStyle w:val="Heading3"/>
      </w:pPr>
      <w:bookmarkStart w:id="173" w:name="_Toc528599923"/>
      <w:r>
        <w:lastRenderedPageBreak/>
        <w:t xml:space="preserve">TEST ID: </w:t>
      </w:r>
      <w:r w:rsidR="00B22CF7">
        <w:t>FM_012</w:t>
      </w:r>
      <w:bookmarkEnd w:id="173"/>
    </w:p>
    <w:tbl>
      <w:tblPr>
        <w:tblStyle w:val="GridTable5Dark-Accent5"/>
        <w:tblW w:w="0" w:type="auto"/>
        <w:tblLook w:val="04A0" w:firstRow="1" w:lastRow="0" w:firstColumn="1" w:lastColumn="0" w:noHBand="0" w:noVBand="1"/>
      </w:tblPr>
      <w:tblGrid>
        <w:gridCol w:w="1427"/>
        <w:gridCol w:w="7820"/>
      </w:tblGrid>
      <w:tr w:rsidR="00B22CF7" w14:paraId="337B672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544E89F" w14:textId="77777777" w:rsidR="00B22CF7" w:rsidRDefault="00B22CF7" w:rsidP="00223008">
            <w:pPr>
              <w:tabs>
                <w:tab w:val="left" w:pos="4192"/>
                <w:tab w:val="left" w:pos="8137"/>
                <w:tab w:val="left" w:pos="9838"/>
              </w:tabs>
            </w:pPr>
            <w:r>
              <w:t>Summary</w:t>
            </w:r>
          </w:p>
        </w:tc>
        <w:tc>
          <w:tcPr>
            <w:tcW w:w="7820" w:type="dxa"/>
          </w:tcPr>
          <w:p w14:paraId="2F9CF54D" w14:textId="1E9FEDCF"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Records in FM_OPEN_ITEM table that OPEN_BALANCE is null</w:t>
            </w:r>
          </w:p>
        </w:tc>
      </w:tr>
      <w:tr w:rsidR="00B22CF7" w14:paraId="7C0669F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306D3A" w14:textId="77777777" w:rsidR="00B22CF7" w:rsidRDefault="00B22CF7" w:rsidP="00223008">
            <w:pPr>
              <w:tabs>
                <w:tab w:val="left" w:pos="4192"/>
                <w:tab w:val="left" w:pos="8137"/>
                <w:tab w:val="left" w:pos="9838"/>
              </w:tabs>
            </w:pPr>
            <w:r>
              <w:t>Description</w:t>
            </w:r>
          </w:p>
        </w:tc>
        <w:tc>
          <w:tcPr>
            <w:tcW w:w="7820" w:type="dxa"/>
          </w:tcPr>
          <w:p w14:paraId="7CDB16C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6AA56F1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D1B6107" w14:textId="77777777" w:rsidR="00B22CF7" w:rsidRDefault="00B22CF7" w:rsidP="00223008">
            <w:pPr>
              <w:tabs>
                <w:tab w:val="left" w:pos="4192"/>
                <w:tab w:val="left" w:pos="8137"/>
                <w:tab w:val="left" w:pos="9838"/>
              </w:tabs>
            </w:pPr>
            <w:r>
              <w:t>Type</w:t>
            </w:r>
          </w:p>
        </w:tc>
        <w:tc>
          <w:tcPr>
            <w:tcW w:w="7820" w:type="dxa"/>
          </w:tcPr>
          <w:p w14:paraId="3E66039D"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7CCEEB4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A44D2D" w14:textId="77777777" w:rsidR="00B22CF7" w:rsidRDefault="00B22CF7" w:rsidP="00223008">
            <w:pPr>
              <w:tabs>
                <w:tab w:val="left" w:pos="4192"/>
                <w:tab w:val="left" w:pos="8137"/>
                <w:tab w:val="left" w:pos="9838"/>
              </w:tabs>
            </w:pPr>
            <w:r>
              <w:t>Fix</w:t>
            </w:r>
          </w:p>
        </w:tc>
        <w:tc>
          <w:tcPr>
            <w:tcW w:w="7820" w:type="dxa"/>
          </w:tcPr>
          <w:p w14:paraId="2531A68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FC9277" w14:textId="605FBFF1" w:rsidR="00B22CF7" w:rsidRDefault="005A0FD8" w:rsidP="008905BF">
      <w:pPr>
        <w:pStyle w:val="Heading3"/>
      </w:pPr>
      <w:bookmarkStart w:id="174" w:name="_Toc528599924"/>
      <w:r>
        <w:t xml:space="preserve">TEST ID: </w:t>
      </w:r>
      <w:r w:rsidR="00B22CF7">
        <w:t>FM_013</w:t>
      </w:r>
      <w:bookmarkEnd w:id="174"/>
    </w:p>
    <w:tbl>
      <w:tblPr>
        <w:tblStyle w:val="GridTable5Dark-Accent5"/>
        <w:tblW w:w="0" w:type="auto"/>
        <w:tblLook w:val="04A0" w:firstRow="1" w:lastRow="0" w:firstColumn="1" w:lastColumn="0" w:noHBand="0" w:noVBand="1"/>
      </w:tblPr>
      <w:tblGrid>
        <w:gridCol w:w="1427"/>
        <w:gridCol w:w="7820"/>
      </w:tblGrid>
      <w:tr w:rsidR="00B22CF7" w14:paraId="3D2D9DD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48BC00A" w14:textId="77777777" w:rsidR="00B22CF7" w:rsidRDefault="00B22CF7" w:rsidP="00223008">
            <w:pPr>
              <w:tabs>
                <w:tab w:val="left" w:pos="4192"/>
                <w:tab w:val="left" w:pos="8137"/>
                <w:tab w:val="left" w:pos="9838"/>
              </w:tabs>
            </w:pPr>
            <w:r>
              <w:t>Summary</w:t>
            </w:r>
          </w:p>
        </w:tc>
        <w:tc>
          <w:tcPr>
            <w:tcW w:w="7820" w:type="dxa"/>
          </w:tcPr>
          <w:p w14:paraId="70530D2E" w14:textId="5B31E677" w:rsidR="00B22CF7" w:rsidRDefault="00B22CF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33C78">
              <w:t>Records in FM_OPEN_ITEM_CHANGE table that OPEN_BALANCE is null</w:t>
            </w:r>
          </w:p>
        </w:tc>
      </w:tr>
      <w:tr w:rsidR="00B22CF7" w14:paraId="248EA4C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A0D0BF6" w14:textId="77777777" w:rsidR="00B22CF7" w:rsidRDefault="00B22CF7" w:rsidP="00223008">
            <w:pPr>
              <w:tabs>
                <w:tab w:val="left" w:pos="4192"/>
                <w:tab w:val="left" w:pos="8137"/>
                <w:tab w:val="left" w:pos="9838"/>
              </w:tabs>
            </w:pPr>
            <w:r>
              <w:t>Description</w:t>
            </w:r>
          </w:p>
        </w:tc>
        <w:tc>
          <w:tcPr>
            <w:tcW w:w="7820" w:type="dxa"/>
          </w:tcPr>
          <w:p w14:paraId="0190A175"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4F9895E7"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F5329C7" w14:textId="77777777" w:rsidR="00B22CF7" w:rsidRDefault="00B22CF7" w:rsidP="00223008">
            <w:pPr>
              <w:tabs>
                <w:tab w:val="left" w:pos="4192"/>
                <w:tab w:val="left" w:pos="8137"/>
                <w:tab w:val="left" w:pos="9838"/>
              </w:tabs>
            </w:pPr>
            <w:r>
              <w:t>Type</w:t>
            </w:r>
          </w:p>
        </w:tc>
        <w:tc>
          <w:tcPr>
            <w:tcW w:w="7820" w:type="dxa"/>
          </w:tcPr>
          <w:p w14:paraId="047675F9"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7C05F22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BBA935" w14:textId="77777777" w:rsidR="00B22CF7" w:rsidRDefault="00B22CF7" w:rsidP="00223008">
            <w:pPr>
              <w:tabs>
                <w:tab w:val="left" w:pos="4192"/>
                <w:tab w:val="left" w:pos="8137"/>
                <w:tab w:val="left" w:pos="9838"/>
              </w:tabs>
            </w:pPr>
            <w:r>
              <w:t>Fix</w:t>
            </w:r>
          </w:p>
        </w:tc>
        <w:tc>
          <w:tcPr>
            <w:tcW w:w="7820" w:type="dxa"/>
          </w:tcPr>
          <w:p w14:paraId="59570FCC"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CC72459" w14:textId="54535CF0" w:rsidR="00B22CF7" w:rsidRDefault="005A0FD8" w:rsidP="008905BF">
      <w:pPr>
        <w:pStyle w:val="Heading3"/>
      </w:pPr>
      <w:bookmarkStart w:id="175" w:name="_Toc528599925"/>
      <w:r>
        <w:t xml:space="preserve">TEST ID: </w:t>
      </w:r>
      <w:r w:rsidR="00B22CF7">
        <w:t>CM_001</w:t>
      </w:r>
      <w:bookmarkEnd w:id="175"/>
    </w:p>
    <w:tbl>
      <w:tblPr>
        <w:tblStyle w:val="GridTable5Dark-Accent5"/>
        <w:tblW w:w="0" w:type="auto"/>
        <w:tblLook w:val="04A0" w:firstRow="1" w:lastRow="0" w:firstColumn="1" w:lastColumn="0" w:noHBand="0" w:noVBand="1"/>
      </w:tblPr>
      <w:tblGrid>
        <w:gridCol w:w="1427"/>
        <w:gridCol w:w="7820"/>
      </w:tblGrid>
      <w:tr w:rsidR="00B22CF7" w14:paraId="0CB3FF1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ECA49DD" w14:textId="77777777" w:rsidR="00B22CF7" w:rsidRDefault="00B22CF7" w:rsidP="00223008">
            <w:pPr>
              <w:tabs>
                <w:tab w:val="left" w:pos="4192"/>
                <w:tab w:val="left" w:pos="8137"/>
                <w:tab w:val="left" w:pos="9838"/>
              </w:tabs>
            </w:pPr>
            <w:r>
              <w:t>Summary</w:t>
            </w:r>
          </w:p>
        </w:tc>
        <w:tc>
          <w:tcPr>
            <w:tcW w:w="7820" w:type="dxa"/>
          </w:tcPr>
          <w:p w14:paraId="118093D5" w14:textId="26B72FC2" w:rsidR="00B22CF7"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B22CF7" w:rsidRPr="00167032">
              <w:t xml:space="preserve"> w/o matching CIX and claimant on CCX</w:t>
            </w:r>
          </w:p>
        </w:tc>
      </w:tr>
      <w:tr w:rsidR="00B22CF7" w14:paraId="28F13EB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04EBFDE" w14:textId="77777777" w:rsidR="00B22CF7" w:rsidRDefault="00B22CF7" w:rsidP="00223008">
            <w:pPr>
              <w:tabs>
                <w:tab w:val="left" w:pos="4192"/>
                <w:tab w:val="left" w:pos="8137"/>
                <w:tab w:val="left" w:pos="9838"/>
              </w:tabs>
            </w:pPr>
            <w:r>
              <w:t>Description</w:t>
            </w:r>
          </w:p>
        </w:tc>
        <w:tc>
          <w:tcPr>
            <w:tcW w:w="7820" w:type="dxa"/>
          </w:tcPr>
          <w:p w14:paraId="18239AAB"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22CF7" w14:paraId="7AF14CE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9FF5C27" w14:textId="77777777" w:rsidR="00B22CF7" w:rsidRDefault="00B22CF7" w:rsidP="00223008">
            <w:pPr>
              <w:tabs>
                <w:tab w:val="left" w:pos="4192"/>
                <w:tab w:val="left" w:pos="8137"/>
                <w:tab w:val="left" w:pos="9838"/>
              </w:tabs>
            </w:pPr>
            <w:r>
              <w:t>Type</w:t>
            </w:r>
          </w:p>
        </w:tc>
        <w:tc>
          <w:tcPr>
            <w:tcW w:w="7820" w:type="dxa"/>
          </w:tcPr>
          <w:p w14:paraId="647F190F" w14:textId="77777777" w:rsidR="00B22CF7" w:rsidRDefault="00B22CF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22CF7" w14:paraId="0CF9F5D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62149AA" w14:textId="77777777" w:rsidR="00B22CF7" w:rsidRDefault="00B22CF7" w:rsidP="00223008">
            <w:pPr>
              <w:tabs>
                <w:tab w:val="left" w:pos="4192"/>
                <w:tab w:val="left" w:pos="8137"/>
                <w:tab w:val="left" w:pos="9838"/>
              </w:tabs>
            </w:pPr>
            <w:r>
              <w:t>Fix</w:t>
            </w:r>
          </w:p>
        </w:tc>
        <w:tc>
          <w:tcPr>
            <w:tcW w:w="7820" w:type="dxa"/>
          </w:tcPr>
          <w:p w14:paraId="1613B456" w14:textId="77777777" w:rsidR="00B22CF7" w:rsidRDefault="00B22CF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2A7FDE6" w14:textId="1D213B9B" w:rsidR="00836347" w:rsidRDefault="005A0FD8" w:rsidP="008905BF">
      <w:pPr>
        <w:pStyle w:val="Heading3"/>
      </w:pPr>
      <w:bookmarkStart w:id="176" w:name="_Toc528599926"/>
      <w:r>
        <w:t xml:space="preserve">TEST ID: </w:t>
      </w:r>
      <w:r w:rsidR="00836347">
        <w:t>CM_002</w:t>
      </w:r>
      <w:bookmarkEnd w:id="176"/>
    </w:p>
    <w:tbl>
      <w:tblPr>
        <w:tblStyle w:val="GridTable5Dark-Accent5"/>
        <w:tblW w:w="0" w:type="auto"/>
        <w:tblLook w:val="04A0" w:firstRow="1" w:lastRow="0" w:firstColumn="1" w:lastColumn="0" w:noHBand="0" w:noVBand="1"/>
      </w:tblPr>
      <w:tblGrid>
        <w:gridCol w:w="1427"/>
        <w:gridCol w:w="7820"/>
      </w:tblGrid>
      <w:tr w:rsidR="00836347" w14:paraId="45A690D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1C42351" w14:textId="77777777" w:rsidR="00836347" w:rsidRDefault="00836347" w:rsidP="00223008">
            <w:pPr>
              <w:tabs>
                <w:tab w:val="left" w:pos="4192"/>
                <w:tab w:val="left" w:pos="8137"/>
                <w:tab w:val="left" w:pos="9838"/>
              </w:tabs>
            </w:pPr>
            <w:r>
              <w:t>Summary</w:t>
            </w:r>
          </w:p>
        </w:tc>
        <w:tc>
          <w:tcPr>
            <w:tcW w:w="7820" w:type="dxa"/>
          </w:tcPr>
          <w:p w14:paraId="6C8BAE31" w14:textId="2E228FDC"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167032">
              <w:t>cm_transaction w/ data_checking cm_trans_status_history row</w:t>
            </w:r>
          </w:p>
        </w:tc>
      </w:tr>
      <w:tr w:rsidR="00836347" w14:paraId="53CC1B3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20FC933" w14:textId="77777777" w:rsidR="00836347" w:rsidRDefault="00836347" w:rsidP="00223008">
            <w:pPr>
              <w:tabs>
                <w:tab w:val="left" w:pos="4192"/>
                <w:tab w:val="left" w:pos="8137"/>
                <w:tab w:val="left" w:pos="9838"/>
              </w:tabs>
            </w:pPr>
            <w:r>
              <w:t>Description</w:t>
            </w:r>
          </w:p>
        </w:tc>
        <w:tc>
          <w:tcPr>
            <w:tcW w:w="7820" w:type="dxa"/>
          </w:tcPr>
          <w:p w14:paraId="52A66060"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6C777F1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83CECBD" w14:textId="77777777" w:rsidR="00836347" w:rsidRDefault="00836347" w:rsidP="00223008">
            <w:pPr>
              <w:tabs>
                <w:tab w:val="left" w:pos="4192"/>
                <w:tab w:val="left" w:pos="8137"/>
                <w:tab w:val="left" w:pos="9838"/>
              </w:tabs>
            </w:pPr>
            <w:r>
              <w:t>Type</w:t>
            </w:r>
          </w:p>
        </w:tc>
        <w:tc>
          <w:tcPr>
            <w:tcW w:w="7820" w:type="dxa"/>
          </w:tcPr>
          <w:p w14:paraId="3452EDBF"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538D62E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F548DB8" w14:textId="77777777" w:rsidR="00836347" w:rsidRDefault="00836347" w:rsidP="00223008">
            <w:pPr>
              <w:tabs>
                <w:tab w:val="left" w:pos="4192"/>
                <w:tab w:val="left" w:pos="8137"/>
                <w:tab w:val="left" w:pos="9838"/>
              </w:tabs>
            </w:pPr>
            <w:r>
              <w:t>Fix</w:t>
            </w:r>
          </w:p>
        </w:tc>
        <w:tc>
          <w:tcPr>
            <w:tcW w:w="7820" w:type="dxa"/>
          </w:tcPr>
          <w:p w14:paraId="29CDB45F"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0CFC8E5" w14:textId="1EF869AD" w:rsidR="00836347" w:rsidRDefault="005A0FD8" w:rsidP="008905BF">
      <w:pPr>
        <w:pStyle w:val="Heading3"/>
      </w:pPr>
      <w:bookmarkStart w:id="177" w:name="_Toc528599927"/>
      <w:r>
        <w:lastRenderedPageBreak/>
        <w:t xml:space="preserve">TEST ID: </w:t>
      </w:r>
      <w:r w:rsidR="00836347">
        <w:t>CM_003</w:t>
      </w:r>
      <w:bookmarkEnd w:id="177"/>
    </w:p>
    <w:tbl>
      <w:tblPr>
        <w:tblStyle w:val="GridTable5Dark-Accent5"/>
        <w:tblW w:w="0" w:type="auto"/>
        <w:tblLook w:val="04A0" w:firstRow="1" w:lastRow="0" w:firstColumn="1" w:lastColumn="0" w:noHBand="0" w:noVBand="1"/>
      </w:tblPr>
      <w:tblGrid>
        <w:gridCol w:w="1427"/>
        <w:gridCol w:w="7820"/>
      </w:tblGrid>
      <w:tr w:rsidR="00836347" w14:paraId="6443C21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5AD893" w14:textId="77777777" w:rsidR="00836347" w:rsidRDefault="00836347" w:rsidP="00223008">
            <w:pPr>
              <w:tabs>
                <w:tab w:val="left" w:pos="4192"/>
                <w:tab w:val="left" w:pos="8137"/>
                <w:tab w:val="left" w:pos="9838"/>
              </w:tabs>
            </w:pPr>
            <w:r>
              <w:t>Summary</w:t>
            </w:r>
          </w:p>
        </w:tc>
        <w:tc>
          <w:tcPr>
            <w:tcW w:w="7820" w:type="dxa"/>
          </w:tcPr>
          <w:p w14:paraId="0E336203" w14:textId="0D1ECC93"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167032">
              <w:t>cm_transaction w/ missing  cm_trans_status_history row</w:t>
            </w:r>
          </w:p>
        </w:tc>
      </w:tr>
      <w:tr w:rsidR="00836347" w14:paraId="7F6A8A7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78C9C4" w14:textId="77777777" w:rsidR="00836347" w:rsidRDefault="00836347" w:rsidP="00223008">
            <w:pPr>
              <w:tabs>
                <w:tab w:val="left" w:pos="4192"/>
                <w:tab w:val="left" w:pos="8137"/>
                <w:tab w:val="left" w:pos="9838"/>
              </w:tabs>
            </w:pPr>
            <w:r>
              <w:t>Description</w:t>
            </w:r>
          </w:p>
        </w:tc>
        <w:tc>
          <w:tcPr>
            <w:tcW w:w="7820" w:type="dxa"/>
          </w:tcPr>
          <w:p w14:paraId="32E11189"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37DD895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54FAF75" w14:textId="77777777" w:rsidR="00836347" w:rsidRDefault="00836347" w:rsidP="00223008">
            <w:pPr>
              <w:tabs>
                <w:tab w:val="left" w:pos="4192"/>
                <w:tab w:val="left" w:pos="8137"/>
                <w:tab w:val="left" w:pos="9838"/>
              </w:tabs>
            </w:pPr>
            <w:r>
              <w:t>Type</w:t>
            </w:r>
          </w:p>
        </w:tc>
        <w:tc>
          <w:tcPr>
            <w:tcW w:w="7820" w:type="dxa"/>
          </w:tcPr>
          <w:p w14:paraId="4D0AF172"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2D51445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EBA4A7" w14:textId="77777777" w:rsidR="00836347" w:rsidRDefault="00836347" w:rsidP="00223008">
            <w:pPr>
              <w:tabs>
                <w:tab w:val="left" w:pos="4192"/>
                <w:tab w:val="left" w:pos="8137"/>
                <w:tab w:val="left" w:pos="9838"/>
              </w:tabs>
            </w:pPr>
            <w:r>
              <w:t>Fix</w:t>
            </w:r>
          </w:p>
        </w:tc>
        <w:tc>
          <w:tcPr>
            <w:tcW w:w="7820" w:type="dxa"/>
          </w:tcPr>
          <w:p w14:paraId="13187BC7"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BAEA4E4" w14:textId="3AFAC673" w:rsidR="00836347" w:rsidRDefault="005A0FD8" w:rsidP="008905BF">
      <w:pPr>
        <w:pStyle w:val="Heading3"/>
      </w:pPr>
      <w:bookmarkStart w:id="178" w:name="_Toc528599928"/>
      <w:r>
        <w:t xml:space="preserve">TEST ID: </w:t>
      </w:r>
      <w:r w:rsidR="00836347">
        <w:t>CM_004</w:t>
      </w:r>
      <w:bookmarkEnd w:id="178"/>
    </w:p>
    <w:tbl>
      <w:tblPr>
        <w:tblStyle w:val="GridTable5Dark-Accent5"/>
        <w:tblW w:w="0" w:type="auto"/>
        <w:tblLook w:val="04A0" w:firstRow="1" w:lastRow="0" w:firstColumn="1" w:lastColumn="0" w:noHBand="0" w:noVBand="1"/>
      </w:tblPr>
      <w:tblGrid>
        <w:gridCol w:w="1427"/>
        <w:gridCol w:w="7820"/>
      </w:tblGrid>
      <w:tr w:rsidR="00836347" w14:paraId="75F2541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5F88423" w14:textId="77777777" w:rsidR="00836347" w:rsidRDefault="00836347" w:rsidP="00223008">
            <w:pPr>
              <w:tabs>
                <w:tab w:val="left" w:pos="4192"/>
                <w:tab w:val="left" w:pos="8137"/>
                <w:tab w:val="left" w:pos="9838"/>
              </w:tabs>
            </w:pPr>
            <w:r>
              <w:t>Summary</w:t>
            </w:r>
          </w:p>
        </w:tc>
        <w:tc>
          <w:tcPr>
            <w:tcW w:w="7820" w:type="dxa"/>
          </w:tcPr>
          <w:p w14:paraId="19F20D3B" w14:textId="634DA15A" w:rsidR="00836347" w:rsidRDefault="00836347"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947995">
              <w:t xml:space="preserve">cm_transaction w/o matching </w:t>
            </w:r>
            <w:r w:rsidR="00B44274">
              <w:t>CM_TRANSACTION_DETAIL</w:t>
            </w:r>
            <w:r w:rsidRPr="00947995">
              <w:t xml:space="preserve"> row</w:t>
            </w:r>
          </w:p>
        </w:tc>
      </w:tr>
      <w:tr w:rsidR="00836347" w14:paraId="166B02C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90F761" w14:textId="77777777" w:rsidR="00836347" w:rsidRDefault="00836347" w:rsidP="00223008">
            <w:pPr>
              <w:tabs>
                <w:tab w:val="left" w:pos="4192"/>
                <w:tab w:val="left" w:pos="8137"/>
                <w:tab w:val="left" w:pos="9838"/>
              </w:tabs>
            </w:pPr>
            <w:r>
              <w:t>Description</w:t>
            </w:r>
          </w:p>
        </w:tc>
        <w:tc>
          <w:tcPr>
            <w:tcW w:w="7820" w:type="dxa"/>
          </w:tcPr>
          <w:p w14:paraId="106F3C5A"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36347" w14:paraId="65C61A4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255EA47" w14:textId="77777777" w:rsidR="00836347" w:rsidRDefault="00836347" w:rsidP="00223008">
            <w:pPr>
              <w:tabs>
                <w:tab w:val="left" w:pos="4192"/>
                <w:tab w:val="left" w:pos="8137"/>
                <w:tab w:val="left" w:pos="9838"/>
              </w:tabs>
            </w:pPr>
            <w:r>
              <w:t>Type</w:t>
            </w:r>
          </w:p>
        </w:tc>
        <w:tc>
          <w:tcPr>
            <w:tcW w:w="7820" w:type="dxa"/>
          </w:tcPr>
          <w:p w14:paraId="55096DCC" w14:textId="77777777" w:rsidR="00836347" w:rsidRDefault="00836347"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36347" w14:paraId="2B27764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BEBEB17" w14:textId="77777777" w:rsidR="00836347" w:rsidRDefault="00836347" w:rsidP="00223008">
            <w:pPr>
              <w:tabs>
                <w:tab w:val="left" w:pos="4192"/>
                <w:tab w:val="left" w:pos="8137"/>
                <w:tab w:val="left" w:pos="9838"/>
              </w:tabs>
            </w:pPr>
            <w:r>
              <w:t>Fix</w:t>
            </w:r>
          </w:p>
        </w:tc>
        <w:tc>
          <w:tcPr>
            <w:tcW w:w="7820" w:type="dxa"/>
          </w:tcPr>
          <w:p w14:paraId="24A6B982" w14:textId="77777777" w:rsidR="00836347" w:rsidRDefault="00836347"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B4C56AF" w14:textId="419BF0E2" w:rsidR="004B225B" w:rsidRDefault="005A0FD8" w:rsidP="008905BF">
      <w:pPr>
        <w:pStyle w:val="Heading3"/>
      </w:pPr>
      <w:bookmarkStart w:id="179" w:name="_Toc528599929"/>
      <w:r>
        <w:t xml:space="preserve">TEST ID: </w:t>
      </w:r>
      <w:r w:rsidR="004B225B">
        <w:t>CM_005</w:t>
      </w:r>
      <w:bookmarkEnd w:id="179"/>
    </w:p>
    <w:tbl>
      <w:tblPr>
        <w:tblStyle w:val="GridTable5Dark-Accent5"/>
        <w:tblW w:w="0" w:type="auto"/>
        <w:tblLook w:val="04A0" w:firstRow="1" w:lastRow="0" w:firstColumn="1" w:lastColumn="0" w:noHBand="0" w:noVBand="1"/>
      </w:tblPr>
      <w:tblGrid>
        <w:gridCol w:w="1427"/>
        <w:gridCol w:w="7820"/>
      </w:tblGrid>
      <w:tr w:rsidR="004B225B" w14:paraId="79FD084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A66BF0" w14:textId="77777777" w:rsidR="004B225B" w:rsidRDefault="004B225B" w:rsidP="00223008">
            <w:pPr>
              <w:tabs>
                <w:tab w:val="left" w:pos="4192"/>
                <w:tab w:val="left" w:pos="8137"/>
                <w:tab w:val="left" w:pos="9838"/>
              </w:tabs>
            </w:pPr>
            <w:r>
              <w:t>Summary</w:t>
            </w:r>
          </w:p>
        </w:tc>
        <w:tc>
          <w:tcPr>
            <w:tcW w:w="7820" w:type="dxa"/>
          </w:tcPr>
          <w:p w14:paraId="1D87B37A" w14:textId="22DE97A2"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E46773">
              <w:t>cm_transaction where trans_amt &lt;&gt; sum amount on det row</w:t>
            </w:r>
          </w:p>
        </w:tc>
      </w:tr>
      <w:tr w:rsidR="004B225B" w14:paraId="3137685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32F456" w14:textId="77777777" w:rsidR="004B225B" w:rsidRDefault="004B225B" w:rsidP="00223008">
            <w:pPr>
              <w:tabs>
                <w:tab w:val="left" w:pos="4192"/>
                <w:tab w:val="left" w:pos="8137"/>
                <w:tab w:val="left" w:pos="9838"/>
              </w:tabs>
            </w:pPr>
            <w:r>
              <w:t>Description</w:t>
            </w:r>
          </w:p>
        </w:tc>
        <w:tc>
          <w:tcPr>
            <w:tcW w:w="7820" w:type="dxa"/>
          </w:tcPr>
          <w:p w14:paraId="6CD48D23"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3CE86AE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5AA5F05" w14:textId="77777777" w:rsidR="004B225B" w:rsidRDefault="004B225B" w:rsidP="00223008">
            <w:pPr>
              <w:tabs>
                <w:tab w:val="left" w:pos="4192"/>
                <w:tab w:val="left" w:pos="8137"/>
                <w:tab w:val="left" w:pos="9838"/>
              </w:tabs>
            </w:pPr>
            <w:r>
              <w:t>Type</w:t>
            </w:r>
          </w:p>
        </w:tc>
        <w:tc>
          <w:tcPr>
            <w:tcW w:w="7820" w:type="dxa"/>
          </w:tcPr>
          <w:p w14:paraId="640C09F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644DD0F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B5A1601" w14:textId="77777777" w:rsidR="004B225B" w:rsidRDefault="004B225B" w:rsidP="00223008">
            <w:pPr>
              <w:tabs>
                <w:tab w:val="left" w:pos="4192"/>
                <w:tab w:val="left" w:pos="8137"/>
                <w:tab w:val="left" w:pos="9838"/>
              </w:tabs>
            </w:pPr>
            <w:r>
              <w:t>Fix</w:t>
            </w:r>
          </w:p>
        </w:tc>
        <w:tc>
          <w:tcPr>
            <w:tcW w:w="7820" w:type="dxa"/>
          </w:tcPr>
          <w:p w14:paraId="0A0B0865"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366FEE" w14:textId="1674F668" w:rsidR="004B225B" w:rsidRDefault="005A0FD8" w:rsidP="008905BF">
      <w:pPr>
        <w:pStyle w:val="Heading3"/>
      </w:pPr>
      <w:bookmarkStart w:id="180" w:name="_Toc528599930"/>
      <w:r>
        <w:t xml:space="preserve">TEST ID: </w:t>
      </w:r>
      <w:r w:rsidR="004B225B">
        <w:t>CM_006</w:t>
      </w:r>
      <w:bookmarkEnd w:id="180"/>
    </w:p>
    <w:tbl>
      <w:tblPr>
        <w:tblStyle w:val="GridTable5Dark-Accent5"/>
        <w:tblW w:w="0" w:type="auto"/>
        <w:tblLook w:val="04A0" w:firstRow="1" w:lastRow="0" w:firstColumn="1" w:lastColumn="0" w:noHBand="0" w:noVBand="1"/>
      </w:tblPr>
      <w:tblGrid>
        <w:gridCol w:w="1427"/>
        <w:gridCol w:w="7820"/>
      </w:tblGrid>
      <w:tr w:rsidR="004B225B" w14:paraId="54336CCF"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170AE8A" w14:textId="77777777" w:rsidR="004B225B" w:rsidRDefault="004B225B" w:rsidP="00223008">
            <w:pPr>
              <w:tabs>
                <w:tab w:val="left" w:pos="4192"/>
                <w:tab w:val="left" w:pos="8137"/>
                <w:tab w:val="left" w:pos="9838"/>
              </w:tabs>
            </w:pPr>
            <w:r>
              <w:t>Summary</w:t>
            </w:r>
          </w:p>
        </w:tc>
        <w:tc>
          <w:tcPr>
            <w:tcW w:w="7820" w:type="dxa"/>
          </w:tcPr>
          <w:p w14:paraId="1AE4BD00" w14:textId="2F5BEE01"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txn dtl rows where the txn claim differs from CIX claim</w:t>
            </w:r>
          </w:p>
        </w:tc>
      </w:tr>
      <w:tr w:rsidR="004B225B" w14:paraId="5AF7A62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3E229CC" w14:textId="77777777" w:rsidR="004B225B" w:rsidRDefault="004B225B" w:rsidP="00223008">
            <w:pPr>
              <w:tabs>
                <w:tab w:val="left" w:pos="4192"/>
                <w:tab w:val="left" w:pos="8137"/>
                <w:tab w:val="left" w:pos="9838"/>
              </w:tabs>
            </w:pPr>
            <w:r>
              <w:t>Description</w:t>
            </w:r>
          </w:p>
        </w:tc>
        <w:tc>
          <w:tcPr>
            <w:tcW w:w="7820" w:type="dxa"/>
          </w:tcPr>
          <w:p w14:paraId="266A66D4"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3307D1D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9AF4ABD" w14:textId="77777777" w:rsidR="004B225B" w:rsidRDefault="004B225B" w:rsidP="00223008">
            <w:pPr>
              <w:tabs>
                <w:tab w:val="left" w:pos="4192"/>
                <w:tab w:val="left" w:pos="8137"/>
                <w:tab w:val="left" w:pos="9838"/>
              </w:tabs>
            </w:pPr>
            <w:r>
              <w:t>Type</w:t>
            </w:r>
          </w:p>
        </w:tc>
        <w:tc>
          <w:tcPr>
            <w:tcW w:w="7820" w:type="dxa"/>
          </w:tcPr>
          <w:p w14:paraId="04D3238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52050BE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E09AAA6" w14:textId="77777777" w:rsidR="004B225B" w:rsidRDefault="004B225B" w:rsidP="00223008">
            <w:pPr>
              <w:tabs>
                <w:tab w:val="left" w:pos="4192"/>
                <w:tab w:val="left" w:pos="8137"/>
                <w:tab w:val="left" w:pos="9838"/>
              </w:tabs>
            </w:pPr>
            <w:r>
              <w:t>Fix</w:t>
            </w:r>
          </w:p>
        </w:tc>
        <w:tc>
          <w:tcPr>
            <w:tcW w:w="7820" w:type="dxa"/>
          </w:tcPr>
          <w:p w14:paraId="63E48D13"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726538F" w14:textId="201DA144" w:rsidR="004B225B" w:rsidRDefault="005A0FD8" w:rsidP="008905BF">
      <w:pPr>
        <w:pStyle w:val="Heading3"/>
      </w:pPr>
      <w:bookmarkStart w:id="181" w:name="_Toc528599931"/>
      <w:r>
        <w:lastRenderedPageBreak/>
        <w:t xml:space="preserve">TEST ID: </w:t>
      </w:r>
      <w:r w:rsidR="004B225B">
        <w:t>CM_007</w:t>
      </w:r>
      <w:bookmarkEnd w:id="181"/>
    </w:p>
    <w:tbl>
      <w:tblPr>
        <w:tblStyle w:val="GridTable5Dark-Accent5"/>
        <w:tblW w:w="0" w:type="auto"/>
        <w:tblLook w:val="04A0" w:firstRow="1" w:lastRow="0" w:firstColumn="1" w:lastColumn="0" w:noHBand="0" w:noVBand="1"/>
      </w:tblPr>
      <w:tblGrid>
        <w:gridCol w:w="1427"/>
        <w:gridCol w:w="7820"/>
      </w:tblGrid>
      <w:tr w:rsidR="004B225B" w14:paraId="6C47377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60875E" w14:textId="77777777" w:rsidR="004B225B" w:rsidRDefault="004B225B" w:rsidP="00223008">
            <w:pPr>
              <w:tabs>
                <w:tab w:val="left" w:pos="4192"/>
                <w:tab w:val="left" w:pos="8137"/>
                <w:tab w:val="left" w:pos="9838"/>
              </w:tabs>
            </w:pPr>
            <w:r>
              <w:t>Summary</w:t>
            </w:r>
          </w:p>
        </w:tc>
        <w:tc>
          <w:tcPr>
            <w:tcW w:w="7820" w:type="dxa"/>
          </w:tcPr>
          <w:p w14:paraId="5635E2B6" w14:textId="354A6B45"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entity_role roles where entity fk is not on entity table</w:t>
            </w:r>
          </w:p>
        </w:tc>
      </w:tr>
      <w:tr w:rsidR="004B225B" w14:paraId="6CF44E9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2861F3" w14:textId="77777777" w:rsidR="004B225B" w:rsidRDefault="004B225B" w:rsidP="00223008">
            <w:pPr>
              <w:tabs>
                <w:tab w:val="left" w:pos="4192"/>
                <w:tab w:val="left" w:pos="8137"/>
                <w:tab w:val="left" w:pos="9838"/>
              </w:tabs>
            </w:pPr>
            <w:r>
              <w:t>Description</w:t>
            </w:r>
          </w:p>
        </w:tc>
        <w:tc>
          <w:tcPr>
            <w:tcW w:w="7820" w:type="dxa"/>
          </w:tcPr>
          <w:p w14:paraId="3F4248EC"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5D928FB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376F06E" w14:textId="77777777" w:rsidR="004B225B" w:rsidRDefault="004B225B" w:rsidP="00223008">
            <w:pPr>
              <w:tabs>
                <w:tab w:val="left" w:pos="4192"/>
                <w:tab w:val="left" w:pos="8137"/>
                <w:tab w:val="left" w:pos="9838"/>
              </w:tabs>
            </w:pPr>
            <w:r>
              <w:t>Type</w:t>
            </w:r>
          </w:p>
        </w:tc>
        <w:tc>
          <w:tcPr>
            <w:tcW w:w="7820" w:type="dxa"/>
          </w:tcPr>
          <w:p w14:paraId="34F2B18F"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6880A5C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A9F63D9" w14:textId="77777777" w:rsidR="004B225B" w:rsidRDefault="004B225B" w:rsidP="00223008">
            <w:pPr>
              <w:tabs>
                <w:tab w:val="left" w:pos="4192"/>
                <w:tab w:val="left" w:pos="8137"/>
                <w:tab w:val="left" w:pos="9838"/>
              </w:tabs>
            </w:pPr>
            <w:r>
              <w:t>Fix</w:t>
            </w:r>
          </w:p>
        </w:tc>
        <w:tc>
          <w:tcPr>
            <w:tcW w:w="7820" w:type="dxa"/>
          </w:tcPr>
          <w:p w14:paraId="2FC660E9"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2D28030" w14:textId="2A55944D" w:rsidR="004B225B" w:rsidRDefault="00AF229D" w:rsidP="008905BF">
      <w:pPr>
        <w:pStyle w:val="Heading3"/>
      </w:pPr>
      <w:bookmarkStart w:id="182" w:name="_Toc528599932"/>
      <w:r>
        <w:t xml:space="preserve">TEST ID: </w:t>
      </w:r>
      <w:r w:rsidR="004B225B">
        <w:t>CM_008</w:t>
      </w:r>
      <w:bookmarkEnd w:id="182"/>
    </w:p>
    <w:tbl>
      <w:tblPr>
        <w:tblStyle w:val="GridTable5Dark-Accent5"/>
        <w:tblW w:w="0" w:type="auto"/>
        <w:tblLook w:val="04A0" w:firstRow="1" w:lastRow="0" w:firstColumn="1" w:lastColumn="0" w:noHBand="0" w:noVBand="1"/>
      </w:tblPr>
      <w:tblGrid>
        <w:gridCol w:w="1427"/>
        <w:gridCol w:w="7820"/>
      </w:tblGrid>
      <w:tr w:rsidR="004B225B" w14:paraId="4CFD265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8C53FA" w14:textId="77777777" w:rsidR="004B225B" w:rsidRDefault="004B225B" w:rsidP="00223008">
            <w:pPr>
              <w:tabs>
                <w:tab w:val="left" w:pos="4192"/>
                <w:tab w:val="left" w:pos="8137"/>
                <w:tab w:val="left" w:pos="9838"/>
              </w:tabs>
            </w:pPr>
            <w:r>
              <w:t>Summary</w:t>
            </w:r>
          </w:p>
        </w:tc>
        <w:tc>
          <w:tcPr>
            <w:tcW w:w="7820" w:type="dxa"/>
          </w:tcPr>
          <w:p w14:paraId="027E93EA" w14:textId="3CF33D94"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claimant rows where entity role not on entity role table</w:t>
            </w:r>
          </w:p>
        </w:tc>
      </w:tr>
      <w:tr w:rsidR="004B225B" w14:paraId="682CCF5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6B3AEA5" w14:textId="77777777" w:rsidR="004B225B" w:rsidRDefault="004B225B" w:rsidP="00223008">
            <w:pPr>
              <w:tabs>
                <w:tab w:val="left" w:pos="4192"/>
                <w:tab w:val="left" w:pos="8137"/>
                <w:tab w:val="left" w:pos="9838"/>
              </w:tabs>
            </w:pPr>
            <w:r>
              <w:t>Description</w:t>
            </w:r>
          </w:p>
        </w:tc>
        <w:tc>
          <w:tcPr>
            <w:tcW w:w="7820" w:type="dxa"/>
          </w:tcPr>
          <w:p w14:paraId="563FC9C8"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119782F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A1AA2E8" w14:textId="77777777" w:rsidR="004B225B" w:rsidRDefault="004B225B" w:rsidP="00223008">
            <w:pPr>
              <w:tabs>
                <w:tab w:val="left" w:pos="4192"/>
                <w:tab w:val="left" w:pos="8137"/>
                <w:tab w:val="left" w:pos="9838"/>
              </w:tabs>
            </w:pPr>
            <w:r>
              <w:t>Type</w:t>
            </w:r>
          </w:p>
        </w:tc>
        <w:tc>
          <w:tcPr>
            <w:tcW w:w="7820" w:type="dxa"/>
          </w:tcPr>
          <w:p w14:paraId="0AE86C83"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087072E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C88A328" w14:textId="77777777" w:rsidR="004B225B" w:rsidRDefault="004B225B" w:rsidP="00223008">
            <w:pPr>
              <w:tabs>
                <w:tab w:val="left" w:pos="4192"/>
                <w:tab w:val="left" w:pos="8137"/>
                <w:tab w:val="left" w:pos="9838"/>
              </w:tabs>
            </w:pPr>
            <w:r>
              <w:t>Fix</w:t>
            </w:r>
          </w:p>
        </w:tc>
        <w:tc>
          <w:tcPr>
            <w:tcW w:w="7820" w:type="dxa"/>
          </w:tcPr>
          <w:p w14:paraId="20E83CC7"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E22A7AA" w14:textId="30270DF6" w:rsidR="004B225B" w:rsidRDefault="00AF229D" w:rsidP="008905BF">
      <w:pPr>
        <w:pStyle w:val="Heading3"/>
      </w:pPr>
      <w:bookmarkStart w:id="183" w:name="_Toc528599933"/>
      <w:r>
        <w:t xml:space="preserve">TEST ID: </w:t>
      </w:r>
      <w:r w:rsidR="004B225B">
        <w:t>CM_009</w:t>
      </w:r>
      <w:bookmarkEnd w:id="183"/>
    </w:p>
    <w:tbl>
      <w:tblPr>
        <w:tblStyle w:val="GridTable5Dark-Accent5"/>
        <w:tblW w:w="0" w:type="auto"/>
        <w:tblLook w:val="04A0" w:firstRow="1" w:lastRow="0" w:firstColumn="1" w:lastColumn="0" w:noHBand="0" w:noVBand="1"/>
      </w:tblPr>
      <w:tblGrid>
        <w:gridCol w:w="1427"/>
        <w:gridCol w:w="7820"/>
      </w:tblGrid>
      <w:tr w:rsidR="004B225B" w14:paraId="572D8AF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286EEDC" w14:textId="77777777" w:rsidR="004B225B" w:rsidRDefault="004B225B" w:rsidP="00223008">
            <w:pPr>
              <w:tabs>
                <w:tab w:val="left" w:pos="4192"/>
                <w:tab w:val="left" w:pos="8137"/>
                <w:tab w:val="left" w:pos="9838"/>
              </w:tabs>
            </w:pPr>
            <w:r>
              <w:t>Summary</w:t>
            </w:r>
          </w:p>
        </w:tc>
        <w:tc>
          <w:tcPr>
            <w:tcW w:w="7820" w:type="dxa"/>
          </w:tcPr>
          <w:p w14:paraId="6D866069" w14:textId="62008CE0" w:rsidR="004B225B" w:rsidRDefault="004B225B"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claim_insured rows where entity role not on entity role table</w:t>
            </w:r>
          </w:p>
        </w:tc>
      </w:tr>
      <w:tr w:rsidR="004B225B" w14:paraId="26AF8C3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938F216" w14:textId="77777777" w:rsidR="004B225B" w:rsidRDefault="004B225B" w:rsidP="00223008">
            <w:pPr>
              <w:tabs>
                <w:tab w:val="left" w:pos="4192"/>
                <w:tab w:val="left" w:pos="8137"/>
                <w:tab w:val="left" w:pos="9838"/>
              </w:tabs>
            </w:pPr>
            <w:r>
              <w:t>Description</w:t>
            </w:r>
          </w:p>
        </w:tc>
        <w:tc>
          <w:tcPr>
            <w:tcW w:w="7820" w:type="dxa"/>
          </w:tcPr>
          <w:p w14:paraId="68ABECFD"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4B225B" w14:paraId="2224BC0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7A1E4F4" w14:textId="77777777" w:rsidR="004B225B" w:rsidRDefault="004B225B" w:rsidP="00223008">
            <w:pPr>
              <w:tabs>
                <w:tab w:val="left" w:pos="4192"/>
                <w:tab w:val="left" w:pos="8137"/>
                <w:tab w:val="left" w:pos="9838"/>
              </w:tabs>
            </w:pPr>
            <w:r>
              <w:t>Type</w:t>
            </w:r>
          </w:p>
        </w:tc>
        <w:tc>
          <w:tcPr>
            <w:tcW w:w="7820" w:type="dxa"/>
          </w:tcPr>
          <w:p w14:paraId="58D94479" w14:textId="77777777" w:rsidR="004B225B" w:rsidRDefault="004B225B"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4B225B" w14:paraId="38F71BA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64D81B3" w14:textId="77777777" w:rsidR="004B225B" w:rsidRDefault="004B225B" w:rsidP="00223008">
            <w:pPr>
              <w:tabs>
                <w:tab w:val="left" w:pos="4192"/>
                <w:tab w:val="left" w:pos="8137"/>
                <w:tab w:val="left" w:pos="9838"/>
              </w:tabs>
            </w:pPr>
            <w:r>
              <w:t>Fix</w:t>
            </w:r>
          </w:p>
        </w:tc>
        <w:tc>
          <w:tcPr>
            <w:tcW w:w="7820" w:type="dxa"/>
          </w:tcPr>
          <w:p w14:paraId="16759C3A" w14:textId="77777777" w:rsidR="004B225B" w:rsidRDefault="004B225B"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4B34E72" w14:textId="654F74DA" w:rsidR="00B75AB5" w:rsidRDefault="00AF229D" w:rsidP="008905BF">
      <w:pPr>
        <w:pStyle w:val="Heading3"/>
      </w:pPr>
      <w:bookmarkStart w:id="184" w:name="_Toc528599934"/>
      <w:r>
        <w:t xml:space="preserve">TEST ID: </w:t>
      </w:r>
      <w:r w:rsidR="00B75AB5">
        <w:t>CM_010</w:t>
      </w:r>
      <w:bookmarkEnd w:id="184"/>
    </w:p>
    <w:tbl>
      <w:tblPr>
        <w:tblStyle w:val="GridTable5Dark-Accent5"/>
        <w:tblW w:w="0" w:type="auto"/>
        <w:tblLook w:val="04A0" w:firstRow="1" w:lastRow="0" w:firstColumn="1" w:lastColumn="0" w:noHBand="0" w:noVBand="1"/>
      </w:tblPr>
      <w:tblGrid>
        <w:gridCol w:w="1427"/>
        <w:gridCol w:w="7820"/>
      </w:tblGrid>
      <w:tr w:rsidR="00B75AB5" w14:paraId="75D55A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DD548C7" w14:textId="77777777" w:rsidR="00B75AB5" w:rsidRDefault="00B75AB5" w:rsidP="00223008">
            <w:pPr>
              <w:tabs>
                <w:tab w:val="left" w:pos="4192"/>
                <w:tab w:val="left" w:pos="8137"/>
                <w:tab w:val="left" w:pos="9838"/>
              </w:tabs>
            </w:pPr>
            <w:r>
              <w:t>Summary</w:t>
            </w:r>
          </w:p>
        </w:tc>
        <w:tc>
          <w:tcPr>
            <w:tcW w:w="7820" w:type="dxa"/>
          </w:tcPr>
          <w:p w14:paraId="6A55BA34" w14:textId="26434170" w:rsidR="00B75AB5" w:rsidRDefault="00B75AB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CIX rows where claim_insured_fk does not exist</w:t>
            </w:r>
          </w:p>
        </w:tc>
      </w:tr>
      <w:tr w:rsidR="00B75AB5" w14:paraId="489FF6A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5081767" w14:textId="77777777" w:rsidR="00B75AB5" w:rsidRDefault="00B75AB5" w:rsidP="00223008">
            <w:pPr>
              <w:tabs>
                <w:tab w:val="left" w:pos="4192"/>
                <w:tab w:val="left" w:pos="8137"/>
                <w:tab w:val="left" w:pos="9838"/>
              </w:tabs>
            </w:pPr>
            <w:r>
              <w:t>Description</w:t>
            </w:r>
          </w:p>
        </w:tc>
        <w:tc>
          <w:tcPr>
            <w:tcW w:w="7820" w:type="dxa"/>
          </w:tcPr>
          <w:p w14:paraId="72768A2E"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5AB5" w14:paraId="026F05F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BC64CE5" w14:textId="77777777" w:rsidR="00B75AB5" w:rsidRDefault="00B75AB5" w:rsidP="00223008">
            <w:pPr>
              <w:tabs>
                <w:tab w:val="left" w:pos="4192"/>
                <w:tab w:val="left" w:pos="8137"/>
                <w:tab w:val="left" w:pos="9838"/>
              </w:tabs>
            </w:pPr>
            <w:r>
              <w:t>Type</w:t>
            </w:r>
          </w:p>
        </w:tc>
        <w:tc>
          <w:tcPr>
            <w:tcW w:w="7820" w:type="dxa"/>
          </w:tcPr>
          <w:p w14:paraId="4180BA11" w14:textId="77777777" w:rsidR="00B75AB5" w:rsidRDefault="00B75AB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5AB5" w14:paraId="14D9906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8442B11" w14:textId="77777777" w:rsidR="00B75AB5" w:rsidRDefault="00B75AB5" w:rsidP="00223008">
            <w:pPr>
              <w:tabs>
                <w:tab w:val="left" w:pos="4192"/>
                <w:tab w:val="left" w:pos="8137"/>
                <w:tab w:val="left" w:pos="9838"/>
              </w:tabs>
            </w:pPr>
            <w:r>
              <w:t>Fix</w:t>
            </w:r>
          </w:p>
        </w:tc>
        <w:tc>
          <w:tcPr>
            <w:tcW w:w="7820" w:type="dxa"/>
          </w:tcPr>
          <w:p w14:paraId="6A352BAE"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1464B48" w14:textId="3442AAE9" w:rsidR="00B75AB5" w:rsidRDefault="00AF229D" w:rsidP="008905BF">
      <w:pPr>
        <w:pStyle w:val="Heading3"/>
      </w:pPr>
      <w:bookmarkStart w:id="185" w:name="_Toc528599935"/>
      <w:r>
        <w:lastRenderedPageBreak/>
        <w:t xml:space="preserve">TEST ID: </w:t>
      </w:r>
      <w:r w:rsidR="00B75AB5">
        <w:t>CM_011</w:t>
      </w:r>
      <w:bookmarkEnd w:id="185"/>
    </w:p>
    <w:tbl>
      <w:tblPr>
        <w:tblStyle w:val="GridTable5Dark-Accent5"/>
        <w:tblW w:w="0" w:type="auto"/>
        <w:tblLook w:val="04A0" w:firstRow="1" w:lastRow="0" w:firstColumn="1" w:lastColumn="0" w:noHBand="0" w:noVBand="1"/>
      </w:tblPr>
      <w:tblGrid>
        <w:gridCol w:w="1427"/>
        <w:gridCol w:w="7820"/>
      </w:tblGrid>
      <w:tr w:rsidR="00B75AB5" w14:paraId="4807EA9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C2FCB2" w14:textId="77777777" w:rsidR="00B75AB5" w:rsidRDefault="00B75AB5" w:rsidP="00223008">
            <w:pPr>
              <w:tabs>
                <w:tab w:val="left" w:pos="4192"/>
                <w:tab w:val="left" w:pos="8137"/>
                <w:tab w:val="left" w:pos="9838"/>
              </w:tabs>
            </w:pPr>
            <w:r>
              <w:t>Summary</w:t>
            </w:r>
          </w:p>
        </w:tc>
        <w:tc>
          <w:tcPr>
            <w:tcW w:w="7820" w:type="dxa"/>
          </w:tcPr>
          <w:p w14:paraId="336515F3" w14:textId="69E6BE0B" w:rsidR="00B75AB5" w:rsidRDefault="00B75AB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 xml:space="preserve">claims </w:t>
            </w:r>
            <w:r w:rsidR="009D0F95">
              <w:t xml:space="preserve">with min claim type and claim history </w:t>
            </w:r>
            <w:r w:rsidRPr="00CD45D1">
              <w:t>dates are not equal</w:t>
            </w:r>
          </w:p>
        </w:tc>
      </w:tr>
      <w:tr w:rsidR="00B75AB5" w14:paraId="19D1042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2BF5820" w14:textId="77777777" w:rsidR="00B75AB5" w:rsidRDefault="00B75AB5" w:rsidP="00223008">
            <w:pPr>
              <w:tabs>
                <w:tab w:val="left" w:pos="4192"/>
                <w:tab w:val="left" w:pos="8137"/>
                <w:tab w:val="left" w:pos="9838"/>
              </w:tabs>
            </w:pPr>
            <w:r>
              <w:t>Description</w:t>
            </w:r>
          </w:p>
        </w:tc>
        <w:tc>
          <w:tcPr>
            <w:tcW w:w="7820" w:type="dxa"/>
          </w:tcPr>
          <w:p w14:paraId="31A4C973"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5AB5" w14:paraId="2EDA33D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29897DF" w14:textId="77777777" w:rsidR="00B75AB5" w:rsidRDefault="00B75AB5" w:rsidP="00223008">
            <w:pPr>
              <w:tabs>
                <w:tab w:val="left" w:pos="4192"/>
                <w:tab w:val="left" w:pos="8137"/>
                <w:tab w:val="left" w:pos="9838"/>
              </w:tabs>
            </w:pPr>
            <w:r>
              <w:t>Type</w:t>
            </w:r>
          </w:p>
        </w:tc>
        <w:tc>
          <w:tcPr>
            <w:tcW w:w="7820" w:type="dxa"/>
          </w:tcPr>
          <w:p w14:paraId="330701BB" w14:textId="77777777" w:rsidR="00B75AB5" w:rsidRDefault="00B75AB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5AB5" w14:paraId="5514CFC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4045000" w14:textId="77777777" w:rsidR="00B75AB5" w:rsidRDefault="00B75AB5" w:rsidP="00223008">
            <w:pPr>
              <w:tabs>
                <w:tab w:val="left" w:pos="4192"/>
                <w:tab w:val="left" w:pos="8137"/>
                <w:tab w:val="left" w:pos="9838"/>
              </w:tabs>
            </w:pPr>
            <w:r>
              <w:t>Fix</w:t>
            </w:r>
          </w:p>
        </w:tc>
        <w:tc>
          <w:tcPr>
            <w:tcW w:w="7820" w:type="dxa"/>
          </w:tcPr>
          <w:p w14:paraId="347DB1A5" w14:textId="77777777" w:rsidR="00B75AB5" w:rsidRDefault="00B75AB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4100D38" w14:textId="7CA36CB4" w:rsidR="009D0F95" w:rsidRDefault="00AF229D" w:rsidP="008905BF">
      <w:pPr>
        <w:pStyle w:val="Heading3"/>
      </w:pPr>
      <w:bookmarkStart w:id="186" w:name="_Toc528599936"/>
      <w:r>
        <w:t xml:space="preserve">TEST ID: </w:t>
      </w:r>
      <w:r w:rsidR="009D0F95">
        <w:t>CM_012</w:t>
      </w:r>
      <w:bookmarkEnd w:id="186"/>
    </w:p>
    <w:tbl>
      <w:tblPr>
        <w:tblStyle w:val="GridTable5Dark-Accent5"/>
        <w:tblW w:w="0" w:type="auto"/>
        <w:tblLook w:val="04A0" w:firstRow="1" w:lastRow="0" w:firstColumn="1" w:lastColumn="0" w:noHBand="0" w:noVBand="1"/>
      </w:tblPr>
      <w:tblGrid>
        <w:gridCol w:w="1427"/>
        <w:gridCol w:w="7820"/>
      </w:tblGrid>
      <w:tr w:rsidR="009D0F95" w14:paraId="5F94439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D7D3AB" w14:textId="77777777" w:rsidR="009D0F95" w:rsidRDefault="009D0F95" w:rsidP="00223008">
            <w:pPr>
              <w:tabs>
                <w:tab w:val="left" w:pos="4192"/>
                <w:tab w:val="left" w:pos="8137"/>
                <w:tab w:val="left" w:pos="9838"/>
              </w:tabs>
            </w:pPr>
            <w:r>
              <w:t>Summary</w:t>
            </w:r>
          </w:p>
        </w:tc>
        <w:tc>
          <w:tcPr>
            <w:tcW w:w="7820" w:type="dxa"/>
          </w:tcPr>
          <w:p w14:paraId="70E0150B" w14:textId="5D21A394" w:rsidR="009D0F95" w:rsidRDefault="009D0F9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 xml:space="preserve">missing cm_transaction </w:t>
            </w:r>
            <w:r w:rsidR="00B44274">
              <w:t>SYS_UPDATE_TIME</w:t>
            </w:r>
          </w:p>
        </w:tc>
      </w:tr>
      <w:tr w:rsidR="009D0F95" w14:paraId="6EB2D7C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F2477B" w14:textId="77777777" w:rsidR="009D0F95" w:rsidRDefault="009D0F95" w:rsidP="00223008">
            <w:pPr>
              <w:tabs>
                <w:tab w:val="left" w:pos="4192"/>
                <w:tab w:val="left" w:pos="8137"/>
                <w:tab w:val="left" w:pos="9838"/>
              </w:tabs>
            </w:pPr>
            <w:r>
              <w:t>Description</w:t>
            </w:r>
          </w:p>
        </w:tc>
        <w:tc>
          <w:tcPr>
            <w:tcW w:w="7820" w:type="dxa"/>
          </w:tcPr>
          <w:p w14:paraId="4AAD2009"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D0F95" w14:paraId="5128A7B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E0BE2D3" w14:textId="77777777" w:rsidR="009D0F95" w:rsidRDefault="009D0F95" w:rsidP="00223008">
            <w:pPr>
              <w:tabs>
                <w:tab w:val="left" w:pos="4192"/>
                <w:tab w:val="left" w:pos="8137"/>
                <w:tab w:val="left" w:pos="9838"/>
              </w:tabs>
            </w:pPr>
            <w:r>
              <w:t>Type</w:t>
            </w:r>
          </w:p>
        </w:tc>
        <w:tc>
          <w:tcPr>
            <w:tcW w:w="7820" w:type="dxa"/>
          </w:tcPr>
          <w:p w14:paraId="09099F15" w14:textId="77777777" w:rsidR="009D0F95" w:rsidRDefault="009D0F9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D0F95" w14:paraId="1362EF8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FB71570" w14:textId="77777777" w:rsidR="009D0F95" w:rsidRDefault="009D0F95" w:rsidP="00223008">
            <w:pPr>
              <w:tabs>
                <w:tab w:val="left" w:pos="4192"/>
                <w:tab w:val="left" w:pos="8137"/>
                <w:tab w:val="left" w:pos="9838"/>
              </w:tabs>
            </w:pPr>
            <w:r>
              <w:t>Fix</w:t>
            </w:r>
          </w:p>
        </w:tc>
        <w:tc>
          <w:tcPr>
            <w:tcW w:w="7820" w:type="dxa"/>
          </w:tcPr>
          <w:p w14:paraId="4DBE2A20"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50BE971" w14:textId="248E4135" w:rsidR="009D0F95" w:rsidRDefault="00AF229D" w:rsidP="008905BF">
      <w:pPr>
        <w:pStyle w:val="Heading3"/>
      </w:pPr>
      <w:bookmarkStart w:id="187" w:name="_Toc528599937"/>
      <w:r>
        <w:t xml:space="preserve">TEST ID: </w:t>
      </w:r>
      <w:r w:rsidR="009D0F95">
        <w:t>CM_013</w:t>
      </w:r>
      <w:bookmarkEnd w:id="187"/>
    </w:p>
    <w:tbl>
      <w:tblPr>
        <w:tblStyle w:val="GridTable5Dark-Accent5"/>
        <w:tblW w:w="0" w:type="auto"/>
        <w:tblLook w:val="04A0" w:firstRow="1" w:lastRow="0" w:firstColumn="1" w:lastColumn="0" w:noHBand="0" w:noVBand="1"/>
      </w:tblPr>
      <w:tblGrid>
        <w:gridCol w:w="1427"/>
        <w:gridCol w:w="7820"/>
      </w:tblGrid>
      <w:tr w:rsidR="009D0F95" w14:paraId="590B2EA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50783FF" w14:textId="77777777" w:rsidR="009D0F95" w:rsidRDefault="009D0F95" w:rsidP="00223008">
            <w:pPr>
              <w:tabs>
                <w:tab w:val="left" w:pos="4192"/>
                <w:tab w:val="left" w:pos="8137"/>
                <w:tab w:val="left" w:pos="9838"/>
              </w:tabs>
            </w:pPr>
            <w:r>
              <w:t>Summary</w:t>
            </w:r>
          </w:p>
        </w:tc>
        <w:tc>
          <w:tcPr>
            <w:tcW w:w="7820" w:type="dxa"/>
          </w:tcPr>
          <w:p w14:paraId="5C5F8F59" w14:textId="657C93BA" w:rsidR="009D0F95" w:rsidRDefault="009D0F95"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CD45D1">
              <w:t>claimant_fk on txn detail, not on claimant table</w:t>
            </w:r>
          </w:p>
        </w:tc>
      </w:tr>
      <w:tr w:rsidR="009D0F95" w14:paraId="4CBF3A7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08ECDF" w14:textId="77777777" w:rsidR="009D0F95" w:rsidRDefault="009D0F95" w:rsidP="00223008">
            <w:pPr>
              <w:tabs>
                <w:tab w:val="left" w:pos="4192"/>
                <w:tab w:val="left" w:pos="8137"/>
                <w:tab w:val="left" w:pos="9838"/>
              </w:tabs>
            </w:pPr>
            <w:r>
              <w:t>Description</w:t>
            </w:r>
          </w:p>
        </w:tc>
        <w:tc>
          <w:tcPr>
            <w:tcW w:w="7820" w:type="dxa"/>
          </w:tcPr>
          <w:p w14:paraId="7A73EFB0"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D0F95" w14:paraId="3E0679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F337126" w14:textId="77777777" w:rsidR="009D0F95" w:rsidRDefault="009D0F95" w:rsidP="00223008">
            <w:pPr>
              <w:tabs>
                <w:tab w:val="left" w:pos="4192"/>
                <w:tab w:val="left" w:pos="8137"/>
                <w:tab w:val="left" w:pos="9838"/>
              </w:tabs>
            </w:pPr>
            <w:r>
              <w:t>Type</w:t>
            </w:r>
          </w:p>
        </w:tc>
        <w:tc>
          <w:tcPr>
            <w:tcW w:w="7820" w:type="dxa"/>
          </w:tcPr>
          <w:p w14:paraId="5388B14B" w14:textId="77777777" w:rsidR="009D0F95" w:rsidRDefault="009D0F95"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D0F95" w14:paraId="2C1818C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5F4D75" w14:textId="77777777" w:rsidR="009D0F95" w:rsidRDefault="009D0F95" w:rsidP="00223008">
            <w:pPr>
              <w:tabs>
                <w:tab w:val="left" w:pos="4192"/>
                <w:tab w:val="left" w:pos="8137"/>
                <w:tab w:val="left" w:pos="9838"/>
              </w:tabs>
            </w:pPr>
            <w:r>
              <w:t>Fix</w:t>
            </w:r>
          </w:p>
        </w:tc>
        <w:tc>
          <w:tcPr>
            <w:tcW w:w="7820" w:type="dxa"/>
          </w:tcPr>
          <w:p w14:paraId="782B3188" w14:textId="77777777" w:rsidR="009D0F95" w:rsidRDefault="009D0F95"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CCC3146" w14:textId="00686600" w:rsidR="001778FE" w:rsidRDefault="00AF229D" w:rsidP="008905BF">
      <w:pPr>
        <w:pStyle w:val="Heading3"/>
      </w:pPr>
      <w:bookmarkStart w:id="188" w:name="_Toc528599938"/>
      <w:r>
        <w:t xml:space="preserve">TEST ID: </w:t>
      </w:r>
      <w:r w:rsidR="001778FE">
        <w:t>CM_014</w:t>
      </w:r>
      <w:bookmarkEnd w:id="188"/>
    </w:p>
    <w:tbl>
      <w:tblPr>
        <w:tblStyle w:val="GridTable5Dark-Accent5"/>
        <w:tblW w:w="0" w:type="auto"/>
        <w:tblLook w:val="04A0" w:firstRow="1" w:lastRow="0" w:firstColumn="1" w:lastColumn="0" w:noHBand="0" w:noVBand="1"/>
      </w:tblPr>
      <w:tblGrid>
        <w:gridCol w:w="1427"/>
        <w:gridCol w:w="7820"/>
      </w:tblGrid>
      <w:tr w:rsidR="001778FE" w14:paraId="5F822EC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08B210D" w14:textId="77777777" w:rsidR="001778FE" w:rsidRDefault="001778FE" w:rsidP="00223008">
            <w:pPr>
              <w:tabs>
                <w:tab w:val="left" w:pos="4192"/>
                <w:tab w:val="left" w:pos="8137"/>
                <w:tab w:val="left" w:pos="9838"/>
              </w:tabs>
            </w:pPr>
            <w:r>
              <w:t>Summary</w:t>
            </w:r>
          </w:p>
        </w:tc>
        <w:tc>
          <w:tcPr>
            <w:tcW w:w="7820" w:type="dxa"/>
          </w:tcPr>
          <w:p w14:paraId="747FA24C" w14:textId="3B2EBE31"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CIX fks on txn detail, not on CIX table</w:t>
            </w:r>
            <w:r w:rsidRPr="00833C78">
              <w:tab/>
            </w:r>
          </w:p>
        </w:tc>
      </w:tr>
      <w:tr w:rsidR="001778FE" w14:paraId="65E3AB1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0486BC5" w14:textId="77777777" w:rsidR="001778FE" w:rsidRDefault="001778FE" w:rsidP="00223008">
            <w:pPr>
              <w:tabs>
                <w:tab w:val="left" w:pos="4192"/>
                <w:tab w:val="left" w:pos="8137"/>
                <w:tab w:val="left" w:pos="9838"/>
              </w:tabs>
            </w:pPr>
            <w:r>
              <w:t>Description</w:t>
            </w:r>
          </w:p>
        </w:tc>
        <w:tc>
          <w:tcPr>
            <w:tcW w:w="7820" w:type="dxa"/>
          </w:tcPr>
          <w:p w14:paraId="155B2D4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190D721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A269B91" w14:textId="77777777" w:rsidR="001778FE" w:rsidRDefault="001778FE" w:rsidP="00223008">
            <w:pPr>
              <w:tabs>
                <w:tab w:val="left" w:pos="4192"/>
                <w:tab w:val="left" w:pos="8137"/>
                <w:tab w:val="left" w:pos="9838"/>
              </w:tabs>
            </w:pPr>
            <w:r>
              <w:t>Type</w:t>
            </w:r>
          </w:p>
        </w:tc>
        <w:tc>
          <w:tcPr>
            <w:tcW w:w="7820" w:type="dxa"/>
          </w:tcPr>
          <w:p w14:paraId="662AF532"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79A8B48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3DF41B6" w14:textId="77777777" w:rsidR="001778FE" w:rsidRDefault="001778FE" w:rsidP="00223008">
            <w:pPr>
              <w:tabs>
                <w:tab w:val="left" w:pos="4192"/>
                <w:tab w:val="left" w:pos="8137"/>
                <w:tab w:val="left" w:pos="9838"/>
              </w:tabs>
            </w:pPr>
            <w:r>
              <w:t>Fix</w:t>
            </w:r>
          </w:p>
        </w:tc>
        <w:tc>
          <w:tcPr>
            <w:tcW w:w="7820" w:type="dxa"/>
          </w:tcPr>
          <w:p w14:paraId="16E8BD0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3B73C76" w14:textId="401DB603" w:rsidR="001778FE" w:rsidRDefault="00AF229D" w:rsidP="008905BF">
      <w:pPr>
        <w:pStyle w:val="Heading3"/>
      </w:pPr>
      <w:bookmarkStart w:id="189" w:name="_Toc528599939"/>
      <w:r>
        <w:lastRenderedPageBreak/>
        <w:t xml:space="preserve">TEST ID: </w:t>
      </w:r>
      <w:r w:rsidR="001778FE">
        <w:t>CM_015</w:t>
      </w:r>
      <w:bookmarkEnd w:id="189"/>
    </w:p>
    <w:tbl>
      <w:tblPr>
        <w:tblStyle w:val="GridTable5Dark-Accent5"/>
        <w:tblW w:w="0" w:type="auto"/>
        <w:tblLook w:val="04A0" w:firstRow="1" w:lastRow="0" w:firstColumn="1" w:lastColumn="0" w:noHBand="0" w:noVBand="1"/>
      </w:tblPr>
      <w:tblGrid>
        <w:gridCol w:w="1427"/>
        <w:gridCol w:w="7820"/>
      </w:tblGrid>
      <w:tr w:rsidR="001778FE" w14:paraId="316D74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972F2B" w14:textId="77777777" w:rsidR="001778FE" w:rsidRDefault="001778FE" w:rsidP="00223008">
            <w:pPr>
              <w:tabs>
                <w:tab w:val="left" w:pos="4192"/>
                <w:tab w:val="left" w:pos="8137"/>
                <w:tab w:val="left" w:pos="9838"/>
              </w:tabs>
            </w:pPr>
            <w:r>
              <w:t>Summary</w:t>
            </w:r>
          </w:p>
        </w:tc>
        <w:tc>
          <w:tcPr>
            <w:tcW w:w="7820" w:type="dxa"/>
          </w:tcPr>
          <w:p w14:paraId="0DF95639" w14:textId="7622D05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cm_trans_status_h</w:t>
            </w:r>
            <w:r>
              <w:t>istory w/ null status_start_date</w:t>
            </w:r>
          </w:p>
        </w:tc>
      </w:tr>
      <w:tr w:rsidR="001778FE" w14:paraId="1E8F5C7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25558C" w14:textId="77777777" w:rsidR="001778FE" w:rsidRDefault="001778FE" w:rsidP="00223008">
            <w:pPr>
              <w:tabs>
                <w:tab w:val="left" w:pos="4192"/>
                <w:tab w:val="left" w:pos="8137"/>
                <w:tab w:val="left" w:pos="9838"/>
              </w:tabs>
            </w:pPr>
            <w:r>
              <w:t>Description</w:t>
            </w:r>
          </w:p>
        </w:tc>
        <w:tc>
          <w:tcPr>
            <w:tcW w:w="7820" w:type="dxa"/>
          </w:tcPr>
          <w:p w14:paraId="664FCD9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53CF099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CDA5089" w14:textId="77777777" w:rsidR="001778FE" w:rsidRDefault="001778FE" w:rsidP="00223008">
            <w:pPr>
              <w:tabs>
                <w:tab w:val="left" w:pos="4192"/>
                <w:tab w:val="left" w:pos="8137"/>
                <w:tab w:val="left" w:pos="9838"/>
              </w:tabs>
            </w:pPr>
            <w:r>
              <w:t>Type</w:t>
            </w:r>
          </w:p>
        </w:tc>
        <w:tc>
          <w:tcPr>
            <w:tcW w:w="7820" w:type="dxa"/>
          </w:tcPr>
          <w:p w14:paraId="5E5090C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7E11CC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8B0DEBF" w14:textId="77777777" w:rsidR="001778FE" w:rsidRDefault="001778FE" w:rsidP="00223008">
            <w:pPr>
              <w:tabs>
                <w:tab w:val="left" w:pos="4192"/>
                <w:tab w:val="left" w:pos="8137"/>
                <w:tab w:val="left" w:pos="9838"/>
              </w:tabs>
            </w:pPr>
            <w:r>
              <w:t>Fix</w:t>
            </w:r>
          </w:p>
        </w:tc>
        <w:tc>
          <w:tcPr>
            <w:tcW w:w="7820" w:type="dxa"/>
          </w:tcPr>
          <w:p w14:paraId="445E11E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BC219A2" w14:textId="4EDC6AC8" w:rsidR="001778FE" w:rsidRDefault="00AF229D" w:rsidP="008905BF">
      <w:pPr>
        <w:pStyle w:val="Heading3"/>
      </w:pPr>
      <w:bookmarkStart w:id="190" w:name="_Toc528599940"/>
      <w:r>
        <w:t xml:space="preserve">TEST ID: </w:t>
      </w:r>
      <w:r w:rsidR="001778FE">
        <w:t>CM_016</w:t>
      </w:r>
      <w:bookmarkEnd w:id="190"/>
    </w:p>
    <w:tbl>
      <w:tblPr>
        <w:tblStyle w:val="GridTable5Dark-Accent5"/>
        <w:tblW w:w="0" w:type="auto"/>
        <w:tblLook w:val="04A0" w:firstRow="1" w:lastRow="0" w:firstColumn="1" w:lastColumn="0" w:noHBand="0" w:noVBand="1"/>
      </w:tblPr>
      <w:tblGrid>
        <w:gridCol w:w="1427"/>
        <w:gridCol w:w="7820"/>
      </w:tblGrid>
      <w:tr w:rsidR="001778FE" w14:paraId="78BDBF3D"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5E633F" w14:textId="77777777" w:rsidR="001778FE" w:rsidRDefault="001778FE" w:rsidP="00223008">
            <w:pPr>
              <w:tabs>
                <w:tab w:val="left" w:pos="4192"/>
                <w:tab w:val="left" w:pos="8137"/>
                <w:tab w:val="left" w:pos="9838"/>
              </w:tabs>
            </w:pPr>
            <w:r>
              <w:t>Summary</w:t>
            </w:r>
          </w:p>
        </w:tc>
        <w:tc>
          <w:tcPr>
            <w:tcW w:w="7820" w:type="dxa"/>
          </w:tcPr>
          <w:p w14:paraId="20124A6B" w14:textId="221E2A8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7D3BB7">
              <w:t>cm_trans_status_history rows w/ null accounting_date</w:t>
            </w:r>
          </w:p>
        </w:tc>
      </w:tr>
      <w:tr w:rsidR="001778FE" w14:paraId="2CD2443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25E753B" w14:textId="77777777" w:rsidR="001778FE" w:rsidRDefault="001778FE" w:rsidP="00223008">
            <w:pPr>
              <w:tabs>
                <w:tab w:val="left" w:pos="4192"/>
                <w:tab w:val="left" w:pos="8137"/>
                <w:tab w:val="left" w:pos="9838"/>
              </w:tabs>
            </w:pPr>
            <w:r>
              <w:t>Description</w:t>
            </w:r>
          </w:p>
        </w:tc>
        <w:tc>
          <w:tcPr>
            <w:tcW w:w="7820" w:type="dxa"/>
          </w:tcPr>
          <w:p w14:paraId="1CC42BD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4E732A1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90213E" w14:textId="77777777" w:rsidR="001778FE" w:rsidRDefault="001778FE" w:rsidP="00223008">
            <w:pPr>
              <w:tabs>
                <w:tab w:val="left" w:pos="4192"/>
                <w:tab w:val="left" w:pos="8137"/>
                <w:tab w:val="left" w:pos="9838"/>
              </w:tabs>
            </w:pPr>
            <w:r>
              <w:t>Type</w:t>
            </w:r>
          </w:p>
        </w:tc>
        <w:tc>
          <w:tcPr>
            <w:tcW w:w="7820" w:type="dxa"/>
          </w:tcPr>
          <w:p w14:paraId="4957F58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347CFC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3236DDB" w14:textId="77777777" w:rsidR="001778FE" w:rsidRDefault="001778FE" w:rsidP="00223008">
            <w:pPr>
              <w:tabs>
                <w:tab w:val="left" w:pos="4192"/>
                <w:tab w:val="left" w:pos="8137"/>
                <w:tab w:val="left" w:pos="9838"/>
              </w:tabs>
            </w:pPr>
            <w:r>
              <w:t>Fix</w:t>
            </w:r>
          </w:p>
        </w:tc>
        <w:tc>
          <w:tcPr>
            <w:tcW w:w="7820" w:type="dxa"/>
          </w:tcPr>
          <w:p w14:paraId="713A43CC"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210C09C" w14:textId="78F94CC6" w:rsidR="001778FE" w:rsidRDefault="00AF229D" w:rsidP="008905BF">
      <w:pPr>
        <w:pStyle w:val="Heading3"/>
      </w:pPr>
      <w:bookmarkStart w:id="191" w:name="_Toc528599941"/>
      <w:r>
        <w:t xml:space="preserve">TEST ID: </w:t>
      </w:r>
      <w:r w:rsidR="001778FE">
        <w:t>CM_017</w:t>
      </w:r>
      <w:bookmarkEnd w:id="191"/>
    </w:p>
    <w:tbl>
      <w:tblPr>
        <w:tblStyle w:val="GridTable5Dark-Accent5"/>
        <w:tblW w:w="0" w:type="auto"/>
        <w:tblLook w:val="04A0" w:firstRow="1" w:lastRow="0" w:firstColumn="1" w:lastColumn="0" w:noHBand="0" w:noVBand="1"/>
      </w:tblPr>
      <w:tblGrid>
        <w:gridCol w:w="1427"/>
        <w:gridCol w:w="7820"/>
      </w:tblGrid>
      <w:tr w:rsidR="001778FE" w14:paraId="045475D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BA1111" w14:textId="77777777" w:rsidR="001778FE" w:rsidRDefault="001778FE" w:rsidP="00223008">
            <w:pPr>
              <w:tabs>
                <w:tab w:val="left" w:pos="4192"/>
                <w:tab w:val="left" w:pos="8137"/>
                <w:tab w:val="left" w:pos="9838"/>
              </w:tabs>
            </w:pPr>
            <w:r>
              <w:t>Summary</w:t>
            </w:r>
          </w:p>
        </w:tc>
        <w:tc>
          <w:tcPr>
            <w:tcW w:w="7820" w:type="dxa"/>
          </w:tcPr>
          <w:p w14:paraId="782D7E55" w14:textId="5EADFEAF"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w:t>
            </w:r>
            <w:r w:rsidRPr="00A56DD6">
              <w:t>laims where min txn start date &lt; min claim start date</w:t>
            </w:r>
          </w:p>
        </w:tc>
      </w:tr>
      <w:tr w:rsidR="001778FE" w14:paraId="0D5492E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38C558" w14:textId="77777777" w:rsidR="001778FE" w:rsidRDefault="001778FE" w:rsidP="00223008">
            <w:pPr>
              <w:tabs>
                <w:tab w:val="left" w:pos="4192"/>
                <w:tab w:val="left" w:pos="8137"/>
                <w:tab w:val="left" w:pos="9838"/>
              </w:tabs>
            </w:pPr>
            <w:r>
              <w:t>Description</w:t>
            </w:r>
          </w:p>
        </w:tc>
        <w:tc>
          <w:tcPr>
            <w:tcW w:w="7820" w:type="dxa"/>
          </w:tcPr>
          <w:p w14:paraId="17F7827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FF18FC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0947DF1" w14:textId="77777777" w:rsidR="001778FE" w:rsidRDefault="001778FE" w:rsidP="00223008">
            <w:pPr>
              <w:tabs>
                <w:tab w:val="left" w:pos="4192"/>
                <w:tab w:val="left" w:pos="8137"/>
                <w:tab w:val="left" w:pos="9838"/>
              </w:tabs>
            </w:pPr>
            <w:r>
              <w:t>Type</w:t>
            </w:r>
          </w:p>
        </w:tc>
        <w:tc>
          <w:tcPr>
            <w:tcW w:w="7820" w:type="dxa"/>
          </w:tcPr>
          <w:p w14:paraId="5BB027BE"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5B482A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1256583" w14:textId="77777777" w:rsidR="001778FE" w:rsidRDefault="001778FE" w:rsidP="00223008">
            <w:pPr>
              <w:tabs>
                <w:tab w:val="left" w:pos="4192"/>
                <w:tab w:val="left" w:pos="8137"/>
                <w:tab w:val="left" w:pos="9838"/>
              </w:tabs>
            </w:pPr>
            <w:r>
              <w:t>Fix</w:t>
            </w:r>
          </w:p>
        </w:tc>
        <w:tc>
          <w:tcPr>
            <w:tcW w:w="7820" w:type="dxa"/>
          </w:tcPr>
          <w:p w14:paraId="52B4307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A8D5AEC" w14:textId="0F034B22" w:rsidR="001778FE" w:rsidRDefault="00AF229D" w:rsidP="008905BF">
      <w:pPr>
        <w:pStyle w:val="Heading3"/>
      </w:pPr>
      <w:bookmarkStart w:id="192" w:name="_Toc528599942"/>
      <w:r>
        <w:t xml:space="preserve">TEST ID: </w:t>
      </w:r>
      <w:r w:rsidR="001778FE">
        <w:t>CM_018</w:t>
      </w:r>
      <w:bookmarkEnd w:id="192"/>
    </w:p>
    <w:tbl>
      <w:tblPr>
        <w:tblStyle w:val="GridTable5Dark-Accent5"/>
        <w:tblW w:w="0" w:type="auto"/>
        <w:tblLook w:val="04A0" w:firstRow="1" w:lastRow="0" w:firstColumn="1" w:lastColumn="0" w:noHBand="0" w:noVBand="1"/>
      </w:tblPr>
      <w:tblGrid>
        <w:gridCol w:w="1427"/>
        <w:gridCol w:w="7820"/>
      </w:tblGrid>
      <w:tr w:rsidR="001778FE" w14:paraId="2BEC919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BE5F796" w14:textId="77777777" w:rsidR="001778FE" w:rsidRDefault="001778FE" w:rsidP="00223008">
            <w:pPr>
              <w:tabs>
                <w:tab w:val="left" w:pos="4192"/>
                <w:tab w:val="left" w:pos="8137"/>
                <w:tab w:val="left" w:pos="9838"/>
              </w:tabs>
            </w:pPr>
            <w:r>
              <w:t>Summary</w:t>
            </w:r>
          </w:p>
        </w:tc>
        <w:tc>
          <w:tcPr>
            <w:tcW w:w="7820" w:type="dxa"/>
          </w:tcPr>
          <w:p w14:paraId="6058060A" w14:textId="52F921E7"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 xml:space="preserve">POLICY_FK </w:t>
            </w:r>
            <w:r w:rsidRPr="00A56DD6">
              <w:t>not on cm_policy</w:t>
            </w:r>
          </w:p>
        </w:tc>
      </w:tr>
      <w:tr w:rsidR="001778FE" w14:paraId="0D9BB45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D9A0D2C" w14:textId="77777777" w:rsidR="001778FE" w:rsidRDefault="001778FE" w:rsidP="00223008">
            <w:pPr>
              <w:tabs>
                <w:tab w:val="left" w:pos="4192"/>
                <w:tab w:val="left" w:pos="8137"/>
                <w:tab w:val="left" w:pos="9838"/>
              </w:tabs>
            </w:pPr>
            <w:r>
              <w:t>Description</w:t>
            </w:r>
          </w:p>
        </w:tc>
        <w:tc>
          <w:tcPr>
            <w:tcW w:w="7820" w:type="dxa"/>
          </w:tcPr>
          <w:p w14:paraId="09F8171F"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59CCE7E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9622A4D" w14:textId="77777777" w:rsidR="001778FE" w:rsidRDefault="001778FE" w:rsidP="00223008">
            <w:pPr>
              <w:tabs>
                <w:tab w:val="left" w:pos="4192"/>
                <w:tab w:val="left" w:pos="8137"/>
                <w:tab w:val="left" w:pos="9838"/>
              </w:tabs>
            </w:pPr>
            <w:r>
              <w:t>Type</w:t>
            </w:r>
          </w:p>
        </w:tc>
        <w:tc>
          <w:tcPr>
            <w:tcW w:w="7820" w:type="dxa"/>
          </w:tcPr>
          <w:p w14:paraId="35FD8465"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57E826F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4E9D1F4" w14:textId="77777777" w:rsidR="001778FE" w:rsidRDefault="001778FE" w:rsidP="00223008">
            <w:pPr>
              <w:tabs>
                <w:tab w:val="left" w:pos="4192"/>
                <w:tab w:val="left" w:pos="8137"/>
                <w:tab w:val="left" w:pos="9838"/>
              </w:tabs>
            </w:pPr>
            <w:r>
              <w:t>Fix</w:t>
            </w:r>
          </w:p>
        </w:tc>
        <w:tc>
          <w:tcPr>
            <w:tcW w:w="7820" w:type="dxa"/>
          </w:tcPr>
          <w:p w14:paraId="39283E3B"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F164ACB" w14:textId="0C660CEE" w:rsidR="001778FE" w:rsidRDefault="00AF229D" w:rsidP="008905BF">
      <w:pPr>
        <w:pStyle w:val="Heading3"/>
      </w:pPr>
      <w:bookmarkStart w:id="193" w:name="_Toc528599943"/>
      <w:r>
        <w:lastRenderedPageBreak/>
        <w:t xml:space="preserve">TEST ID: </w:t>
      </w:r>
      <w:r w:rsidR="001778FE">
        <w:t>CM_019</w:t>
      </w:r>
      <w:bookmarkEnd w:id="193"/>
    </w:p>
    <w:tbl>
      <w:tblPr>
        <w:tblStyle w:val="GridTable5Dark-Accent5"/>
        <w:tblW w:w="0" w:type="auto"/>
        <w:tblLook w:val="04A0" w:firstRow="1" w:lastRow="0" w:firstColumn="1" w:lastColumn="0" w:noHBand="0" w:noVBand="1"/>
      </w:tblPr>
      <w:tblGrid>
        <w:gridCol w:w="1427"/>
        <w:gridCol w:w="7820"/>
      </w:tblGrid>
      <w:tr w:rsidR="001778FE" w14:paraId="6ED0D5F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5404D93" w14:textId="77777777" w:rsidR="001778FE" w:rsidRDefault="001778FE" w:rsidP="00223008">
            <w:pPr>
              <w:tabs>
                <w:tab w:val="left" w:pos="4192"/>
                <w:tab w:val="left" w:pos="8137"/>
                <w:tab w:val="left" w:pos="9838"/>
              </w:tabs>
            </w:pPr>
            <w:r>
              <w:t>Summary</w:t>
            </w:r>
          </w:p>
        </w:tc>
        <w:tc>
          <w:tcPr>
            <w:tcW w:w="7820" w:type="dxa"/>
          </w:tcPr>
          <w:p w14:paraId="4EECD5BF" w14:textId="134DFCA6"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RISK_FK</w:t>
            </w:r>
            <w:r w:rsidRPr="00A56DD6">
              <w:t xml:space="preserve"> not on cm_risk</w:t>
            </w:r>
          </w:p>
        </w:tc>
      </w:tr>
      <w:tr w:rsidR="001778FE" w14:paraId="0491D30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CACDC1D" w14:textId="77777777" w:rsidR="001778FE" w:rsidRDefault="001778FE" w:rsidP="00223008">
            <w:pPr>
              <w:tabs>
                <w:tab w:val="left" w:pos="4192"/>
                <w:tab w:val="left" w:pos="8137"/>
                <w:tab w:val="left" w:pos="9838"/>
              </w:tabs>
            </w:pPr>
            <w:r>
              <w:t>Description</w:t>
            </w:r>
          </w:p>
        </w:tc>
        <w:tc>
          <w:tcPr>
            <w:tcW w:w="7820" w:type="dxa"/>
          </w:tcPr>
          <w:p w14:paraId="6E8522B8"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6AB867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95A43E8" w14:textId="77777777" w:rsidR="001778FE" w:rsidRDefault="001778FE" w:rsidP="00223008">
            <w:pPr>
              <w:tabs>
                <w:tab w:val="left" w:pos="4192"/>
                <w:tab w:val="left" w:pos="8137"/>
                <w:tab w:val="left" w:pos="9838"/>
              </w:tabs>
            </w:pPr>
            <w:r>
              <w:t>Type</w:t>
            </w:r>
          </w:p>
        </w:tc>
        <w:tc>
          <w:tcPr>
            <w:tcW w:w="7820" w:type="dxa"/>
          </w:tcPr>
          <w:p w14:paraId="46EBFF3C"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10C878D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D52BC74" w14:textId="77777777" w:rsidR="001778FE" w:rsidRDefault="001778FE" w:rsidP="00223008">
            <w:pPr>
              <w:tabs>
                <w:tab w:val="left" w:pos="4192"/>
                <w:tab w:val="left" w:pos="8137"/>
                <w:tab w:val="left" w:pos="9838"/>
              </w:tabs>
            </w:pPr>
            <w:r>
              <w:t>Fix</w:t>
            </w:r>
          </w:p>
        </w:tc>
        <w:tc>
          <w:tcPr>
            <w:tcW w:w="7820" w:type="dxa"/>
          </w:tcPr>
          <w:p w14:paraId="4A148894"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EB97E37" w14:textId="420AB511" w:rsidR="001778FE" w:rsidRDefault="00AF229D" w:rsidP="008905BF">
      <w:pPr>
        <w:pStyle w:val="Heading3"/>
      </w:pPr>
      <w:bookmarkStart w:id="194" w:name="_Toc528599944"/>
      <w:r>
        <w:t xml:space="preserve">TEST ID: </w:t>
      </w:r>
      <w:r w:rsidR="001778FE">
        <w:t>CM_020</w:t>
      </w:r>
      <w:bookmarkEnd w:id="194"/>
    </w:p>
    <w:tbl>
      <w:tblPr>
        <w:tblStyle w:val="GridTable5Dark-Accent5"/>
        <w:tblW w:w="0" w:type="auto"/>
        <w:tblLook w:val="04A0" w:firstRow="1" w:lastRow="0" w:firstColumn="1" w:lastColumn="0" w:noHBand="0" w:noVBand="1"/>
      </w:tblPr>
      <w:tblGrid>
        <w:gridCol w:w="1427"/>
        <w:gridCol w:w="7820"/>
      </w:tblGrid>
      <w:tr w:rsidR="001778FE" w14:paraId="4BEDCB4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2BCA44" w14:textId="77777777" w:rsidR="001778FE" w:rsidRDefault="001778FE" w:rsidP="00223008">
            <w:pPr>
              <w:tabs>
                <w:tab w:val="left" w:pos="4192"/>
                <w:tab w:val="left" w:pos="8137"/>
                <w:tab w:val="left" w:pos="9838"/>
              </w:tabs>
            </w:pPr>
            <w:r>
              <w:t>Summary</w:t>
            </w:r>
          </w:p>
        </w:tc>
        <w:tc>
          <w:tcPr>
            <w:tcW w:w="7820" w:type="dxa"/>
          </w:tcPr>
          <w:p w14:paraId="33FB54B7" w14:textId="7BBC3E66"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56DD6">
              <w:t xml:space="preserve">CIX rows where </w:t>
            </w:r>
            <w:r w:rsidR="00B44274">
              <w:t>COVG_FK</w:t>
            </w:r>
            <w:r w:rsidRPr="00A56DD6">
              <w:t xml:space="preserve"> not on cm_coverage</w:t>
            </w:r>
          </w:p>
        </w:tc>
      </w:tr>
      <w:tr w:rsidR="001778FE" w14:paraId="5C5851F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C9CDBC7" w14:textId="77777777" w:rsidR="001778FE" w:rsidRDefault="001778FE" w:rsidP="00223008">
            <w:pPr>
              <w:tabs>
                <w:tab w:val="left" w:pos="4192"/>
                <w:tab w:val="left" w:pos="8137"/>
                <w:tab w:val="left" w:pos="9838"/>
              </w:tabs>
            </w:pPr>
            <w:r>
              <w:t>Description</w:t>
            </w:r>
          </w:p>
        </w:tc>
        <w:tc>
          <w:tcPr>
            <w:tcW w:w="7820" w:type="dxa"/>
          </w:tcPr>
          <w:p w14:paraId="28A851D6"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5AECCA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34E292E" w14:textId="77777777" w:rsidR="001778FE" w:rsidRDefault="001778FE" w:rsidP="00223008">
            <w:pPr>
              <w:tabs>
                <w:tab w:val="left" w:pos="4192"/>
                <w:tab w:val="left" w:pos="8137"/>
                <w:tab w:val="left" w:pos="9838"/>
              </w:tabs>
            </w:pPr>
            <w:r>
              <w:t>Type</w:t>
            </w:r>
          </w:p>
        </w:tc>
        <w:tc>
          <w:tcPr>
            <w:tcW w:w="7820" w:type="dxa"/>
          </w:tcPr>
          <w:p w14:paraId="288EB47C"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6AB3B13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DEE8AE0" w14:textId="77777777" w:rsidR="001778FE" w:rsidRDefault="001778FE" w:rsidP="00223008">
            <w:pPr>
              <w:tabs>
                <w:tab w:val="left" w:pos="4192"/>
                <w:tab w:val="left" w:pos="8137"/>
                <w:tab w:val="left" w:pos="9838"/>
              </w:tabs>
            </w:pPr>
            <w:r>
              <w:t>Fix</w:t>
            </w:r>
          </w:p>
        </w:tc>
        <w:tc>
          <w:tcPr>
            <w:tcW w:w="7820" w:type="dxa"/>
          </w:tcPr>
          <w:p w14:paraId="6352632D"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5D21563" w14:textId="2FD12644" w:rsidR="001778FE" w:rsidRDefault="00AF229D" w:rsidP="008905BF">
      <w:pPr>
        <w:pStyle w:val="Heading3"/>
      </w:pPr>
      <w:bookmarkStart w:id="195" w:name="_Toc528599945"/>
      <w:r>
        <w:t xml:space="preserve">TEST ID: </w:t>
      </w:r>
      <w:r w:rsidR="001778FE">
        <w:t>CM_021</w:t>
      </w:r>
      <w:bookmarkEnd w:id="195"/>
    </w:p>
    <w:tbl>
      <w:tblPr>
        <w:tblStyle w:val="GridTable5Dark-Accent5"/>
        <w:tblW w:w="0" w:type="auto"/>
        <w:tblLook w:val="04A0" w:firstRow="1" w:lastRow="0" w:firstColumn="1" w:lastColumn="0" w:noHBand="0" w:noVBand="1"/>
      </w:tblPr>
      <w:tblGrid>
        <w:gridCol w:w="1427"/>
        <w:gridCol w:w="7820"/>
      </w:tblGrid>
      <w:tr w:rsidR="001778FE" w14:paraId="4F6B6AB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78B54DA" w14:textId="77777777" w:rsidR="001778FE" w:rsidRDefault="001778FE" w:rsidP="00223008">
            <w:pPr>
              <w:tabs>
                <w:tab w:val="left" w:pos="4192"/>
                <w:tab w:val="left" w:pos="8137"/>
                <w:tab w:val="left" w:pos="9838"/>
              </w:tabs>
            </w:pPr>
            <w:r>
              <w:t>Summary</w:t>
            </w:r>
          </w:p>
        </w:tc>
        <w:tc>
          <w:tcPr>
            <w:tcW w:w="7820" w:type="dxa"/>
          </w:tcPr>
          <w:p w14:paraId="2742F987" w14:textId="1598697F"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141EAC">
              <w:t>POLICY_FK</w:t>
            </w:r>
            <w:r w:rsidRPr="00F016AA">
              <w:t xml:space="preserve"> not on policy</w:t>
            </w:r>
          </w:p>
        </w:tc>
      </w:tr>
      <w:tr w:rsidR="001778FE" w14:paraId="484328A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E9AA92" w14:textId="77777777" w:rsidR="001778FE" w:rsidRDefault="001778FE" w:rsidP="00223008">
            <w:pPr>
              <w:tabs>
                <w:tab w:val="left" w:pos="4192"/>
                <w:tab w:val="left" w:pos="8137"/>
                <w:tab w:val="left" w:pos="9838"/>
              </w:tabs>
            </w:pPr>
            <w:r>
              <w:t>Description</w:t>
            </w:r>
          </w:p>
        </w:tc>
        <w:tc>
          <w:tcPr>
            <w:tcW w:w="7820" w:type="dxa"/>
          </w:tcPr>
          <w:p w14:paraId="2D4196C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60CDF11"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7BD4B4" w14:textId="77777777" w:rsidR="001778FE" w:rsidRDefault="001778FE" w:rsidP="00223008">
            <w:pPr>
              <w:tabs>
                <w:tab w:val="left" w:pos="4192"/>
                <w:tab w:val="left" w:pos="8137"/>
                <w:tab w:val="left" w:pos="9838"/>
              </w:tabs>
            </w:pPr>
            <w:r>
              <w:t>Type</w:t>
            </w:r>
          </w:p>
        </w:tc>
        <w:tc>
          <w:tcPr>
            <w:tcW w:w="7820" w:type="dxa"/>
          </w:tcPr>
          <w:p w14:paraId="509BDA27"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288924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6D63AEF" w14:textId="77777777" w:rsidR="001778FE" w:rsidRDefault="001778FE" w:rsidP="00223008">
            <w:pPr>
              <w:tabs>
                <w:tab w:val="left" w:pos="4192"/>
                <w:tab w:val="left" w:pos="8137"/>
                <w:tab w:val="left" w:pos="9838"/>
              </w:tabs>
            </w:pPr>
            <w:r>
              <w:t>Fix</w:t>
            </w:r>
          </w:p>
        </w:tc>
        <w:tc>
          <w:tcPr>
            <w:tcW w:w="7820" w:type="dxa"/>
          </w:tcPr>
          <w:p w14:paraId="539FBFA9"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EFBC61F" w14:textId="05B5D76C" w:rsidR="001778FE" w:rsidRDefault="00AF229D" w:rsidP="008905BF">
      <w:pPr>
        <w:pStyle w:val="Heading3"/>
      </w:pPr>
      <w:bookmarkStart w:id="196" w:name="_Toc528599946"/>
      <w:r>
        <w:t xml:space="preserve">TEST ID: </w:t>
      </w:r>
      <w:r w:rsidR="001778FE">
        <w:t>CM_022</w:t>
      </w:r>
      <w:bookmarkEnd w:id="196"/>
    </w:p>
    <w:tbl>
      <w:tblPr>
        <w:tblStyle w:val="GridTable5Dark-Accent5"/>
        <w:tblW w:w="0" w:type="auto"/>
        <w:tblLook w:val="04A0" w:firstRow="1" w:lastRow="0" w:firstColumn="1" w:lastColumn="0" w:noHBand="0" w:noVBand="1"/>
      </w:tblPr>
      <w:tblGrid>
        <w:gridCol w:w="1427"/>
        <w:gridCol w:w="7820"/>
      </w:tblGrid>
      <w:tr w:rsidR="001778FE" w14:paraId="1E4606D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BEC3CD8" w14:textId="77777777" w:rsidR="001778FE" w:rsidRDefault="001778FE" w:rsidP="00223008">
            <w:pPr>
              <w:tabs>
                <w:tab w:val="left" w:pos="4192"/>
                <w:tab w:val="left" w:pos="8137"/>
                <w:tab w:val="left" w:pos="9838"/>
              </w:tabs>
            </w:pPr>
            <w:r>
              <w:t>Summary</w:t>
            </w:r>
          </w:p>
        </w:tc>
        <w:tc>
          <w:tcPr>
            <w:tcW w:w="7820" w:type="dxa"/>
          </w:tcPr>
          <w:p w14:paraId="60E72367" w14:textId="14465A20"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5E393A">
              <w:t>POLICY_TERM_FK</w:t>
            </w:r>
            <w:r w:rsidRPr="00F016AA">
              <w:t xml:space="preserve"> not on </w:t>
            </w:r>
            <w:r w:rsidR="005E393A">
              <w:t>POLICY_TERM_HISTORY table</w:t>
            </w:r>
          </w:p>
        </w:tc>
      </w:tr>
      <w:tr w:rsidR="001778FE" w14:paraId="0E605ED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F81AA44" w14:textId="77777777" w:rsidR="001778FE" w:rsidRDefault="001778FE" w:rsidP="00223008">
            <w:pPr>
              <w:tabs>
                <w:tab w:val="left" w:pos="4192"/>
                <w:tab w:val="left" w:pos="8137"/>
                <w:tab w:val="left" w:pos="9838"/>
              </w:tabs>
            </w:pPr>
            <w:r>
              <w:t>Description</w:t>
            </w:r>
          </w:p>
        </w:tc>
        <w:tc>
          <w:tcPr>
            <w:tcW w:w="7820" w:type="dxa"/>
          </w:tcPr>
          <w:p w14:paraId="2C6DE11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D970C7D"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221FAED" w14:textId="77777777" w:rsidR="001778FE" w:rsidRDefault="001778FE" w:rsidP="00223008">
            <w:pPr>
              <w:tabs>
                <w:tab w:val="left" w:pos="4192"/>
                <w:tab w:val="left" w:pos="8137"/>
                <w:tab w:val="left" w:pos="9838"/>
              </w:tabs>
            </w:pPr>
            <w:r>
              <w:t>Type</w:t>
            </w:r>
          </w:p>
        </w:tc>
        <w:tc>
          <w:tcPr>
            <w:tcW w:w="7820" w:type="dxa"/>
          </w:tcPr>
          <w:p w14:paraId="0CA413C4"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B6CAEE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6C6D96B" w14:textId="77777777" w:rsidR="001778FE" w:rsidRDefault="001778FE" w:rsidP="00223008">
            <w:pPr>
              <w:tabs>
                <w:tab w:val="left" w:pos="4192"/>
                <w:tab w:val="left" w:pos="8137"/>
                <w:tab w:val="left" w:pos="9838"/>
              </w:tabs>
            </w:pPr>
            <w:r>
              <w:t>Fix</w:t>
            </w:r>
          </w:p>
        </w:tc>
        <w:tc>
          <w:tcPr>
            <w:tcW w:w="7820" w:type="dxa"/>
          </w:tcPr>
          <w:p w14:paraId="458FDF0C"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AB252EA" w14:textId="2C16001C" w:rsidR="001778FE" w:rsidRDefault="00AF229D" w:rsidP="008905BF">
      <w:pPr>
        <w:pStyle w:val="Heading3"/>
      </w:pPr>
      <w:bookmarkStart w:id="197" w:name="_Toc528599947"/>
      <w:r>
        <w:lastRenderedPageBreak/>
        <w:t xml:space="preserve">TEST ID: </w:t>
      </w:r>
      <w:r w:rsidR="001778FE">
        <w:t>CM_023</w:t>
      </w:r>
      <w:bookmarkEnd w:id="197"/>
    </w:p>
    <w:tbl>
      <w:tblPr>
        <w:tblStyle w:val="GridTable5Dark-Accent5"/>
        <w:tblW w:w="0" w:type="auto"/>
        <w:tblLook w:val="04A0" w:firstRow="1" w:lastRow="0" w:firstColumn="1" w:lastColumn="0" w:noHBand="0" w:noVBand="1"/>
      </w:tblPr>
      <w:tblGrid>
        <w:gridCol w:w="1427"/>
        <w:gridCol w:w="7820"/>
      </w:tblGrid>
      <w:tr w:rsidR="001778FE" w14:paraId="7D09FBB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6239874" w14:textId="77777777" w:rsidR="001778FE" w:rsidRDefault="001778FE" w:rsidP="00223008">
            <w:pPr>
              <w:tabs>
                <w:tab w:val="left" w:pos="4192"/>
                <w:tab w:val="left" w:pos="8137"/>
                <w:tab w:val="left" w:pos="9838"/>
              </w:tabs>
            </w:pPr>
            <w:r>
              <w:t>Summary</w:t>
            </w:r>
          </w:p>
        </w:tc>
        <w:tc>
          <w:tcPr>
            <w:tcW w:w="7820" w:type="dxa"/>
          </w:tcPr>
          <w:p w14:paraId="6E9C4B84" w14:textId="6A8B547E"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5F0832">
              <w:t>RISK_FK</w:t>
            </w:r>
            <w:r w:rsidRPr="00F016AA">
              <w:t xml:space="preserve"> not on </w:t>
            </w:r>
            <w:r w:rsidR="005F0832">
              <w:t>RISK table</w:t>
            </w:r>
          </w:p>
        </w:tc>
      </w:tr>
      <w:tr w:rsidR="001778FE" w14:paraId="46E2640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098F25" w14:textId="77777777" w:rsidR="001778FE" w:rsidRDefault="001778FE" w:rsidP="00223008">
            <w:pPr>
              <w:tabs>
                <w:tab w:val="left" w:pos="4192"/>
                <w:tab w:val="left" w:pos="8137"/>
                <w:tab w:val="left" w:pos="9838"/>
              </w:tabs>
            </w:pPr>
            <w:r>
              <w:t>Description</w:t>
            </w:r>
          </w:p>
        </w:tc>
        <w:tc>
          <w:tcPr>
            <w:tcW w:w="7820" w:type="dxa"/>
          </w:tcPr>
          <w:p w14:paraId="20C529D4"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5DDBD3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623A832" w14:textId="77777777" w:rsidR="001778FE" w:rsidRDefault="001778FE" w:rsidP="00223008">
            <w:pPr>
              <w:tabs>
                <w:tab w:val="left" w:pos="4192"/>
                <w:tab w:val="left" w:pos="8137"/>
                <w:tab w:val="left" w:pos="9838"/>
              </w:tabs>
            </w:pPr>
            <w:r>
              <w:t>Type</w:t>
            </w:r>
          </w:p>
        </w:tc>
        <w:tc>
          <w:tcPr>
            <w:tcW w:w="7820" w:type="dxa"/>
          </w:tcPr>
          <w:p w14:paraId="50F86F96"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2856637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6B093CB" w14:textId="77777777" w:rsidR="001778FE" w:rsidRDefault="001778FE" w:rsidP="00223008">
            <w:pPr>
              <w:tabs>
                <w:tab w:val="left" w:pos="4192"/>
                <w:tab w:val="left" w:pos="8137"/>
                <w:tab w:val="left" w:pos="9838"/>
              </w:tabs>
            </w:pPr>
            <w:r>
              <w:t>Fix</w:t>
            </w:r>
          </w:p>
        </w:tc>
        <w:tc>
          <w:tcPr>
            <w:tcW w:w="7820" w:type="dxa"/>
          </w:tcPr>
          <w:p w14:paraId="3F2277B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2EE31865" w14:textId="630EFCA6" w:rsidR="001778FE" w:rsidRDefault="00AF229D" w:rsidP="008905BF">
      <w:pPr>
        <w:pStyle w:val="Heading3"/>
      </w:pPr>
      <w:bookmarkStart w:id="198" w:name="_Toc528599948"/>
      <w:r>
        <w:t xml:space="preserve">TEST ID: </w:t>
      </w:r>
      <w:r w:rsidR="001778FE">
        <w:t>CM_024</w:t>
      </w:r>
      <w:bookmarkEnd w:id="198"/>
    </w:p>
    <w:tbl>
      <w:tblPr>
        <w:tblStyle w:val="GridTable5Dark-Accent5"/>
        <w:tblW w:w="0" w:type="auto"/>
        <w:tblLook w:val="04A0" w:firstRow="1" w:lastRow="0" w:firstColumn="1" w:lastColumn="0" w:noHBand="0" w:noVBand="1"/>
      </w:tblPr>
      <w:tblGrid>
        <w:gridCol w:w="1427"/>
        <w:gridCol w:w="7820"/>
      </w:tblGrid>
      <w:tr w:rsidR="001778FE" w14:paraId="7F1CD57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92BA6F8" w14:textId="77777777" w:rsidR="001778FE" w:rsidRDefault="001778FE" w:rsidP="00223008">
            <w:pPr>
              <w:tabs>
                <w:tab w:val="left" w:pos="4192"/>
                <w:tab w:val="left" w:pos="8137"/>
                <w:tab w:val="left" w:pos="9838"/>
              </w:tabs>
            </w:pPr>
            <w:r>
              <w:t>Summary</w:t>
            </w:r>
          </w:p>
        </w:tc>
        <w:tc>
          <w:tcPr>
            <w:tcW w:w="7820" w:type="dxa"/>
          </w:tcPr>
          <w:p w14:paraId="7AB14E7C" w14:textId="75D2A48C" w:rsidR="001778FE" w:rsidRDefault="001778F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F016AA">
              <w:t xml:space="preserve">CIX rows where </w:t>
            </w:r>
            <w:r w:rsidR="003A616F">
              <w:t>COVG_FK</w:t>
            </w:r>
            <w:r w:rsidRPr="00F016AA">
              <w:t xml:space="preserve"> not on </w:t>
            </w:r>
            <w:r w:rsidR="003A616F">
              <w:t>COVERAGE table</w:t>
            </w:r>
          </w:p>
        </w:tc>
      </w:tr>
      <w:tr w:rsidR="001778FE" w14:paraId="0F8B88B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0354D8F" w14:textId="77777777" w:rsidR="001778FE" w:rsidRDefault="001778FE" w:rsidP="00223008">
            <w:pPr>
              <w:tabs>
                <w:tab w:val="left" w:pos="4192"/>
                <w:tab w:val="left" w:pos="8137"/>
                <w:tab w:val="left" w:pos="9838"/>
              </w:tabs>
            </w:pPr>
            <w:r>
              <w:t>Description</w:t>
            </w:r>
          </w:p>
        </w:tc>
        <w:tc>
          <w:tcPr>
            <w:tcW w:w="7820" w:type="dxa"/>
          </w:tcPr>
          <w:p w14:paraId="67ED2403"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6B146BE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708B775" w14:textId="77777777" w:rsidR="001778FE" w:rsidRDefault="001778FE" w:rsidP="00223008">
            <w:pPr>
              <w:tabs>
                <w:tab w:val="left" w:pos="4192"/>
                <w:tab w:val="left" w:pos="8137"/>
                <w:tab w:val="left" w:pos="9838"/>
              </w:tabs>
            </w:pPr>
            <w:r>
              <w:t>Type</w:t>
            </w:r>
          </w:p>
        </w:tc>
        <w:tc>
          <w:tcPr>
            <w:tcW w:w="7820" w:type="dxa"/>
          </w:tcPr>
          <w:p w14:paraId="247301AF"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3EE7313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97CEBF1" w14:textId="77777777" w:rsidR="001778FE" w:rsidRDefault="001778FE" w:rsidP="00223008">
            <w:pPr>
              <w:tabs>
                <w:tab w:val="left" w:pos="4192"/>
                <w:tab w:val="left" w:pos="8137"/>
                <w:tab w:val="left" w:pos="9838"/>
              </w:tabs>
            </w:pPr>
            <w:r>
              <w:t>Fix</w:t>
            </w:r>
          </w:p>
        </w:tc>
        <w:tc>
          <w:tcPr>
            <w:tcW w:w="7820" w:type="dxa"/>
          </w:tcPr>
          <w:p w14:paraId="187440D0"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623E715" w14:textId="50FF5B46" w:rsidR="001778FE" w:rsidRDefault="00AF229D" w:rsidP="008905BF">
      <w:pPr>
        <w:pStyle w:val="Heading3"/>
      </w:pPr>
      <w:bookmarkStart w:id="199" w:name="_Toc528599949"/>
      <w:r>
        <w:t xml:space="preserve">TEST ID: </w:t>
      </w:r>
      <w:r w:rsidR="001778FE">
        <w:t>CM_025</w:t>
      </w:r>
      <w:bookmarkEnd w:id="199"/>
    </w:p>
    <w:tbl>
      <w:tblPr>
        <w:tblStyle w:val="GridTable5Dark-Accent5"/>
        <w:tblW w:w="0" w:type="auto"/>
        <w:tblLook w:val="04A0" w:firstRow="1" w:lastRow="0" w:firstColumn="1" w:lastColumn="0" w:noHBand="0" w:noVBand="1"/>
      </w:tblPr>
      <w:tblGrid>
        <w:gridCol w:w="1427"/>
        <w:gridCol w:w="7820"/>
      </w:tblGrid>
      <w:tr w:rsidR="001778FE" w14:paraId="5BFABE3C"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64F08A" w14:textId="77777777" w:rsidR="001778FE" w:rsidRDefault="001778FE" w:rsidP="00223008">
            <w:pPr>
              <w:tabs>
                <w:tab w:val="left" w:pos="4192"/>
                <w:tab w:val="left" w:pos="8137"/>
                <w:tab w:val="left" w:pos="9838"/>
              </w:tabs>
            </w:pPr>
            <w:r>
              <w:t>Summary</w:t>
            </w:r>
          </w:p>
        </w:tc>
        <w:tc>
          <w:tcPr>
            <w:tcW w:w="7820" w:type="dxa"/>
          </w:tcPr>
          <w:p w14:paraId="4D6CA4CA" w14:textId="44BF8F80" w:rsidR="001778FE"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1778FE" w:rsidRPr="00F016AA">
              <w:t xml:space="preserve"> rows where CIX fk is null</w:t>
            </w:r>
          </w:p>
        </w:tc>
      </w:tr>
      <w:tr w:rsidR="001778FE" w14:paraId="46E4518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60F05E" w14:textId="77777777" w:rsidR="001778FE" w:rsidRDefault="001778FE" w:rsidP="00223008">
            <w:pPr>
              <w:tabs>
                <w:tab w:val="left" w:pos="4192"/>
                <w:tab w:val="left" w:pos="8137"/>
                <w:tab w:val="left" w:pos="9838"/>
              </w:tabs>
            </w:pPr>
            <w:r>
              <w:t>Description</w:t>
            </w:r>
          </w:p>
        </w:tc>
        <w:tc>
          <w:tcPr>
            <w:tcW w:w="7820" w:type="dxa"/>
          </w:tcPr>
          <w:p w14:paraId="4AF2278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0E742F8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0183A7A" w14:textId="77777777" w:rsidR="001778FE" w:rsidRDefault="001778FE" w:rsidP="00223008">
            <w:pPr>
              <w:tabs>
                <w:tab w:val="left" w:pos="4192"/>
                <w:tab w:val="left" w:pos="8137"/>
                <w:tab w:val="left" w:pos="9838"/>
              </w:tabs>
            </w:pPr>
            <w:r>
              <w:t>Type</w:t>
            </w:r>
          </w:p>
        </w:tc>
        <w:tc>
          <w:tcPr>
            <w:tcW w:w="7820" w:type="dxa"/>
          </w:tcPr>
          <w:p w14:paraId="7C882805"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585B196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A4FC3C8" w14:textId="77777777" w:rsidR="001778FE" w:rsidRDefault="001778FE" w:rsidP="00223008">
            <w:pPr>
              <w:tabs>
                <w:tab w:val="left" w:pos="4192"/>
                <w:tab w:val="left" w:pos="8137"/>
                <w:tab w:val="left" w:pos="9838"/>
              </w:tabs>
            </w:pPr>
            <w:r>
              <w:t>Fix</w:t>
            </w:r>
          </w:p>
        </w:tc>
        <w:tc>
          <w:tcPr>
            <w:tcW w:w="7820" w:type="dxa"/>
          </w:tcPr>
          <w:p w14:paraId="0116878F"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C06EE3C" w14:textId="6F5D66A4" w:rsidR="001778FE" w:rsidRDefault="00AF229D" w:rsidP="008905BF">
      <w:pPr>
        <w:pStyle w:val="Heading3"/>
      </w:pPr>
      <w:bookmarkStart w:id="200" w:name="_Toc528599950"/>
      <w:r>
        <w:t xml:space="preserve">TEST ID: </w:t>
      </w:r>
      <w:r w:rsidR="001778FE">
        <w:t>CM_026</w:t>
      </w:r>
      <w:bookmarkEnd w:id="200"/>
    </w:p>
    <w:tbl>
      <w:tblPr>
        <w:tblStyle w:val="GridTable5Dark-Accent5"/>
        <w:tblW w:w="0" w:type="auto"/>
        <w:tblLook w:val="04A0" w:firstRow="1" w:lastRow="0" w:firstColumn="1" w:lastColumn="0" w:noHBand="0" w:noVBand="1"/>
      </w:tblPr>
      <w:tblGrid>
        <w:gridCol w:w="1427"/>
        <w:gridCol w:w="7820"/>
      </w:tblGrid>
      <w:tr w:rsidR="001778FE" w14:paraId="01F8966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0EE7713" w14:textId="77777777" w:rsidR="001778FE" w:rsidRDefault="001778FE" w:rsidP="00223008">
            <w:pPr>
              <w:tabs>
                <w:tab w:val="left" w:pos="4192"/>
                <w:tab w:val="left" w:pos="8137"/>
                <w:tab w:val="left" w:pos="9838"/>
              </w:tabs>
            </w:pPr>
            <w:r>
              <w:t>Summary</w:t>
            </w:r>
          </w:p>
        </w:tc>
        <w:tc>
          <w:tcPr>
            <w:tcW w:w="7820" w:type="dxa"/>
          </w:tcPr>
          <w:p w14:paraId="475AD05F" w14:textId="4E6B6FD6" w:rsidR="001778FE" w:rsidRDefault="00B4427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CM_TRANSACTION_DETAIL</w:t>
            </w:r>
            <w:r w:rsidR="001778FE" w:rsidRPr="00633976">
              <w:t xml:space="preserve"> rows where claimant fk is null</w:t>
            </w:r>
          </w:p>
        </w:tc>
      </w:tr>
      <w:tr w:rsidR="001778FE" w14:paraId="37AE272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8AE57EA" w14:textId="77777777" w:rsidR="001778FE" w:rsidRDefault="001778FE" w:rsidP="00223008">
            <w:pPr>
              <w:tabs>
                <w:tab w:val="left" w:pos="4192"/>
                <w:tab w:val="left" w:pos="8137"/>
                <w:tab w:val="left" w:pos="9838"/>
              </w:tabs>
            </w:pPr>
            <w:r>
              <w:t>Description</w:t>
            </w:r>
          </w:p>
        </w:tc>
        <w:tc>
          <w:tcPr>
            <w:tcW w:w="7820" w:type="dxa"/>
          </w:tcPr>
          <w:p w14:paraId="136F80D5"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1778FE" w14:paraId="1546B46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F219AE0" w14:textId="77777777" w:rsidR="001778FE" w:rsidRDefault="001778FE" w:rsidP="00223008">
            <w:pPr>
              <w:tabs>
                <w:tab w:val="left" w:pos="4192"/>
                <w:tab w:val="left" w:pos="8137"/>
                <w:tab w:val="left" w:pos="9838"/>
              </w:tabs>
            </w:pPr>
            <w:r>
              <w:t>Type</w:t>
            </w:r>
          </w:p>
        </w:tc>
        <w:tc>
          <w:tcPr>
            <w:tcW w:w="7820" w:type="dxa"/>
          </w:tcPr>
          <w:p w14:paraId="373F5FB0" w14:textId="77777777" w:rsidR="001778FE" w:rsidRDefault="001778F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1778FE" w14:paraId="7EAC4CC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482FE73" w14:textId="77777777" w:rsidR="001778FE" w:rsidRDefault="001778FE" w:rsidP="00223008">
            <w:pPr>
              <w:tabs>
                <w:tab w:val="left" w:pos="4192"/>
                <w:tab w:val="left" w:pos="8137"/>
                <w:tab w:val="left" w:pos="9838"/>
              </w:tabs>
            </w:pPr>
            <w:r>
              <w:t>Fix</w:t>
            </w:r>
          </w:p>
        </w:tc>
        <w:tc>
          <w:tcPr>
            <w:tcW w:w="7820" w:type="dxa"/>
          </w:tcPr>
          <w:p w14:paraId="40685C5E" w14:textId="77777777" w:rsidR="001778FE" w:rsidRDefault="001778F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95F712C" w14:textId="6D379617" w:rsidR="00B70913" w:rsidRDefault="00AF229D" w:rsidP="008905BF">
      <w:pPr>
        <w:pStyle w:val="Heading3"/>
      </w:pPr>
      <w:bookmarkStart w:id="201" w:name="_Toc528599951"/>
      <w:r>
        <w:lastRenderedPageBreak/>
        <w:t xml:space="preserve">TEST ID: </w:t>
      </w:r>
      <w:r w:rsidR="00B70913">
        <w:t>CM_027</w:t>
      </w:r>
      <w:bookmarkEnd w:id="201"/>
    </w:p>
    <w:tbl>
      <w:tblPr>
        <w:tblStyle w:val="GridTable5Dark-Accent5"/>
        <w:tblW w:w="0" w:type="auto"/>
        <w:tblLook w:val="04A0" w:firstRow="1" w:lastRow="0" w:firstColumn="1" w:lastColumn="0" w:noHBand="0" w:noVBand="1"/>
      </w:tblPr>
      <w:tblGrid>
        <w:gridCol w:w="1427"/>
        <w:gridCol w:w="7820"/>
      </w:tblGrid>
      <w:tr w:rsidR="00B70913" w14:paraId="25FFC6F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8579BB" w14:textId="77777777" w:rsidR="00B70913" w:rsidRDefault="00B70913" w:rsidP="00223008">
            <w:pPr>
              <w:tabs>
                <w:tab w:val="left" w:pos="4192"/>
                <w:tab w:val="left" w:pos="8137"/>
                <w:tab w:val="left" w:pos="9838"/>
              </w:tabs>
            </w:pPr>
            <w:r>
              <w:t>Summary</w:t>
            </w:r>
          </w:p>
        </w:tc>
        <w:tc>
          <w:tcPr>
            <w:tcW w:w="7820" w:type="dxa"/>
          </w:tcPr>
          <w:p w14:paraId="449BBF1E" w14:textId="54EAB1A0" w:rsidR="00B70913" w:rsidRDefault="00B70913"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CM_TRANSACTION accounting dates</w:t>
            </w:r>
            <w:r>
              <w:t xml:space="preserve"> not</w:t>
            </w:r>
            <w:r w:rsidRPr="00633976">
              <w:t xml:space="preserve"> in yyyy/mm/dd format</w:t>
            </w:r>
          </w:p>
        </w:tc>
      </w:tr>
      <w:tr w:rsidR="00B70913" w14:paraId="66558CB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813FEE" w14:textId="77777777" w:rsidR="00B70913" w:rsidRDefault="00B70913" w:rsidP="00223008">
            <w:pPr>
              <w:tabs>
                <w:tab w:val="left" w:pos="4192"/>
                <w:tab w:val="left" w:pos="8137"/>
                <w:tab w:val="left" w:pos="9838"/>
              </w:tabs>
            </w:pPr>
            <w:r>
              <w:t>Description</w:t>
            </w:r>
          </w:p>
        </w:tc>
        <w:tc>
          <w:tcPr>
            <w:tcW w:w="7820" w:type="dxa"/>
          </w:tcPr>
          <w:p w14:paraId="597E88DE" w14:textId="77777777" w:rsidR="00B70913" w:rsidRDefault="00B70913"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B70913" w14:paraId="6DAF84D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B03D058" w14:textId="77777777" w:rsidR="00B70913" w:rsidRDefault="00B70913" w:rsidP="00223008">
            <w:pPr>
              <w:tabs>
                <w:tab w:val="left" w:pos="4192"/>
                <w:tab w:val="left" w:pos="8137"/>
                <w:tab w:val="left" w:pos="9838"/>
              </w:tabs>
            </w:pPr>
            <w:r>
              <w:t>Type</w:t>
            </w:r>
          </w:p>
        </w:tc>
        <w:tc>
          <w:tcPr>
            <w:tcW w:w="7820" w:type="dxa"/>
          </w:tcPr>
          <w:p w14:paraId="5C5CC2F1" w14:textId="77777777" w:rsidR="00B70913" w:rsidRDefault="00B70913"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B70913" w14:paraId="0A23C70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1893961" w14:textId="77777777" w:rsidR="00B70913" w:rsidRDefault="00B70913" w:rsidP="00223008">
            <w:pPr>
              <w:tabs>
                <w:tab w:val="left" w:pos="4192"/>
                <w:tab w:val="left" w:pos="8137"/>
                <w:tab w:val="left" w:pos="9838"/>
              </w:tabs>
            </w:pPr>
            <w:r>
              <w:t>Fix</w:t>
            </w:r>
          </w:p>
        </w:tc>
        <w:tc>
          <w:tcPr>
            <w:tcW w:w="7820" w:type="dxa"/>
          </w:tcPr>
          <w:p w14:paraId="086AF41E" w14:textId="77777777" w:rsidR="00B70913" w:rsidRDefault="00B70913"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8A2D06" w14:textId="0885DB95" w:rsidR="00807598" w:rsidRDefault="00AF229D" w:rsidP="008905BF">
      <w:pPr>
        <w:pStyle w:val="Heading3"/>
      </w:pPr>
      <w:bookmarkStart w:id="202" w:name="_Toc528599952"/>
      <w:r>
        <w:t xml:space="preserve">TEST ID: </w:t>
      </w:r>
      <w:r w:rsidR="00807598">
        <w:t>CM_028</w:t>
      </w:r>
      <w:bookmarkEnd w:id="202"/>
    </w:p>
    <w:tbl>
      <w:tblPr>
        <w:tblStyle w:val="GridTable5Dark-Accent5"/>
        <w:tblW w:w="0" w:type="auto"/>
        <w:tblLook w:val="04A0" w:firstRow="1" w:lastRow="0" w:firstColumn="1" w:lastColumn="0" w:noHBand="0" w:noVBand="1"/>
      </w:tblPr>
      <w:tblGrid>
        <w:gridCol w:w="1427"/>
        <w:gridCol w:w="7820"/>
      </w:tblGrid>
      <w:tr w:rsidR="00807598" w14:paraId="2A7E946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EE2A8E" w14:textId="77777777" w:rsidR="00807598" w:rsidRDefault="00807598" w:rsidP="00223008">
            <w:pPr>
              <w:tabs>
                <w:tab w:val="left" w:pos="4192"/>
                <w:tab w:val="left" w:pos="8137"/>
                <w:tab w:val="left" w:pos="9838"/>
              </w:tabs>
            </w:pPr>
            <w:r>
              <w:t>Summary</w:t>
            </w:r>
          </w:p>
        </w:tc>
        <w:tc>
          <w:tcPr>
            <w:tcW w:w="7820" w:type="dxa"/>
          </w:tcPr>
          <w:p w14:paraId="16E3569D" w14:textId="5CF7BBF6"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Checking for cm_tra</w:t>
            </w:r>
            <w:r>
              <w:t>ns_status_history rows where la</w:t>
            </w:r>
            <w:r w:rsidRPr="00633976">
              <w:t>test status record does not have the max Trans PK of transaction</w:t>
            </w:r>
          </w:p>
        </w:tc>
      </w:tr>
      <w:tr w:rsidR="00807598" w14:paraId="3BA9799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50F5B27" w14:textId="77777777" w:rsidR="00807598" w:rsidRDefault="00807598" w:rsidP="00223008">
            <w:pPr>
              <w:tabs>
                <w:tab w:val="left" w:pos="4192"/>
                <w:tab w:val="left" w:pos="8137"/>
                <w:tab w:val="left" w:pos="9838"/>
              </w:tabs>
            </w:pPr>
            <w:r>
              <w:t>Description</w:t>
            </w:r>
          </w:p>
        </w:tc>
        <w:tc>
          <w:tcPr>
            <w:tcW w:w="7820" w:type="dxa"/>
          </w:tcPr>
          <w:p w14:paraId="4928C20E"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6E4D76A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FAA5BE9" w14:textId="77777777" w:rsidR="00807598" w:rsidRDefault="00807598" w:rsidP="00223008">
            <w:pPr>
              <w:tabs>
                <w:tab w:val="left" w:pos="4192"/>
                <w:tab w:val="left" w:pos="8137"/>
                <w:tab w:val="left" w:pos="9838"/>
              </w:tabs>
            </w:pPr>
            <w:r>
              <w:t>Type</w:t>
            </w:r>
          </w:p>
        </w:tc>
        <w:tc>
          <w:tcPr>
            <w:tcW w:w="7820" w:type="dxa"/>
          </w:tcPr>
          <w:p w14:paraId="7594F37A"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5094FFA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CCD845D" w14:textId="77777777" w:rsidR="00807598" w:rsidRDefault="00807598" w:rsidP="00223008">
            <w:pPr>
              <w:tabs>
                <w:tab w:val="left" w:pos="4192"/>
                <w:tab w:val="left" w:pos="8137"/>
                <w:tab w:val="left" w:pos="9838"/>
              </w:tabs>
            </w:pPr>
            <w:r>
              <w:t>Fix</w:t>
            </w:r>
          </w:p>
        </w:tc>
        <w:tc>
          <w:tcPr>
            <w:tcW w:w="7820" w:type="dxa"/>
          </w:tcPr>
          <w:p w14:paraId="635BB754"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5772D8B" w14:textId="124593E9" w:rsidR="00807598" w:rsidRDefault="00AF229D" w:rsidP="008905BF">
      <w:pPr>
        <w:pStyle w:val="Heading3"/>
      </w:pPr>
      <w:bookmarkStart w:id="203" w:name="_Toc528599953"/>
      <w:r>
        <w:t xml:space="preserve">TEST ID: </w:t>
      </w:r>
      <w:r w:rsidR="00807598">
        <w:t>CM_029</w:t>
      </w:r>
      <w:bookmarkEnd w:id="203"/>
    </w:p>
    <w:tbl>
      <w:tblPr>
        <w:tblStyle w:val="GridTable5Dark-Accent5"/>
        <w:tblW w:w="0" w:type="auto"/>
        <w:tblLook w:val="04A0" w:firstRow="1" w:lastRow="0" w:firstColumn="1" w:lastColumn="0" w:noHBand="0" w:noVBand="1"/>
      </w:tblPr>
      <w:tblGrid>
        <w:gridCol w:w="1427"/>
        <w:gridCol w:w="7820"/>
      </w:tblGrid>
      <w:tr w:rsidR="00807598" w14:paraId="0C4CA5C2"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81B1FC3" w14:textId="77777777" w:rsidR="00807598" w:rsidRDefault="00807598" w:rsidP="00223008">
            <w:pPr>
              <w:tabs>
                <w:tab w:val="left" w:pos="4192"/>
                <w:tab w:val="left" w:pos="8137"/>
                <w:tab w:val="left" w:pos="9838"/>
              </w:tabs>
            </w:pPr>
            <w:r>
              <w:t>Summary</w:t>
            </w:r>
          </w:p>
        </w:tc>
        <w:tc>
          <w:tcPr>
            <w:tcW w:w="7820" w:type="dxa"/>
          </w:tcPr>
          <w:p w14:paraId="239E55C1" w14:textId="21913E21"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 xml:space="preserve">CM Coverage records </w:t>
            </w:r>
            <w:r>
              <w:t>with</w:t>
            </w:r>
            <w:r w:rsidRPr="00633976">
              <w:t xml:space="preserve"> </w:t>
            </w:r>
            <w:r w:rsidR="00F94964">
              <w:t>SYS_UPDATE_TIME</w:t>
            </w:r>
            <w:r w:rsidRPr="00633976">
              <w:t xml:space="preserve"> is null</w:t>
            </w:r>
          </w:p>
        </w:tc>
      </w:tr>
      <w:tr w:rsidR="00807598" w14:paraId="4C721B3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7FB261" w14:textId="77777777" w:rsidR="00807598" w:rsidRDefault="00807598" w:rsidP="00223008">
            <w:pPr>
              <w:tabs>
                <w:tab w:val="left" w:pos="4192"/>
                <w:tab w:val="left" w:pos="8137"/>
                <w:tab w:val="left" w:pos="9838"/>
              </w:tabs>
            </w:pPr>
            <w:r>
              <w:t>Description</w:t>
            </w:r>
          </w:p>
        </w:tc>
        <w:tc>
          <w:tcPr>
            <w:tcW w:w="7820" w:type="dxa"/>
          </w:tcPr>
          <w:p w14:paraId="04EB2835"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25B9E3C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08A31DE" w14:textId="77777777" w:rsidR="00807598" w:rsidRDefault="00807598" w:rsidP="00223008">
            <w:pPr>
              <w:tabs>
                <w:tab w:val="left" w:pos="4192"/>
                <w:tab w:val="left" w:pos="8137"/>
                <w:tab w:val="left" w:pos="9838"/>
              </w:tabs>
            </w:pPr>
            <w:r>
              <w:t>Type</w:t>
            </w:r>
          </w:p>
        </w:tc>
        <w:tc>
          <w:tcPr>
            <w:tcW w:w="7820" w:type="dxa"/>
          </w:tcPr>
          <w:p w14:paraId="60A7F048"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2780B25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653405" w14:textId="77777777" w:rsidR="00807598" w:rsidRDefault="00807598" w:rsidP="00223008">
            <w:pPr>
              <w:tabs>
                <w:tab w:val="left" w:pos="4192"/>
                <w:tab w:val="left" w:pos="8137"/>
                <w:tab w:val="left" w:pos="9838"/>
              </w:tabs>
            </w:pPr>
            <w:r>
              <w:t>Fix</w:t>
            </w:r>
          </w:p>
        </w:tc>
        <w:tc>
          <w:tcPr>
            <w:tcW w:w="7820" w:type="dxa"/>
          </w:tcPr>
          <w:p w14:paraId="30898A05"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01F3067" w14:textId="12480EA4" w:rsidR="00807598" w:rsidRDefault="00AF229D" w:rsidP="008905BF">
      <w:pPr>
        <w:pStyle w:val="Heading3"/>
      </w:pPr>
      <w:bookmarkStart w:id="204" w:name="_Toc528599954"/>
      <w:r>
        <w:t xml:space="preserve">TEST ID: </w:t>
      </w:r>
      <w:r w:rsidR="00807598">
        <w:t>CM_030</w:t>
      </w:r>
      <w:bookmarkEnd w:id="204"/>
    </w:p>
    <w:tbl>
      <w:tblPr>
        <w:tblStyle w:val="GridTable5Dark-Accent5"/>
        <w:tblW w:w="0" w:type="auto"/>
        <w:tblLook w:val="04A0" w:firstRow="1" w:lastRow="0" w:firstColumn="1" w:lastColumn="0" w:noHBand="0" w:noVBand="1"/>
      </w:tblPr>
      <w:tblGrid>
        <w:gridCol w:w="1427"/>
        <w:gridCol w:w="7820"/>
      </w:tblGrid>
      <w:tr w:rsidR="00807598" w14:paraId="3151F2F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7908E2C" w14:textId="77777777" w:rsidR="00807598" w:rsidRDefault="00807598" w:rsidP="00223008">
            <w:pPr>
              <w:tabs>
                <w:tab w:val="left" w:pos="4192"/>
                <w:tab w:val="left" w:pos="8137"/>
                <w:tab w:val="left" w:pos="9838"/>
              </w:tabs>
            </w:pPr>
            <w:r>
              <w:t>Summary</w:t>
            </w:r>
          </w:p>
        </w:tc>
        <w:tc>
          <w:tcPr>
            <w:tcW w:w="7820" w:type="dxa"/>
          </w:tcPr>
          <w:p w14:paraId="0FAB1504" w14:textId="2D416BC4" w:rsidR="00807598" w:rsidRDefault="0080759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633976">
              <w:t xml:space="preserve">CM Risk records </w:t>
            </w:r>
            <w:r>
              <w:t>with</w:t>
            </w:r>
            <w:r w:rsidRPr="00633976">
              <w:t xml:space="preserve"> </w:t>
            </w:r>
            <w:r w:rsidR="00F94964">
              <w:t>SYS_UPDATE_TIME</w:t>
            </w:r>
            <w:r w:rsidR="00F94964" w:rsidRPr="00633976">
              <w:t xml:space="preserve"> </w:t>
            </w:r>
            <w:r w:rsidRPr="00633976">
              <w:t>is null</w:t>
            </w:r>
          </w:p>
        </w:tc>
      </w:tr>
      <w:tr w:rsidR="00807598" w14:paraId="6ECBCED5"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FE22C78" w14:textId="77777777" w:rsidR="00807598" w:rsidRDefault="00807598" w:rsidP="00223008">
            <w:pPr>
              <w:tabs>
                <w:tab w:val="left" w:pos="4192"/>
                <w:tab w:val="left" w:pos="8137"/>
                <w:tab w:val="left" w:pos="9838"/>
              </w:tabs>
            </w:pPr>
            <w:r>
              <w:t>Description</w:t>
            </w:r>
          </w:p>
        </w:tc>
        <w:tc>
          <w:tcPr>
            <w:tcW w:w="7820" w:type="dxa"/>
          </w:tcPr>
          <w:p w14:paraId="12D0C96B"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807598" w14:paraId="093EAE9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BCAADBA" w14:textId="77777777" w:rsidR="00807598" w:rsidRDefault="00807598" w:rsidP="00223008">
            <w:pPr>
              <w:tabs>
                <w:tab w:val="left" w:pos="4192"/>
                <w:tab w:val="left" w:pos="8137"/>
                <w:tab w:val="left" w:pos="9838"/>
              </w:tabs>
            </w:pPr>
            <w:r>
              <w:t>Type</w:t>
            </w:r>
          </w:p>
        </w:tc>
        <w:tc>
          <w:tcPr>
            <w:tcW w:w="7820" w:type="dxa"/>
          </w:tcPr>
          <w:p w14:paraId="49778539" w14:textId="77777777" w:rsidR="00807598" w:rsidRDefault="0080759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807598" w14:paraId="01E7047B"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4BC398F" w14:textId="77777777" w:rsidR="00807598" w:rsidRDefault="00807598" w:rsidP="00223008">
            <w:pPr>
              <w:tabs>
                <w:tab w:val="left" w:pos="4192"/>
                <w:tab w:val="left" w:pos="8137"/>
                <w:tab w:val="left" w:pos="9838"/>
              </w:tabs>
            </w:pPr>
            <w:r>
              <w:t>Fix</w:t>
            </w:r>
          </w:p>
        </w:tc>
        <w:tc>
          <w:tcPr>
            <w:tcW w:w="7820" w:type="dxa"/>
          </w:tcPr>
          <w:p w14:paraId="03F8FBF8" w14:textId="77777777" w:rsidR="00807598" w:rsidRDefault="0080759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1FC304A" w14:textId="71665782" w:rsidR="00DE5364" w:rsidRDefault="00AF229D" w:rsidP="008905BF">
      <w:pPr>
        <w:pStyle w:val="Heading3"/>
      </w:pPr>
      <w:bookmarkStart w:id="205" w:name="_Toc528599955"/>
      <w:r>
        <w:lastRenderedPageBreak/>
        <w:t xml:space="preserve">TEST ID: </w:t>
      </w:r>
      <w:r w:rsidR="00DE5364">
        <w:t>CM_031</w:t>
      </w:r>
      <w:bookmarkEnd w:id="205"/>
    </w:p>
    <w:tbl>
      <w:tblPr>
        <w:tblStyle w:val="GridTable5Dark-Accent5"/>
        <w:tblW w:w="0" w:type="auto"/>
        <w:tblLook w:val="04A0" w:firstRow="1" w:lastRow="0" w:firstColumn="1" w:lastColumn="0" w:noHBand="0" w:noVBand="1"/>
      </w:tblPr>
      <w:tblGrid>
        <w:gridCol w:w="1427"/>
        <w:gridCol w:w="7820"/>
      </w:tblGrid>
      <w:tr w:rsidR="00DE5364" w14:paraId="6F87C1C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2D54381" w14:textId="77777777" w:rsidR="00DE5364" w:rsidRDefault="00DE5364" w:rsidP="00223008">
            <w:pPr>
              <w:tabs>
                <w:tab w:val="left" w:pos="4192"/>
                <w:tab w:val="left" w:pos="8137"/>
                <w:tab w:val="left" w:pos="9838"/>
              </w:tabs>
            </w:pPr>
            <w:r>
              <w:t>Summary</w:t>
            </w:r>
          </w:p>
        </w:tc>
        <w:tc>
          <w:tcPr>
            <w:tcW w:w="7820" w:type="dxa"/>
          </w:tcPr>
          <w:p w14:paraId="1A8B5D52" w14:textId="14290754" w:rsidR="00DE5364" w:rsidRDefault="00DE5364"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Policy records </w:t>
            </w:r>
            <w:r>
              <w:t>with</w:t>
            </w:r>
            <w:r w:rsidRPr="00A00C52">
              <w:t xml:space="preserve"> s</w:t>
            </w:r>
            <w:r w:rsidR="007F0D65">
              <w:t xml:space="preserve"> SYS_UPDATE_TIME</w:t>
            </w:r>
            <w:r w:rsidR="007F0D65" w:rsidRPr="00633976">
              <w:t xml:space="preserve"> </w:t>
            </w:r>
            <w:r w:rsidRPr="00A00C52">
              <w:t>is null</w:t>
            </w:r>
          </w:p>
        </w:tc>
      </w:tr>
      <w:tr w:rsidR="00DE5364" w14:paraId="6AE82E8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6217822" w14:textId="77777777" w:rsidR="00DE5364" w:rsidRDefault="00DE5364" w:rsidP="00223008">
            <w:pPr>
              <w:tabs>
                <w:tab w:val="left" w:pos="4192"/>
                <w:tab w:val="left" w:pos="8137"/>
                <w:tab w:val="left" w:pos="9838"/>
              </w:tabs>
            </w:pPr>
            <w:r>
              <w:t>Description</w:t>
            </w:r>
          </w:p>
        </w:tc>
        <w:tc>
          <w:tcPr>
            <w:tcW w:w="7820" w:type="dxa"/>
          </w:tcPr>
          <w:p w14:paraId="0D0A9AFA" w14:textId="77777777" w:rsidR="00DE5364" w:rsidRDefault="00DE536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DE5364" w14:paraId="46E82A3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84CE1DA" w14:textId="77777777" w:rsidR="00DE5364" w:rsidRDefault="00DE5364" w:rsidP="00223008">
            <w:pPr>
              <w:tabs>
                <w:tab w:val="left" w:pos="4192"/>
                <w:tab w:val="left" w:pos="8137"/>
                <w:tab w:val="left" w:pos="9838"/>
              </w:tabs>
            </w:pPr>
            <w:r>
              <w:t>Type</w:t>
            </w:r>
          </w:p>
        </w:tc>
        <w:tc>
          <w:tcPr>
            <w:tcW w:w="7820" w:type="dxa"/>
          </w:tcPr>
          <w:p w14:paraId="6881640D" w14:textId="77777777" w:rsidR="00DE5364" w:rsidRDefault="00DE5364"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DE5364" w14:paraId="524AC89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3A8D54D" w14:textId="77777777" w:rsidR="00DE5364" w:rsidRDefault="00DE5364" w:rsidP="00223008">
            <w:pPr>
              <w:tabs>
                <w:tab w:val="left" w:pos="4192"/>
                <w:tab w:val="left" w:pos="8137"/>
                <w:tab w:val="left" w:pos="9838"/>
              </w:tabs>
            </w:pPr>
            <w:r>
              <w:t>Fix</w:t>
            </w:r>
          </w:p>
        </w:tc>
        <w:tc>
          <w:tcPr>
            <w:tcW w:w="7820" w:type="dxa"/>
          </w:tcPr>
          <w:p w14:paraId="0F0BC9D6" w14:textId="77777777" w:rsidR="00DE5364" w:rsidRDefault="00DE5364"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6133856" w14:textId="7E37FD53" w:rsidR="00C045B9" w:rsidRDefault="00AF229D" w:rsidP="008905BF">
      <w:pPr>
        <w:pStyle w:val="Heading3"/>
      </w:pPr>
      <w:bookmarkStart w:id="206" w:name="_Toc528599956"/>
      <w:r>
        <w:t xml:space="preserve">TEST ID: </w:t>
      </w:r>
      <w:r w:rsidR="00C045B9">
        <w:t>CM_032</w:t>
      </w:r>
      <w:bookmarkEnd w:id="206"/>
    </w:p>
    <w:tbl>
      <w:tblPr>
        <w:tblStyle w:val="GridTable5Dark-Accent5"/>
        <w:tblW w:w="0" w:type="auto"/>
        <w:tblLook w:val="04A0" w:firstRow="1" w:lastRow="0" w:firstColumn="1" w:lastColumn="0" w:noHBand="0" w:noVBand="1"/>
      </w:tblPr>
      <w:tblGrid>
        <w:gridCol w:w="1427"/>
        <w:gridCol w:w="7820"/>
      </w:tblGrid>
      <w:tr w:rsidR="00C045B9" w14:paraId="79E86BA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651BBF" w14:textId="77777777" w:rsidR="00C045B9" w:rsidRDefault="00C045B9" w:rsidP="00223008">
            <w:pPr>
              <w:tabs>
                <w:tab w:val="left" w:pos="4192"/>
                <w:tab w:val="left" w:pos="8137"/>
                <w:tab w:val="left" w:pos="9838"/>
              </w:tabs>
            </w:pPr>
            <w:r>
              <w:t>Summary</w:t>
            </w:r>
          </w:p>
        </w:tc>
        <w:tc>
          <w:tcPr>
            <w:tcW w:w="7820" w:type="dxa"/>
          </w:tcPr>
          <w:p w14:paraId="43E66CCA" w14:textId="6A8257D6" w:rsidR="00C045B9" w:rsidRDefault="00C045B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Coverage records where </w:t>
            </w:r>
            <w:r w:rsidR="00260100">
              <w:t>EFFECTIVE_FROM_DATE</w:t>
            </w:r>
            <w:r w:rsidRPr="00A00C52">
              <w:t xml:space="preserve"> is null</w:t>
            </w:r>
          </w:p>
        </w:tc>
      </w:tr>
      <w:tr w:rsidR="00C045B9" w14:paraId="6D4207F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475EF0E" w14:textId="77777777" w:rsidR="00C045B9" w:rsidRDefault="00C045B9" w:rsidP="00223008">
            <w:pPr>
              <w:tabs>
                <w:tab w:val="left" w:pos="4192"/>
                <w:tab w:val="left" w:pos="8137"/>
                <w:tab w:val="left" w:pos="9838"/>
              </w:tabs>
            </w:pPr>
            <w:r>
              <w:t>Description</w:t>
            </w:r>
          </w:p>
        </w:tc>
        <w:tc>
          <w:tcPr>
            <w:tcW w:w="7820" w:type="dxa"/>
          </w:tcPr>
          <w:p w14:paraId="1B60D7C3"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45B9" w14:paraId="7FA359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395EF0" w14:textId="77777777" w:rsidR="00C045B9" w:rsidRDefault="00C045B9" w:rsidP="00223008">
            <w:pPr>
              <w:tabs>
                <w:tab w:val="left" w:pos="4192"/>
                <w:tab w:val="left" w:pos="8137"/>
                <w:tab w:val="left" w:pos="9838"/>
              </w:tabs>
            </w:pPr>
            <w:r>
              <w:t>Type</w:t>
            </w:r>
          </w:p>
        </w:tc>
        <w:tc>
          <w:tcPr>
            <w:tcW w:w="7820" w:type="dxa"/>
          </w:tcPr>
          <w:p w14:paraId="48FBD190" w14:textId="77777777" w:rsidR="00C045B9" w:rsidRDefault="00C045B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45B9" w14:paraId="30AB07C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8BBDB0A" w14:textId="77777777" w:rsidR="00C045B9" w:rsidRDefault="00C045B9" w:rsidP="00223008">
            <w:pPr>
              <w:tabs>
                <w:tab w:val="left" w:pos="4192"/>
                <w:tab w:val="left" w:pos="8137"/>
                <w:tab w:val="left" w:pos="9838"/>
              </w:tabs>
            </w:pPr>
            <w:r>
              <w:t>Fix</w:t>
            </w:r>
          </w:p>
        </w:tc>
        <w:tc>
          <w:tcPr>
            <w:tcW w:w="7820" w:type="dxa"/>
          </w:tcPr>
          <w:p w14:paraId="19CEE16E"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26DB3E" w14:textId="44FE56F5" w:rsidR="00C045B9" w:rsidRDefault="00AF229D" w:rsidP="008905BF">
      <w:pPr>
        <w:pStyle w:val="Heading3"/>
      </w:pPr>
      <w:bookmarkStart w:id="207" w:name="_Toc528599957"/>
      <w:r>
        <w:t xml:space="preserve">TEST ID: </w:t>
      </w:r>
      <w:r w:rsidR="00C045B9">
        <w:t>CM_033</w:t>
      </w:r>
      <w:bookmarkEnd w:id="207"/>
    </w:p>
    <w:tbl>
      <w:tblPr>
        <w:tblStyle w:val="GridTable5Dark-Accent5"/>
        <w:tblW w:w="0" w:type="auto"/>
        <w:tblLook w:val="04A0" w:firstRow="1" w:lastRow="0" w:firstColumn="1" w:lastColumn="0" w:noHBand="0" w:noVBand="1"/>
      </w:tblPr>
      <w:tblGrid>
        <w:gridCol w:w="1427"/>
        <w:gridCol w:w="7820"/>
      </w:tblGrid>
      <w:tr w:rsidR="00C045B9" w14:paraId="7DFBB4E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5B5BDA0" w14:textId="77777777" w:rsidR="00C045B9" w:rsidRDefault="00C045B9" w:rsidP="00223008">
            <w:pPr>
              <w:tabs>
                <w:tab w:val="left" w:pos="4192"/>
                <w:tab w:val="left" w:pos="8137"/>
                <w:tab w:val="left" w:pos="9838"/>
              </w:tabs>
            </w:pPr>
            <w:r>
              <w:t>Summary</w:t>
            </w:r>
          </w:p>
        </w:tc>
        <w:tc>
          <w:tcPr>
            <w:tcW w:w="7820" w:type="dxa"/>
          </w:tcPr>
          <w:p w14:paraId="083896BE" w14:textId="37CB2A6D" w:rsidR="00C045B9" w:rsidRDefault="00C045B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Risk records where </w:t>
            </w:r>
            <w:r w:rsidR="004119E0">
              <w:t>EFFECTIVE_FROM_DATE</w:t>
            </w:r>
            <w:r w:rsidR="004119E0" w:rsidRPr="00A00C52">
              <w:t xml:space="preserve"> </w:t>
            </w:r>
            <w:r w:rsidRPr="00A00C52">
              <w:t>is null</w:t>
            </w:r>
          </w:p>
        </w:tc>
      </w:tr>
      <w:tr w:rsidR="00C045B9" w14:paraId="3B3DFC28"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C585032" w14:textId="77777777" w:rsidR="00C045B9" w:rsidRDefault="00C045B9" w:rsidP="00223008">
            <w:pPr>
              <w:tabs>
                <w:tab w:val="left" w:pos="4192"/>
                <w:tab w:val="left" w:pos="8137"/>
                <w:tab w:val="left" w:pos="9838"/>
              </w:tabs>
            </w:pPr>
            <w:r>
              <w:t>Description</w:t>
            </w:r>
          </w:p>
        </w:tc>
        <w:tc>
          <w:tcPr>
            <w:tcW w:w="7820" w:type="dxa"/>
          </w:tcPr>
          <w:p w14:paraId="23096A41"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C045B9" w14:paraId="6353DB9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FF5B61" w14:textId="77777777" w:rsidR="00C045B9" w:rsidRDefault="00C045B9" w:rsidP="00223008">
            <w:pPr>
              <w:tabs>
                <w:tab w:val="left" w:pos="4192"/>
                <w:tab w:val="left" w:pos="8137"/>
                <w:tab w:val="left" w:pos="9838"/>
              </w:tabs>
            </w:pPr>
            <w:r>
              <w:t>Type</w:t>
            </w:r>
          </w:p>
        </w:tc>
        <w:tc>
          <w:tcPr>
            <w:tcW w:w="7820" w:type="dxa"/>
          </w:tcPr>
          <w:p w14:paraId="066171B5" w14:textId="77777777" w:rsidR="00C045B9" w:rsidRDefault="00C045B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C045B9" w14:paraId="1624482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31BD120" w14:textId="77777777" w:rsidR="00C045B9" w:rsidRDefault="00C045B9" w:rsidP="00223008">
            <w:pPr>
              <w:tabs>
                <w:tab w:val="left" w:pos="4192"/>
                <w:tab w:val="left" w:pos="8137"/>
                <w:tab w:val="left" w:pos="9838"/>
              </w:tabs>
            </w:pPr>
            <w:r>
              <w:t>Fix</w:t>
            </w:r>
          </w:p>
        </w:tc>
        <w:tc>
          <w:tcPr>
            <w:tcW w:w="7820" w:type="dxa"/>
          </w:tcPr>
          <w:p w14:paraId="7D3284F9" w14:textId="77777777" w:rsidR="00C045B9" w:rsidRDefault="00C045B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04A348FB" w14:textId="4E8D3F43" w:rsidR="00234D99" w:rsidRDefault="00CC1C28" w:rsidP="008905BF">
      <w:pPr>
        <w:pStyle w:val="Heading3"/>
      </w:pPr>
      <w:bookmarkStart w:id="208" w:name="_Toc528599958"/>
      <w:r>
        <w:t xml:space="preserve">TEST ID: </w:t>
      </w:r>
      <w:r w:rsidR="00234D99">
        <w:t>CM_034</w:t>
      </w:r>
      <w:bookmarkEnd w:id="208"/>
    </w:p>
    <w:tbl>
      <w:tblPr>
        <w:tblStyle w:val="GridTable5Dark-Accent5"/>
        <w:tblW w:w="0" w:type="auto"/>
        <w:tblLook w:val="04A0" w:firstRow="1" w:lastRow="0" w:firstColumn="1" w:lastColumn="0" w:noHBand="0" w:noVBand="1"/>
      </w:tblPr>
      <w:tblGrid>
        <w:gridCol w:w="1427"/>
        <w:gridCol w:w="7820"/>
      </w:tblGrid>
      <w:tr w:rsidR="00234D99" w14:paraId="50A848C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7336EEC" w14:textId="77777777" w:rsidR="00234D99" w:rsidRDefault="00234D99" w:rsidP="00223008">
            <w:pPr>
              <w:tabs>
                <w:tab w:val="left" w:pos="4192"/>
                <w:tab w:val="left" w:pos="8137"/>
                <w:tab w:val="left" w:pos="9838"/>
              </w:tabs>
            </w:pPr>
            <w:r>
              <w:t>Summary</w:t>
            </w:r>
          </w:p>
        </w:tc>
        <w:tc>
          <w:tcPr>
            <w:tcW w:w="7820" w:type="dxa"/>
          </w:tcPr>
          <w:p w14:paraId="5B330DE1" w14:textId="6C8B039B" w:rsidR="00234D99" w:rsidRDefault="00234D9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Policy records where </w:t>
            </w:r>
            <w:r w:rsidR="004119E0">
              <w:t>EFFECTIVE_FROM_DATE</w:t>
            </w:r>
            <w:r w:rsidR="004119E0" w:rsidRPr="00A00C52">
              <w:t xml:space="preserve"> </w:t>
            </w:r>
            <w:r w:rsidRPr="00A00C52">
              <w:t>is null</w:t>
            </w:r>
          </w:p>
        </w:tc>
      </w:tr>
      <w:tr w:rsidR="00234D99" w14:paraId="7C8ECB9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2FCE48A" w14:textId="77777777" w:rsidR="00234D99" w:rsidRDefault="00234D99" w:rsidP="00223008">
            <w:pPr>
              <w:tabs>
                <w:tab w:val="left" w:pos="4192"/>
                <w:tab w:val="left" w:pos="8137"/>
                <w:tab w:val="left" w:pos="9838"/>
              </w:tabs>
            </w:pPr>
            <w:r>
              <w:t>Description</w:t>
            </w:r>
          </w:p>
        </w:tc>
        <w:tc>
          <w:tcPr>
            <w:tcW w:w="7820" w:type="dxa"/>
          </w:tcPr>
          <w:p w14:paraId="1AD871B4" w14:textId="77777777" w:rsidR="00234D99" w:rsidRDefault="00234D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234D99" w14:paraId="6DCF6CD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D268CAC" w14:textId="77777777" w:rsidR="00234D99" w:rsidRDefault="00234D99" w:rsidP="00223008">
            <w:pPr>
              <w:tabs>
                <w:tab w:val="left" w:pos="4192"/>
                <w:tab w:val="left" w:pos="8137"/>
                <w:tab w:val="left" w:pos="9838"/>
              </w:tabs>
            </w:pPr>
            <w:r>
              <w:t>Type</w:t>
            </w:r>
          </w:p>
        </w:tc>
        <w:tc>
          <w:tcPr>
            <w:tcW w:w="7820" w:type="dxa"/>
          </w:tcPr>
          <w:p w14:paraId="1AEF6A58" w14:textId="77777777" w:rsidR="00234D99" w:rsidRDefault="00234D9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234D99" w14:paraId="3DF72AC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9902B48" w14:textId="77777777" w:rsidR="00234D99" w:rsidRDefault="00234D99" w:rsidP="00223008">
            <w:pPr>
              <w:tabs>
                <w:tab w:val="left" w:pos="4192"/>
                <w:tab w:val="left" w:pos="8137"/>
                <w:tab w:val="left" w:pos="9838"/>
              </w:tabs>
            </w:pPr>
            <w:r>
              <w:t>Fix</w:t>
            </w:r>
          </w:p>
        </w:tc>
        <w:tc>
          <w:tcPr>
            <w:tcW w:w="7820" w:type="dxa"/>
          </w:tcPr>
          <w:p w14:paraId="3AD950A2" w14:textId="77777777" w:rsidR="00234D99" w:rsidRDefault="00234D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FA568C6" w14:textId="1BC0CD1A" w:rsidR="00364B99" w:rsidRDefault="00CC1C28" w:rsidP="008905BF">
      <w:pPr>
        <w:pStyle w:val="Heading3"/>
      </w:pPr>
      <w:bookmarkStart w:id="209" w:name="_Toc528599959"/>
      <w:r>
        <w:lastRenderedPageBreak/>
        <w:t xml:space="preserve">TEST ID: </w:t>
      </w:r>
      <w:r w:rsidR="00364B99">
        <w:t>CM_035</w:t>
      </w:r>
      <w:bookmarkEnd w:id="209"/>
    </w:p>
    <w:tbl>
      <w:tblPr>
        <w:tblStyle w:val="GridTable5Dark-Accent5"/>
        <w:tblW w:w="0" w:type="auto"/>
        <w:tblLook w:val="04A0" w:firstRow="1" w:lastRow="0" w:firstColumn="1" w:lastColumn="0" w:noHBand="0" w:noVBand="1"/>
      </w:tblPr>
      <w:tblGrid>
        <w:gridCol w:w="1427"/>
        <w:gridCol w:w="7820"/>
      </w:tblGrid>
      <w:tr w:rsidR="00364B99" w14:paraId="607ECA0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7B15869" w14:textId="77777777" w:rsidR="00364B99" w:rsidRDefault="00364B99" w:rsidP="00223008">
            <w:pPr>
              <w:tabs>
                <w:tab w:val="left" w:pos="4192"/>
                <w:tab w:val="left" w:pos="8137"/>
                <w:tab w:val="left" w:pos="9838"/>
              </w:tabs>
            </w:pPr>
            <w:r>
              <w:t>Summary</w:t>
            </w:r>
          </w:p>
        </w:tc>
        <w:tc>
          <w:tcPr>
            <w:tcW w:w="7820" w:type="dxa"/>
          </w:tcPr>
          <w:p w14:paraId="09997DE1" w14:textId="600DADA8" w:rsidR="00364B99" w:rsidRDefault="00364B99"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00C52">
              <w:t xml:space="preserve">CM Trans History records where </w:t>
            </w:r>
            <w:r w:rsidR="004119E0">
              <w:t>SYS_CREATE_TIME</w:t>
            </w:r>
            <w:r w:rsidRPr="00A00C52">
              <w:t xml:space="preserve"> is null</w:t>
            </w:r>
          </w:p>
        </w:tc>
      </w:tr>
      <w:tr w:rsidR="00364B99" w14:paraId="0B3CBD2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B19253D" w14:textId="77777777" w:rsidR="00364B99" w:rsidRDefault="00364B99" w:rsidP="00223008">
            <w:pPr>
              <w:tabs>
                <w:tab w:val="left" w:pos="4192"/>
                <w:tab w:val="left" w:pos="8137"/>
                <w:tab w:val="left" w:pos="9838"/>
              </w:tabs>
            </w:pPr>
            <w:r>
              <w:t>Description</w:t>
            </w:r>
          </w:p>
        </w:tc>
        <w:tc>
          <w:tcPr>
            <w:tcW w:w="7820" w:type="dxa"/>
          </w:tcPr>
          <w:p w14:paraId="0EB685EE" w14:textId="77777777" w:rsidR="00364B99" w:rsidRDefault="00364B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364B99" w14:paraId="597BACD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432264A" w14:textId="77777777" w:rsidR="00364B99" w:rsidRDefault="00364B99" w:rsidP="00223008">
            <w:pPr>
              <w:tabs>
                <w:tab w:val="left" w:pos="4192"/>
                <w:tab w:val="left" w:pos="8137"/>
                <w:tab w:val="left" w:pos="9838"/>
              </w:tabs>
            </w:pPr>
            <w:r>
              <w:t>Type</w:t>
            </w:r>
          </w:p>
        </w:tc>
        <w:tc>
          <w:tcPr>
            <w:tcW w:w="7820" w:type="dxa"/>
          </w:tcPr>
          <w:p w14:paraId="02F3AE8B" w14:textId="77777777" w:rsidR="00364B99" w:rsidRDefault="00364B99"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364B99" w14:paraId="126C336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8A188BE" w14:textId="77777777" w:rsidR="00364B99" w:rsidRDefault="00364B99" w:rsidP="00223008">
            <w:pPr>
              <w:tabs>
                <w:tab w:val="left" w:pos="4192"/>
                <w:tab w:val="left" w:pos="8137"/>
                <w:tab w:val="left" w:pos="9838"/>
              </w:tabs>
            </w:pPr>
            <w:r>
              <w:t>Fix</w:t>
            </w:r>
          </w:p>
        </w:tc>
        <w:tc>
          <w:tcPr>
            <w:tcW w:w="7820" w:type="dxa"/>
          </w:tcPr>
          <w:p w14:paraId="6807E86B" w14:textId="77777777" w:rsidR="00364B99" w:rsidRDefault="00364B99"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711BA51" w14:textId="0229BBBD" w:rsidR="0096440C" w:rsidRDefault="00925531" w:rsidP="008905BF">
      <w:pPr>
        <w:pStyle w:val="Heading3"/>
      </w:pPr>
      <w:bookmarkStart w:id="210" w:name="_Toc528599960"/>
      <w:r>
        <w:t xml:space="preserve">TEST ID: </w:t>
      </w:r>
      <w:r w:rsidR="0096440C">
        <w:t>CM_036</w:t>
      </w:r>
      <w:bookmarkEnd w:id="210"/>
    </w:p>
    <w:tbl>
      <w:tblPr>
        <w:tblStyle w:val="GridTable5Dark-Accent5"/>
        <w:tblW w:w="0" w:type="auto"/>
        <w:tblLook w:val="04A0" w:firstRow="1" w:lastRow="0" w:firstColumn="1" w:lastColumn="0" w:noHBand="0" w:noVBand="1"/>
      </w:tblPr>
      <w:tblGrid>
        <w:gridCol w:w="1427"/>
        <w:gridCol w:w="7820"/>
      </w:tblGrid>
      <w:tr w:rsidR="0096440C" w14:paraId="1E92D3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E25B029" w14:textId="77777777" w:rsidR="0096440C" w:rsidRDefault="0096440C" w:rsidP="00223008">
            <w:pPr>
              <w:tabs>
                <w:tab w:val="left" w:pos="4192"/>
                <w:tab w:val="left" w:pos="8137"/>
                <w:tab w:val="left" w:pos="9838"/>
              </w:tabs>
            </w:pPr>
            <w:r>
              <w:t>Summary</w:t>
            </w:r>
          </w:p>
        </w:tc>
        <w:tc>
          <w:tcPr>
            <w:tcW w:w="7820" w:type="dxa"/>
          </w:tcPr>
          <w:p w14:paraId="76E3DC99" w14:textId="2841C0C4"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CM Trans records whose trans date is less than claim report date</w:t>
            </w:r>
          </w:p>
        </w:tc>
      </w:tr>
      <w:tr w:rsidR="0096440C" w14:paraId="76EC42E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1BFB0F2" w14:textId="77777777" w:rsidR="0096440C" w:rsidRDefault="0096440C" w:rsidP="00223008">
            <w:pPr>
              <w:tabs>
                <w:tab w:val="left" w:pos="4192"/>
                <w:tab w:val="left" w:pos="8137"/>
                <w:tab w:val="left" w:pos="9838"/>
              </w:tabs>
            </w:pPr>
            <w:r>
              <w:t>Description</w:t>
            </w:r>
          </w:p>
        </w:tc>
        <w:tc>
          <w:tcPr>
            <w:tcW w:w="7820" w:type="dxa"/>
          </w:tcPr>
          <w:p w14:paraId="31F3F434"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34F12BB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0CEE0B2" w14:textId="77777777" w:rsidR="0096440C" w:rsidRDefault="0096440C" w:rsidP="00223008">
            <w:pPr>
              <w:tabs>
                <w:tab w:val="left" w:pos="4192"/>
                <w:tab w:val="left" w:pos="8137"/>
                <w:tab w:val="left" w:pos="9838"/>
              </w:tabs>
            </w:pPr>
            <w:r>
              <w:t>Type</w:t>
            </w:r>
          </w:p>
        </w:tc>
        <w:tc>
          <w:tcPr>
            <w:tcW w:w="7820" w:type="dxa"/>
          </w:tcPr>
          <w:p w14:paraId="7B8EEB98"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46A26DE3"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327E5E0" w14:textId="77777777" w:rsidR="0096440C" w:rsidRDefault="0096440C" w:rsidP="00223008">
            <w:pPr>
              <w:tabs>
                <w:tab w:val="left" w:pos="4192"/>
                <w:tab w:val="left" w:pos="8137"/>
                <w:tab w:val="left" w:pos="9838"/>
              </w:tabs>
            </w:pPr>
            <w:r>
              <w:t>Fix</w:t>
            </w:r>
          </w:p>
        </w:tc>
        <w:tc>
          <w:tcPr>
            <w:tcW w:w="7820" w:type="dxa"/>
          </w:tcPr>
          <w:p w14:paraId="4CAA91A6"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2911676" w14:textId="1613EFE5" w:rsidR="0096440C" w:rsidRDefault="00925531" w:rsidP="008905BF">
      <w:pPr>
        <w:pStyle w:val="Heading3"/>
      </w:pPr>
      <w:bookmarkStart w:id="211" w:name="_Toc528599961"/>
      <w:r>
        <w:t xml:space="preserve">TEST ID: </w:t>
      </w:r>
      <w:r w:rsidR="0096440C">
        <w:t>CM_037</w:t>
      </w:r>
      <w:bookmarkEnd w:id="211"/>
    </w:p>
    <w:tbl>
      <w:tblPr>
        <w:tblStyle w:val="GridTable5Dark-Accent5"/>
        <w:tblW w:w="0" w:type="auto"/>
        <w:tblLook w:val="04A0" w:firstRow="1" w:lastRow="0" w:firstColumn="1" w:lastColumn="0" w:noHBand="0" w:noVBand="1"/>
      </w:tblPr>
      <w:tblGrid>
        <w:gridCol w:w="1427"/>
        <w:gridCol w:w="7820"/>
      </w:tblGrid>
      <w:tr w:rsidR="0096440C" w14:paraId="3134334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31790E5" w14:textId="77777777" w:rsidR="0096440C" w:rsidRDefault="0096440C" w:rsidP="00223008">
            <w:pPr>
              <w:tabs>
                <w:tab w:val="left" w:pos="4192"/>
                <w:tab w:val="left" w:pos="8137"/>
                <w:tab w:val="left" w:pos="9838"/>
              </w:tabs>
            </w:pPr>
            <w:r>
              <w:t>Summary</w:t>
            </w:r>
          </w:p>
        </w:tc>
        <w:tc>
          <w:tcPr>
            <w:tcW w:w="7820" w:type="dxa"/>
          </w:tcPr>
          <w:p w14:paraId="6A1E8DD6" w14:textId="3C939031"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final disposition date</w:t>
            </w:r>
          </w:p>
        </w:tc>
      </w:tr>
      <w:tr w:rsidR="0096440C" w14:paraId="3202C24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A9FA074" w14:textId="77777777" w:rsidR="0096440C" w:rsidRDefault="0096440C" w:rsidP="00223008">
            <w:pPr>
              <w:tabs>
                <w:tab w:val="left" w:pos="4192"/>
                <w:tab w:val="left" w:pos="8137"/>
                <w:tab w:val="left" w:pos="9838"/>
              </w:tabs>
            </w:pPr>
            <w:r>
              <w:t>Description</w:t>
            </w:r>
          </w:p>
        </w:tc>
        <w:tc>
          <w:tcPr>
            <w:tcW w:w="7820" w:type="dxa"/>
          </w:tcPr>
          <w:p w14:paraId="18DB596F"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50EFC912"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2EE303AB" w14:textId="77777777" w:rsidR="0096440C" w:rsidRDefault="0096440C" w:rsidP="00223008">
            <w:pPr>
              <w:tabs>
                <w:tab w:val="left" w:pos="4192"/>
                <w:tab w:val="left" w:pos="8137"/>
                <w:tab w:val="left" w:pos="9838"/>
              </w:tabs>
            </w:pPr>
            <w:r>
              <w:t>Type</w:t>
            </w:r>
          </w:p>
        </w:tc>
        <w:tc>
          <w:tcPr>
            <w:tcW w:w="7820" w:type="dxa"/>
          </w:tcPr>
          <w:p w14:paraId="5610789B"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4DBC369C"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A018D8F" w14:textId="77777777" w:rsidR="0096440C" w:rsidRDefault="0096440C" w:rsidP="00223008">
            <w:pPr>
              <w:tabs>
                <w:tab w:val="left" w:pos="4192"/>
                <w:tab w:val="left" w:pos="8137"/>
                <w:tab w:val="left" w:pos="9838"/>
              </w:tabs>
            </w:pPr>
            <w:r>
              <w:t>Fix</w:t>
            </w:r>
          </w:p>
        </w:tc>
        <w:tc>
          <w:tcPr>
            <w:tcW w:w="7820" w:type="dxa"/>
          </w:tcPr>
          <w:p w14:paraId="48A06E81"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D8475B6" w14:textId="15E6DA72" w:rsidR="0096440C" w:rsidRDefault="00925531" w:rsidP="008905BF">
      <w:pPr>
        <w:pStyle w:val="Heading3"/>
      </w:pPr>
      <w:bookmarkStart w:id="212" w:name="_Toc528599962"/>
      <w:r>
        <w:t xml:space="preserve">TEST ID: </w:t>
      </w:r>
      <w:r w:rsidR="0096440C">
        <w:t>CM_038</w:t>
      </w:r>
      <w:bookmarkEnd w:id="212"/>
    </w:p>
    <w:tbl>
      <w:tblPr>
        <w:tblStyle w:val="GridTable5Dark-Accent5"/>
        <w:tblW w:w="0" w:type="auto"/>
        <w:tblLook w:val="04A0" w:firstRow="1" w:lastRow="0" w:firstColumn="1" w:lastColumn="0" w:noHBand="0" w:noVBand="1"/>
      </w:tblPr>
      <w:tblGrid>
        <w:gridCol w:w="1427"/>
        <w:gridCol w:w="7820"/>
      </w:tblGrid>
      <w:tr w:rsidR="0096440C" w14:paraId="4093DE7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DA4B3FC" w14:textId="77777777" w:rsidR="0096440C" w:rsidRDefault="0096440C" w:rsidP="00223008">
            <w:pPr>
              <w:tabs>
                <w:tab w:val="left" w:pos="4192"/>
                <w:tab w:val="left" w:pos="8137"/>
                <w:tab w:val="left" w:pos="9838"/>
              </w:tabs>
            </w:pPr>
            <w:r>
              <w:t>Summary</w:t>
            </w:r>
          </w:p>
        </w:tc>
        <w:tc>
          <w:tcPr>
            <w:tcW w:w="7820" w:type="dxa"/>
          </w:tcPr>
          <w:p w14:paraId="6299C7D3" w14:textId="023B262B"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type start date</w:t>
            </w:r>
          </w:p>
        </w:tc>
      </w:tr>
      <w:tr w:rsidR="0096440C" w14:paraId="35F5460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3CA5BE4" w14:textId="77777777" w:rsidR="0096440C" w:rsidRDefault="0096440C" w:rsidP="00223008">
            <w:pPr>
              <w:tabs>
                <w:tab w:val="left" w:pos="4192"/>
                <w:tab w:val="left" w:pos="8137"/>
                <w:tab w:val="left" w:pos="9838"/>
              </w:tabs>
            </w:pPr>
            <w:r>
              <w:t>Description</w:t>
            </w:r>
          </w:p>
        </w:tc>
        <w:tc>
          <w:tcPr>
            <w:tcW w:w="7820" w:type="dxa"/>
          </w:tcPr>
          <w:p w14:paraId="0533F972"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16BBB72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D8D7768" w14:textId="77777777" w:rsidR="0096440C" w:rsidRDefault="0096440C" w:rsidP="00223008">
            <w:pPr>
              <w:tabs>
                <w:tab w:val="left" w:pos="4192"/>
                <w:tab w:val="left" w:pos="8137"/>
                <w:tab w:val="left" w:pos="9838"/>
              </w:tabs>
            </w:pPr>
            <w:r>
              <w:t>Type</w:t>
            </w:r>
          </w:p>
        </w:tc>
        <w:tc>
          <w:tcPr>
            <w:tcW w:w="7820" w:type="dxa"/>
          </w:tcPr>
          <w:p w14:paraId="572A8EF8"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7259245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A6E450F" w14:textId="77777777" w:rsidR="0096440C" w:rsidRDefault="0096440C" w:rsidP="00223008">
            <w:pPr>
              <w:tabs>
                <w:tab w:val="left" w:pos="4192"/>
                <w:tab w:val="left" w:pos="8137"/>
                <w:tab w:val="left" w:pos="9838"/>
              </w:tabs>
            </w:pPr>
            <w:r>
              <w:t>Fix</w:t>
            </w:r>
          </w:p>
        </w:tc>
        <w:tc>
          <w:tcPr>
            <w:tcW w:w="7820" w:type="dxa"/>
          </w:tcPr>
          <w:p w14:paraId="335C2DE3"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9467570" w14:textId="5456FF03" w:rsidR="0096440C" w:rsidRDefault="00925531" w:rsidP="008905BF">
      <w:pPr>
        <w:pStyle w:val="Heading3"/>
      </w:pPr>
      <w:bookmarkStart w:id="213" w:name="_Toc528599963"/>
      <w:r>
        <w:lastRenderedPageBreak/>
        <w:t xml:space="preserve">TEST ID: </w:t>
      </w:r>
      <w:r w:rsidR="0096440C">
        <w:t>CM_039</w:t>
      </w:r>
      <w:bookmarkEnd w:id="213"/>
    </w:p>
    <w:tbl>
      <w:tblPr>
        <w:tblStyle w:val="GridTable5Dark-Accent5"/>
        <w:tblW w:w="0" w:type="auto"/>
        <w:tblLook w:val="04A0" w:firstRow="1" w:lastRow="0" w:firstColumn="1" w:lastColumn="0" w:noHBand="0" w:noVBand="1"/>
      </w:tblPr>
      <w:tblGrid>
        <w:gridCol w:w="1427"/>
        <w:gridCol w:w="7820"/>
      </w:tblGrid>
      <w:tr w:rsidR="0096440C" w14:paraId="767348C9"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F142FBE" w14:textId="77777777" w:rsidR="0096440C" w:rsidRDefault="0096440C" w:rsidP="00223008">
            <w:pPr>
              <w:tabs>
                <w:tab w:val="left" w:pos="4192"/>
                <w:tab w:val="left" w:pos="8137"/>
                <w:tab w:val="left" w:pos="9838"/>
              </w:tabs>
            </w:pPr>
            <w:r>
              <w:t>Summary</w:t>
            </w:r>
          </w:p>
        </w:tc>
        <w:tc>
          <w:tcPr>
            <w:tcW w:w="7820" w:type="dxa"/>
          </w:tcPr>
          <w:p w14:paraId="64784EC8" w14:textId="4EF63A72" w:rsidR="0096440C" w:rsidRDefault="0096440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claim status start date</w:t>
            </w:r>
          </w:p>
        </w:tc>
      </w:tr>
      <w:tr w:rsidR="0096440C" w14:paraId="003B255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FBC4A12" w14:textId="77777777" w:rsidR="0096440C" w:rsidRDefault="0096440C" w:rsidP="00223008">
            <w:pPr>
              <w:tabs>
                <w:tab w:val="left" w:pos="4192"/>
                <w:tab w:val="left" w:pos="8137"/>
                <w:tab w:val="left" w:pos="9838"/>
              </w:tabs>
            </w:pPr>
            <w:r>
              <w:t>Description</w:t>
            </w:r>
          </w:p>
        </w:tc>
        <w:tc>
          <w:tcPr>
            <w:tcW w:w="7820" w:type="dxa"/>
          </w:tcPr>
          <w:p w14:paraId="3572628A"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6440C" w14:paraId="4A8494F9"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814794E" w14:textId="77777777" w:rsidR="0096440C" w:rsidRDefault="0096440C" w:rsidP="00223008">
            <w:pPr>
              <w:tabs>
                <w:tab w:val="left" w:pos="4192"/>
                <w:tab w:val="left" w:pos="8137"/>
                <w:tab w:val="left" w:pos="9838"/>
              </w:tabs>
            </w:pPr>
            <w:r>
              <w:t>Type</w:t>
            </w:r>
          </w:p>
        </w:tc>
        <w:tc>
          <w:tcPr>
            <w:tcW w:w="7820" w:type="dxa"/>
          </w:tcPr>
          <w:p w14:paraId="447EAB76" w14:textId="77777777" w:rsidR="0096440C" w:rsidRDefault="0096440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6440C" w14:paraId="6B729771"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B53FCC2" w14:textId="77777777" w:rsidR="0096440C" w:rsidRDefault="0096440C" w:rsidP="00223008">
            <w:pPr>
              <w:tabs>
                <w:tab w:val="left" w:pos="4192"/>
                <w:tab w:val="left" w:pos="8137"/>
                <w:tab w:val="left" w:pos="9838"/>
              </w:tabs>
            </w:pPr>
            <w:r>
              <w:t>Fix</w:t>
            </w:r>
          </w:p>
        </w:tc>
        <w:tc>
          <w:tcPr>
            <w:tcW w:w="7820" w:type="dxa"/>
          </w:tcPr>
          <w:p w14:paraId="40147252" w14:textId="77777777" w:rsidR="0096440C" w:rsidRDefault="0096440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70A2D00" w14:textId="2881E764" w:rsidR="0090549C" w:rsidRDefault="00925531" w:rsidP="008905BF">
      <w:pPr>
        <w:pStyle w:val="Heading3"/>
      </w:pPr>
      <w:bookmarkStart w:id="214" w:name="_Toc528599964"/>
      <w:r>
        <w:t xml:space="preserve">TEST ID: </w:t>
      </w:r>
      <w:r w:rsidR="0090549C">
        <w:t>CM_040</w:t>
      </w:r>
      <w:bookmarkEnd w:id="214"/>
    </w:p>
    <w:tbl>
      <w:tblPr>
        <w:tblStyle w:val="GridTable5Dark-Accent5"/>
        <w:tblW w:w="0" w:type="auto"/>
        <w:tblLook w:val="04A0" w:firstRow="1" w:lastRow="0" w:firstColumn="1" w:lastColumn="0" w:noHBand="0" w:noVBand="1"/>
      </w:tblPr>
      <w:tblGrid>
        <w:gridCol w:w="1427"/>
        <w:gridCol w:w="7820"/>
      </w:tblGrid>
      <w:tr w:rsidR="0090549C" w14:paraId="0D3A9A4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6D26C7" w14:textId="77777777" w:rsidR="0090549C" w:rsidRDefault="0090549C" w:rsidP="00223008">
            <w:pPr>
              <w:tabs>
                <w:tab w:val="left" w:pos="4192"/>
                <w:tab w:val="left" w:pos="8137"/>
                <w:tab w:val="left" w:pos="9838"/>
              </w:tabs>
            </w:pPr>
            <w:r>
              <w:t>Summary</w:t>
            </w:r>
          </w:p>
        </w:tc>
        <w:tc>
          <w:tcPr>
            <w:tcW w:w="7820" w:type="dxa"/>
          </w:tcPr>
          <w:p w14:paraId="2275689A" w14:textId="07D9526F" w:rsidR="0090549C" w:rsidRDefault="0090549C"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Invalid</w:t>
            </w:r>
            <w:r w:rsidRPr="00260226">
              <w:t xml:space="preserve"> cm_policy start date</w:t>
            </w:r>
          </w:p>
        </w:tc>
      </w:tr>
      <w:tr w:rsidR="0090549C" w14:paraId="7C9BD61B"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C3DC128" w14:textId="77777777" w:rsidR="0090549C" w:rsidRDefault="0090549C" w:rsidP="00223008">
            <w:pPr>
              <w:tabs>
                <w:tab w:val="left" w:pos="4192"/>
                <w:tab w:val="left" w:pos="8137"/>
                <w:tab w:val="left" w:pos="9838"/>
              </w:tabs>
            </w:pPr>
            <w:r>
              <w:t>Description</w:t>
            </w:r>
          </w:p>
        </w:tc>
        <w:tc>
          <w:tcPr>
            <w:tcW w:w="7820" w:type="dxa"/>
          </w:tcPr>
          <w:p w14:paraId="0827DED2" w14:textId="77777777" w:rsidR="0090549C" w:rsidRDefault="0090549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90549C" w14:paraId="54EFA03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171D661" w14:textId="77777777" w:rsidR="0090549C" w:rsidRDefault="0090549C" w:rsidP="00223008">
            <w:pPr>
              <w:tabs>
                <w:tab w:val="left" w:pos="4192"/>
                <w:tab w:val="left" w:pos="8137"/>
                <w:tab w:val="left" w:pos="9838"/>
              </w:tabs>
            </w:pPr>
            <w:r>
              <w:t>Type</w:t>
            </w:r>
          </w:p>
        </w:tc>
        <w:tc>
          <w:tcPr>
            <w:tcW w:w="7820" w:type="dxa"/>
          </w:tcPr>
          <w:p w14:paraId="0739F16D" w14:textId="77777777" w:rsidR="0090549C" w:rsidRDefault="0090549C"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90549C" w14:paraId="1E3B3B80"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07E1429F" w14:textId="77777777" w:rsidR="0090549C" w:rsidRDefault="0090549C" w:rsidP="00223008">
            <w:pPr>
              <w:tabs>
                <w:tab w:val="left" w:pos="4192"/>
                <w:tab w:val="left" w:pos="8137"/>
                <w:tab w:val="left" w:pos="9838"/>
              </w:tabs>
            </w:pPr>
            <w:r>
              <w:t>Fix</w:t>
            </w:r>
          </w:p>
        </w:tc>
        <w:tc>
          <w:tcPr>
            <w:tcW w:w="7820" w:type="dxa"/>
          </w:tcPr>
          <w:p w14:paraId="67C57C37" w14:textId="77777777" w:rsidR="0090549C" w:rsidRDefault="0090549C"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EA074C3" w14:textId="1A969DE1" w:rsidR="00F41F1E" w:rsidRDefault="00925531" w:rsidP="008905BF">
      <w:pPr>
        <w:pStyle w:val="Heading3"/>
      </w:pPr>
      <w:bookmarkStart w:id="215" w:name="_Toc528599965"/>
      <w:r>
        <w:t xml:space="preserve">TEST ID: </w:t>
      </w:r>
      <w:r w:rsidR="00F41F1E">
        <w:t>CM_041</w:t>
      </w:r>
      <w:bookmarkEnd w:id="215"/>
    </w:p>
    <w:tbl>
      <w:tblPr>
        <w:tblStyle w:val="GridTable5Dark-Accent5"/>
        <w:tblW w:w="0" w:type="auto"/>
        <w:tblLook w:val="04A0" w:firstRow="1" w:lastRow="0" w:firstColumn="1" w:lastColumn="0" w:noHBand="0" w:noVBand="1"/>
      </w:tblPr>
      <w:tblGrid>
        <w:gridCol w:w="1427"/>
        <w:gridCol w:w="7820"/>
      </w:tblGrid>
      <w:tr w:rsidR="00F41F1E" w14:paraId="13EC63EE"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CAC5E17" w14:textId="77777777" w:rsidR="00F41F1E" w:rsidRDefault="00F41F1E" w:rsidP="00223008">
            <w:pPr>
              <w:tabs>
                <w:tab w:val="left" w:pos="4192"/>
                <w:tab w:val="left" w:pos="8137"/>
                <w:tab w:val="left" w:pos="9838"/>
              </w:tabs>
            </w:pPr>
            <w:r>
              <w:t>Summary</w:t>
            </w:r>
          </w:p>
        </w:tc>
        <w:tc>
          <w:tcPr>
            <w:tcW w:w="7820" w:type="dxa"/>
          </w:tcPr>
          <w:p w14:paraId="2BA27EEF" w14:textId="3A35841A"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status start date is greater than end date</w:t>
            </w:r>
          </w:p>
        </w:tc>
      </w:tr>
      <w:tr w:rsidR="00F41F1E" w14:paraId="1540FC8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EC2516A" w14:textId="77777777" w:rsidR="00F41F1E" w:rsidRDefault="00F41F1E" w:rsidP="00223008">
            <w:pPr>
              <w:tabs>
                <w:tab w:val="left" w:pos="4192"/>
                <w:tab w:val="left" w:pos="8137"/>
                <w:tab w:val="left" w:pos="9838"/>
              </w:tabs>
            </w:pPr>
            <w:r>
              <w:t>Description</w:t>
            </w:r>
          </w:p>
        </w:tc>
        <w:tc>
          <w:tcPr>
            <w:tcW w:w="7820" w:type="dxa"/>
          </w:tcPr>
          <w:p w14:paraId="2FBA32F0"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014ADED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9248AA0" w14:textId="77777777" w:rsidR="00F41F1E" w:rsidRDefault="00F41F1E" w:rsidP="00223008">
            <w:pPr>
              <w:tabs>
                <w:tab w:val="left" w:pos="4192"/>
                <w:tab w:val="left" w:pos="8137"/>
                <w:tab w:val="left" w:pos="9838"/>
              </w:tabs>
            </w:pPr>
            <w:r>
              <w:t>Type</w:t>
            </w:r>
          </w:p>
        </w:tc>
        <w:tc>
          <w:tcPr>
            <w:tcW w:w="7820" w:type="dxa"/>
          </w:tcPr>
          <w:p w14:paraId="09E71630"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2AAF9AB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054C3AA" w14:textId="77777777" w:rsidR="00F41F1E" w:rsidRDefault="00F41F1E" w:rsidP="00223008">
            <w:pPr>
              <w:tabs>
                <w:tab w:val="left" w:pos="4192"/>
                <w:tab w:val="left" w:pos="8137"/>
                <w:tab w:val="left" w:pos="9838"/>
              </w:tabs>
            </w:pPr>
            <w:r>
              <w:t>Fix</w:t>
            </w:r>
          </w:p>
        </w:tc>
        <w:tc>
          <w:tcPr>
            <w:tcW w:w="7820" w:type="dxa"/>
          </w:tcPr>
          <w:p w14:paraId="3EE32282"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3AC1F05F" w14:textId="1F337D35" w:rsidR="00F41F1E" w:rsidRDefault="00925531" w:rsidP="008905BF">
      <w:pPr>
        <w:pStyle w:val="Heading3"/>
      </w:pPr>
      <w:bookmarkStart w:id="216" w:name="_Toc528599966"/>
      <w:r>
        <w:t xml:space="preserve">TEST ID: </w:t>
      </w:r>
      <w:r w:rsidR="00F41F1E">
        <w:t>CM_042</w:t>
      </w:r>
      <w:bookmarkEnd w:id="216"/>
    </w:p>
    <w:tbl>
      <w:tblPr>
        <w:tblStyle w:val="GridTable5Dark-Accent5"/>
        <w:tblW w:w="0" w:type="auto"/>
        <w:tblLook w:val="04A0" w:firstRow="1" w:lastRow="0" w:firstColumn="1" w:lastColumn="0" w:noHBand="0" w:noVBand="1"/>
      </w:tblPr>
      <w:tblGrid>
        <w:gridCol w:w="1427"/>
        <w:gridCol w:w="7820"/>
      </w:tblGrid>
      <w:tr w:rsidR="00F41F1E" w14:paraId="3729FB8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D2F4A79" w14:textId="77777777" w:rsidR="00F41F1E" w:rsidRDefault="00F41F1E" w:rsidP="00223008">
            <w:pPr>
              <w:tabs>
                <w:tab w:val="left" w:pos="4192"/>
                <w:tab w:val="left" w:pos="8137"/>
                <w:tab w:val="left" w:pos="9838"/>
              </w:tabs>
            </w:pPr>
            <w:r>
              <w:t>Summary</w:t>
            </w:r>
          </w:p>
        </w:tc>
        <w:tc>
          <w:tcPr>
            <w:tcW w:w="7820" w:type="dxa"/>
          </w:tcPr>
          <w:p w14:paraId="5A48D541" w14:textId="5074277B"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type start date is greater than end date</w:t>
            </w:r>
          </w:p>
        </w:tc>
      </w:tr>
      <w:tr w:rsidR="00F41F1E" w14:paraId="72EE8E2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0A32682" w14:textId="77777777" w:rsidR="00F41F1E" w:rsidRDefault="00F41F1E" w:rsidP="00223008">
            <w:pPr>
              <w:tabs>
                <w:tab w:val="left" w:pos="4192"/>
                <w:tab w:val="left" w:pos="8137"/>
                <w:tab w:val="left" w:pos="9838"/>
              </w:tabs>
            </w:pPr>
            <w:r>
              <w:t>Description</w:t>
            </w:r>
          </w:p>
        </w:tc>
        <w:tc>
          <w:tcPr>
            <w:tcW w:w="7820" w:type="dxa"/>
          </w:tcPr>
          <w:p w14:paraId="6E093977"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51AA9BAB"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4D14F9B" w14:textId="77777777" w:rsidR="00F41F1E" w:rsidRDefault="00F41F1E" w:rsidP="00223008">
            <w:pPr>
              <w:tabs>
                <w:tab w:val="left" w:pos="4192"/>
                <w:tab w:val="left" w:pos="8137"/>
                <w:tab w:val="left" w:pos="9838"/>
              </w:tabs>
            </w:pPr>
            <w:r>
              <w:t>Type</w:t>
            </w:r>
          </w:p>
        </w:tc>
        <w:tc>
          <w:tcPr>
            <w:tcW w:w="7820" w:type="dxa"/>
          </w:tcPr>
          <w:p w14:paraId="2CE7BF82"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6E585F15"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922C6DD" w14:textId="77777777" w:rsidR="00F41F1E" w:rsidRDefault="00F41F1E" w:rsidP="00223008">
            <w:pPr>
              <w:tabs>
                <w:tab w:val="left" w:pos="4192"/>
                <w:tab w:val="left" w:pos="8137"/>
                <w:tab w:val="left" w:pos="9838"/>
              </w:tabs>
            </w:pPr>
            <w:r>
              <w:t>Fix</w:t>
            </w:r>
          </w:p>
        </w:tc>
        <w:tc>
          <w:tcPr>
            <w:tcW w:w="7820" w:type="dxa"/>
          </w:tcPr>
          <w:p w14:paraId="6633DAA8"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9062486" w14:textId="15572423" w:rsidR="00F41F1E" w:rsidRDefault="00925531" w:rsidP="008905BF">
      <w:pPr>
        <w:pStyle w:val="Heading3"/>
      </w:pPr>
      <w:bookmarkStart w:id="217" w:name="_Toc528599967"/>
      <w:r>
        <w:lastRenderedPageBreak/>
        <w:t xml:space="preserve">TEST ID: </w:t>
      </w:r>
      <w:r w:rsidR="00F41F1E">
        <w:t>CM_043</w:t>
      </w:r>
      <w:bookmarkEnd w:id="217"/>
    </w:p>
    <w:tbl>
      <w:tblPr>
        <w:tblStyle w:val="GridTable5Dark-Accent5"/>
        <w:tblW w:w="0" w:type="auto"/>
        <w:tblLook w:val="04A0" w:firstRow="1" w:lastRow="0" w:firstColumn="1" w:lastColumn="0" w:noHBand="0" w:noVBand="1"/>
      </w:tblPr>
      <w:tblGrid>
        <w:gridCol w:w="1427"/>
        <w:gridCol w:w="7820"/>
      </w:tblGrid>
      <w:tr w:rsidR="00F41F1E" w14:paraId="744CA36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BB3F82F" w14:textId="77777777" w:rsidR="00F41F1E" w:rsidRDefault="00F41F1E" w:rsidP="00223008">
            <w:pPr>
              <w:tabs>
                <w:tab w:val="left" w:pos="4192"/>
                <w:tab w:val="left" w:pos="8137"/>
                <w:tab w:val="left" w:pos="9838"/>
              </w:tabs>
            </w:pPr>
            <w:r>
              <w:t>Summary</w:t>
            </w:r>
          </w:p>
        </w:tc>
        <w:tc>
          <w:tcPr>
            <w:tcW w:w="7820" w:type="dxa"/>
          </w:tcPr>
          <w:p w14:paraId="1244CBD7" w14:textId="3E688CB7"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Claims that has trans acct date less than policy acct date</w:t>
            </w:r>
          </w:p>
        </w:tc>
      </w:tr>
      <w:tr w:rsidR="00F41F1E" w14:paraId="5927A4C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B24F437" w14:textId="77777777" w:rsidR="00F41F1E" w:rsidRDefault="00F41F1E" w:rsidP="00223008">
            <w:pPr>
              <w:tabs>
                <w:tab w:val="left" w:pos="4192"/>
                <w:tab w:val="left" w:pos="8137"/>
                <w:tab w:val="left" w:pos="9838"/>
              </w:tabs>
            </w:pPr>
            <w:r>
              <w:t>Description</w:t>
            </w:r>
          </w:p>
        </w:tc>
        <w:tc>
          <w:tcPr>
            <w:tcW w:w="7820" w:type="dxa"/>
          </w:tcPr>
          <w:p w14:paraId="13B9C783"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2CB60B6"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0E995B3" w14:textId="77777777" w:rsidR="00F41F1E" w:rsidRDefault="00F41F1E" w:rsidP="00223008">
            <w:pPr>
              <w:tabs>
                <w:tab w:val="left" w:pos="4192"/>
                <w:tab w:val="left" w:pos="8137"/>
                <w:tab w:val="left" w:pos="9838"/>
              </w:tabs>
            </w:pPr>
            <w:r>
              <w:t>Type</w:t>
            </w:r>
          </w:p>
        </w:tc>
        <w:tc>
          <w:tcPr>
            <w:tcW w:w="7820" w:type="dxa"/>
          </w:tcPr>
          <w:p w14:paraId="7C20D654"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7FF62D86"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1F49D3E7" w14:textId="77777777" w:rsidR="00F41F1E" w:rsidRDefault="00F41F1E" w:rsidP="00223008">
            <w:pPr>
              <w:tabs>
                <w:tab w:val="left" w:pos="4192"/>
                <w:tab w:val="left" w:pos="8137"/>
                <w:tab w:val="left" w:pos="9838"/>
              </w:tabs>
            </w:pPr>
            <w:r>
              <w:t>Fix</w:t>
            </w:r>
          </w:p>
        </w:tc>
        <w:tc>
          <w:tcPr>
            <w:tcW w:w="7820" w:type="dxa"/>
          </w:tcPr>
          <w:p w14:paraId="6E52F7B8"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42F706C" w14:textId="4B1209F0" w:rsidR="00F41F1E" w:rsidRDefault="00925531" w:rsidP="008905BF">
      <w:pPr>
        <w:pStyle w:val="Heading3"/>
      </w:pPr>
      <w:bookmarkStart w:id="218" w:name="_Toc528599968"/>
      <w:r>
        <w:t xml:space="preserve">TEST ID: </w:t>
      </w:r>
      <w:r w:rsidR="00F41F1E">
        <w:t>CM_044</w:t>
      </w:r>
      <w:bookmarkEnd w:id="218"/>
    </w:p>
    <w:tbl>
      <w:tblPr>
        <w:tblStyle w:val="GridTable5Dark-Accent5"/>
        <w:tblW w:w="0" w:type="auto"/>
        <w:tblLook w:val="04A0" w:firstRow="1" w:lastRow="0" w:firstColumn="1" w:lastColumn="0" w:noHBand="0" w:noVBand="1"/>
      </w:tblPr>
      <w:tblGrid>
        <w:gridCol w:w="1427"/>
        <w:gridCol w:w="7820"/>
      </w:tblGrid>
      <w:tr w:rsidR="00F41F1E" w14:paraId="41CDD3E4"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AF8CC1B" w14:textId="77777777" w:rsidR="00F41F1E" w:rsidRDefault="00F41F1E" w:rsidP="00223008">
            <w:pPr>
              <w:tabs>
                <w:tab w:val="left" w:pos="4192"/>
                <w:tab w:val="left" w:pos="8137"/>
                <w:tab w:val="left" w:pos="9838"/>
              </w:tabs>
            </w:pPr>
            <w:r>
              <w:t>Summary</w:t>
            </w:r>
          </w:p>
        </w:tc>
        <w:tc>
          <w:tcPr>
            <w:tcW w:w="7820" w:type="dxa"/>
          </w:tcPr>
          <w:p w14:paraId="15BAFECE" w14:textId="37D7AFED"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T</w:t>
            </w:r>
            <w:r w:rsidRPr="00260226">
              <w:t>rans that status start date is greater than status end date</w:t>
            </w:r>
          </w:p>
        </w:tc>
      </w:tr>
      <w:tr w:rsidR="00F41F1E" w14:paraId="378A7933"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046AE5E" w14:textId="77777777" w:rsidR="00F41F1E" w:rsidRDefault="00F41F1E" w:rsidP="00223008">
            <w:pPr>
              <w:tabs>
                <w:tab w:val="left" w:pos="4192"/>
                <w:tab w:val="left" w:pos="8137"/>
                <w:tab w:val="left" w:pos="9838"/>
              </w:tabs>
            </w:pPr>
            <w:r>
              <w:t>Description</w:t>
            </w:r>
          </w:p>
        </w:tc>
        <w:tc>
          <w:tcPr>
            <w:tcW w:w="7820" w:type="dxa"/>
          </w:tcPr>
          <w:p w14:paraId="029C0C24"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FE8573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658753E" w14:textId="77777777" w:rsidR="00F41F1E" w:rsidRDefault="00F41F1E" w:rsidP="00223008">
            <w:pPr>
              <w:tabs>
                <w:tab w:val="left" w:pos="4192"/>
                <w:tab w:val="left" w:pos="8137"/>
                <w:tab w:val="left" w:pos="9838"/>
              </w:tabs>
            </w:pPr>
            <w:r>
              <w:t>Type</w:t>
            </w:r>
          </w:p>
        </w:tc>
        <w:tc>
          <w:tcPr>
            <w:tcW w:w="7820" w:type="dxa"/>
          </w:tcPr>
          <w:p w14:paraId="1A96A298"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0EBA99F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F67BDF1" w14:textId="77777777" w:rsidR="00F41F1E" w:rsidRDefault="00F41F1E" w:rsidP="00223008">
            <w:pPr>
              <w:tabs>
                <w:tab w:val="left" w:pos="4192"/>
                <w:tab w:val="left" w:pos="8137"/>
                <w:tab w:val="left" w:pos="9838"/>
              </w:tabs>
            </w:pPr>
            <w:r>
              <w:t>Fix</w:t>
            </w:r>
          </w:p>
        </w:tc>
        <w:tc>
          <w:tcPr>
            <w:tcW w:w="7820" w:type="dxa"/>
          </w:tcPr>
          <w:p w14:paraId="39EE86EA"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0A5E0DC" w14:textId="0E141102" w:rsidR="00F41F1E" w:rsidRDefault="00925531" w:rsidP="008905BF">
      <w:pPr>
        <w:pStyle w:val="Heading3"/>
      </w:pPr>
      <w:bookmarkStart w:id="219" w:name="_Toc528599969"/>
      <w:r>
        <w:t xml:space="preserve">TEST ID: </w:t>
      </w:r>
      <w:r w:rsidR="00F41F1E">
        <w:t>CM_045</w:t>
      </w:r>
      <w:bookmarkEnd w:id="219"/>
    </w:p>
    <w:tbl>
      <w:tblPr>
        <w:tblStyle w:val="GridTable5Dark-Accent5"/>
        <w:tblW w:w="0" w:type="auto"/>
        <w:tblLook w:val="04A0" w:firstRow="1" w:lastRow="0" w:firstColumn="1" w:lastColumn="0" w:noHBand="0" w:noVBand="1"/>
      </w:tblPr>
      <w:tblGrid>
        <w:gridCol w:w="1427"/>
        <w:gridCol w:w="7820"/>
      </w:tblGrid>
      <w:tr w:rsidR="00F41F1E" w14:paraId="4392E537"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6B01164" w14:textId="77777777" w:rsidR="00F41F1E" w:rsidRDefault="00F41F1E" w:rsidP="00223008">
            <w:pPr>
              <w:tabs>
                <w:tab w:val="left" w:pos="4192"/>
                <w:tab w:val="left" w:pos="8137"/>
                <w:tab w:val="left" w:pos="9838"/>
              </w:tabs>
            </w:pPr>
            <w:r>
              <w:t>Summary</w:t>
            </w:r>
          </w:p>
        </w:tc>
        <w:tc>
          <w:tcPr>
            <w:tcW w:w="7820" w:type="dxa"/>
          </w:tcPr>
          <w:p w14:paraId="6B980F61" w14:textId="5C3696C1" w:rsidR="00F41F1E" w:rsidRDefault="00F41F1E"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260226">
              <w:t xml:space="preserve">Mini policies </w:t>
            </w:r>
            <w:r>
              <w:t>with</w:t>
            </w:r>
            <w:r w:rsidRPr="00260226">
              <w:t xml:space="preserve"> overlap</w:t>
            </w:r>
            <w:r>
              <w:t>ping</w:t>
            </w:r>
            <w:r w:rsidRPr="00260226">
              <w:t xml:space="preserve"> terms</w:t>
            </w:r>
          </w:p>
        </w:tc>
      </w:tr>
      <w:tr w:rsidR="00F41F1E" w14:paraId="4A44BCD7"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57034E3" w14:textId="77777777" w:rsidR="00F41F1E" w:rsidRDefault="00F41F1E" w:rsidP="00223008">
            <w:pPr>
              <w:tabs>
                <w:tab w:val="left" w:pos="4192"/>
                <w:tab w:val="left" w:pos="8137"/>
                <w:tab w:val="left" w:pos="9838"/>
              </w:tabs>
            </w:pPr>
            <w:r>
              <w:t>Description</w:t>
            </w:r>
          </w:p>
        </w:tc>
        <w:tc>
          <w:tcPr>
            <w:tcW w:w="7820" w:type="dxa"/>
          </w:tcPr>
          <w:p w14:paraId="6CA9D45C"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41F1E" w14:paraId="108A7C33"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4A0D61D7" w14:textId="77777777" w:rsidR="00F41F1E" w:rsidRDefault="00F41F1E" w:rsidP="00223008">
            <w:pPr>
              <w:tabs>
                <w:tab w:val="left" w:pos="4192"/>
                <w:tab w:val="left" w:pos="8137"/>
                <w:tab w:val="left" w:pos="9838"/>
              </w:tabs>
            </w:pPr>
            <w:r>
              <w:t>Type</w:t>
            </w:r>
          </w:p>
        </w:tc>
        <w:tc>
          <w:tcPr>
            <w:tcW w:w="7820" w:type="dxa"/>
          </w:tcPr>
          <w:p w14:paraId="7E6F57DC" w14:textId="77777777" w:rsidR="00F41F1E" w:rsidRDefault="00F41F1E"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41F1E" w14:paraId="2C41A71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BCB6BF2" w14:textId="77777777" w:rsidR="00F41F1E" w:rsidRDefault="00F41F1E" w:rsidP="00223008">
            <w:pPr>
              <w:tabs>
                <w:tab w:val="left" w:pos="4192"/>
                <w:tab w:val="left" w:pos="8137"/>
                <w:tab w:val="left" w:pos="9838"/>
              </w:tabs>
            </w:pPr>
            <w:r>
              <w:t>Fix</w:t>
            </w:r>
          </w:p>
        </w:tc>
        <w:tc>
          <w:tcPr>
            <w:tcW w:w="7820" w:type="dxa"/>
          </w:tcPr>
          <w:p w14:paraId="35F8FE54" w14:textId="77777777" w:rsidR="00F41F1E" w:rsidRDefault="00F41F1E"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40A817E" w14:textId="32DD44E1" w:rsidR="00F01CC6" w:rsidRDefault="00925531" w:rsidP="008905BF">
      <w:pPr>
        <w:pStyle w:val="Heading3"/>
      </w:pPr>
      <w:bookmarkStart w:id="220" w:name="_Toc528599970"/>
      <w:r>
        <w:t xml:space="preserve">TEST ID: </w:t>
      </w:r>
      <w:r w:rsidR="00F01CC6">
        <w:t>CM_046</w:t>
      </w:r>
      <w:bookmarkEnd w:id="220"/>
    </w:p>
    <w:tbl>
      <w:tblPr>
        <w:tblStyle w:val="GridTable5Dark-Accent5"/>
        <w:tblW w:w="0" w:type="auto"/>
        <w:tblLook w:val="04A0" w:firstRow="1" w:lastRow="0" w:firstColumn="1" w:lastColumn="0" w:noHBand="0" w:noVBand="1"/>
      </w:tblPr>
      <w:tblGrid>
        <w:gridCol w:w="1427"/>
        <w:gridCol w:w="7820"/>
      </w:tblGrid>
      <w:tr w:rsidR="00F01CC6" w14:paraId="1809F300"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216A50E" w14:textId="77777777" w:rsidR="00F01CC6" w:rsidRDefault="00F01CC6" w:rsidP="00223008">
            <w:pPr>
              <w:tabs>
                <w:tab w:val="left" w:pos="4192"/>
                <w:tab w:val="left" w:pos="8137"/>
                <w:tab w:val="left" w:pos="9838"/>
              </w:tabs>
            </w:pPr>
            <w:r>
              <w:t>Summary</w:t>
            </w:r>
          </w:p>
        </w:tc>
        <w:tc>
          <w:tcPr>
            <w:tcW w:w="7820" w:type="dxa"/>
          </w:tcPr>
          <w:p w14:paraId="39C6BB3D" w14:textId="3405C700" w:rsidR="00F01CC6" w:rsidRDefault="00F01CC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 xml:space="preserve">Trans </w:t>
            </w:r>
            <w:r>
              <w:t>with</w:t>
            </w:r>
            <w:r w:rsidRPr="008A501B">
              <w:t xml:space="preserve"> transaction accounting date is null</w:t>
            </w:r>
          </w:p>
        </w:tc>
      </w:tr>
      <w:tr w:rsidR="00F01CC6" w14:paraId="2CD0E942"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0BBF754" w14:textId="77777777" w:rsidR="00F01CC6" w:rsidRDefault="00F01CC6" w:rsidP="00223008">
            <w:pPr>
              <w:tabs>
                <w:tab w:val="left" w:pos="4192"/>
                <w:tab w:val="left" w:pos="8137"/>
                <w:tab w:val="left" w:pos="9838"/>
              </w:tabs>
            </w:pPr>
            <w:r>
              <w:t>Description</w:t>
            </w:r>
          </w:p>
        </w:tc>
        <w:tc>
          <w:tcPr>
            <w:tcW w:w="7820" w:type="dxa"/>
          </w:tcPr>
          <w:p w14:paraId="560C316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7F7975E0"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65914777" w14:textId="77777777" w:rsidR="00F01CC6" w:rsidRDefault="00F01CC6" w:rsidP="00223008">
            <w:pPr>
              <w:tabs>
                <w:tab w:val="left" w:pos="4192"/>
                <w:tab w:val="left" w:pos="8137"/>
                <w:tab w:val="left" w:pos="9838"/>
              </w:tabs>
            </w:pPr>
            <w:r>
              <w:t>Type</w:t>
            </w:r>
          </w:p>
        </w:tc>
        <w:tc>
          <w:tcPr>
            <w:tcW w:w="7820" w:type="dxa"/>
          </w:tcPr>
          <w:p w14:paraId="116F8CCE"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2AC96797"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71AC17AB" w14:textId="77777777" w:rsidR="00F01CC6" w:rsidRDefault="00F01CC6" w:rsidP="00223008">
            <w:pPr>
              <w:tabs>
                <w:tab w:val="left" w:pos="4192"/>
                <w:tab w:val="left" w:pos="8137"/>
                <w:tab w:val="left" w:pos="9838"/>
              </w:tabs>
            </w:pPr>
            <w:r>
              <w:t>Fix</w:t>
            </w:r>
          </w:p>
        </w:tc>
        <w:tc>
          <w:tcPr>
            <w:tcW w:w="7820" w:type="dxa"/>
          </w:tcPr>
          <w:p w14:paraId="721500B7"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FBF2BD8" w14:textId="6DA84CB1" w:rsidR="00F01CC6" w:rsidRDefault="00925531" w:rsidP="008905BF">
      <w:pPr>
        <w:pStyle w:val="Heading3"/>
      </w:pPr>
      <w:bookmarkStart w:id="221" w:name="_Toc528599971"/>
      <w:r>
        <w:lastRenderedPageBreak/>
        <w:t xml:space="preserve">TEST ID: </w:t>
      </w:r>
      <w:r w:rsidR="00F01CC6">
        <w:t>CM_047</w:t>
      </w:r>
      <w:bookmarkEnd w:id="221"/>
    </w:p>
    <w:tbl>
      <w:tblPr>
        <w:tblStyle w:val="GridTable5Dark-Accent5"/>
        <w:tblW w:w="0" w:type="auto"/>
        <w:tblLook w:val="04A0" w:firstRow="1" w:lastRow="0" w:firstColumn="1" w:lastColumn="0" w:noHBand="0" w:noVBand="1"/>
      </w:tblPr>
      <w:tblGrid>
        <w:gridCol w:w="1427"/>
        <w:gridCol w:w="7820"/>
      </w:tblGrid>
      <w:tr w:rsidR="00F01CC6" w14:paraId="7DA9848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401FB20" w14:textId="77777777" w:rsidR="00F01CC6" w:rsidRDefault="00F01CC6" w:rsidP="00223008">
            <w:pPr>
              <w:tabs>
                <w:tab w:val="left" w:pos="4192"/>
                <w:tab w:val="left" w:pos="8137"/>
                <w:tab w:val="left" w:pos="9838"/>
              </w:tabs>
            </w:pPr>
            <w:r>
              <w:t>Summary</w:t>
            </w:r>
          </w:p>
        </w:tc>
        <w:tc>
          <w:tcPr>
            <w:tcW w:w="7820" w:type="dxa"/>
          </w:tcPr>
          <w:p w14:paraId="2B0BC5A1" w14:textId="1318E057" w:rsidR="00F01CC6" w:rsidRDefault="00F01CC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CIX records that do not have correspond records in CCX</w:t>
            </w:r>
          </w:p>
        </w:tc>
      </w:tr>
      <w:tr w:rsidR="00F01CC6" w14:paraId="5974F1BC"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B4D52F4" w14:textId="77777777" w:rsidR="00F01CC6" w:rsidRDefault="00F01CC6" w:rsidP="00223008">
            <w:pPr>
              <w:tabs>
                <w:tab w:val="left" w:pos="4192"/>
                <w:tab w:val="left" w:pos="8137"/>
                <w:tab w:val="left" w:pos="9838"/>
              </w:tabs>
            </w:pPr>
            <w:r>
              <w:t>Description</w:t>
            </w:r>
          </w:p>
        </w:tc>
        <w:tc>
          <w:tcPr>
            <w:tcW w:w="7820" w:type="dxa"/>
          </w:tcPr>
          <w:p w14:paraId="107451DB"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4EC6BD0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66A9575" w14:textId="77777777" w:rsidR="00F01CC6" w:rsidRDefault="00F01CC6" w:rsidP="00223008">
            <w:pPr>
              <w:tabs>
                <w:tab w:val="left" w:pos="4192"/>
                <w:tab w:val="left" w:pos="8137"/>
                <w:tab w:val="left" w:pos="9838"/>
              </w:tabs>
            </w:pPr>
            <w:r>
              <w:t>Type</w:t>
            </w:r>
          </w:p>
        </w:tc>
        <w:tc>
          <w:tcPr>
            <w:tcW w:w="7820" w:type="dxa"/>
          </w:tcPr>
          <w:p w14:paraId="71F49360"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5CD2B499"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94F0984" w14:textId="77777777" w:rsidR="00F01CC6" w:rsidRDefault="00F01CC6" w:rsidP="00223008">
            <w:pPr>
              <w:tabs>
                <w:tab w:val="left" w:pos="4192"/>
                <w:tab w:val="left" w:pos="8137"/>
                <w:tab w:val="left" w:pos="9838"/>
              </w:tabs>
            </w:pPr>
            <w:r>
              <w:t>Fix</w:t>
            </w:r>
          </w:p>
        </w:tc>
        <w:tc>
          <w:tcPr>
            <w:tcW w:w="7820" w:type="dxa"/>
          </w:tcPr>
          <w:p w14:paraId="282CE179"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9AD3C1D" w14:textId="6C932426" w:rsidR="00F01CC6" w:rsidRDefault="00925531" w:rsidP="008905BF">
      <w:pPr>
        <w:pStyle w:val="Heading3"/>
      </w:pPr>
      <w:bookmarkStart w:id="222" w:name="_Toc528599972"/>
      <w:r>
        <w:t xml:space="preserve">TEST ID: </w:t>
      </w:r>
      <w:r w:rsidR="00F01CC6">
        <w:t>CM_048</w:t>
      </w:r>
      <w:bookmarkEnd w:id="222"/>
    </w:p>
    <w:tbl>
      <w:tblPr>
        <w:tblStyle w:val="GridTable5Dark-Accent5"/>
        <w:tblW w:w="0" w:type="auto"/>
        <w:tblLook w:val="04A0" w:firstRow="1" w:lastRow="0" w:firstColumn="1" w:lastColumn="0" w:noHBand="0" w:noVBand="1"/>
      </w:tblPr>
      <w:tblGrid>
        <w:gridCol w:w="1427"/>
        <w:gridCol w:w="7820"/>
      </w:tblGrid>
      <w:tr w:rsidR="00F01CC6" w14:paraId="609852CB"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5E8244B" w14:textId="77777777" w:rsidR="00F01CC6" w:rsidRDefault="00F01CC6" w:rsidP="00223008">
            <w:pPr>
              <w:tabs>
                <w:tab w:val="left" w:pos="4192"/>
                <w:tab w:val="left" w:pos="8137"/>
                <w:tab w:val="left" w:pos="9838"/>
              </w:tabs>
            </w:pPr>
            <w:r>
              <w:t>Summary</w:t>
            </w:r>
          </w:p>
        </w:tc>
        <w:tc>
          <w:tcPr>
            <w:tcW w:w="7820" w:type="dxa"/>
          </w:tcPr>
          <w:p w14:paraId="35C4F92F" w14:textId="5E730995"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w:t>
            </w:r>
            <w:r w:rsidR="002E2541">
              <w:t>SYS_UPDATE_TIME</w:t>
            </w:r>
            <w:r w:rsidR="00F01CC6" w:rsidRPr="008A501B">
              <w:t xml:space="preserve"> is null</w:t>
            </w:r>
          </w:p>
        </w:tc>
      </w:tr>
      <w:tr w:rsidR="00F01CC6" w14:paraId="19F209E9"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EAD23F7" w14:textId="77777777" w:rsidR="00F01CC6" w:rsidRDefault="00F01CC6" w:rsidP="00223008">
            <w:pPr>
              <w:tabs>
                <w:tab w:val="left" w:pos="4192"/>
                <w:tab w:val="left" w:pos="8137"/>
                <w:tab w:val="left" w:pos="9838"/>
              </w:tabs>
            </w:pPr>
            <w:r>
              <w:t>Description</w:t>
            </w:r>
          </w:p>
        </w:tc>
        <w:tc>
          <w:tcPr>
            <w:tcW w:w="7820" w:type="dxa"/>
          </w:tcPr>
          <w:p w14:paraId="63499BF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65A0A17F"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7572F0AE" w14:textId="77777777" w:rsidR="00F01CC6" w:rsidRDefault="00F01CC6" w:rsidP="00223008">
            <w:pPr>
              <w:tabs>
                <w:tab w:val="left" w:pos="4192"/>
                <w:tab w:val="left" w:pos="8137"/>
                <w:tab w:val="left" w:pos="9838"/>
              </w:tabs>
            </w:pPr>
            <w:r>
              <w:t>Type</w:t>
            </w:r>
          </w:p>
        </w:tc>
        <w:tc>
          <w:tcPr>
            <w:tcW w:w="7820" w:type="dxa"/>
          </w:tcPr>
          <w:p w14:paraId="55883686"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692E9AF8"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5E6077C7" w14:textId="77777777" w:rsidR="00F01CC6" w:rsidRDefault="00F01CC6" w:rsidP="00223008">
            <w:pPr>
              <w:tabs>
                <w:tab w:val="left" w:pos="4192"/>
                <w:tab w:val="left" w:pos="8137"/>
                <w:tab w:val="left" w:pos="9838"/>
              </w:tabs>
            </w:pPr>
            <w:r>
              <w:t>Fix</w:t>
            </w:r>
          </w:p>
        </w:tc>
        <w:tc>
          <w:tcPr>
            <w:tcW w:w="7820" w:type="dxa"/>
          </w:tcPr>
          <w:p w14:paraId="35DFE3B0"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E625287" w14:textId="63DEBDC3" w:rsidR="00F01CC6" w:rsidRDefault="00925531" w:rsidP="008905BF">
      <w:pPr>
        <w:pStyle w:val="Heading3"/>
      </w:pPr>
      <w:bookmarkStart w:id="223" w:name="_Toc528599973"/>
      <w:r>
        <w:t xml:space="preserve">TEST ID: </w:t>
      </w:r>
      <w:r w:rsidR="00F01CC6">
        <w:t>CM_049</w:t>
      </w:r>
      <w:bookmarkEnd w:id="223"/>
    </w:p>
    <w:tbl>
      <w:tblPr>
        <w:tblStyle w:val="GridTable5Dark-Accent5"/>
        <w:tblW w:w="0" w:type="auto"/>
        <w:tblLook w:val="04A0" w:firstRow="1" w:lastRow="0" w:firstColumn="1" w:lastColumn="0" w:noHBand="0" w:noVBand="1"/>
      </w:tblPr>
      <w:tblGrid>
        <w:gridCol w:w="1427"/>
        <w:gridCol w:w="7820"/>
      </w:tblGrid>
      <w:tr w:rsidR="00F01CC6" w14:paraId="5941E455"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1D05010D" w14:textId="77777777" w:rsidR="00F01CC6" w:rsidRDefault="00F01CC6" w:rsidP="00223008">
            <w:pPr>
              <w:tabs>
                <w:tab w:val="left" w:pos="4192"/>
                <w:tab w:val="left" w:pos="8137"/>
                <w:tab w:val="left" w:pos="9838"/>
              </w:tabs>
            </w:pPr>
            <w:r>
              <w:t>Summary</w:t>
            </w:r>
          </w:p>
        </w:tc>
        <w:tc>
          <w:tcPr>
            <w:tcW w:w="7820" w:type="dxa"/>
          </w:tcPr>
          <w:p w14:paraId="64061AE0" w14:textId="79FF7570"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trans type code is null</w:t>
            </w:r>
          </w:p>
        </w:tc>
      </w:tr>
      <w:tr w:rsidR="00F01CC6" w14:paraId="2AF048F0"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FE16C5E" w14:textId="77777777" w:rsidR="00F01CC6" w:rsidRDefault="00F01CC6" w:rsidP="00223008">
            <w:pPr>
              <w:tabs>
                <w:tab w:val="left" w:pos="4192"/>
                <w:tab w:val="left" w:pos="8137"/>
                <w:tab w:val="left" w:pos="9838"/>
              </w:tabs>
            </w:pPr>
            <w:r>
              <w:t>Description</w:t>
            </w:r>
          </w:p>
        </w:tc>
        <w:tc>
          <w:tcPr>
            <w:tcW w:w="7820" w:type="dxa"/>
          </w:tcPr>
          <w:p w14:paraId="160723AC"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5544A14A"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F2AF5A7" w14:textId="77777777" w:rsidR="00F01CC6" w:rsidRDefault="00F01CC6" w:rsidP="00223008">
            <w:pPr>
              <w:tabs>
                <w:tab w:val="left" w:pos="4192"/>
                <w:tab w:val="left" w:pos="8137"/>
                <w:tab w:val="left" w:pos="9838"/>
              </w:tabs>
            </w:pPr>
            <w:r>
              <w:t>Type</w:t>
            </w:r>
          </w:p>
        </w:tc>
        <w:tc>
          <w:tcPr>
            <w:tcW w:w="7820" w:type="dxa"/>
          </w:tcPr>
          <w:p w14:paraId="0E1EF90A"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56CDE1B2"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4EC779D" w14:textId="77777777" w:rsidR="00F01CC6" w:rsidRDefault="00F01CC6" w:rsidP="00223008">
            <w:pPr>
              <w:tabs>
                <w:tab w:val="left" w:pos="4192"/>
                <w:tab w:val="left" w:pos="8137"/>
                <w:tab w:val="left" w:pos="9838"/>
              </w:tabs>
            </w:pPr>
            <w:r>
              <w:t>Fix</w:t>
            </w:r>
          </w:p>
        </w:tc>
        <w:tc>
          <w:tcPr>
            <w:tcW w:w="7820" w:type="dxa"/>
          </w:tcPr>
          <w:p w14:paraId="3EB592CF"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60BCE426" w14:textId="7322DAB2" w:rsidR="00F01CC6" w:rsidRDefault="00925531" w:rsidP="008905BF">
      <w:pPr>
        <w:pStyle w:val="Heading3"/>
      </w:pPr>
      <w:bookmarkStart w:id="224" w:name="_Toc528599974"/>
      <w:r>
        <w:t xml:space="preserve">TEST ID: </w:t>
      </w:r>
      <w:r w:rsidR="00F01CC6">
        <w:t>CM_050</w:t>
      </w:r>
      <w:bookmarkEnd w:id="224"/>
    </w:p>
    <w:tbl>
      <w:tblPr>
        <w:tblStyle w:val="GridTable5Dark-Accent5"/>
        <w:tblW w:w="0" w:type="auto"/>
        <w:tblLook w:val="04A0" w:firstRow="1" w:lastRow="0" w:firstColumn="1" w:lastColumn="0" w:noHBand="0" w:noVBand="1"/>
      </w:tblPr>
      <w:tblGrid>
        <w:gridCol w:w="1427"/>
        <w:gridCol w:w="7820"/>
      </w:tblGrid>
      <w:tr w:rsidR="00F01CC6" w14:paraId="7996DBA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49896869" w14:textId="77777777" w:rsidR="00F01CC6" w:rsidRDefault="00F01CC6" w:rsidP="00223008">
            <w:pPr>
              <w:tabs>
                <w:tab w:val="left" w:pos="4192"/>
                <w:tab w:val="left" w:pos="8137"/>
                <w:tab w:val="left" w:pos="9838"/>
              </w:tabs>
            </w:pPr>
            <w:r>
              <w:t>Summary</w:t>
            </w:r>
          </w:p>
        </w:tc>
        <w:tc>
          <w:tcPr>
            <w:tcW w:w="7820" w:type="dxa"/>
          </w:tcPr>
          <w:p w14:paraId="37775F7C" w14:textId="0D48B14D" w:rsidR="00F01CC6"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00F01CC6" w:rsidRPr="008A501B">
              <w:t xml:space="preserve"> records where trans status code is null</w:t>
            </w:r>
          </w:p>
        </w:tc>
      </w:tr>
      <w:tr w:rsidR="00F01CC6" w14:paraId="51AC20AF"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B74A98C" w14:textId="77777777" w:rsidR="00F01CC6" w:rsidRDefault="00F01CC6" w:rsidP="00223008">
            <w:pPr>
              <w:tabs>
                <w:tab w:val="left" w:pos="4192"/>
                <w:tab w:val="left" w:pos="8137"/>
                <w:tab w:val="left" w:pos="9838"/>
              </w:tabs>
            </w:pPr>
            <w:r>
              <w:t>Description</w:t>
            </w:r>
          </w:p>
        </w:tc>
        <w:tc>
          <w:tcPr>
            <w:tcW w:w="7820" w:type="dxa"/>
          </w:tcPr>
          <w:p w14:paraId="359935A7"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F01CC6" w14:paraId="7A9600E8"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36EAB52" w14:textId="77777777" w:rsidR="00F01CC6" w:rsidRDefault="00F01CC6" w:rsidP="00223008">
            <w:pPr>
              <w:tabs>
                <w:tab w:val="left" w:pos="4192"/>
                <w:tab w:val="left" w:pos="8137"/>
                <w:tab w:val="left" w:pos="9838"/>
              </w:tabs>
            </w:pPr>
            <w:r>
              <w:t>Type</w:t>
            </w:r>
          </w:p>
        </w:tc>
        <w:tc>
          <w:tcPr>
            <w:tcW w:w="7820" w:type="dxa"/>
          </w:tcPr>
          <w:p w14:paraId="57AF4925" w14:textId="77777777" w:rsidR="00F01CC6" w:rsidRDefault="00F01CC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F01CC6" w14:paraId="3781AC3E"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67ADB6C5" w14:textId="77777777" w:rsidR="00F01CC6" w:rsidRDefault="00F01CC6" w:rsidP="00223008">
            <w:pPr>
              <w:tabs>
                <w:tab w:val="left" w:pos="4192"/>
                <w:tab w:val="left" w:pos="8137"/>
                <w:tab w:val="left" w:pos="9838"/>
              </w:tabs>
            </w:pPr>
            <w:r>
              <w:t>Fix</w:t>
            </w:r>
          </w:p>
        </w:tc>
        <w:tc>
          <w:tcPr>
            <w:tcW w:w="7820" w:type="dxa"/>
          </w:tcPr>
          <w:p w14:paraId="0E499264" w14:textId="77777777" w:rsidR="00F01CC6" w:rsidRDefault="00F01CC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16D3F718" w14:textId="1B2CDE58" w:rsidR="00E30F68" w:rsidRDefault="00925531" w:rsidP="008905BF">
      <w:pPr>
        <w:pStyle w:val="Heading3"/>
      </w:pPr>
      <w:bookmarkStart w:id="225" w:name="_Toc528599975"/>
      <w:r>
        <w:lastRenderedPageBreak/>
        <w:t xml:space="preserve">TEST ID: </w:t>
      </w:r>
      <w:r w:rsidR="00E30F68">
        <w:t>CM_051</w:t>
      </w:r>
      <w:bookmarkEnd w:id="225"/>
    </w:p>
    <w:tbl>
      <w:tblPr>
        <w:tblStyle w:val="GridTable5Dark-Accent5"/>
        <w:tblW w:w="0" w:type="auto"/>
        <w:tblLook w:val="04A0" w:firstRow="1" w:lastRow="0" w:firstColumn="1" w:lastColumn="0" w:noHBand="0" w:noVBand="1"/>
      </w:tblPr>
      <w:tblGrid>
        <w:gridCol w:w="1427"/>
        <w:gridCol w:w="7820"/>
      </w:tblGrid>
      <w:tr w:rsidR="00E30F68" w14:paraId="20FEB213"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5CBB094B" w14:textId="77777777" w:rsidR="00E30F68" w:rsidRDefault="00E30F68" w:rsidP="00223008">
            <w:pPr>
              <w:tabs>
                <w:tab w:val="left" w:pos="4192"/>
                <w:tab w:val="left" w:pos="8137"/>
                <w:tab w:val="left" w:pos="9838"/>
              </w:tabs>
            </w:pPr>
            <w:r>
              <w:t>Summary</w:t>
            </w:r>
          </w:p>
        </w:tc>
        <w:tc>
          <w:tcPr>
            <w:tcW w:w="7820" w:type="dxa"/>
          </w:tcPr>
          <w:p w14:paraId="0E605738" w14:textId="35BCB84D"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t>Claim transaction detail</w:t>
            </w:r>
            <w:r w:rsidRPr="008A501B">
              <w:t xml:space="preserve"> records where trans source fk is null</w:t>
            </w:r>
          </w:p>
        </w:tc>
      </w:tr>
      <w:tr w:rsidR="00E30F68" w14:paraId="10F5A7AD"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6023541" w14:textId="77777777" w:rsidR="00E30F68" w:rsidRDefault="00E30F68" w:rsidP="00223008">
            <w:pPr>
              <w:tabs>
                <w:tab w:val="left" w:pos="4192"/>
                <w:tab w:val="left" w:pos="8137"/>
                <w:tab w:val="left" w:pos="9838"/>
              </w:tabs>
            </w:pPr>
            <w:r>
              <w:t>Description</w:t>
            </w:r>
          </w:p>
        </w:tc>
        <w:tc>
          <w:tcPr>
            <w:tcW w:w="7820" w:type="dxa"/>
          </w:tcPr>
          <w:p w14:paraId="7DC1DAD9"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22D470FE"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3B2E609B" w14:textId="77777777" w:rsidR="00E30F68" w:rsidRDefault="00E30F68" w:rsidP="00223008">
            <w:pPr>
              <w:tabs>
                <w:tab w:val="left" w:pos="4192"/>
                <w:tab w:val="left" w:pos="8137"/>
                <w:tab w:val="left" w:pos="9838"/>
              </w:tabs>
            </w:pPr>
            <w:r>
              <w:t>Type</w:t>
            </w:r>
          </w:p>
        </w:tc>
        <w:tc>
          <w:tcPr>
            <w:tcW w:w="7820" w:type="dxa"/>
          </w:tcPr>
          <w:p w14:paraId="7D3CDC18"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2BAB482A"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4AFF85E2" w14:textId="77777777" w:rsidR="00E30F68" w:rsidRDefault="00E30F68" w:rsidP="00223008">
            <w:pPr>
              <w:tabs>
                <w:tab w:val="left" w:pos="4192"/>
                <w:tab w:val="left" w:pos="8137"/>
                <w:tab w:val="left" w:pos="9838"/>
              </w:tabs>
            </w:pPr>
            <w:r>
              <w:t>Fix</w:t>
            </w:r>
          </w:p>
        </w:tc>
        <w:tc>
          <w:tcPr>
            <w:tcW w:w="7820" w:type="dxa"/>
          </w:tcPr>
          <w:p w14:paraId="47BFFF20"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589697C2" w14:textId="235A9D3A" w:rsidR="00E30F68" w:rsidRDefault="00925531" w:rsidP="008905BF">
      <w:pPr>
        <w:pStyle w:val="Heading3"/>
      </w:pPr>
      <w:bookmarkStart w:id="226" w:name="_Toc528599976"/>
      <w:r>
        <w:t xml:space="preserve">TEST ID: </w:t>
      </w:r>
      <w:r w:rsidR="00E30F68">
        <w:t>CM_052</w:t>
      </w:r>
      <w:bookmarkEnd w:id="226"/>
    </w:p>
    <w:tbl>
      <w:tblPr>
        <w:tblStyle w:val="GridTable5Dark-Accent5"/>
        <w:tblW w:w="0" w:type="auto"/>
        <w:tblLook w:val="04A0" w:firstRow="1" w:lastRow="0" w:firstColumn="1" w:lastColumn="0" w:noHBand="0" w:noVBand="1"/>
      </w:tblPr>
      <w:tblGrid>
        <w:gridCol w:w="1427"/>
        <w:gridCol w:w="7820"/>
      </w:tblGrid>
      <w:tr w:rsidR="00E30F68" w14:paraId="32F68DFA"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2448CE83" w14:textId="77777777" w:rsidR="00E30F68" w:rsidRDefault="00E30F68" w:rsidP="00223008">
            <w:pPr>
              <w:tabs>
                <w:tab w:val="left" w:pos="4192"/>
                <w:tab w:val="left" w:pos="8137"/>
                <w:tab w:val="left" w:pos="9838"/>
              </w:tabs>
            </w:pPr>
            <w:r>
              <w:t>Summary</w:t>
            </w:r>
          </w:p>
        </w:tc>
        <w:tc>
          <w:tcPr>
            <w:tcW w:w="7820" w:type="dxa"/>
          </w:tcPr>
          <w:p w14:paraId="182733AF" w14:textId="14C45122"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Claim records that CLAIMANT_COVERAGE_XREF link to different claim</w:t>
            </w:r>
          </w:p>
        </w:tc>
      </w:tr>
      <w:tr w:rsidR="00E30F68" w14:paraId="17830E04"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7B17BA6" w14:textId="77777777" w:rsidR="00E30F68" w:rsidRDefault="00E30F68" w:rsidP="00223008">
            <w:pPr>
              <w:tabs>
                <w:tab w:val="left" w:pos="4192"/>
                <w:tab w:val="left" w:pos="8137"/>
                <w:tab w:val="left" w:pos="9838"/>
              </w:tabs>
            </w:pPr>
            <w:r>
              <w:t>Description</w:t>
            </w:r>
          </w:p>
        </w:tc>
        <w:tc>
          <w:tcPr>
            <w:tcW w:w="7820" w:type="dxa"/>
          </w:tcPr>
          <w:p w14:paraId="2EE16240"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64FBA2F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19BD5DFC" w14:textId="77777777" w:rsidR="00E30F68" w:rsidRDefault="00E30F68" w:rsidP="00223008">
            <w:pPr>
              <w:tabs>
                <w:tab w:val="left" w:pos="4192"/>
                <w:tab w:val="left" w:pos="8137"/>
                <w:tab w:val="left" w:pos="9838"/>
              </w:tabs>
            </w:pPr>
            <w:r>
              <w:t>Type</w:t>
            </w:r>
          </w:p>
        </w:tc>
        <w:tc>
          <w:tcPr>
            <w:tcW w:w="7820" w:type="dxa"/>
          </w:tcPr>
          <w:p w14:paraId="10CB5EAC"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47BE1384"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24A76CDE" w14:textId="77777777" w:rsidR="00E30F68" w:rsidRDefault="00E30F68" w:rsidP="00223008">
            <w:pPr>
              <w:tabs>
                <w:tab w:val="left" w:pos="4192"/>
                <w:tab w:val="left" w:pos="8137"/>
                <w:tab w:val="left" w:pos="9838"/>
              </w:tabs>
            </w:pPr>
            <w:r>
              <w:t>Fix</w:t>
            </w:r>
          </w:p>
        </w:tc>
        <w:tc>
          <w:tcPr>
            <w:tcW w:w="7820" w:type="dxa"/>
          </w:tcPr>
          <w:p w14:paraId="46084EA6"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4071DAF7" w14:textId="664E89F1" w:rsidR="00E30F68" w:rsidRDefault="00925531" w:rsidP="008905BF">
      <w:pPr>
        <w:pStyle w:val="Heading3"/>
      </w:pPr>
      <w:bookmarkStart w:id="227" w:name="_Toc528599977"/>
      <w:r>
        <w:t xml:space="preserve">TEST ID: </w:t>
      </w:r>
      <w:r w:rsidR="00E30F68">
        <w:t>CM_053</w:t>
      </w:r>
      <w:bookmarkEnd w:id="227"/>
    </w:p>
    <w:tbl>
      <w:tblPr>
        <w:tblStyle w:val="GridTable5Dark-Accent5"/>
        <w:tblW w:w="0" w:type="auto"/>
        <w:tblLook w:val="04A0" w:firstRow="1" w:lastRow="0" w:firstColumn="1" w:lastColumn="0" w:noHBand="0" w:noVBand="1"/>
      </w:tblPr>
      <w:tblGrid>
        <w:gridCol w:w="1427"/>
        <w:gridCol w:w="7820"/>
      </w:tblGrid>
      <w:tr w:rsidR="00E30F68" w14:paraId="32FD3266"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6AE9F9C3" w14:textId="77777777" w:rsidR="00E30F68" w:rsidRDefault="00E30F68" w:rsidP="00223008">
            <w:pPr>
              <w:tabs>
                <w:tab w:val="left" w:pos="4192"/>
                <w:tab w:val="left" w:pos="8137"/>
                <w:tab w:val="left" w:pos="9838"/>
              </w:tabs>
            </w:pPr>
            <w:r>
              <w:t>Summary</w:t>
            </w:r>
          </w:p>
        </w:tc>
        <w:tc>
          <w:tcPr>
            <w:tcW w:w="7820" w:type="dxa"/>
          </w:tcPr>
          <w:p w14:paraId="2D1FAB59" w14:textId="74F24F6D" w:rsidR="00E30F68" w:rsidRDefault="00E30F68"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8A501B">
              <w:t>ENTITY records that CLIENT_ID is null</w:t>
            </w:r>
            <w:r w:rsidRPr="00833C78">
              <w:tab/>
            </w:r>
          </w:p>
        </w:tc>
      </w:tr>
      <w:tr w:rsidR="00E30F68" w14:paraId="19C5D99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36834E51" w14:textId="77777777" w:rsidR="00E30F68" w:rsidRDefault="00E30F68" w:rsidP="00223008">
            <w:pPr>
              <w:tabs>
                <w:tab w:val="left" w:pos="4192"/>
                <w:tab w:val="left" w:pos="8137"/>
                <w:tab w:val="left" w:pos="9838"/>
              </w:tabs>
            </w:pPr>
            <w:r>
              <w:t>Description</w:t>
            </w:r>
          </w:p>
        </w:tc>
        <w:tc>
          <w:tcPr>
            <w:tcW w:w="7820" w:type="dxa"/>
          </w:tcPr>
          <w:p w14:paraId="66605C67"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p>
        </w:tc>
      </w:tr>
      <w:tr w:rsidR="00E30F68" w14:paraId="099F483C"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563997ED" w14:textId="77777777" w:rsidR="00E30F68" w:rsidRDefault="00E30F68" w:rsidP="00223008">
            <w:pPr>
              <w:tabs>
                <w:tab w:val="left" w:pos="4192"/>
                <w:tab w:val="left" w:pos="8137"/>
                <w:tab w:val="left" w:pos="9838"/>
              </w:tabs>
            </w:pPr>
            <w:r>
              <w:t>Type</w:t>
            </w:r>
          </w:p>
        </w:tc>
        <w:tc>
          <w:tcPr>
            <w:tcW w:w="7820" w:type="dxa"/>
          </w:tcPr>
          <w:p w14:paraId="7A8634AA" w14:textId="77777777" w:rsidR="00E30F68" w:rsidRDefault="00E30F68"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Data Inconsistency</w:t>
            </w:r>
          </w:p>
        </w:tc>
      </w:tr>
      <w:tr w:rsidR="00E30F68" w14:paraId="3347D07F" w14:textId="77777777" w:rsidTr="0022300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27" w:type="dxa"/>
          </w:tcPr>
          <w:p w14:paraId="3EA2DD9E" w14:textId="77777777" w:rsidR="00E30F68" w:rsidRDefault="00E30F68" w:rsidP="00223008">
            <w:pPr>
              <w:tabs>
                <w:tab w:val="left" w:pos="4192"/>
                <w:tab w:val="left" w:pos="8137"/>
                <w:tab w:val="left" w:pos="9838"/>
              </w:tabs>
            </w:pPr>
            <w:r>
              <w:t>Fix</w:t>
            </w:r>
          </w:p>
        </w:tc>
        <w:tc>
          <w:tcPr>
            <w:tcW w:w="7820" w:type="dxa"/>
          </w:tcPr>
          <w:p w14:paraId="091CDC9B" w14:textId="77777777" w:rsidR="00E30F68" w:rsidRDefault="00E30F68"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To be added.</w:t>
            </w:r>
          </w:p>
        </w:tc>
      </w:tr>
    </w:tbl>
    <w:p w14:paraId="7325C412" w14:textId="70CA8A1B" w:rsidR="00B47D26" w:rsidRDefault="00B47D26" w:rsidP="008905BF">
      <w:pPr>
        <w:pStyle w:val="Heading3"/>
      </w:pPr>
      <w:bookmarkStart w:id="228" w:name="_Toc528599978"/>
      <w:r>
        <w:t xml:space="preserve">TEST ID: </w:t>
      </w:r>
      <w:r w:rsidRPr="00AD2AAD">
        <w:t>CLAIMS_CM_AUTO_INS_CLMNTCOV</w:t>
      </w:r>
      <w:bookmarkEnd w:id="228"/>
    </w:p>
    <w:tbl>
      <w:tblPr>
        <w:tblStyle w:val="GridTable5Dark-Accent5"/>
        <w:tblW w:w="0" w:type="auto"/>
        <w:tblLook w:val="04A0" w:firstRow="1" w:lastRow="0" w:firstColumn="1" w:lastColumn="0" w:noHBand="0" w:noVBand="1"/>
      </w:tblPr>
      <w:tblGrid>
        <w:gridCol w:w="1427"/>
        <w:gridCol w:w="7820"/>
      </w:tblGrid>
      <w:tr w:rsidR="00B47D26" w14:paraId="49E8A921" w14:textId="77777777" w:rsidTr="0022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ADFE087" w14:textId="77777777" w:rsidR="00B47D26" w:rsidRDefault="00B47D26" w:rsidP="00223008">
            <w:pPr>
              <w:tabs>
                <w:tab w:val="left" w:pos="4192"/>
                <w:tab w:val="left" w:pos="8137"/>
                <w:tab w:val="left" w:pos="9838"/>
              </w:tabs>
            </w:pPr>
            <w:r>
              <w:t>Parameter</w:t>
            </w:r>
          </w:p>
        </w:tc>
        <w:tc>
          <w:tcPr>
            <w:tcW w:w="7820" w:type="dxa"/>
          </w:tcPr>
          <w:p w14:paraId="49B5436E" w14:textId="1A67EB7B" w:rsidR="00B47D26" w:rsidRDefault="00B47D26" w:rsidP="00223008">
            <w:pPr>
              <w:tabs>
                <w:tab w:val="left" w:pos="4192"/>
                <w:tab w:val="left" w:pos="8137"/>
                <w:tab w:val="left" w:pos="9838"/>
              </w:tabs>
              <w:cnfStyle w:val="100000000000" w:firstRow="1" w:lastRow="0" w:firstColumn="0" w:lastColumn="0" w:oddVBand="0" w:evenVBand="0" w:oddHBand="0" w:evenHBand="0" w:firstRowFirstColumn="0" w:firstRowLastColumn="0" w:lastRowFirstColumn="0" w:lastRowLastColumn="0"/>
            </w:pPr>
            <w:r w:rsidRPr="00AD2AAD">
              <w:t>CM_AUTO_INS_CLMNTCOV</w:t>
            </w:r>
          </w:p>
        </w:tc>
      </w:tr>
      <w:tr w:rsidR="00B47D26" w14:paraId="761469AA"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7DAD2C7A" w14:textId="77777777" w:rsidR="00B47D26" w:rsidRDefault="00B47D26" w:rsidP="00223008">
            <w:pPr>
              <w:tabs>
                <w:tab w:val="left" w:pos="4192"/>
                <w:tab w:val="left" w:pos="8137"/>
                <w:tab w:val="left" w:pos="9838"/>
              </w:tabs>
            </w:pPr>
            <w:r>
              <w:t>Description</w:t>
            </w:r>
          </w:p>
        </w:tc>
        <w:tc>
          <w:tcPr>
            <w:tcW w:w="7820" w:type="dxa"/>
          </w:tcPr>
          <w:p w14:paraId="77904E2F" w14:textId="06B72383" w:rsidR="00B47D26" w:rsidRDefault="00B47D2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rsidRPr="00AD2AAD">
              <w:t>Indicates if a Claimant/Coverage (a.k.a. feature) should be created automatically when a coverage is added and there is only one claimant on the claim or if a claimant is added and there is only one c</w:t>
            </w:r>
            <w:r>
              <w:t>overage</w:t>
            </w:r>
          </w:p>
        </w:tc>
      </w:tr>
      <w:tr w:rsidR="00B47D26" w14:paraId="71C3FA75" w14:textId="77777777" w:rsidTr="00223008">
        <w:tc>
          <w:tcPr>
            <w:cnfStyle w:val="001000000000" w:firstRow="0" w:lastRow="0" w:firstColumn="1" w:lastColumn="0" w:oddVBand="0" w:evenVBand="0" w:oddHBand="0" w:evenHBand="0" w:firstRowFirstColumn="0" w:firstRowLastColumn="0" w:lastRowFirstColumn="0" w:lastRowLastColumn="0"/>
            <w:tcW w:w="1427" w:type="dxa"/>
          </w:tcPr>
          <w:p w14:paraId="0826A40F" w14:textId="77777777" w:rsidR="00B47D26" w:rsidRDefault="00B47D26" w:rsidP="00223008">
            <w:pPr>
              <w:tabs>
                <w:tab w:val="left" w:pos="4192"/>
                <w:tab w:val="left" w:pos="8137"/>
                <w:tab w:val="left" w:pos="9838"/>
              </w:tabs>
            </w:pPr>
            <w:r>
              <w:t>Type</w:t>
            </w:r>
          </w:p>
        </w:tc>
        <w:tc>
          <w:tcPr>
            <w:tcW w:w="7820" w:type="dxa"/>
          </w:tcPr>
          <w:p w14:paraId="4D708C52" w14:textId="77777777" w:rsidR="00B47D26" w:rsidRDefault="00B47D26" w:rsidP="00223008">
            <w:pPr>
              <w:tabs>
                <w:tab w:val="left" w:pos="4192"/>
                <w:tab w:val="left" w:pos="8137"/>
                <w:tab w:val="left" w:pos="9838"/>
              </w:tabs>
              <w:cnfStyle w:val="000000000000" w:firstRow="0" w:lastRow="0" w:firstColumn="0" w:lastColumn="0" w:oddVBand="0" w:evenVBand="0" w:oddHBand="0" w:evenHBand="0" w:firstRowFirstColumn="0" w:firstRowLastColumn="0" w:lastRowFirstColumn="0" w:lastRowLastColumn="0"/>
            </w:pPr>
            <w:r>
              <w:t>SYSTEM_PARAMETER_UTIL Table Configuration</w:t>
            </w:r>
          </w:p>
        </w:tc>
      </w:tr>
      <w:tr w:rsidR="00B47D26" w14:paraId="08DB43A1" w14:textId="77777777" w:rsidTr="0022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66C3E16" w14:textId="77777777" w:rsidR="00B47D26" w:rsidRDefault="00B47D26" w:rsidP="00223008">
            <w:pPr>
              <w:tabs>
                <w:tab w:val="left" w:pos="4192"/>
                <w:tab w:val="left" w:pos="8137"/>
                <w:tab w:val="left" w:pos="9838"/>
              </w:tabs>
            </w:pPr>
            <w:r>
              <w:t>Value</w:t>
            </w:r>
          </w:p>
        </w:tc>
        <w:tc>
          <w:tcPr>
            <w:tcW w:w="7820" w:type="dxa"/>
          </w:tcPr>
          <w:p w14:paraId="019694E8" w14:textId="77777777" w:rsidR="00B47D26" w:rsidRPr="0067711B" w:rsidRDefault="00B47D26" w:rsidP="00223008">
            <w:pPr>
              <w:tabs>
                <w:tab w:val="left" w:pos="4192"/>
                <w:tab w:val="left" w:pos="8137"/>
                <w:tab w:val="left" w:pos="9838"/>
              </w:tabs>
              <w:cnfStyle w:val="000000100000" w:firstRow="0" w:lastRow="0" w:firstColumn="0" w:lastColumn="0" w:oddVBand="0" w:evenVBand="0" w:oddHBand="1" w:evenHBand="0" w:firstRowFirstColumn="0" w:firstRowLastColumn="0" w:lastRowFirstColumn="0" w:lastRowLastColumn="0"/>
            </w:pPr>
            <w:r>
              <w:t>Y or N</w:t>
            </w:r>
          </w:p>
        </w:tc>
      </w:tr>
    </w:tbl>
    <w:p w14:paraId="14092726" w14:textId="40DB1D88" w:rsidR="00E16061" w:rsidRDefault="00E16061"/>
    <w:p w14:paraId="6197519A" w14:textId="77777777" w:rsidR="00972A38" w:rsidRDefault="00972A38">
      <w:pPr>
        <w:spacing w:after="160" w:line="259" w:lineRule="auto"/>
        <w:rPr>
          <w:b/>
          <w:kern w:val="32"/>
          <w:sz w:val="32"/>
        </w:rPr>
      </w:pPr>
      <w:r>
        <w:lastRenderedPageBreak/>
        <w:br w:type="page"/>
      </w:r>
    </w:p>
    <w:p w14:paraId="75F0B323" w14:textId="622286B9" w:rsidR="00956BD2" w:rsidRDefault="00956BD2" w:rsidP="003C4118">
      <w:pPr>
        <w:pStyle w:val="Heading1"/>
      </w:pPr>
      <w:bookmarkStart w:id="229" w:name="_Toc527042476"/>
      <w:bookmarkStart w:id="230" w:name="_Toc528236559"/>
      <w:bookmarkStart w:id="231" w:name="_Toc528599721"/>
      <w:bookmarkStart w:id="232" w:name="_Toc528599979"/>
      <w:r>
        <w:lastRenderedPageBreak/>
        <w:t>Future Enhancements</w:t>
      </w:r>
      <w:bookmarkEnd w:id="229"/>
      <w:bookmarkEnd w:id="230"/>
      <w:bookmarkEnd w:id="231"/>
      <w:bookmarkEnd w:id="232"/>
    </w:p>
    <w:p w14:paraId="6D15BC96" w14:textId="50BBF87D" w:rsidR="00956BD2" w:rsidRDefault="00321B53" w:rsidP="006F3AD6">
      <w:pPr>
        <w:pStyle w:val="BodyText"/>
      </w:pPr>
      <w:r>
        <w:t>The following enhancements are expected in the future releases:</w:t>
      </w:r>
    </w:p>
    <w:p w14:paraId="05FE5DCC" w14:textId="678D2B8B" w:rsidR="009B1DE5" w:rsidRDefault="0015761D" w:rsidP="008543E8">
      <w:pPr>
        <w:pStyle w:val="ListParagraph"/>
        <w:numPr>
          <w:ilvl w:val="0"/>
          <w:numId w:val="24"/>
        </w:numPr>
      </w:pPr>
      <w:r>
        <w:t xml:space="preserve">Manage </w:t>
      </w:r>
      <w:r w:rsidR="00321B53">
        <w:t>OASIS</w:t>
      </w:r>
      <w:r>
        <w:t xml:space="preserve"> health</w:t>
      </w:r>
      <w:r w:rsidR="00321B53">
        <w:t xml:space="preserve"> check environments through P</w:t>
      </w:r>
      <w:r w:rsidR="00A35491">
        <w:t xml:space="preserve">roperties file that will contain the </w:t>
      </w:r>
      <w:r>
        <w:t>database connection string for</w:t>
      </w:r>
      <w:r w:rsidR="00A35491">
        <w:t xml:space="preserve"> environments </w:t>
      </w:r>
      <w:r w:rsidR="008A6709">
        <w:t>without passwords</w:t>
      </w:r>
      <w:r w:rsidR="006F3AD6">
        <w:t>.</w:t>
      </w:r>
    </w:p>
    <w:p w14:paraId="6DF4088D" w14:textId="150289FB" w:rsidR="003D5B0E" w:rsidRDefault="00B326BA" w:rsidP="00D67BFF">
      <w:pPr>
        <w:pStyle w:val="ListParagraph"/>
        <w:numPr>
          <w:ilvl w:val="0"/>
          <w:numId w:val="24"/>
        </w:numPr>
      </w:pPr>
      <w:r>
        <w:t xml:space="preserve">Presently the tool requires </w:t>
      </w:r>
      <w:r w:rsidR="00321B53">
        <w:t>the host machine to have a 32-</w:t>
      </w:r>
      <w:r>
        <w:t xml:space="preserve">bit oracle client library installed. </w:t>
      </w:r>
      <w:r w:rsidR="00321B53">
        <w:t>Ability to work</w:t>
      </w:r>
      <w:r>
        <w:t xml:space="preserve"> </w:t>
      </w:r>
      <w:r w:rsidR="00321B53">
        <w:t>with a</w:t>
      </w:r>
      <w:r>
        <w:t xml:space="preserve"> 64</w:t>
      </w:r>
      <w:r w:rsidR="00321B53">
        <w:t>-</w:t>
      </w:r>
      <w:r>
        <w:t xml:space="preserve">bit oracle client library </w:t>
      </w:r>
      <w:r w:rsidR="00321B53">
        <w:t>will be addressed.</w:t>
      </w:r>
    </w:p>
    <w:p w14:paraId="3D5987DD" w14:textId="77777777" w:rsidR="00EA0EA1" w:rsidRDefault="00EA0EA1"/>
    <w:p w14:paraId="621A28DD" w14:textId="77777777" w:rsidR="00D66C37" w:rsidRDefault="00D66C37"/>
    <w:sectPr w:rsidR="00D66C37" w:rsidSect="004D432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428AC" w14:textId="77777777" w:rsidR="00910A60" w:rsidRDefault="00910A60" w:rsidP="00625489">
      <w:pPr>
        <w:spacing w:after="0" w:line="240" w:lineRule="auto"/>
      </w:pPr>
      <w:r>
        <w:separator/>
      </w:r>
    </w:p>
  </w:endnote>
  <w:endnote w:type="continuationSeparator" w:id="0">
    <w:p w14:paraId="1E8EBB58" w14:textId="77777777" w:rsidR="00910A60" w:rsidRDefault="00910A60" w:rsidP="00625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Light">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54B66" w14:textId="552B5596" w:rsidR="00910A60" w:rsidRDefault="00910A60">
    <w:pPr>
      <w:pStyle w:val="Footer"/>
    </w:pPr>
    <w:sdt>
      <w:sdtPr>
        <w:alias w:val="Title"/>
        <w:tag w:val=""/>
        <w:id w:val="-1706950844"/>
        <w:placeholder>
          <w:docPart w:val="E68F028556E7495FA9AB2DD929D57682"/>
        </w:placeholder>
        <w:dataBinding w:prefixMappings="xmlns:ns0='http://purl.org/dc/elements/1.1/' xmlns:ns1='http://schemas.openxmlformats.org/package/2006/metadata/core-properties' " w:xpath="/ns1:coreProperties[1]/ns0:title[1]" w:storeItemID="{6C3C8BC8-F283-45AE-878A-BAB7291924A1}"/>
        <w:text/>
      </w:sdtPr>
      <w:sdtContent>
        <w:r>
          <w:t>OASIS Health Check User Guide</w:t>
        </w:r>
      </w:sdtContent>
    </w:sdt>
    <w:r>
      <w:ptab w:relativeTo="margin" w:alignment="center"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ptab w:relativeTo="margin" w:alignment="right" w:leader="none"/>
    </w:r>
    <w:r>
      <w:fldChar w:fldCharType="begin"/>
    </w:r>
    <w:r>
      <w:instrText xml:space="preserve"> DATE \@ "M/d/yyyy" </w:instrText>
    </w:r>
    <w:r>
      <w:fldChar w:fldCharType="separate"/>
    </w:r>
    <w:r>
      <w:rPr>
        <w:noProof/>
      </w:rPr>
      <w:t>10/29/2018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1EE42" w14:textId="77777777" w:rsidR="00910A60" w:rsidRDefault="00910A60" w:rsidP="00625489">
      <w:pPr>
        <w:spacing w:after="0" w:line="240" w:lineRule="auto"/>
      </w:pPr>
      <w:r>
        <w:separator/>
      </w:r>
    </w:p>
  </w:footnote>
  <w:footnote w:type="continuationSeparator" w:id="0">
    <w:p w14:paraId="254D3DBD" w14:textId="77777777" w:rsidR="00910A60" w:rsidRDefault="00910A60" w:rsidP="00625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F725E0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A9488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F7095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FE6A89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BAE9E6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4468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019E64D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1DE6D3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5B296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5A4028"/>
    <w:multiLevelType w:val="multilevel"/>
    <w:tmpl w:val="C6BA8086"/>
    <w:lvl w:ilvl="0">
      <w:start w:val="1"/>
      <w:numFmt w:val="decimal"/>
      <w:pStyle w:val="StyleHeading112ptLeft0Firstline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08E574C4"/>
    <w:multiLevelType w:val="hybridMultilevel"/>
    <w:tmpl w:val="447A5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B44D9E"/>
    <w:multiLevelType w:val="multilevel"/>
    <w:tmpl w:val="E132016C"/>
    <w:lvl w:ilvl="0">
      <w:start w:val="1"/>
      <w:numFmt w:val="decimal"/>
      <w:lvlText w:val="%1"/>
      <w:lvlJc w:val="left"/>
      <w:pPr>
        <w:tabs>
          <w:tab w:val="num" w:pos="0"/>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6607FC"/>
    <w:multiLevelType w:val="multilevel"/>
    <w:tmpl w:val="DF766B8A"/>
    <w:lvl w:ilvl="0">
      <w:start w:val="1"/>
      <w:numFmt w:val="bullet"/>
      <w:pStyle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F6069C"/>
    <w:multiLevelType w:val="hybridMultilevel"/>
    <w:tmpl w:val="82488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A516CF"/>
    <w:multiLevelType w:val="hybridMultilevel"/>
    <w:tmpl w:val="4B6CCF5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0E1E02"/>
    <w:multiLevelType w:val="multilevel"/>
    <w:tmpl w:val="1FAEA6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CB2081D"/>
    <w:multiLevelType w:val="hybridMultilevel"/>
    <w:tmpl w:val="E09C5934"/>
    <w:lvl w:ilvl="0" w:tplc="B6D6D100">
      <w:start w:val="1"/>
      <w:numFmt w:val="decimal"/>
      <w:lvlText w:val="%1."/>
      <w:lvlJc w:val="left"/>
      <w:pPr>
        <w:ind w:left="720" w:hanging="360"/>
      </w:pPr>
    </w:lvl>
    <w:lvl w:ilvl="1" w:tplc="8EB680B6" w:tentative="1">
      <w:start w:val="1"/>
      <w:numFmt w:val="lowerLetter"/>
      <w:lvlText w:val="%2."/>
      <w:lvlJc w:val="left"/>
      <w:pPr>
        <w:ind w:left="1440" w:hanging="360"/>
      </w:pPr>
    </w:lvl>
    <w:lvl w:ilvl="2" w:tplc="40B4C19C" w:tentative="1">
      <w:start w:val="1"/>
      <w:numFmt w:val="lowerRoman"/>
      <w:lvlText w:val="%3."/>
      <w:lvlJc w:val="right"/>
      <w:pPr>
        <w:ind w:left="2160" w:hanging="180"/>
      </w:pPr>
    </w:lvl>
    <w:lvl w:ilvl="3" w:tplc="058635A4" w:tentative="1">
      <w:start w:val="1"/>
      <w:numFmt w:val="decimal"/>
      <w:lvlText w:val="%4."/>
      <w:lvlJc w:val="left"/>
      <w:pPr>
        <w:ind w:left="2880" w:hanging="360"/>
      </w:pPr>
    </w:lvl>
    <w:lvl w:ilvl="4" w:tplc="24DA06EA" w:tentative="1">
      <w:start w:val="1"/>
      <w:numFmt w:val="lowerLetter"/>
      <w:lvlText w:val="%5."/>
      <w:lvlJc w:val="left"/>
      <w:pPr>
        <w:ind w:left="3600" w:hanging="360"/>
      </w:pPr>
    </w:lvl>
    <w:lvl w:ilvl="5" w:tplc="7C8ED2A2" w:tentative="1">
      <w:start w:val="1"/>
      <w:numFmt w:val="lowerRoman"/>
      <w:lvlText w:val="%6."/>
      <w:lvlJc w:val="right"/>
      <w:pPr>
        <w:ind w:left="4320" w:hanging="180"/>
      </w:pPr>
    </w:lvl>
    <w:lvl w:ilvl="6" w:tplc="0808967A" w:tentative="1">
      <w:start w:val="1"/>
      <w:numFmt w:val="decimal"/>
      <w:lvlText w:val="%7."/>
      <w:lvlJc w:val="left"/>
      <w:pPr>
        <w:ind w:left="5040" w:hanging="360"/>
      </w:pPr>
    </w:lvl>
    <w:lvl w:ilvl="7" w:tplc="49D6EF0E" w:tentative="1">
      <w:start w:val="1"/>
      <w:numFmt w:val="lowerLetter"/>
      <w:lvlText w:val="%8."/>
      <w:lvlJc w:val="left"/>
      <w:pPr>
        <w:ind w:left="5760" w:hanging="360"/>
      </w:pPr>
    </w:lvl>
    <w:lvl w:ilvl="8" w:tplc="7EAC244E" w:tentative="1">
      <w:start w:val="1"/>
      <w:numFmt w:val="lowerRoman"/>
      <w:lvlText w:val="%9."/>
      <w:lvlJc w:val="right"/>
      <w:pPr>
        <w:ind w:left="6480" w:hanging="180"/>
      </w:pPr>
    </w:lvl>
  </w:abstractNum>
  <w:abstractNum w:abstractNumId="17" w15:restartNumberingAfterBreak="0">
    <w:nsid w:val="1CB746EA"/>
    <w:multiLevelType w:val="singleLevel"/>
    <w:tmpl w:val="34867020"/>
    <w:lvl w:ilvl="0">
      <w:start w:val="1"/>
      <w:numFmt w:val="bullet"/>
      <w:pStyle w:val="substep"/>
      <w:lvlText w:val=""/>
      <w:lvlJc w:val="left"/>
      <w:pPr>
        <w:tabs>
          <w:tab w:val="num" w:pos="1800"/>
        </w:tabs>
        <w:ind w:left="1800" w:hanging="360"/>
      </w:pPr>
      <w:rPr>
        <w:rFonts w:ascii="Symbol" w:hAnsi="Symbol" w:hint="default"/>
      </w:rPr>
    </w:lvl>
  </w:abstractNum>
  <w:abstractNum w:abstractNumId="18" w15:restartNumberingAfterBreak="0">
    <w:nsid w:val="1D8D73CC"/>
    <w:multiLevelType w:val="hybridMultilevel"/>
    <w:tmpl w:val="65F25868"/>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 w15:restartNumberingAfterBreak="0">
    <w:nsid w:val="1FFE1219"/>
    <w:multiLevelType w:val="hybridMultilevel"/>
    <w:tmpl w:val="D910F40A"/>
    <w:lvl w:ilvl="0" w:tplc="D4CC3E78">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3A6292"/>
    <w:multiLevelType w:val="hybridMultilevel"/>
    <w:tmpl w:val="A0F459EC"/>
    <w:lvl w:ilvl="0" w:tplc="589CAB90">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4440D1F"/>
    <w:multiLevelType w:val="hybridMultilevel"/>
    <w:tmpl w:val="8248805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24F16A57"/>
    <w:multiLevelType w:val="hybridMultilevel"/>
    <w:tmpl w:val="A670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FC5450"/>
    <w:multiLevelType w:val="hybridMultilevel"/>
    <w:tmpl w:val="2D348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7317C"/>
    <w:multiLevelType w:val="hybridMultilevel"/>
    <w:tmpl w:val="0B5E8820"/>
    <w:lvl w:ilvl="0" w:tplc="051AF62E">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BE777DD"/>
    <w:multiLevelType w:val="multilevel"/>
    <w:tmpl w:val="1A48A4BE"/>
    <w:lvl w:ilvl="0">
      <w:start w:val="1"/>
      <w:numFmt w:val="decimal"/>
      <w:pStyle w:val="TOCHeading"/>
      <w:lvlText w:val="%1"/>
      <w:lvlJc w:val="left"/>
      <w:pPr>
        <w:tabs>
          <w:tab w:val="num" w:pos="0"/>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1DB6C53"/>
    <w:multiLevelType w:val="hybridMultilevel"/>
    <w:tmpl w:val="13FC07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2CD1B67"/>
    <w:multiLevelType w:val="hybridMultilevel"/>
    <w:tmpl w:val="37A66ECE"/>
    <w:lvl w:ilvl="0" w:tplc="D414829C">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06189"/>
    <w:multiLevelType w:val="multilevel"/>
    <w:tmpl w:val="95B6E534"/>
    <w:lvl w:ilvl="0">
      <w:start w:val="1"/>
      <w:numFmt w:val="bullet"/>
      <w:lvlText w:val=""/>
      <w:lvlJc w:val="left"/>
      <w:pPr>
        <w:tabs>
          <w:tab w:val="num" w:pos="1080"/>
        </w:tabs>
        <w:ind w:left="1080" w:hanging="360"/>
      </w:pPr>
      <w:rPr>
        <w:rFonts w:ascii="Symbol" w:hAnsi="Symbol" w:hint="default"/>
        <w:color w:val="auto"/>
        <w:sz w:val="16"/>
      </w:rPr>
    </w:lvl>
    <w:lvl w:ilvl="1">
      <w:start w:val="1"/>
      <w:numFmt w:val="bullet"/>
      <w:pStyle w:val="BulletInd"/>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4067E4F"/>
    <w:multiLevelType w:val="hybridMultilevel"/>
    <w:tmpl w:val="713C84FE"/>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F6F5490"/>
    <w:multiLevelType w:val="hybridMultilevel"/>
    <w:tmpl w:val="CFB4C86E"/>
    <w:lvl w:ilvl="0" w:tplc="732A7CE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63CFA"/>
    <w:multiLevelType w:val="hybridMultilevel"/>
    <w:tmpl w:val="82488054"/>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57312BF8"/>
    <w:multiLevelType w:val="hybridMultilevel"/>
    <w:tmpl w:val="1D6040A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15:restartNumberingAfterBreak="0">
    <w:nsid w:val="5BED4B38"/>
    <w:multiLevelType w:val="hybridMultilevel"/>
    <w:tmpl w:val="560EE4A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15:restartNumberingAfterBreak="0">
    <w:nsid w:val="5CE744BE"/>
    <w:multiLevelType w:val="hybridMultilevel"/>
    <w:tmpl w:val="E4900F08"/>
    <w:lvl w:ilvl="0" w:tplc="BB60F2F0">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5" w15:restartNumberingAfterBreak="0">
    <w:nsid w:val="6AFD4574"/>
    <w:multiLevelType w:val="singleLevel"/>
    <w:tmpl w:val="80665922"/>
    <w:lvl w:ilvl="0">
      <w:start w:val="1"/>
      <w:numFmt w:val="bullet"/>
      <w:pStyle w:val="bulletindent"/>
      <w:lvlText w:val=""/>
      <w:lvlJc w:val="left"/>
      <w:pPr>
        <w:tabs>
          <w:tab w:val="num" w:pos="360"/>
        </w:tabs>
        <w:ind w:left="360" w:hanging="360"/>
      </w:pPr>
      <w:rPr>
        <w:rFonts w:ascii="Wingdings" w:hAnsi="Wingdings" w:hint="default"/>
      </w:rPr>
    </w:lvl>
  </w:abstractNum>
  <w:abstractNum w:abstractNumId="36" w15:restartNumberingAfterBreak="0">
    <w:nsid w:val="6F3A5A47"/>
    <w:multiLevelType w:val="multilevel"/>
    <w:tmpl w:val="901862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67A6682"/>
    <w:multiLevelType w:val="multilevel"/>
    <w:tmpl w:val="8E641F1C"/>
    <w:lvl w:ilvl="0">
      <w:start w:val="1"/>
      <w:numFmt w:val="lowerLetter"/>
      <w:pStyle w:val="NumListSub1"/>
      <w:lvlText w:val="%1)"/>
      <w:lvlJc w:val="left"/>
      <w:pPr>
        <w:tabs>
          <w:tab w:val="num" w:pos="144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B4D016B"/>
    <w:multiLevelType w:val="hybridMultilevel"/>
    <w:tmpl w:val="D876B3F4"/>
    <w:lvl w:ilvl="0" w:tplc="B6882D80">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5"/>
  </w:num>
  <w:num w:numId="4">
    <w:abstractNumId w:val="8"/>
  </w:num>
  <w:num w:numId="5">
    <w:abstractNumId w:val="6"/>
  </w:num>
  <w:num w:numId="6">
    <w:abstractNumId w:val="5"/>
  </w:num>
  <w:num w:numId="7">
    <w:abstractNumId w:val="4"/>
  </w:num>
  <w:num w:numId="8">
    <w:abstractNumId w:val="7"/>
  </w:num>
  <w:num w:numId="9">
    <w:abstractNumId w:val="3"/>
  </w:num>
  <w:num w:numId="10">
    <w:abstractNumId w:val="2"/>
  </w:num>
  <w:num w:numId="11">
    <w:abstractNumId w:val="1"/>
  </w:num>
  <w:num w:numId="12">
    <w:abstractNumId w:val="0"/>
  </w:num>
  <w:num w:numId="13">
    <w:abstractNumId w:val="28"/>
  </w:num>
  <w:num w:numId="14">
    <w:abstractNumId w:val="12"/>
  </w:num>
  <w:num w:numId="15">
    <w:abstractNumId w:val="37"/>
  </w:num>
  <w:num w:numId="16">
    <w:abstractNumId w:val="35"/>
  </w:num>
  <w:num w:numId="17">
    <w:abstractNumId w:val="17"/>
  </w:num>
  <w:num w:numId="18">
    <w:abstractNumId w:val="9"/>
  </w:num>
  <w:num w:numId="19">
    <w:abstractNumId w:val="30"/>
  </w:num>
  <w:num w:numId="20">
    <w:abstractNumId w:val="29"/>
  </w:num>
  <w:num w:numId="21">
    <w:abstractNumId w:val="34"/>
  </w:num>
  <w:num w:numId="22">
    <w:abstractNumId w:val="26"/>
  </w:num>
  <w:num w:numId="23">
    <w:abstractNumId w:val="23"/>
    <w:lvlOverride w:ilvl="0">
      <w:startOverride w:val="1"/>
    </w:lvlOverride>
  </w:num>
  <w:num w:numId="24">
    <w:abstractNumId w:val="23"/>
    <w:lvlOverride w:ilvl="0">
      <w:startOverride w:val="1"/>
    </w:lvlOverride>
  </w:num>
  <w:num w:numId="25">
    <w:abstractNumId w:val="33"/>
    <w:lvlOverride w:ilvl="0">
      <w:startOverride w:val="1"/>
    </w:lvlOverride>
  </w:num>
  <w:num w:numId="26">
    <w:abstractNumId w:val="33"/>
    <w:lvlOverride w:ilvl="0">
      <w:startOverride w:val="1"/>
    </w:lvlOverride>
  </w:num>
  <w:num w:numId="27">
    <w:abstractNumId w:val="36"/>
  </w:num>
  <w:num w:numId="28">
    <w:abstractNumId w:val="16"/>
  </w:num>
  <w:num w:numId="29">
    <w:abstractNumId w:val="16"/>
  </w:num>
  <w:num w:numId="30">
    <w:abstractNumId w:val="16"/>
  </w:num>
  <w:num w:numId="31">
    <w:abstractNumId w:val="18"/>
  </w:num>
  <w:num w:numId="32">
    <w:abstractNumId w:val="15"/>
  </w:num>
  <w:num w:numId="33">
    <w:abstractNumId w:val="20"/>
  </w:num>
  <w:num w:numId="34">
    <w:abstractNumId w:val="11"/>
  </w:num>
  <w:num w:numId="35">
    <w:abstractNumId w:val="13"/>
  </w:num>
  <w:num w:numId="36">
    <w:abstractNumId w:val="31"/>
  </w:num>
  <w:num w:numId="37">
    <w:abstractNumId w:val="21"/>
  </w:num>
  <w:num w:numId="38">
    <w:abstractNumId w:val="24"/>
  </w:num>
  <w:num w:numId="39">
    <w:abstractNumId w:val="24"/>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27"/>
  </w:num>
  <w:num w:numId="44">
    <w:abstractNumId w:val="14"/>
  </w:num>
  <w:num w:numId="45">
    <w:abstractNumId w:val="38"/>
  </w:num>
  <w:num w:numId="46">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attachedTemplate r:id="rId1"/>
  <w:linkStyles/>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D31"/>
    <w:rsid w:val="000115A4"/>
    <w:rsid w:val="00015B2E"/>
    <w:rsid w:val="00021565"/>
    <w:rsid w:val="00021763"/>
    <w:rsid w:val="000237DA"/>
    <w:rsid w:val="00023FFD"/>
    <w:rsid w:val="00025275"/>
    <w:rsid w:val="0002654F"/>
    <w:rsid w:val="000305E8"/>
    <w:rsid w:val="0003277D"/>
    <w:rsid w:val="00033F9B"/>
    <w:rsid w:val="00036EAD"/>
    <w:rsid w:val="00037127"/>
    <w:rsid w:val="00042C95"/>
    <w:rsid w:val="00046792"/>
    <w:rsid w:val="000469FF"/>
    <w:rsid w:val="00050909"/>
    <w:rsid w:val="00055A89"/>
    <w:rsid w:val="00061FEC"/>
    <w:rsid w:val="00066023"/>
    <w:rsid w:val="0007193B"/>
    <w:rsid w:val="0007262F"/>
    <w:rsid w:val="00073124"/>
    <w:rsid w:val="000749EE"/>
    <w:rsid w:val="00082E6D"/>
    <w:rsid w:val="00086177"/>
    <w:rsid w:val="00095624"/>
    <w:rsid w:val="0009710D"/>
    <w:rsid w:val="000A152C"/>
    <w:rsid w:val="000A4F0A"/>
    <w:rsid w:val="000A6723"/>
    <w:rsid w:val="000B130B"/>
    <w:rsid w:val="000B3598"/>
    <w:rsid w:val="000B4696"/>
    <w:rsid w:val="000B52BC"/>
    <w:rsid w:val="000B73A0"/>
    <w:rsid w:val="000B7CD7"/>
    <w:rsid w:val="000C5C48"/>
    <w:rsid w:val="000C6B2D"/>
    <w:rsid w:val="000D0FB5"/>
    <w:rsid w:val="000D30D2"/>
    <w:rsid w:val="000D788B"/>
    <w:rsid w:val="000E2931"/>
    <w:rsid w:val="000E29C0"/>
    <w:rsid w:val="000E63F9"/>
    <w:rsid w:val="000E72A7"/>
    <w:rsid w:val="000E74BC"/>
    <w:rsid w:val="000F1A45"/>
    <w:rsid w:val="000F7DEF"/>
    <w:rsid w:val="00100A51"/>
    <w:rsid w:val="00100D31"/>
    <w:rsid w:val="0010190C"/>
    <w:rsid w:val="00102B77"/>
    <w:rsid w:val="00102E0C"/>
    <w:rsid w:val="00103660"/>
    <w:rsid w:val="001114D2"/>
    <w:rsid w:val="00112C3A"/>
    <w:rsid w:val="00117374"/>
    <w:rsid w:val="0012108F"/>
    <w:rsid w:val="001247F4"/>
    <w:rsid w:val="00131550"/>
    <w:rsid w:val="001332AB"/>
    <w:rsid w:val="001341ED"/>
    <w:rsid w:val="001346DE"/>
    <w:rsid w:val="00137070"/>
    <w:rsid w:val="00141266"/>
    <w:rsid w:val="00141EAC"/>
    <w:rsid w:val="00156615"/>
    <w:rsid w:val="0015755F"/>
    <w:rsid w:val="0015761D"/>
    <w:rsid w:val="00167032"/>
    <w:rsid w:val="00167D1F"/>
    <w:rsid w:val="00170EA0"/>
    <w:rsid w:val="00170FEF"/>
    <w:rsid w:val="00172629"/>
    <w:rsid w:val="00172965"/>
    <w:rsid w:val="00175985"/>
    <w:rsid w:val="0017736B"/>
    <w:rsid w:val="00177808"/>
    <w:rsid w:val="001778FE"/>
    <w:rsid w:val="0018129B"/>
    <w:rsid w:val="00181D8A"/>
    <w:rsid w:val="00182536"/>
    <w:rsid w:val="001832DE"/>
    <w:rsid w:val="001867FE"/>
    <w:rsid w:val="00187AB6"/>
    <w:rsid w:val="001926AC"/>
    <w:rsid w:val="001937AC"/>
    <w:rsid w:val="00197F9A"/>
    <w:rsid w:val="001A15F8"/>
    <w:rsid w:val="001A3A2C"/>
    <w:rsid w:val="001A6376"/>
    <w:rsid w:val="001B1430"/>
    <w:rsid w:val="001B2A79"/>
    <w:rsid w:val="001B7C25"/>
    <w:rsid w:val="001C0226"/>
    <w:rsid w:val="001C5041"/>
    <w:rsid w:val="001D2FE9"/>
    <w:rsid w:val="001D4E6F"/>
    <w:rsid w:val="001E58FA"/>
    <w:rsid w:val="001E5BDB"/>
    <w:rsid w:val="001E6F49"/>
    <w:rsid w:val="001E78B5"/>
    <w:rsid w:val="001F0201"/>
    <w:rsid w:val="001F3489"/>
    <w:rsid w:val="00203A51"/>
    <w:rsid w:val="0020406C"/>
    <w:rsid w:val="00204E3A"/>
    <w:rsid w:val="00205C3E"/>
    <w:rsid w:val="00205DC2"/>
    <w:rsid w:val="00215223"/>
    <w:rsid w:val="002224C8"/>
    <w:rsid w:val="0022267A"/>
    <w:rsid w:val="00223008"/>
    <w:rsid w:val="002250D6"/>
    <w:rsid w:val="00225BC6"/>
    <w:rsid w:val="002304D5"/>
    <w:rsid w:val="00233EFA"/>
    <w:rsid w:val="00234D99"/>
    <w:rsid w:val="00234D9C"/>
    <w:rsid w:val="00234F1D"/>
    <w:rsid w:val="002371F4"/>
    <w:rsid w:val="002413B3"/>
    <w:rsid w:val="002465EC"/>
    <w:rsid w:val="00251F66"/>
    <w:rsid w:val="0025238C"/>
    <w:rsid w:val="002530B8"/>
    <w:rsid w:val="00256D20"/>
    <w:rsid w:val="00257013"/>
    <w:rsid w:val="00257DB3"/>
    <w:rsid w:val="00260100"/>
    <w:rsid w:val="00260226"/>
    <w:rsid w:val="00270357"/>
    <w:rsid w:val="00271896"/>
    <w:rsid w:val="00273ACF"/>
    <w:rsid w:val="00280D23"/>
    <w:rsid w:val="00284A5C"/>
    <w:rsid w:val="0028567B"/>
    <w:rsid w:val="00286591"/>
    <w:rsid w:val="00290ADF"/>
    <w:rsid w:val="00294C8E"/>
    <w:rsid w:val="002A18E1"/>
    <w:rsid w:val="002B3D4D"/>
    <w:rsid w:val="002B7533"/>
    <w:rsid w:val="002C339D"/>
    <w:rsid w:val="002C3921"/>
    <w:rsid w:val="002C3ACC"/>
    <w:rsid w:val="002C3F5B"/>
    <w:rsid w:val="002C7A34"/>
    <w:rsid w:val="002D508B"/>
    <w:rsid w:val="002D61E8"/>
    <w:rsid w:val="002D7A3E"/>
    <w:rsid w:val="002D7F54"/>
    <w:rsid w:val="002E040B"/>
    <w:rsid w:val="002E2541"/>
    <w:rsid w:val="002F17B8"/>
    <w:rsid w:val="002F4C54"/>
    <w:rsid w:val="002F6E90"/>
    <w:rsid w:val="002F6F0E"/>
    <w:rsid w:val="002F7EE3"/>
    <w:rsid w:val="00302A5F"/>
    <w:rsid w:val="00305617"/>
    <w:rsid w:val="0031072D"/>
    <w:rsid w:val="00310C4D"/>
    <w:rsid w:val="00315591"/>
    <w:rsid w:val="003176F6"/>
    <w:rsid w:val="00321B53"/>
    <w:rsid w:val="00325DD5"/>
    <w:rsid w:val="003325A4"/>
    <w:rsid w:val="003343AB"/>
    <w:rsid w:val="00342503"/>
    <w:rsid w:val="003425AD"/>
    <w:rsid w:val="00344C93"/>
    <w:rsid w:val="003454C6"/>
    <w:rsid w:val="00351C42"/>
    <w:rsid w:val="00357AA6"/>
    <w:rsid w:val="0036060A"/>
    <w:rsid w:val="003608A4"/>
    <w:rsid w:val="0036295A"/>
    <w:rsid w:val="00362E76"/>
    <w:rsid w:val="00364B99"/>
    <w:rsid w:val="00367DF8"/>
    <w:rsid w:val="0037272C"/>
    <w:rsid w:val="00373110"/>
    <w:rsid w:val="00374827"/>
    <w:rsid w:val="00375CF5"/>
    <w:rsid w:val="00376234"/>
    <w:rsid w:val="00383895"/>
    <w:rsid w:val="0038466C"/>
    <w:rsid w:val="003866C2"/>
    <w:rsid w:val="00391CA3"/>
    <w:rsid w:val="00393874"/>
    <w:rsid w:val="00394144"/>
    <w:rsid w:val="003950C6"/>
    <w:rsid w:val="003A1446"/>
    <w:rsid w:val="003A616F"/>
    <w:rsid w:val="003C2A06"/>
    <w:rsid w:val="003C382E"/>
    <w:rsid w:val="003C4118"/>
    <w:rsid w:val="003C56E8"/>
    <w:rsid w:val="003D0DB6"/>
    <w:rsid w:val="003D0FBD"/>
    <w:rsid w:val="003D5B0E"/>
    <w:rsid w:val="003D6300"/>
    <w:rsid w:val="003E0514"/>
    <w:rsid w:val="003E3630"/>
    <w:rsid w:val="003E6D2B"/>
    <w:rsid w:val="003E74AA"/>
    <w:rsid w:val="003E7785"/>
    <w:rsid w:val="003F11C7"/>
    <w:rsid w:val="003F3522"/>
    <w:rsid w:val="003F3B7D"/>
    <w:rsid w:val="003F786B"/>
    <w:rsid w:val="003F7C12"/>
    <w:rsid w:val="00402505"/>
    <w:rsid w:val="0040310C"/>
    <w:rsid w:val="00405721"/>
    <w:rsid w:val="00405866"/>
    <w:rsid w:val="00406AD9"/>
    <w:rsid w:val="004107DF"/>
    <w:rsid w:val="004119E0"/>
    <w:rsid w:val="00411A6B"/>
    <w:rsid w:val="004121AD"/>
    <w:rsid w:val="00412700"/>
    <w:rsid w:val="0041322E"/>
    <w:rsid w:val="00424EF5"/>
    <w:rsid w:val="00425B39"/>
    <w:rsid w:val="00432F0C"/>
    <w:rsid w:val="00433C51"/>
    <w:rsid w:val="00436005"/>
    <w:rsid w:val="00437A09"/>
    <w:rsid w:val="00443663"/>
    <w:rsid w:val="0044588D"/>
    <w:rsid w:val="00445DED"/>
    <w:rsid w:val="004502B1"/>
    <w:rsid w:val="00450B37"/>
    <w:rsid w:val="00452DB0"/>
    <w:rsid w:val="004634D8"/>
    <w:rsid w:val="004648D6"/>
    <w:rsid w:val="00467088"/>
    <w:rsid w:val="00472185"/>
    <w:rsid w:val="00475493"/>
    <w:rsid w:val="00475CFF"/>
    <w:rsid w:val="00483B4B"/>
    <w:rsid w:val="004905F2"/>
    <w:rsid w:val="00491CFC"/>
    <w:rsid w:val="004A5F96"/>
    <w:rsid w:val="004A6ED6"/>
    <w:rsid w:val="004B0824"/>
    <w:rsid w:val="004B225B"/>
    <w:rsid w:val="004B7B7F"/>
    <w:rsid w:val="004C0989"/>
    <w:rsid w:val="004C37B7"/>
    <w:rsid w:val="004C48E0"/>
    <w:rsid w:val="004D2643"/>
    <w:rsid w:val="004D37F2"/>
    <w:rsid w:val="004D4323"/>
    <w:rsid w:val="004D5179"/>
    <w:rsid w:val="004D5EA3"/>
    <w:rsid w:val="004D633E"/>
    <w:rsid w:val="004D6525"/>
    <w:rsid w:val="004E08B7"/>
    <w:rsid w:val="004E482E"/>
    <w:rsid w:val="004E7BED"/>
    <w:rsid w:val="004F0A7F"/>
    <w:rsid w:val="004F19C9"/>
    <w:rsid w:val="004F2121"/>
    <w:rsid w:val="005011E9"/>
    <w:rsid w:val="00501621"/>
    <w:rsid w:val="005054E8"/>
    <w:rsid w:val="005063FC"/>
    <w:rsid w:val="005117AB"/>
    <w:rsid w:val="00514A5A"/>
    <w:rsid w:val="005256A9"/>
    <w:rsid w:val="005263CE"/>
    <w:rsid w:val="00533C57"/>
    <w:rsid w:val="005349ED"/>
    <w:rsid w:val="00535D93"/>
    <w:rsid w:val="00541ED0"/>
    <w:rsid w:val="005538A3"/>
    <w:rsid w:val="005541D8"/>
    <w:rsid w:val="00556F7C"/>
    <w:rsid w:val="00561EC1"/>
    <w:rsid w:val="005649B2"/>
    <w:rsid w:val="00566BB3"/>
    <w:rsid w:val="00566F5E"/>
    <w:rsid w:val="005721AC"/>
    <w:rsid w:val="005722C3"/>
    <w:rsid w:val="00574205"/>
    <w:rsid w:val="00576D66"/>
    <w:rsid w:val="00577B22"/>
    <w:rsid w:val="00583155"/>
    <w:rsid w:val="00585BB7"/>
    <w:rsid w:val="0058759F"/>
    <w:rsid w:val="00592407"/>
    <w:rsid w:val="00592A71"/>
    <w:rsid w:val="00592D02"/>
    <w:rsid w:val="00593922"/>
    <w:rsid w:val="00593AC3"/>
    <w:rsid w:val="005941AE"/>
    <w:rsid w:val="005967A2"/>
    <w:rsid w:val="00597A5D"/>
    <w:rsid w:val="00597B95"/>
    <w:rsid w:val="005A0FD8"/>
    <w:rsid w:val="005A3DDC"/>
    <w:rsid w:val="005A6542"/>
    <w:rsid w:val="005B7001"/>
    <w:rsid w:val="005C3AB6"/>
    <w:rsid w:val="005C3ADF"/>
    <w:rsid w:val="005C7F24"/>
    <w:rsid w:val="005D1CA9"/>
    <w:rsid w:val="005D4990"/>
    <w:rsid w:val="005D706A"/>
    <w:rsid w:val="005E0EAB"/>
    <w:rsid w:val="005E172B"/>
    <w:rsid w:val="005E2A3E"/>
    <w:rsid w:val="005E3065"/>
    <w:rsid w:val="005E393A"/>
    <w:rsid w:val="005E3EAB"/>
    <w:rsid w:val="005E4687"/>
    <w:rsid w:val="005E5E5D"/>
    <w:rsid w:val="005F0832"/>
    <w:rsid w:val="005F2EFC"/>
    <w:rsid w:val="005F73F2"/>
    <w:rsid w:val="00600D22"/>
    <w:rsid w:val="00604331"/>
    <w:rsid w:val="006107CD"/>
    <w:rsid w:val="0061110C"/>
    <w:rsid w:val="006114F1"/>
    <w:rsid w:val="00612731"/>
    <w:rsid w:val="00616A32"/>
    <w:rsid w:val="00620B38"/>
    <w:rsid w:val="006225B8"/>
    <w:rsid w:val="006233B8"/>
    <w:rsid w:val="00623792"/>
    <w:rsid w:val="0062431F"/>
    <w:rsid w:val="00625489"/>
    <w:rsid w:val="00630829"/>
    <w:rsid w:val="00633976"/>
    <w:rsid w:val="00644C34"/>
    <w:rsid w:val="00645E15"/>
    <w:rsid w:val="00651C82"/>
    <w:rsid w:val="0065484C"/>
    <w:rsid w:val="00655738"/>
    <w:rsid w:val="00655861"/>
    <w:rsid w:val="00657905"/>
    <w:rsid w:val="00670E2E"/>
    <w:rsid w:val="00671137"/>
    <w:rsid w:val="006711F0"/>
    <w:rsid w:val="006760B9"/>
    <w:rsid w:val="0067711B"/>
    <w:rsid w:val="00685C0B"/>
    <w:rsid w:val="00685CA1"/>
    <w:rsid w:val="0068651C"/>
    <w:rsid w:val="0069121A"/>
    <w:rsid w:val="006920AE"/>
    <w:rsid w:val="0069406C"/>
    <w:rsid w:val="00694DBA"/>
    <w:rsid w:val="006A3FEE"/>
    <w:rsid w:val="006A7B3B"/>
    <w:rsid w:val="006B1691"/>
    <w:rsid w:val="006B1F97"/>
    <w:rsid w:val="006B4349"/>
    <w:rsid w:val="006B46A7"/>
    <w:rsid w:val="006B7BA2"/>
    <w:rsid w:val="006C0534"/>
    <w:rsid w:val="006C079E"/>
    <w:rsid w:val="006C3C4F"/>
    <w:rsid w:val="006C3FDC"/>
    <w:rsid w:val="006C762B"/>
    <w:rsid w:val="006D090B"/>
    <w:rsid w:val="006D2209"/>
    <w:rsid w:val="006D51DD"/>
    <w:rsid w:val="006D531F"/>
    <w:rsid w:val="006D6157"/>
    <w:rsid w:val="006E6622"/>
    <w:rsid w:val="006F3AD6"/>
    <w:rsid w:val="006F70C1"/>
    <w:rsid w:val="0070059A"/>
    <w:rsid w:val="00704651"/>
    <w:rsid w:val="0072373B"/>
    <w:rsid w:val="0072529C"/>
    <w:rsid w:val="00725BEE"/>
    <w:rsid w:val="007262A1"/>
    <w:rsid w:val="007313A9"/>
    <w:rsid w:val="00731EAA"/>
    <w:rsid w:val="007322AE"/>
    <w:rsid w:val="007326C1"/>
    <w:rsid w:val="00733CFE"/>
    <w:rsid w:val="007351EE"/>
    <w:rsid w:val="00741D3A"/>
    <w:rsid w:val="007420C8"/>
    <w:rsid w:val="00742458"/>
    <w:rsid w:val="007436D5"/>
    <w:rsid w:val="007444C9"/>
    <w:rsid w:val="007444FF"/>
    <w:rsid w:val="00744CF3"/>
    <w:rsid w:val="00744EDF"/>
    <w:rsid w:val="00746667"/>
    <w:rsid w:val="00746834"/>
    <w:rsid w:val="00751DBD"/>
    <w:rsid w:val="00752135"/>
    <w:rsid w:val="00754272"/>
    <w:rsid w:val="00755231"/>
    <w:rsid w:val="00755922"/>
    <w:rsid w:val="00760058"/>
    <w:rsid w:val="007628C1"/>
    <w:rsid w:val="00766A6D"/>
    <w:rsid w:val="00767B39"/>
    <w:rsid w:val="007718D3"/>
    <w:rsid w:val="007741EF"/>
    <w:rsid w:val="0077772B"/>
    <w:rsid w:val="007823EA"/>
    <w:rsid w:val="00782CFC"/>
    <w:rsid w:val="0078536A"/>
    <w:rsid w:val="0079211A"/>
    <w:rsid w:val="00793736"/>
    <w:rsid w:val="00796E78"/>
    <w:rsid w:val="007A0B1C"/>
    <w:rsid w:val="007A15C2"/>
    <w:rsid w:val="007A3D68"/>
    <w:rsid w:val="007A4002"/>
    <w:rsid w:val="007A41E9"/>
    <w:rsid w:val="007A5B4A"/>
    <w:rsid w:val="007B6E7B"/>
    <w:rsid w:val="007C2AB8"/>
    <w:rsid w:val="007C53FB"/>
    <w:rsid w:val="007D0124"/>
    <w:rsid w:val="007D3BB7"/>
    <w:rsid w:val="007D69B3"/>
    <w:rsid w:val="007D713B"/>
    <w:rsid w:val="007E2E65"/>
    <w:rsid w:val="007E3EC1"/>
    <w:rsid w:val="007E4D25"/>
    <w:rsid w:val="007F0D65"/>
    <w:rsid w:val="007F22AA"/>
    <w:rsid w:val="007F22BB"/>
    <w:rsid w:val="007F7F53"/>
    <w:rsid w:val="0080288A"/>
    <w:rsid w:val="008043D3"/>
    <w:rsid w:val="0080440D"/>
    <w:rsid w:val="008046DE"/>
    <w:rsid w:val="00804BF3"/>
    <w:rsid w:val="00804DDE"/>
    <w:rsid w:val="00805883"/>
    <w:rsid w:val="00807598"/>
    <w:rsid w:val="00807D43"/>
    <w:rsid w:val="00816A66"/>
    <w:rsid w:val="00820908"/>
    <w:rsid w:val="00821FAF"/>
    <w:rsid w:val="008227AD"/>
    <w:rsid w:val="0083083F"/>
    <w:rsid w:val="00831746"/>
    <w:rsid w:val="008333D7"/>
    <w:rsid w:val="00833C78"/>
    <w:rsid w:val="00834C1D"/>
    <w:rsid w:val="00836347"/>
    <w:rsid w:val="00841E36"/>
    <w:rsid w:val="00842756"/>
    <w:rsid w:val="00850537"/>
    <w:rsid w:val="008509DC"/>
    <w:rsid w:val="00850B08"/>
    <w:rsid w:val="008543E8"/>
    <w:rsid w:val="00855BA2"/>
    <w:rsid w:val="00861AA8"/>
    <w:rsid w:val="00865C35"/>
    <w:rsid w:val="0086665B"/>
    <w:rsid w:val="0086669D"/>
    <w:rsid w:val="00876318"/>
    <w:rsid w:val="00876B57"/>
    <w:rsid w:val="00877808"/>
    <w:rsid w:val="008905BF"/>
    <w:rsid w:val="0089231E"/>
    <w:rsid w:val="0089487C"/>
    <w:rsid w:val="00896F32"/>
    <w:rsid w:val="008A2D29"/>
    <w:rsid w:val="008A501B"/>
    <w:rsid w:val="008A6709"/>
    <w:rsid w:val="008B1CB5"/>
    <w:rsid w:val="008B27AF"/>
    <w:rsid w:val="008B7F5E"/>
    <w:rsid w:val="008C369E"/>
    <w:rsid w:val="008C3A80"/>
    <w:rsid w:val="008D0EBB"/>
    <w:rsid w:val="008D345C"/>
    <w:rsid w:val="008D3B25"/>
    <w:rsid w:val="008D57E4"/>
    <w:rsid w:val="008D7D0C"/>
    <w:rsid w:val="008D7FA8"/>
    <w:rsid w:val="008E173B"/>
    <w:rsid w:val="008E4AB0"/>
    <w:rsid w:val="008E4C20"/>
    <w:rsid w:val="008E4C28"/>
    <w:rsid w:val="008E58D3"/>
    <w:rsid w:val="008E66E0"/>
    <w:rsid w:val="008E67B5"/>
    <w:rsid w:val="008E7441"/>
    <w:rsid w:val="008E7CBD"/>
    <w:rsid w:val="008F104A"/>
    <w:rsid w:val="008F1F00"/>
    <w:rsid w:val="008F695E"/>
    <w:rsid w:val="008F7B82"/>
    <w:rsid w:val="009036B0"/>
    <w:rsid w:val="0090549C"/>
    <w:rsid w:val="00910A60"/>
    <w:rsid w:val="0091119D"/>
    <w:rsid w:val="00911C5F"/>
    <w:rsid w:val="009120B6"/>
    <w:rsid w:val="00912C38"/>
    <w:rsid w:val="00912F4D"/>
    <w:rsid w:val="009170B1"/>
    <w:rsid w:val="00917171"/>
    <w:rsid w:val="0091770D"/>
    <w:rsid w:val="009211B7"/>
    <w:rsid w:val="00921757"/>
    <w:rsid w:val="00925531"/>
    <w:rsid w:val="009322B4"/>
    <w:rsid w:val="00932792"/>
    <w:rsid w:val="00933F38"/>
    <w:rsid w:val="00935C7C"/>
    <w:rsid w:val="0093760C"/>
    <w:rsid w:val="009410EE"/>
    <w:rsid w:val="00943FAA"/>
    <w:rsid w:val="00944911"/>
    <w:rsid w:val="009473DA"/>
    <w:rsid w:val="009476C6"/>
    <w:rsid w:val="00947995"/>
    <w:rsid w:val="00951BB1"/>
    <w:rsid w:val="009522E7"/>
    <w:rsid w:val="009526B9"/>
    <w:rsid w:val="009535C8"/>
    <w:rsid w:val="00954321"/>
    <w:rsid w:val="00954652"/>
    <w:rsid w:val="00954E19"/>
    <w:rsid w:val="009557AA"/>
    <w:rsid w:val="00956BD2"/>
    <w:rsid w:val="00956FE0"/>
    <w:rsid w:val="0096304A"/>
    <w:rsid w:val="0096440C"/>
    <w:rsid w:val="00965C12"/>
    <w:rsid w:val="009710DD"/>
    <w:rsid w:val="00972A38"/>
    <w:rsid w:val="00973698"/>
    <w:rsid w:val="00973E77"/>
    <w:rsid w:val="00974ABB"/>
    <w:rsid w:val="0097500F"/>
    <w:rsid w:val="009750D9"/>
    <w:rsid w:val="009767B8"/>
    <w:rsid w:val="00976EBE"/>
    <w:rsid w:val="00992C22"/>
    <w:rsid w:val="009972D2"/>
    <w:rsid w:val="009A0829"/>
    <w:rsid w:val="009A52EB"/>
    <w:rsid w:val="009B1DE5"/>
    <w:rsid w:val="009B369A"/>
    <w:rsid w:val="009B3D60"/>
    <w:rsid w:val="009B7DA6"/>
    <w:rsid w:val="009C5781"/>
    <w:rsid w:val="009C6E57"/>
    <w:rsid w:val="009D0F95"/>
    <w:rsid w:val="009D0FEB"/>
    <w:rsid w:val="009D703A"/>
    <w:rsid w:val="009E047D"/>
    <w:rsid w:val="009E2430"/>
    <w:rsid w:val="009E2EC6"/>
    <w:rsid w:val="009E63F4"/>
    <w:rsid w:val="009E6A1F"/>
    <w:rsid w:val="009E7A98"/>
    <w:rsid w:val="009F1159"/>
    <w:rsid w:val="009F526F"/>
    <w:rsid w:val="009F77B2"/>
    <w:rsid w:val="00A00C52"/>
    <w:rsid w:val="00A0539F"/>
    <w:rsid w:val="00A05931"/>
    <w:rsid w:val="00A07E77"/>
    <w:rsid w:val="00A33A9E"/>
    <w:rsid w:val="00A35491"/>
    <w:rsid w:val="00A40536"/>
    <w:rsid w:val="00A40B3A"/>
    <w:rsid w:val="00A504DC"/>
    <w:rsid w:val="00A52909"/>
    <w:rsid w:val="00A53870"/>
    <w:rsid w:val="00A56DD6"/>
    <w:rsid w:val="00A60EB7"/>
    <w:rsid w:val="00A630B1"/>
    <w:rsid w:val="00A640BF"/>
    <w:rsid w:val="00A6615B"/>
    <w:rsid w:val="00A765B6"/>
    <w:rsid w:val="00A81918"/>
    <w:rsid w:val="00A915AD"/>
    <w:rsid w:val="00A915BE"/>
    <w:rsid w:val="00A9365A"/>
    <w:rsid w:val="00A93A6C"/>
    <w:rsid w:val="00A94A9E"/>
    <w:rsid w:val="00A95CA0"/>
    <w:rsid w:val="00A96085"/>
    <w:rsid w:val="00A96CFA"/>
    <w:rsid w:val="00AA0B9C"/>
    <w:rsid w:val="00AA1372"/>
    <w:rsid w:val="00AA4DD7"/>
    <w:rsid w:val="00AB3739"/>
    <w:rsid w:val="00AB4964"/>
    <w:rsid w:val="00AB4B6A"/>
    <w:rsid w:val="00AB593D"/>
    <w:rsid w:val="00AD1C52"/>
    <w:rsid w:val="00AD2AAD"/>
    <w:rsid w:val="00AD2E26"/>
    <w:rsid w:val="00AD45DD"/>
    <w:rsid w:val="00AE4968"/>
    <w:rsid w:val="00AE53E0"/>
    <w:rsid w:val="00AE6D77"/>
    <w:rsid w:val="00AE779B"/>
    <w:rsid w:val="00AF136A"/>
    <w:rsid w:val="00AF229D"/>
    <w:rsid w:val="00AF2AF5"/>
    <w:rsid w:val="00AF35D8"/>
    <w:rsid w:val="00AF3BE2"/>
    <w:rsid w:val="00AF5D2C"/>
    <w:rsid w:val="00AF6C12"/>
    <w:rsid w:val="00AF79E2"/>
    <w:rsid w:val="00AF7A41"/>
    <w:rsid w:val="00B00419"/>
    <w:rsid w:val="00B00A61"/>
    <w:rsid w:val="00B01B2A"/>
    <w:rsid w:val="00B05111"/>
    <w:rsid w:val="00B0708F"/>
    <w:rsid w:val="00B11FB3"/>
    <w:rsid w:val="00B121C9"/>
    <w:rsid w:val="00B14578"/>
    <w:rsid w:val="00B14F3A"/>
    <w:rsid w:val="00B22CF7"/>
    <w:rsid w:val="00B25404"/>
    <w:rsid w:val="00B30E62"/>
    <w:rsid w:val="00B3241F"/>
    <w:rsid w:val="00B326BA"/>
    <w:rsid w:val="00B33438"/>
    <w:rsid w:val="00B3373C"/>
    <w:rsid w:val="00B342FC"/>
    <w:rsid w:val="00B41D02"/>
    <w:rsid w:val="00B41F0C"/>
    <w:rsid w:val="00B44274"/>
    <w:rsid w:val="00B44AC4"/>
    <w:rsid w:val="00B46A94"/>
    <w:rsid w:val="00B47D26"/>
    <w:rsid w:val="00B507F0"/>
    <w:rsid w:val="00B5439D"/>
    <w:rsid w:val="00B54DA2"/>
    <w:rsid w:val="00B61394"/>
    <w:rsid w:val="00B62924"/>
    <w:rsid w:val="00B678DE"/>
    <w:rsid w:val="00B70913"/>
    <w:rsid w:val="00B74B07"/>
    <w:rsid w:val="00B75A1D"/>
    <w:rsid w:val="00B75AB5"/>
    <w:rsid w:val="00B77E74"/>
    <w:rsid w:val="00B81843"/>
    <w:rsid w:val="00B85557"/>
    <w:rsid w:val="00B860D0"/>
    <w:rsid w:val="00B86A4D"/>
    <w:rsid w:val="00B871EA"/>
    <w:rsid w:val="00B92557"/>
    <w:rsid w:val="00BA1F2A"/>
    <w:rsid w:val="00BA2C4F"/>
    <w:rsid w:val="00BA5226"/>
    <w:rsid w:val="00BA677D"/>
    <w:rsid w:val="00BB1727"/>
    <w:rsid w:val="00BB7447"/>
    <w:rsid w:val="00BC549E"/>
    <w:rsid w:val="00BC7805"/>
    <w:rsid w:val="00BC7B00"/>
    <w:rsid w:val="00BD0D57"/>
    <w:rsid w:val="00BD22DB"/>
    <w:rsid w:val="00BD4DDE"/>
    <w:rsid w:val="00BD4E51"/>
    <w:rsid w:val="00BE7CC9"/>
    <w:rsid w:val="00BF22CF"/>
    <w:rsid w:val="00BF45CB"/>
    <w:rsid w:val="00BF679A"/>
    <w:rsid w:val="00C014A7"/>
    <w:rsid w:val="00C01831"/>
    <w:rsid w:val="00C045B9"/>
    <w:rsid w:val="00C04BDB"/>
    <w:rsid w:val="00C05BEB"/>
    <w:rsid w:val="00C05C5B"/>
    <w:rsid w:val="00C0627A"/>
    <w:rsid w:val="00C15B9C"/>
    <w:rsid w:val="00C1775F"/>
    <w:rsid w:val="00C2090B"/>
    <w:rsid w:val="00C25CFC"/>
    <w:rsid w:val="00C26FFD"/>
    <w:rsid w:val="00C3028B"/>
    <w:rsid w:val="00C323B2"/>
    <w:rsid w:val="00C33068"/>
    <w:rsid w:val="00C33737"/>
    <w:rsid w:val="00C33F6F"/>
    <w:rsid w:val="00C36C7A"/>
    <w:rsid w:val="00C4503F"/>
    <w:rsid w:val="00C45678"/>
    <w:rsid w:val="00C51FEE"/>
    <w:rsid w:val="00C52734"/>
    <w:rsid w:val="00C52BC0"/>
    <w:rsid w:val="00C61421"/>
    <w:rsid w:val="00C6228C"/>
    <w:rsid w:val="00C62EBA"/>
    <w:rsid w:val="00C63725"/>
    <w:rsid w:val="00C65592"/>
    <w:rsid w:val="00C66694"/>
    <w:rsid w:val="00C746B5"/>
    <w:rsid w:val="00C7539E"/>
    <w:rsid w:val="00C753DC"/>
    <w:rsid w:val="00C77985"/>
    <w:rsid w:val="00C803EB"/>
    <w:rsid w:val="00C86940"/>
    <w:rsid w:val="00C86E0A"/>
    <w:rsid w:val="00C86F3D"/>
    <w:rsid w:val="00C87508"/>
    <w:rsid w:val="00CA0781"/>
    <w:rsid w:val="00CA0C6B"/>
    <w:rsid w:val="00CA2043"/>
    <w:rsid w:val="00CA55A0"/>
    <w:rsid w:val="00CB107E"/>
    <w:rsid w:val="00CB1E43"/>
    <w:rsid w:val="00CB31C7"/>
    <w:rsid w:val="00CB4063"/>
    <w:rsid w:val="00CB5F5F"/>
    <w:rsid w:val="00CC0D7F"/>
    <w:rsid w:val="00CC1C28"/>
    <w:rsid w:val="00CC25CB"/>
    <w:rsid w:val="00CC2BF7"/>
    <w:rsid w:val="00CC44AB"/>
    <w:rsid w:val="00CC5BE3"/>
    <w:rsid w:val="00CD45D1"/>
    <w:rsid w:val="00CD4EC7"/>
    <w:rsid w:val="00CD5C09"/>
    <w:rsid w:val="00CE3F32"/>
    <w:rsid w:val="00CF286B"/>
    <w:rsid w:val="00CF5909"/>
    <w:rsid w:val="00CF7647"/>
    <w:rsid w:val="00CF7828"/>
    <w:rsid w:val="00D06CFA"/>
    <w:rsid w:val="00D110C9"/>
    <w:rsid w:val="00D1145D"/>
    <w:rsid w:val="00D12845"/>
    <w:rsid w:val="00D17983"/>
    <w:rsid w:val="00D22F06"/>
    <w:rsid w:val="00D25551"/>
    <w:rsid w:val="00D25620"/>
    <w:rsid w:val="00D30A2E"/>
    <w:rsid w:val="00D32C8D"/>
    <w:rsid w:val="00D37BDF"/>
    <w:rsid w:val="00D426BA"/>
    <w:rsid w:val="00D46E6E"/>
    <w:rsid w:val="00D5573F"/>
    <w:rsid w:val="00D57F60"/>
    <w:rsid w:val="00D65796"/>
    <w:rsid w:val="00D66C37"/>
    <w:rsid w:val="00D67BFF"/>
    <w:rsid w:val="00D72235"/>
    <w:rsid w:val="00D737FC"/>
    <w:rsid w:val="00D73810"/>
    <w:rsid w:val="00D75DB4"/>
    <w:rsid w:val="00D77336"/>
    <w:rsid w:val="00D83842"/>
    <w:rsid w:val="00D84C6B"/>
    <w:rsid w:val="00D84C93"/>
    <w:rsid w:val="00D9086B"/>
    <w:rsid w:val="00D91A37"/>
    <w:rsid w:val="00D9233A"/>
    <w:rsid w:val="00D93C72"/>
    <w:rsid w:val="00D93E48"/>
    <w:rsid w:val="00D93F79"/>
    <w:rsid w:val="00D940BA"/>
    <w:rsid w:val="00DA0972"/>
    <w:rsid w:val="00DA16E9"/>
    <w:rsid w:val="00DA2026"/>
    <w:rsid w:val="00DA23EA"/>
    <w:rsid w:val="00DA481F"/>
    <w:rsid w:val="00DB3EC8"/>
    <w:rsid w:val="00DB6A6D"/>
    <w:rsid w:val="00DC3969"/>
    <w:rsid w:val="00DC41E6"/>
    <w:rsid w:val="00DC4EF4"/>
    <w:rsid w:val="00DC64AE"/>
    <w:rsid w:val="00DC6753"/>
    <w:rsid w:val="00DC70DC"/>
    <w:rsid w:val="00DC76E4"/>
    <w:rsid w:val="00DD5CCA"/>
    <w:rsid w:val="00DD6981"/>
    <w:rsid w:val="00DE3E96"/>
    <w:rsid w:val="00DE5364"/>
    <w:rsid w:val="00DF17CC"/>
    <w:rsid w:val="00DF1A62"/>
    <w:rsid w:val="00DF3098"/>
    <w:rsid w:val="00DF3B5A"/>
    <w:rsid w:val="00DF622D"/>
    <w:rsid w:val="00DF6FF4"/>
    <w:rsid w:val="00E00F05"/>
    <w:rsid w:val="00E015DC"/>
    <w:rsid w:val="00E055CF"/>
    <w:rsid w:val="00E0580B"/>
    <w:rsid w:val="00E06333"/>
    <w:rsid w:val="00E10E9D"/>
    <w:rsid w:val="00E113A2"/>
    <w:rsid w:val="00E115B0"/>
    <w:rsid w:val="00E127CB"/>
    <w:rsid w:val="00E15C5B"/>
    <w:rsid w:val="00E16061"/>
    <w:rsid w:val="00E161D0"/>
    <w:rsid w:val="00E165A0"/>
    <w:rsid w:val="00E17D2B"/>
    <w:rsid w:val="00E17DB3"/>
    <w:rsid w:val="00E20DA0"/>
    <w:rsid w:val="00E30F68"/>
    <w:rsid w:val="00E3283D"/>
    <w:rsid w:val="00E3292D"/>
    <w:rsid w:val="00E36C05"/>
    <w:rsid w:val="00E36E1D"/>
    <w:rsid w:val="00E413E4"/>
    <w:rsid w:val="00E4240E"/>
    <w:rsid w:val="00E46773"/>
    <w:rsid w:val="00E50F3D"/>
    <w:rsid w:val="00E672A6"/>
    <w:rsid w:val="00E73569"/>
    <w:rsid w:val="00E73CE4"/>
    <w:rsid w:val="00E74DBD"/>
    <w:rsid w:val="00E75333"/>
    <w:rsid w:val="00E76305"/>
    <w:rsid w:val="00E7760A"/>
    <w:rsid w:val="00E805DA"/>
    <w:rsid w:val="00E8319C"/>
    <w:rsid w:val="00E925DD"/>
    <w:rsid w:val="00E95C57"/>
    <w:rsid w:val="00E97512"/>
    <w:rsid w:val="00EA0EA1"/>
    <w:rsid w:val="00EA26AC"/>
    <w:rsid w:val="00EA3F36"/>
    <w:rsid w:val="00EA49FB"/>
    <w:rsid w:val="00EB5226"/>
    <w:rsid w:val="00EC511A"/>
    <w:rsid w:val="00EC72C9"/>
    <w:rsid w:val="00ED1BB5"/>
    <w:rsid w:val="00ED5535"/>
    <w:rsid w:val="00EE0B74"/>
    <w:rsid w:val="00EE310D"/>
    <w:rsid w:val="00EE545D"/>
    <w:rsid w:val="00EE77F9"/>
    <w:rsid w:val="00EF52DE"/>
    <w:rsid w:val="00EF5988"/>
    <w:rsid w:val="00EF6CE5"/>
    <w:rsid w:val="00EF753B"/>
    <w:rsid w:val="00F016AA"/>
    <w:rsid w:val="00F01CC6"/>
    <w:rsid w:val="00F02BE4"/>
    <w:rsid w:val="00F0676B"/>
    <w:rsid w:val="00F11085"/>
    <w:rsid w:val="00F161AF"/>
    <w:rsid w:val="00F20FF6"/>
    <w:rsid w:val="00F25A37"/>
    <w:rsid w:val="00F31833"/>
    <w:rsid w:val="00F31D2A"/>
    <w:rsid w:val="00F35B39"/>
    <w:rsid w:val="00F373A2"/>
    <w:rsid w:val="00F41F1E"/>
    <w:rsid w:val="00F423E0"/>
    <w:rsid w:val="00F4258F"/>
    <w:rsid w:val="00F42706"/>
    <w:rsid w:val="00F43ABE"/>
    <w:rsid w:val="00F43B9E"/>
    <w:rsid w:val="00F45008"/>
    <w:rsid w:val="00F50FDA"/>
    <w:rsid w:val="00F51D17"/>
    <w:rsid w:val="00F542B4"/>
    <w:rsid w:val="00F54C74"/>
    <w:rsid w:val="00F565A4"/>
    <w:rsid w:val="00F60AF0"/>
    <w:rsid w:val="00F66424"/>
    <w:rsid w:val="00F66A45"/>
    <w:rsid w:val="00F67600"/>
    <w:rsid w:val="00F71F3A"/>
    <w:rsid w:val="00F808A3"/>
    <w:rsid w:val="00F8211C"/>
    <w:rsid w:val="00F8334E"/>
    <w:rsid w:val="00F94964"/>
    <w:rsid w:val="00FA07E6"/>
    <w:rsid w:val="00FA1424"/>
    <w:rsid w:val="00FB7CE1"/>
    <w:rsid w:val="00FC1F7A"/>
    <w:rsid w:val="00FC2745"/>
    <w:rsid w:val="00FC40D9"/>
    <w:rsid w:val="00FC5FE3"/>
    <w:rsid w:val="00FD1632"/>
    <w:rsid w:val="00FD60F8"/>
    <w:rsid w:val="00FD7825"/>
    <w:rsid w:val="00FE1ED7"/>
    <w:rsid w:val="00FE6582"/>
    <w:rsid w:val="00FF4F18"/>
    <w:rsid w:val="00FF5700"/>
    <w:rsid w:val="00FF5C61"/>
    <w:rsid w:val="00FF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61F2BB79"/>
  <w15:chartTrackingRefBased/>
  <w15:docId w15:val="{624E08B4-F78E-46B0-81EB-A5B2F0E4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05BF"/>
    <w:pPr>
      <w:spacing w:after="120" w:line="360" w:lineRule="auto"/>
    </w:pPr>
    <w:rPr>
      <w:rFonts w:ascii="HelvLight" w:eastAsia="Times New Roman" w:hAnsi="HelvLight" w:cs="Times New Roman"/>
      <w:szCs w:val="20"/>
    </w:rPr>
  </w:style>
  <w:style w:type="paragraph" w:styleId="Heading1">
    <w:name w:val="heading 1"/>
    <w:basedOn w:val="Normal"/>
    <w:next w:val="BodyText"/>
    <w:link w:val="Heading1Char"/>
    <w:autoRedefine/>
    <w:qFormat/>
    <w:rsid w:val="008905BF"/>
    <w:pPr>
      <w:keepNext/>
      <w:numPr>
        <w:numId w:val="32"/>
      </w:numPr>
      <w:spacing w:before="240" w:after="60"/>
      <w:outlineLvl w:val="0"/>
    </w:pPr>
    <w:rPr>
      <w:b/>
      <w:kern w:val="32"/>
      <w:sz w:val="32"/>
    </w:rPr>
  </w:style>
  <w:style w:type="paragraph" w:styleId="Heading2">
    <w:name w:val="heading 2"/>
    <w:basedOn w:val="Normal"/>
    <w:next w:val="BodyText"/>
    <w:link w:val="Heading2Char"/>
    <w:autoRedefine/>
    <w:qFormat/>
    <w:rsid w:val="008905BF"/>
    <w:pPr>
      <w:keepNext/>
      <w:numPr>
        <w:ilvl w:val="1"/>
        <w:numId w:val="32"/>
      </w:numPr>
      <w:tabs>
        <w:tab w:val="num" w:pos="576"/>
      </w:tabs>
      <w:spacing w:before="360" w:after="280"/>
      <w:outlineLvl w:val="1"/>
    </w:pPr>
    <w:rPr>
      <w:b/>
      <w:sz w:val="28"/>
    </w:rPr>
  </w:style>
  <w:style w:type="paragraph" w:styleId="Heading3">
    <w:name w:val="heading 3"/>
    <w:basedOn w:val="Normal"/>
    <w:next w:val="Normal"/>
    <w:link w:val="Heading3Char"/>
    <w:autoRedefine/>
    <w:qFormat/>
    <w:rsid w:val="008905BF"/>
    <w:pPr>
      <w:keepNext/>
      <w:numPr>
        <w:ilvl w:val="2"/>
        <w:numId w:val="32"/>
      </w:numPr>
      <w:spacing w:before="280" w:after="240"/>
      <w:outlineLvl w:val="2"/>
    </w:pPr>
    <w:rPr>
      <w:sz w:val="24"/>
    </w:rPr>
  </w:style>
  <w:style w:type="paragraph" w:styleId="Heading4">
    <w:name w:val="heading 4"/>
    <w:basedOn w:val="Normal"/>
    <w:next w:val="Normal"/>
    <w:link w:val="Heading4Char"/>
    <w:qFormat/>
    <w:rsid w:val="008905BF"/>
    <w:pPr>
      <w:keepNext/>
      <w:numPr>
        <w:ilvl w:val="3"/>
        <w:numId w:val="32"/>
      </w:numPr>
      <w:outlineLvl w:val="3"/>
    </w:pPr>
    <w:rPr>
      <w:b/>
    </w:rPr>
  </w:style>
  <w:style w:type="paragraph" w:styleId="Heading5">
    <w:name w:val="heading 5"/>
    <w:basedOn w:val="Normal"/>
    <w:next w:val="Normal"/>
    <w:link w:val="Heading5Char"/>
    <w:qFormat/>
    <w:rsid w:val="008905BF"/>
    <w:pPr>
      <w:keepNext/>
      <w:numPr>
        <w:ilvl w:val="4"/>
        <w:numId w:val="32"/>
      </w:numPr>
      <w:outlineLvl w:val="4"/>
    </w:pPr>
    <w:rPr>
      <w:rFonts w:ascii="Arial" w:hAnsi="Arial"/>
    </w:rPr>
  </w:style>
  <w:style w:type="paragraph" w:styleId="Heading6">
    <w:name w:val="heading 6"/>
    <w:basedOn w:val="Normal"/>
    <w:next w:val="Normal"/>
    <w:link w:val="Heading6Char"/>
    <w:qFormat/>
    <w:rsid w:val="008905BF"/>
    <w:pPr>
      <w:keepNext/>
      <w:numPr>
        <w:ilvl w:val="5"/>
        <w:numId w:val="32"/>
      </w:numPr>
      <w:outlineLvl w:val="5"/>
    </w:pPr>
    <w:rPr>
      <w:rFonts w:ascii="Arial" w:hAnsi="Arial"/>
      <w:u w:val="single"/>
    </w:rPr>
  </w:style>
  <w:style w:type="paragraph" w:styleId="Heading7">
    <w:name w:val="heading 7"/>
    <w:basedOn w:val="Normal"/>
    <w:next w:val="Normal"/>
    <w:link w:val="Heading7Char"/>
    <w:qFormat/>
    <w:rsid w:val="008905BF"/>
    <w:pPr>
      <w:keepNext/>
      <w:numPr>
        <w:ilvl w:val="6"/>
        <w:numId w:val="32"/>
      </w:numPr>
      <w:outlineLvl w:val="6"/>
    </w:pPr>
    <w:rPr>
      <w:rFonts w:ascii="Arial" w:hAnsi="Arial"/>
      <w:b/>
      <w:u w:val="single"/>
    </w:rPr>
  </w:style>
  <w:style w:type="paragraph" w:styleId="Heading8">
    <w:name w:val="heading 8"/>
    <w:basedOn w:val="Normal"/>
    <w:next w:val="Normal"/>
    <w:link w:val="Heading8Char"/>
    <w:qFormat/>
    <w:rsid w:val="008905BF"/>
    <w:pPr>
      <w:keepNext/>
      <w:numPr>
        <w:ilvl w:val="7"/>
        <w:numId w:val="32"/>
      </w:numPr>
      <w:jc w:val="center"/>
      <w:outlineLvl w:val="7"/>
    </w:pPr>
    <w:rPr>
      <w:rFonts w:ascii="Arial" w:hAnsi="Arial"/>
      <w:b/>
    </w:rPr>
  </w:style>
  <w:style w:type="paragraph" w:styleId="Heading9">
    <w:name w:val="heading 9"/>
    <w:basedOn w:val="Normal"/>
    <w:next w:val="Normal"/>
    <w:link w:val="Heading9Char"/>
    <w:qFormat/>
    <w:rsid w:val="008905BF"/>
    <w:pPr>
      <w:keepNext/>
      <w:numPr>
        <w:ilvl w:val="8"/>
        <w:numId w:val="32"/>
      </w:numPr>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05BF"/>
    <w:rPr>
      <w:rFonts w:ascii="HelvLight" w:eastAsia="Times New Roman" w:hAnsi="HelvLight" w:cs="Times New Roman"/>
      <w:b/>
      <w:kern w:val="32"/>
      <w:sz w:val="32"/>
      <w:szCs w:val="20"/>
    </w:rPr>
  </w:style>
  <w:style w:type="character" w:customStyle="1" w:styleId="Heading2Char">
    <w:name w:val="Heading 2 Char"/>
    <w:basedOn w:val="DefaultParagraphFont"/>
    <w:link w:val="Heading2"/>
    <w:rsid w:val="008905BF"/>
    <w:rPr>
      <w:rFonts w:ascii="HelvLight" w:eastAsia="Times New Roman" w:hAnsi="HelvLight" w:cs="Times New Roman"/>
      <w:b/>
      <w:sz w:val="28"/>
      <w:szCs w:val="20"/>
    </w:rPr>
  </w:style>
  <w:style w:type="paragraph" w:styleId="ListParagraph">
    <w:name w:val="List Paragraph"/>
    <w:basedOn w:val="Normal"/>
    <w:autoRedefine/>
    <w:uiPriority w:val="34"/>
    <w:qFormat/>
    <w:rsid w:val="008543E8"/>
    <w:pPr>
      <w:numPr>
        <w:numId w:val="40"/>
      </w:numPr>
      <w:contextualSpacing/>
    </w:pPr>
  </w:style>
  <w:style w:type="paragraph" w:styleId="Subtitle">
    <w:name w:val="Subtitle"/>
    <w:basedOn w:val="Normal"/>
    <w:link w:val="SubtitleChar"/>
    <w:qFormat/>
    <w:rsid w:val="008905BF"/>
    <w:pPr>
      <w:spacing w:after="60"/>
      <w:jc w:val="center"/>
      <w:outlineLvl w:val="1"/>
    </w:pPr>
    <w:rPr>
      <w:rFonts w:ascii="Arial" w:hAnsi="Arial" w:cs="Arial"/>
    </w:rPr>
  </w:style>
  <w:style w:type="character" w:customStyle="1" w:styleId="SubtitleChar">
    <w:name w:val="Subtitle Char"/>
    <w:basedOn w:val="DefaultParagraphFont"/>
    <w:link w:val="Subtitle"/>
    <w:rsid w:val="008905BF"/>
    <w:rPr>
      <w:rFonts w:ascii="Arial" w:eastAsia="Times New Roman" w:hAnsi="Arial" w:cs="Arial"/>
      <w:szCs w:val="20"/>
    </w:rPr>
  </w:style>
  <w:style w:type="character" w:customStyle="1" w:styleId="Heading3Char">
    <w:name w:val="Heading 3 Char"/>
    <w:basedOn w:val="DefaultParagraphFont"/>
    <w:link w:val="Heading3"/>
    <w:rsid w:val="008905BF"/>
    <w:rPr>
      <w:rFonts w:ascii="HelvLight" w:eastAsia="Times New Roman" w:hAnsi="HelvLight" w:cs="Times New Roman"/>
      <w:sz w:val="24"/>
      <w:szCs w:val="20"/>
    </w:rPr>
  </w:style>
  <w:style w:type="paragraph" w:styleId="TOCHeading">
    <w:name w:val="TOC Heading"/>
    <w:basedOn w:val="Heading1"/>
    <w:next w:val="Normal"/>
    <w:uiPriority w:val="39"/>
    <w:unhideWhenUsed/>
    <w:qFormat/>
    <w:rsid w:val="0038466C"/>
    <w:pPr>
      <w:numPr>
        <w:numId w:val="3"/>
      </w:numPr>
      <w:outlineLvl w:val="9"/>
    </w:pPr>
  </w:style>
  <w:style w:type="paragraph" w:styleId="TOC1">
    <w:name w:val="toc 1"/>
    <w:basedOn w:val="Normal"/>
    <w:next w:val="Normal"/>
    <w:autoRedefine/>
    <w:uiPriority w:val="39"/>
    <w:rsid w:val="008905BF"/>
    <w:pPr>
      <w:spacing w:before="120"/>
    </w:pPr>
    <w:rPr>
      <w:rFonts w:asciiTheme="minorHAnsi" w:hAnsiTheme="minorHAnsi"/>
      <w:b/>
      <w:bCs/>
      <w:caps/>
      <w:sz w:val="20"/>
    </w:rPr>
  </w:style>
  <w:style w:type="paragraph" w:styleId="TOC2">
    <w:name w:val="toc 2"/>
    <w:basedOn w:val="Normal"/>
    <w:next w:val="Normal"/>
    <w:autoRedefine/>
    <w:uiPriority w:val="39"/>
    <w:rsid w:val="008905BF"/>
    <w:pPr>
      <w:spacing w:after="0"/>
      <w:ind w:left="220"/>
    </w:pPr>
    <w:rPr>
      <w:rFonts w:asciiTheme="minorHAnsi" w:hAnsiTheme="minorHAnsi"/>
      <w:smallCaps/>
      <w:sz w:val="20"/>
    </w:rPr>
  </w:style>
  <w:style w:type="paragraph" w:styleId="TOC3">
    <w:name w:val="toc 3"/>
    <w:basedOn w:val="Normal"/>
    <w:next w:val="Normal"/>
    <w:autoRedefine/>
    <w:uiPriority w:val="39"/>
    <w:rsid w:val="008905BF"/>
    <w:pPr>
      <w:spacing w:after="0"/>
      <w:ind w:left="440"/>
    </w:pPr>
    <w:rPr>
      <w:rFonts w:asciiTheme="minorHAnsi" w:hAnsiTheme="minorHAnsi"/>
      <w:i/>
      <w:iCs/>
      <w:sz w:val="20"/>
    </w:rPr>
  </w:style>
  <w:style w:type="character" w:styleId="Hyperlink">
    <w:name w:val="Hyperlink"/>
    <w:basedOn w:val="DefaultParagraphFont"/>
    <w:uiPriority w:val="99"/>
    <w:rsid w:val="008905BF"/>
    <w:rPr>
      <w:color w:val="0000FF"/>
      <w:u w:val="single"/>
    </w:rPr>
  </w:style>
  <w:style w:type="paragraph" w:styleId="Title">
    <w:name w:val="Title"/>
    <w:basedOn w:val="Normal"/>
    <w:link w:val="TitleChar"/>
    <w:qFormat/>
    <w:rsid w:val="008905BF"/>
    <w:pPr>
      <w:spacing w:before="240" w:after="60"/>
      <w:jc w:val="center"/>
      <w:outlineLvl w:val="0"/>
    </w:pPr>
    <w:rPr>
      <w:rFonts w:ascii="Georgia" w:hAnsi="Georgia"/>
      <w:b/>
      <w:kern w:val="28"/>
      <w:sz w:val="40"/>
    </w:rPr>
  </w:style>
  <w:style w:type="character" w:customStyle="1" w:styleId="TitleChar">
    <w:name w:val="Title Char"/>
    <w:basedOn w:val="DefaultParagraphFont"/>
    <w:link w:val="Title"/>
    <w:rsid w:val="008905BF"/>
    <w:rPr>
      <w:rFonts w:ascii="Georgia" w:eastAsia="Times New Roman" w:hAnsi="Georgia" w:cs="Times New Roman"/>
      <w:b/>
      <w:kern w:val="28"/>
      <w:sz w:val="40"/>
      <w:szCs w:val="20"/>
    </w:rPr>
  </w:style>
  <w:style w:type="character" w:customStyle="1" w:styleId="Heading4Char">
    <w:name w:val="Heading 4 Char"/>
    <w:basedOn w:val="DefaultParagraphFont"/>
    <w:link w:val="Heading4"/>
    <w:rsid w:val="008905BF"/>
    <w:rPr>
      <w:rFonts w:ascii="HelvLight" w:eastAsia="Times New Roman" w:hAnsi="HelvLight" w:cs="Times New Roman"/>
      <w:b/>
      <w:szCs w:val="20"/>
    </w:rPr>
  </w:style>
  <w:style w:type="character" w:customStyle="1" w:styleId="Heading5Char">
    <w:name w:val="Heading 5 Char"/>
    <w:basedOn w:val="DefaultParagraphFont"/>
    <w:link w:val="Heading5"/>
    <w:rsid w:val="008905BF"/>
    <w:rPr>
      <w:rFonts w:ascii="Arial" w:eastAsia="Times New Roman" w:hAnsi="Arial" w:cs="Times New Roman"/>
      <w:szCs w:val="20"/>
    </w:rPr>
  </w:style>
  <w:style w:type="character" w:customStyle="1" w:styleId="Heading6Char">
    <w:name w:val="Heading 6 Char"/>
    <w:basedOn w:val="DefaultParagraphFont"/>
    <w:link w:val="Heading6"/>
    <w:rsid w:val="008905BF"/>
    <w:rPr>
      <w:rFonts w:ascii="Arial" w:eastAsia="Times New Roman" w:hAnsi="Arial" w:cs="Times New Roman"/>
      <w:szCs w:val="20"/>
      <w:u w:val="single"/>
    </w:rPr>
  </w:style>
  <w:style w:type="character" w:customStyle="1" w:styleId="Heading7Char">
    <w:name w:val="Heading 7 Char"/>
    <w:basedOn w:val="DefaultParagraphFont"/>
    <w:link w:val="Heading7"/>
    <w:rsid w:val="008905BF"/>
    <w:rPr>
      <w:rFonts w:ascii="Arial" w:eastAsia="Times New Roman" w:hAnsi="Arial" w:cs="Times New Roman"/>
      <w:b/>
      <w:szCs w:val="20"/>
      <w:u w:val="single"/>
    </w:rPr>
  </w:style>
  <w:style w:type="character" w:customStyle="1" w:styleId="Heading8Char">
    <w:name w:val="Heading 8 Char"/>
    <w:basedOn w:val="DefaultParagraphFont"/>
    <w:link w:val="Heading8"/>
    <w:rsid w:val="008905BF"/>
    <w:rPr>
      <w:rFonts w:ascii="Arial" w:eastAsia="Times New Roman" w:hAnsi="Arial" w:cs="Times New Roman"/>
      <w:b/>
      <w:szCs w:val="20"/>
    </w:rPr>
  </w:style>
  <w:style w:type="character" w:customStyle="1" w:styleId="Heading9Char">
    <w:name w:val="Heading 9 Char"/>
    <w:basedOn w:val="DefaultParagraphFont"/>
    <w:link w:val="Heading9"/>
    <w:rsid w:val="008905BF"/>
    <w:rPr>
      <w:rFonts w:ascii="Arial" w:eastAsia="Times New Roman" w:hAnsi="Arial" w:cs="Times New Roman"/>
      <w:szCs w:val="20"/>
    </w:rPr>
  </w:style>
  <w:style w:type="character" w:styleId="HTMLTypewriter">
    <w:name w:val="HTML Typewriter"/>
    <w:basedOn w:val="DefaultParagraphFont"/>
    <w:rsid w:val="008905BF"/>
    <w:rPr>
      <w:rFonts w:ascii="SimSun" w:eastAsia="SimSun" w:hAnsi="SimSun" w:cs="SimSun"/>
      <w:sz w:val="24"/>
      <w:szCs w:val="24"/>
    </w:rPr>
  </w:style>
  <w:style w:type="paragraph" w:styleId="Footer">
    <w:name w:val="footer"/>
    <w:basedOn w:val="Normal"/>
    <w:link w:val="FooterChar"/>
    <w:rsid w:val="008905BF"/>
    <w:pPr>
      <w:tabs>
        <w:tab w:val="center" w:pos="4320"/>
        <w:tab w:val="right" w:pos="8640"/>
      </w:tabs>
    </w:pPr>
  </w:style>
  <w:style w:type="character" w:customStyle="1" w:styleId="FooterChar">
    <w:name w:val="Footer Char"/>
    <w:basedOn w:val="DefaultParagraphFont"/>
    <w:link w:val="Footer"/>
    <w:rsid w:val="008905BF"/>
    <w:rPr>
      <w:rFonts w:ascii="HelvLight" w:eastAsia="Times New Roman" w:hAnsi="HelvLight" w:cs="Times New Roman"/>
      <w:szCs w:val="20"/>
    </w:rPr>
  </w:style>
  <w:style w:type="paragraph" w:styleId="BodyText">
    <w:name w:val="Body Text"/>
    <w:basedOn w:val="Normal"/>
    <w:link w:val="BodyTextChar"/>
    <w:rsid w:val="008905BF"/>
    <w:pPr>
      <w:tabs>
        <w:tab w:val="left" w:pos="1080"/>
      </w:tabs>
      <w:spacing w:before="20" w:after="180" w:line="220" w:lineRule="exact"/>
      <w:ind w:left="360"/>
    </w:pPr>
  </w:style>
  <w:style w:type="character" w:customStyle="1" w:styleId="BodyTextChar">
    <w:name w:val="Body Text Char"/>
    <w:basedOn w:val="DefaultParagraphFont"/>
    <w:link w:val="BodyText"/>
    <w:rsid w:val="008905BF"/>
    <w:rPr>
      <w:rFonts w:ascii="HelvLight" w:eastAsia="Times New Roman" w:hAnsi="HelvLight" w:cs="Times New Roman"/>
      <w:szCs w:val="20"/>
    </w:rPr>
  </w:style>
  <w:style w:type="paragraph" w:styleId="BodyText2">
    <w:name w:val="Body Text 2"/>
    <w:basedOn w:val="Normal"/>
    <w:link w:val="BodyText2Char"/>
    <w:rsid w:val="008905BF"/>
  </w:style>
  <w:style w:type="character" w:customStyle="1" w:styleId="BodyText2Char">
    <w:name w:val="Body Text 2 Char"/>
    <w:basedOn w:val="DefaultParagraphFont"/>
    <w:link w:val="BodyText2"/>
    <w:rsid w:val="008905BF"/>
    <w:rPr>
      <w:rFonts w:ascii="HelvLight" w:eastAsia="Times New Roman" w:hAnsi="HelvLight" w:cs="Times New Roman"/>
      <w:szCs w:val="20"/>
    </w:rPr>
  </w:style>
  <w:style w:type="paragraph" w:styleId="List">
    <w:name w:val="List"/>
    <w:basedOn w:val="Normal"/>
    <w:rsid w:val="008905BF"/>
    <w:pPr>
      <w:spacing w:after="240"/>
      <w:ind w:left="360" w:hanging="360"/>
    </w:pPr>
    <w:rPr>
      <w:rFonts w:ascii="Arial" w:hAnsi="Arial"/>
    </w:rPr>
  </w:style>
  <w:style w:type="paragraph" w:styleId="ListNumber">
    <w:name w:val="List Number"/>
    <w:basedOn w:val="Normal"/>
    <w:rsid w:val="008905BF"/>
    <w:pPr>
      <w:numPr>
        <w:numId w:val="8"/>
      </w:numPr>
    </w:pPr>
  </w:style>
  <w:style w:type="paragraph" w:customStyle="1" w:styleId="CellBody">
    <w:name w:val="CellBody"/>
    <w:basedOn w:val="Normal"/>
    <w:rsid w:val="008905BF"/>
    <w:rPr>
      <w:sz w:val="18"/>
    </w:rPr>
  </w:style>
  <w:style w:type="paragraph" w:styleId="List2">
    <w:name w:val="List 2"/>
    <w:basedOn w:val="Normal"/>
    <w:rsid w:val="008905BF"/>
    <w:pPr>
      <w:spacing w:after="240"/>
      <w:ind w:left="720" w:hanging="360"/>
    </w:pPr>
  </w:style>
  <w:style w:type="paragraph" w:styleId="TOC4">
    <w:name w:val="toc 4"/>
    <w:basedOn w:val="Normal"/>
    <w:next w:val="Normal"/>
    <w:autoRedefine/>
    <w:uiPriority w:val="39"/>
    <w:rsid w:val="008905BF"/>
    <w:pPr>
      <w:spacing w:after="0"/>
      <w:ind w:left="660"/>
    </w:pPr>
    <w:rPr>
      <w:rFonts w:asciiTheme="minorHAnsi" w:hAnsiTheme="minorHAnsi"/>
      <w:sz w:val="18"/>
      <w:szCs w:val="18"/>
    </w:rPr>
  </w:style>
  <w:style w:type="paragraph" w:styleId="TOC5">
    <w:name w:val="toc 5"/>
    <w:basedOn w:val="Normal"/>
    <w:next w:val="Normal"/>
    <w:autoRedefine/>
    <w:uiPriority w:val="39"/>
    <w:rsid w:val="008905BF"/>
    <w:pPr>
      <w:spacing w:after="0"/>
      <w:ind w:left="880"/>
    </w:pPr>
    <w:rPr>
      <w:rFonts w:asciiTheme="minorHAnsi" w:hAnsiTheme="minorHAnsi"/>
      <w:sz w:val="18"/>
      <w:szCs w:val="18"/>
    </w:rPr>
  </w:style>
  <w:style w:type="paragraph" w:styleId="TOC6">
    <w:name w:val="toc 6"/>
    <w:basedOn w:val="Normal"/>
    <w:next w:val="Normal"/>
    <w:autoRedefine/>
    <w:uiPriority w:val="39"/>
    <w:rsid w:val="008905BF"/>
    <w:pPr>
      <w:spacing w:after="0"/>
      <w:ind w:left="1100"/>
    </w:pPr>
    <w:rPr>
      <w:rFonts w:asciiTheme="minorHAnsi" w:hAnsiTheme="minorHAnsi"/>
      <w:sz w:val="18"/>
      <w:szCs w:val="18"/>
    </w:rPr>
  </w:style>
  <w:style w:type="paragraph" w:styleId="TOC7">
    <w:name w:val="toc 7"/>
    <w:basedOn w:val="Normal"/>
    <w:next w:val="Normal"/>
    <w:autoRedefine/>
    <w:uiPriority w:val="39"/>
    <w:rsid w:val="008905BF"/>
    <w:pPr>
      <w:spacing w:after="0"/>
      <w:ind w:left="1320"/>
    </w:pPr>
    <w:rPr>
      <w:rFonts w:asciiTheme="minorHAnsi" w:hAnsiTheme="minorHAnsi"/>
      <w:sz w:val="18"/>
      <w:szCs w:val="18"/>
    </w:rPr>
  </w:style>
  <w:style w:type="paragraph" w:styleId="TOC8">
    <w:name w:val="toc 8"/>
    <w:basedOn w:val="Normal"/>
    <w:next w:val="Normal"/>
    <w:autoRedefine/>
    <w:uiPriority w:val="39"/>
    <w:rsid w:val="008905BF"/>
    <w:pPr>
      <w:spacing w:after="0"/>
      <w:ind w:left="1540"/>
    </w:pPr>
    <w:rPr>
      <w:rFonts w:asciiTheme="minorHAnsi" w:hAnsiTheme="minorHAnsi"/>
      <w:sz w:val="18"/>
      <w:szCs w:val="18"/>
    </w:rPr>
  </w:style>
  <w:style w:type="paragraph" w:styleId="TOC9">
    <w:name w:val="toc 9"/>
    <w:basedOn w:val="Normal"/>
    <w:next w:val="Normal"/>
    <w:autoRedefine/>
    <w:uiPriority w:val="39"/>
    <w:rsid w:val="008905BF"/>
    <w:pPr>
      <w:spacing w:after="0"/>
      <w:ind w:left="1760"/>
    </w:pPr>
    <w:rPr>
      <w:rFonts w:asciiTheme="minorHAnsi" w:hAnsiTheme="minorHAnsi"/>
      <w:sz w:val="18"/>
      <w:szCs w:val="18"/>
    </w:rPr>
  </w:style>
  <w:style w:type="paragraph" w:customStyle="1" w:styleId="NumberList">
    <w:name w:val="NumberList"/>
    <w:basedOn w:val="Normal"/>
    <w:rsid w:val="008905BF"/>
    <w:pPr>
      <w:spacing w:before="60"/>
    </w:pPr>
  </w:style>
  <w:style w:type="paragraph" w:styleId="DocumentMap">
    <w:name w:val="Document Map"/>
    <w:basedOn w:val="Normal"/>
    <w:link w:val="DocumentMapChar"/>
    <w:rsid w:val="008905BF"/>
    <w:pPr>
      <w:shd w:val="clear" w:color="auto" w:fill="000080"/>
    </w:pPr>
    <w:rPr>
      <w:rFonts w:ascii="Tahoma" w:hAnsi="Tahoma" w:cs="Courier New"/>
    </w:rPr>
  </w:style>
  <w:style w:type="character" w:customStyle="1" w:styleId="DocumentMapChar">
    <w:name w:val="Document Map Char"/>
    <w:basedOn w:val="DefaultParagraphFont"/>
    <w:link w:val="DocumentMap"/>
    <w:rsid w:val="008905BF"/>
    <w:rPr>
      <w:rFonts w:ascii="Tahoma" w:eastAsia="Times New Roman" w:hAnsi="Tahoma" w:cs="Courier New"/>
      <w:szCs w:val="20"/>
      <w:shd w:val="clear" w:color="auto" w:fill="000080"/>
    </w:rPr>
  </w:style>
  <w:style w:type="paragraph" w:customStyle="1" w:styleId="Note">
    <w:name w:val="Note"/>
    <w:basedOn w:val="BodyText"/>
    <w:rsid w:val="008905BF"/>
    <w:pPr>
      <w:spacing w:before="120" w:after="120"/>
      <w:ind w:left="1080" w:right="720" w:hanging="360"/>
    </w:pPr>
  </w:style>
  <w:style w:type="paragraph" w:styleId="Header">
    <w:name w:val="header"/>
    <w:basedOn w:val="Normal"/>
    <w:link w:val="HeaderChar"/>
    <w:rsid w:val="008905BF"/>
    <w:pPr>
      <w:tabs>
        <w:tab w:val="center" w:pos="4320"/>
        <w:tab w:val="right" w:pos="8640"/>
      </w:tabs>
    </w:pPr>
  </w:style>
  <w:style w:type="character" w:customStyle="1" w:styleId="HeaderChar">
    <w:name w:val="Header Char"/>
    <w:basedOn w:val="DefaultParagraphFont"/>
    <w:link w:val="Header"/>
    <w:rsid w:val="008905BF"/>
    <w:rPr>
      <w:rFonts w:ascii="HelvLight" w:eastAsia="Times New Roman" w:hAnsi="HelvLight" w:cs="Times New Roman"/>
      <w:szCs w:val="20"/>
    </w:rPr>
  </w:style>
  <w:style w:type="paragraph" w:styleId="Index1">
    <w:name w:val="index 1"/>
    <w:basedOn w:val="Normal"/>
    <w:next w:val="Normal"/>
    <w:autoRedefine/>
    <w:rsid w:val="008905BF"/>
    <w:pPr>
      <w:ind w:left="200" w:hanging="200"/>
    </w:pPr>
  </w:style>
  <w:style w:type="paragraph" w:styleId="Index2">
    <w:name w:val="index 2"/>
    <w:basedOn w:val="Normal"/>
    <w:next w:val="Normal"/>
    <w:autoRedefine/>
    <w:rsid w:val="008905BF"/>
    <w:pPr>
      <w:ind w:left="400" w:hanging="200"/>
    </w:pPr>
  </w:style>
  <w:style w:type="paragraph" w:styleId="Index3">
    <w:name w:val="index 3"/>
    <w:basedOn w:val="Normal"/>
    <w:next w:val="Normal"/>
    <w:autoRedefine/>
    <w:rsid w:val="008905BF"/>
    <w:pPr>
      <w:ind w:left="600" w:hanging="200"/>
    </w:pPr>
  </w:style>
  <w:style w:type="paragraph" w:styleId="Index4">
    <w:name w:val="index 4"/>
    <w:basedOn w:val="Normal"/>
    <w:next w:val="Normal"/>
    <w:autoRedefine/>
    <w:rsid w:val="008905BF"/>
    <w:pPr>
      <w:ind w:left="800" w:hanging="200"/>
    </w:pPr>
  </w:style>
  <w:style w:type="paragraph" w:styleId="NormalIndent">
    <w:name w:val="Normal Indent"/>
    <w:basedOn w:val="Normal"/>
    <w:rsid w:val="008905BF"/>
    <w:pPr>
      <w:ind w:left="720"/>
    </w:pPr>
  </w:style>
  <w:style w:type="paragraph" w:customStyle="1" w:styleId="Step">
    <w:name w:val="Step"/>
    <w:basedOn w:val="Normal"/>
    <w:rsid w:val="008905BF"/>
    <w:pPr>
      <w:spacing w:before="240" w:after="80"/>
    </w:pPr>
  </w:style>
  <w:style w:type="paragraph" w:customStyle="1" w:styleId="xl24">
    <w:name w:val="xl24"/>
    <w:basedOn w:val="Normal"/>
    <w:rsid w:val="008905BF"/>
    <w:pPr>
      <w:spacing w:before="100" w:beforeAutospacing="1" w:after="100" w:afterAutospacing="1"/>
      <w:textAlignment w:val="top"/>
    </w:pPr>
    <w:rPr>
      <w:rFonts w:ascii="Arial Unicode MS" w:eastAsia="Arial Unicode MS" w:hAnsi="Arial Unicode MS" w:cs="Comic Sans MS"/>
    </w:rPr>
  </w:style>
  <w:style w:type="paragraph" w:customStyle="1" w:styleId="xl25">
    <w:name w:val="xl25"/>
    <w:basedOn w:val="Normal"/>
    <w:rsid w:val="008905BF"/>
    <w:pPr>
      <w:spacing w:before="100" w:beforeAutospacing="1" w:after="100" w:afterAutospacing="1"/>
      <w:textAlignment w:val="top"/>
    </w:pPr>
    <w:rPr>
      <w:rFonts w:ascii="Arial Unicode MS" w:eastAsia="Arial Unicode MS" w:hAnsi="Arial Unicode MS" w:cs="Comic Sans MS"/>
    </w:rPr>
  </w:style>
  <w:style w:type="paragraph" w:styleId="BodyTextIndent">
    <w:name w:val="Body Text Indent"/>
    <w:aliases w:val="Body Text Indent2"/>
    <w:basedOn w:val="Normal"/>
    <w:link w:val="BodyTextIndentChar"/>
    <w:rsid w:val="008905BF"/>
    <w:pPr>
      <w:ind w:left="720"/>
    </w:pPr>
  </w:style>
  <w:style w:type="character" w:customStyle="1" w:styleId="BodyTextIndentChar">
    <w:name w:val="Body Text Indent Char"/>
    <w:aliases w:val="Body Text Indent2 Char"/>
    <w:basedOn w:val="DefaultParagraphFont"/>
    <w:link w:val="BodyTextIndent"/>
    <w:rsid w:val="008905BF"/>
    <w:rPr>
      <w:rFonts w:ascii="HelvLight" w:eastAsia="Times New Roman" w:hAnsi="HelvLight" w:cs="Times New Roman"/>
      <w:szCs w:val="20"/>
    </w:rPr>
  </w:style>
  <w:style w:type="paragraph" w:styleId="NormalWeb">
    <w:name w:val="Normal (Web)"/>
    <w:basedOn w:val="Normal"/>
    <w:rsid w:val="008905BF"/>
    <w:pPr>
      <w:spacing w:before="100" w:beforeAutospacing="1" w:after="100" w:afterAutospacing="1"/>
    </w:pPr>
    <w:rPr>
      <w:rFonts w:ascii="Arial Unicode MS" w:eastAsia="Arial Unicode MS" w:hAnsi="Arial Unicode MS" w:cs="Comic Sans MS"/>
      <w:color w:val="000000"/>
    </w:rPr>
  </w:style>
  <w:style w:type="paragraph" w:styleId="MacroText">
    <w:name w:val="macro"/>
    <w:link w:val="MacroTextChar"/>
    <w:rsid w:val="008905B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rPr>
  </w:style>
  <w:style w:type="character" w:customStyle="1" w:styleId="MacroTextChar">
    <w:name w:val="Macro Text Char"/>
    <w:basedOn w:val="DefaultParagraphFont"/>
    <w:link w:val="MacroText"/>
    <w:rsid w:val="008905BF"/>
    <w:rPr>
      <w:rFonts w:ascii="Courier New" w:eastAsia="Times New Roman" w:hAnsi="Courier New" w:cs="Times New Roman"/>
      <w:sz w:val="20"/>
      <w:szCs w:val="20"/>
    </w:rPr>
  </w:style>
  <w:style w:type="paragraph" w:customStyle="1" w:styleId="command">
    <w:name w:val="command"/>
    <w:basedOn w:val="BodyText"/>
    <w:rsid w:val="008905BF"/>
    <w:pPr>
      <w:spacing w:before="40" w:after="100"/>
      <w:ind w:left="810"/>
    </w:pPr>
    <w:rPr>
      <w:rFonts w:ascii="Helvetica" w:hAnsi="Helvetica"/>
      <w:b/>
      <w:sz w:val="18"/>
    </w:rPr>
  </w:style>
  <w:style w:type="character" w:customStyle="1" w:styleId="Command0">
    <w:name w:val="Command"/>
    <w:basedOn w:val="DefaultParagraphFont"/>
    <w:rsid w:val="008905BF"/>
    <w:rPr>
      <w:rFonts w:ascii="Helvetica" w:hAnsi="Helvetica" w:cs="Arial"/>
      <w:b/>
      <w:sz w:val="18"/>
    </w:rPr>
  </w:style>
  <w:style w:type="paragraph" w:customStyle="1" w:styleId="Bullet">
    <w:name w:val="Bullet"/>
    <w:basedOn w:val="BodyText"/>
    <w:rsid w:val="008905BF"/>
    <w:pPr>
      <w:numPr>
        <w:numId w:val="14"/>
      </w:numPr>
      <w:tabs>
        <w:tab w:val="clear" w:pos="1080"/>
      </w:tabs>
    </w:pPr>
  </w:style>
  <w:style w:type="paragraph" w:customStyle="1" w:styleId="BulletInd">
    <w:name w:val="BulletInd"/>
    <w:basedOn w:val="Bullet"/>
    <w:rsid w:val="008905BF"/>
    <w:pPr>
      <w:numPr>
        <w:ilvl w:val="1"/>
        <w:numId w:val="13"/>
      </w:numPr>
    </w:pPr>
  </w:style>
  <w:style w:type="paragraph" w:customStyle="1" w:styleId="NumberListSub">
    <w:name w:val="NumberListSub"/>
    <w:basedOn w:val="BodyText"/>
    <w:rsid w:val="008905BF"/>
    <w:pPr>
      <w:spacing w:after="100"/>
      <w:ind w:left="1080" w:hanging="360"/>
    </w:pPr>
  </w:style>
  <w:style w:type="paragraph" w:styleId="BodyTextFirstIndent">
    <w:name w:val="Body Text First Indent"/>
    <w:basedOn w:val="BodyText"/>
    <w:link w:val="BodyTextFirstIndentChar"/>
    <w:rsid w:val="008905BF"/>
    <w:pPr>
      <w:tabs>
        <w:tab w:val="clear" w:pos="1080"/>
      </w:tabs>
      <w:spacing w:before="0" w:after="120" w:line="240" w:lineRule="auto"/>
      <w:ind w:left="0" w:firstLine="210"/>
    </w:pPr>
  </w:style>
  <w:style w:type="character" w:customStyle="1" w:styleId="BodyTextFirstIndentChar">
    <w:name w:val="Body Text First Indent Char"/>
    <w:basedOn w:val="BodyTextChar"/>
    <w:link w:val="BodyTextFirstIndent"/>
    <w:rsid w:val="008905BF"/>
    <w:rPr>
      <w:rFonts w:ascii="HelvLight" w:eastAsia="Times New Roman" w:hAnsi="HelvLight" w:cs="Times New Roman"/>
      <w:szCs w:val="20"/>
    </w:rPr>
  </w:style>
  <w:style w:type="paragraph" w:customStyle="1" w:styleId="NumListSub1">
    <w:name w:val="NumListSub1"/>
    <w:basedOn w:val="NumberListSub"/>
    <w:rsid w:val="008905BF"/>
    <w:pPr>
      <w:numPr>
        <w:numId w:val="15"/>
      </w:numPr>
      <w:tabs>
        <w:tab w:val="clear" w:pos="1080"/>
      </w:tabs>
    </w:pPr>
  </w:style>
  <w:style w:type="paragraph" w:styleId="BlockText">
    <w:name w:val="Block Text"/>
    <w:basedOn w:val="Normal"/>
    <w:rsid w:val="008905BF"/>
    <w:pPr>
      <w:ind w:left="1440" w:right="1440"/>
    </w:pPr>
  </w:style>
  <w:style w:type="paragraph" w:customStyle="1" w:styleId="InstallStep">
    <w:name w:val="InstallStep"/>
    <w:basedOn w:val="BodyText"/>
    <w:rsid w:val="008905BF"/>
    <w:pPr>
      <w:tabs>
        <w:tab w:val="clear" w:pos="1080"/>
        <w:tab w:val="left" w:pos="810"/>
      </w:tabs>
      <w:spacing w:before="320" w:after="100" w:line="240" w:lineRule="auto"/>
    </w:pPr>
    <w:rPr>
      <w:rFonts w:ascii="Helvetica" w:hAnsi="Helvetica"/>
      <w:b/>
      <w:sz w:val="28"/>
    </w:rPr>
  </w:style>
  <w:style w:type="paragraph" w:customStyle="1" w:styleId="InstallBodyTxt">
    <w:name w:val="InstallBodyTxt"/>
    <w:basedOn w:val="BodyText"/>
    <w:rsid w:val="008905BF"/>
    <w:pPr>
      <w:ind w:left="835"/>
    </w:pPr>
  </w:style>
  <w:style w:type="paragraph" w:styleId="BodyText3">
    <w:name w:val="Body Text 3"/>
    <w:basedOn w:val="Normal"/>
    <w:link w:val="BodyText3Char"/>
    <w:rsid w:val="008905BF"/>
    <w:rPr>
      <w:sz w:val="16"/>
      <w:szCs w:val="16"/>
    </w:rPr>
  </w:style>
  <w:style w:type="character" w:customStyle="1" w:styleId="BodyText3Char">
    <w:name w:val="Body Text 3 Char"/>
    <w:basedOn w:val="DefaultParagraphFont"/>
    <w:link w:val="BodyText3"/>
    <w:rsid w:val="008905BF"/>
    <w:rPr>
      <w:rFonts w:ascii="HelvLight" w:eastAsia="Times New Roman" w:hAnsi="HelvLight" w:cs="Times New Roman"/>
      <w:sz w:val="16"/>
      <w:szCs w:val="16"/>
    </w:rPr>
  </w:style>
  <w:style w:type="paragraph" w:styleId="BodyTextFirstIndent2">
    <w:name w:val="Body Text First Indent 2"/>
    <w:basedOn w:val="BodyTextIndent"/>
    <w:link w:val="BodyTextFirstIndent2Char"/>
    <w:rsid w:val="008905BF"/>
    <w:pPr>
      <w:ind w:left="360" w:firstLine="210"/>
    </w:pPr>
  </w:style>
  <w:style w:type="character" w:customStyle="1" w:styleId="BodyTextFirstIndent2Char">
    <w:name w:val="Body Text First Indent 2 Char"/>
    <w:basedOn w:val="BodyTextIndentChar"/>
    <w:link w:val="BodyTextFirstIndent2"/>
    <w:rsid w:val="008905BF"/>
    <w:rPr>
      <w:rFonts w:ascii="HelvLight" w:eastAsia="Times New Roman" w:hAnsi="HelvLight" w:cs="Times New Roman"/>
      <w:szCs w:val="20"/>
    </w:rPr>
  </w:style>
  <w:style w:type="paragraph" w:styleId="BodyTextIndent2">
    <w:name w:val="Body Text Indent 2"/>
    <w:basedOn w:val="Normal"/>
    <w:link w:val="BodyTextIndent2Char"/>
    <w:rsid w:val="008905BF"/>
    <w:pPr>
      <w:spacing w:line="480" w:lineRule="auto"/>
      <w:ind w:left="360"/>
    </w:pPr>
  </w:style>
  <w:style w:type="character" w:customStyle="1" w:styleId="BodyTextIndent2Char">
    <w:name w:val="Body Text Indent 2 Char"/>
    <w:basedOn w:val="DefaultParagraphFont"/>
    <w:link w:val="BodyTextIndent2"/>
    <w:rsid w:val="008905BF"/>
    <w:rPr>
      <w:rFonts w:ascii="HelvLight" w:eastAsia="Times New Roman" w:hAnsi="HelvLight" w:cs="Times New Roman"/>
      <w:szCs w:val="20"/>
    </w:rPr>
  </w:style>
  <w:style w:type="paragraph" w:styleId="BodyTextIndent3">
    <w:name w:val="Body Text Indent 3"/>
    <w:basedOn w:val="Normal"/>
    <w:link w:val="BodyTextIndent3Char"/>
    <w:rsid w:val="008905BF"/>
    <w:pPr>
      <w:ind w:left="360"/>
    </w:pPr>
    <w:rPr>
      <w:sz w:val="16"/>
      <w:szCs w:val="16"/>
    </w:rPr>
  </w:style>
  <w:style w:type="character" w:customStyle="1" w:styleId="BodyTextIndent3Char">
    <w:name w:val="Body Text Indent 3 Char"/>
    <w:basedOn w:val="DefaultParagraphFont"/>
    <w:link w:val="BodyTextIndent3"/>
    <w:rsid w:val="008905BF"/>
    <w:rPr>
      <w:rFonts w:ascii="HelvLight" w:eastAsia="Times New Roman" w:hAnsi="HelvLight" w:cs="Times New Roman"/>
      <w:sz w:val="16"/>
      <w:szCs w:val="16"/>
    </w:rPr>
  </w:style>
  <w:style w:type="paragraph" w:styleId="Caption">
    <w:name w:val="caption"/>
    <w:basedOn w:val="Normal"/>
    <w:next w:val="Normal"/>
    <w:qFormat/>
    <w:rsid w:val="008905BF"/>
    <w:pPr>
      <w:spacing w:before="120"/>
    </w:pPr>
    <w:rPr>
      <w:b/>
      <w:bCs/>
    </w:rPr>
  </w:style>
  <w:style w:type="paragraph" w:styleId="Closing">
    <w:name w:val="Closing"/>
    <w:basedOn w:val="Normal"/>
    <w:link w:val="ClosingChar"/>
    <w:rsid w:val="008905BF"/>
    <w:pPr>
      <w:ind w:left="4320"/>
    </w:pPr>
  </w:style>
  <w:style w:type="character" w:customStyle="1" w:styleId="ClosingChar">
    <w:name w:val="Closing Char"/>
    <w:basedOn w:val="DefaultParagraphFont"/>
    <w:link w:val="Closing"/>
    <w:rsid w:val="008905BF"/>
    <w:rPr>
      <w:rFonts w:ascii="HelvLight" w:eastAsia="Times New Roman" w:hAnsi="HelvLight" w:cs="Times New Roman"/>
      <w:szCs w:val="20"/>
    </w:rPr>
  </w:style>
  <w:style w:type="paragraph" w:styleId="CommentText">
    <w:name w:val="annotation text"/>
    <w:basedOn w:val="Normal"/>
    <w:link w:val="CommentTextChar"/>
    <w:rsid w:val="008905BF"/>
  </w:style>
  <w:style w:type="character" w:customStyle="1" w:styleId="CommentTextChar">
    <w:name w:val="Comment Text Char"/>
    <w:basedOn w:val="DefaultParagraphFont"/>
    <w:link w:val="CommentText"/>
    <w:rsid w:val="008905BF"/>
    <w:rPr>
      <w:rFonts w:ascii="HelvLight" w:eastAsia="Times New Roman" w:hAnsi="HelvLight" w:cs="Times New Roman"/>
      <w:szCs w:val="20"/>
    </w:rPr>
  </w:style>
  <w:style w:type="paragraph" w:styleId="Date">
    <w:name w:val="Date"/>
    <w:basedOn w:val="Normal"/>
    <w:next w:val="Normal"/>
    <w:link w:val="DateChar"/>
    <w:rsid w:val="008905BF"/>
  </w:style>
  <w:style w:type="character" w:customStyle="1" w:styleId="DateChar">
    <w:name w:val="Date Char"/>
    <w:basedOn w:val="DefaultParagraphFont"/>
    <w:link w:val="Date"/>
    <w:rsid w:val="008905BF"/>
    <w:rPr>
      <w:rFonts w:ascii="HelvLight" w:eastAsia="Times New Roman" w:hAnsi="HelvLight" w:cs="Times New Roman"/>
      <w:szCs w:val="20"/>
    </w:rPr>
  </w:style>
  <w:style w:type="paragraph" w:styleId="E-mailSignature">
    <w:name w:val="E-mail Signature"/>
    <w:basedOn w:val="Normal"/>
    <w:link w:val="E-mailSignatureChar"/>
    <w:rsid w:val="008905BF"/>
  </w:style>
  <w:style w:type="character" w:customStyle="1" w:styleId="E-mailSignatureChar">
    <w:name w:val="E-mail Signature Char"/>
    <w:basedOn w:val="DefaultParagraphFont"/>
    <w:link w:val="E-mailSignature"/>
    <w:rsid w:val="008905BF"/>
    <w:rPr>
      <w:rFonts w:ascii="HelvLight" w:eastAsia="Times New Roman" w:hAnsi="HelvLight" w:cs="Times New Roman"/>
      <w:szCs w:val="20"/>
    </w:rPr>
  </w:style>
  <w:style w:type="paragraph" w:styleId="EndnoteText">
    <w:name w:val="endnote text"/>
    <w:basedOn w:val="Normal"/>
    <w:link w:val="EndnoteTextChar"/>
    <w:rsid w:val="008905BF"/>
  </w:style>
  <w:style w:type="character" w:customStyle="1" w:styleId="EndnoteTextChar">
    <w:name w:val="Endnote Text Char"/>
    <w:basedOn w:val="DefaultParagraphFont"/>
    <w:link w:val="EndnoteText"/>
    <w:rsid w:val="008905BF"/>
    <w:rPr>
      <w:rFonts w:ascii="HelvLight" w:eastAsia="Times New Roman" w:hAnsi="HelvLight" w:cs="Times New Roman"/>
      <w:szCs w:val="20"/>
    </w:rPr>
  </w:style>
  <w:style w:type="paragraph" w:styleId="EnvelopeAddress">
    <w:name w:val="envelope address"/>
    <w:basedOn w:val="Normal"/>
    <w:rsid w:val="008905BF"/>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8905BF"/>
    <w:rPr>
      <w:rFonts w:ascii="Arial" w:hAnsi="Arial" w:cs="Arial"/>
    </w:rPr>
  </w:style>
  <w:style w:type="paragraph" w:styleId="FootnoteText">
    <w:name w:val="footnote text"/>
    <w:basedOn w:val="Normal"/>
    <w:link w:val="FootnoteTextChar"/>
    <w:rsid w:val="008905BF"/>
  </w:style>
  <w:style w:type="character" w:customStyle="1" w:styleId="FootnoteTextChar">
    <w:name w:val="Footnote Text Char"/>
    <w:basedOn w:val="DefaultParagraphFont"/>
    <w:link w:val="FootnoteText"/>
    <w:rsid w:val="008905BF"/>
    <w:rPr>
      <w:rFonts w:ascii="HelvLight" w:eastAsia="Times New Roman" w:hAnsi="HelvLight" w:cs="Times New Roman"/>
      <w:szCs w:val="20"/>
    </w:rPr>
  </w:style>
  <w:style w:type="paragraph" w:styleId="HTMLAddress">
    <w:name w:val="HTML Address"/>
    <w:basedOn w:val="Normal"/>
    <w:link w:val="HTMLAddressChar"/>
    <w:rsid w:val="008905BF"/>
    <w:rPr>
      <w:i/>
      <w:iCs/>
    </w:rPr>
  </w:style>
  <w:style w:type="character" w:customStyle="1" w:styleId="HTMLAddressChar">
    <w:name w:val="HTML Address Char"/>
    <w:basedOn w:val="DefaultParagraphFont"/>
    <w:link w:val="HTMLAddress"/>
    <w:rsid w:val="008905BF"/>
    <w:rPr>
      <w:rFonts w:ascii="HelvLight" w:eastAsia="Times New Roman" w:hAnsi="HelvLight" w:cs="Times New Roman"/>
      <w:i/>
      <w:iCs/>
      <w:szCs w:val="20"/>
    </w:rPr>
  </w:style>
  <w:style w:type="paragraph" w:styleId="HTMLPreformatted">
    <w:name w:val="HTML Preformatted"/>
    <w:basedOn w:val="Normal"/>
    <w:link w:val="HTMLPreformattedChar"/>
    <w:rsid w:val="008905BF"/>
    <w:rPr>
      <w:rFonts w:ascii="Courier New" w:hAnsi="Courier New" w:cs="Helvetica"/>
    </w:rPr>
  </w:style>
  <w:style w:type="character" w:customStyle="1" w:styleId="HTMLPreformattedChar">
    <w:name w:val="HTML Preformatted Char"/>
    <w:basedOn w:val="DefaultParagraphFont"/>
    <w:link w:val="HTMLPreformatted"/>
    <w:rsid w:val="008905BF"/>
    <w:rPr>
      <w:rFonts w:ascii="Courier New" w:eastAsia="Times New Roman" w:hAnsi="Courier New" w:cs="Helvetica"/>
      <w:szCs w:val="20"/>
    </w:rPr>
  </w:style>
  <w:style w:type="paragraph" w:styleId="Index5">
    <w:name w:val="index 5"/>
    <w:basedOn w:val="Normal"/>
    <w:next w:val="Normal"/>
    <w:autoRedefine/>
    <w:rsid w:val="008905BF"/>
    <w:pPr>
      <w:ind w:left="1000" w:hanging="200"/>
    </w:pPr>
  </w:style>
  <w:style w:type="paragraph" w:styleId="Index6">
    <w:name w:val="index 6"/>
    <w:basedOn w:val="Normal"/>
    <w:next w:val="Normal"/>
    <w:autoRedefine/>
    <w:rsid w:val="008905BF"/>
    <w:pPr>
      <w:ind w:left="1200" w:hanging="200"/>
    </w:pPr>
  </w:style>
  <w:style w:type="paragraph" w:styleId="Index7">
    <w:name w:val="index 7"/>
    <w:basedOn w:val="Normal"/>
    <w:next w:val="Normal"/>
    <w:autoRedefine/>
    <w:rsid w:val="008905BF"/>
    <w:pPr>
      <w:ind w:left="1400" w:hanging="200"/>
    </w:pPr>
  </w:style>
  <w:style w:type="paragraph" w:styleId="Index8">
    <w:name w:val="index 8"/>
    <w:basedOn w:val="Normal"/>
    <w:next w:val="Normal"/>
    <w:autoRedefine/>
    <w:rsid w:val="008905BF"/>
    <w:pPr>
      <w:ind w:left="1600" w:hanging="200"/>
    </w:pPr>
  </w:style>
  <w:style w:type="paragraph" w:styleId="Index9">
    <w:name w:val="index 9"/>
    <w:basedOn w:val="Normal"/>
    <w:next w:val="Normal"/>
    <w:autoRedefine/>
    <w:rsid w:val="008905BF"/>
    <w:pPr>
      <w:ind w:left="1800" w:hanging="200"/>
    </w:pPr>
  </w:style>
  <w:style w:type="paragraph" w:styleId="IndexHeading">
    <w:name w:val="index heading"/>
    <w:basedOn w:val="Normal"/>
    <w:next w:val="Index1"/>
    <w:rsid w:val="008905BF"/>
    <w:rPr>
      <w:rFonts w:ascii="Arial" w:hAnsi="Arial" w:cs="Arial"/>
      <w:b/>
      <w:bCs/>
    </w:rPr>
  </w:style>
  <w:style w:type="paragraph" w:styleId="List3">
    <w:name w:val="List 3"/>
    <w:basedOn w:val="Normal"/>
    <w:rsid w:val="008905BF"/>
    <w:pPr>
      <w:ind w:left="1080" w:hanging="360"/>
    </w:pPr>
  </w:style>
  <w:style w:type="paragraph" w:styleId="List4">
    <w:name w:val="List 4"/>
    <w:basedOn w:val="Normal"/>
    <w:rsid w:val="008905BF"/>
    <w:pPr>
      <w:ind w:left="1440" w:hanging="360"/>
    </w:pPr>
  </w:style>
  <w:style w:type="paragraph" w:styleId="List5">
    <w:name w:val="List 5"/>
    <w:basedOn w:val="Normal"/>
    <w:rsid w:val="008905BF"/>
    <w:pPr>
      <w:ind w:left="1800" w:hanging="360"/>
    </w:pPr>
  </w:style>
  <w:style w:type="paragraph" w:styleId="ListBullet">
    <w:name w:val="List Bullet"/>
    <w:basedOn w:val="Normal"/>
    <w:autoRedefine/>
    <w:rsid w:val="008905BF"/>
    <w:pPr>
      <w:numPr>
        <w:numId w:val="4"/>
      </w:numPr>
    </w:pPr>
  </w:style>
  <w:style w:type="paragraph" w:styleId="ListBullet2">
    <w:name w:val="List Bullet 2"/>
    <w:basedOn w:val="Normal"/>
    <w:autoRedefine/>
    <w:rsid w:val="008905BF"/>
    <w:pPr>
      <w:numPr>
        <w:numId w:val="5"/>
      </w:numPr>
    </w:pPr>
  </w:style>
  <w:style w:type="paragraph" w:styleId="ListBullet3">
    <w:name w:val="List Bullet 3"/>
    <w:basedOn w:val="Normal"/>
    <w:autoRedefine/>
    <w:rsid w:val="008905BF"/>
    <w:pPr>
      <w:tabs>
        <w:tab w:val="num" w:pos="1080"/>
      </w:tabs>
      <w:ind w:left="1080" w:hanging="360"/>
    </w:pPr>
  </w:style>
  <w:style w:type="paragraph" w:styleId="ListBullet4">
    <w:name w:val="List Bullet 4"/>
    <w:basedOn w:val="Normal"/>
    <w:autoRedefine/>
    <w:rsid w:val="008905BF"/>
    <w:pPr>
      <w:numPr>
        <w:numId w:val="6"/>
      </w:numPr>
    </w:pPr>
  </w:style>
  <w:style w:type="paragraph" w:styleId="ListBullet5">
    <w:name w:val="List Bullet 5"/>
    <w:basedOn w:val="Normal"/>
    <w:autoRedefine/>
    <w:rsid w:val="008905BF"/>
    <w:pPr>
      <w:numPr>
        <w:numId w:val="7"/>
      </w:numPr>
    </w:pPr>
  </w:style>
  <w:style w:type="paragraph" w:styleId="ListContinue">
    <w:name w:val="List Continue"/>
    <w:basedOn w:val="Normal"/>
    <w:rsid w:val="008905BF"/>
    <w:pPr>
      <w:ind w:left="360"/>
    </w:pPr>
  </w:style>
  <w:style w:type="paragraph" w:styleId="ListContinue2">
    <w:name w:val="List Continue 2"/>
    <w:basedOn w:val="Normal"/>
    <w:rsid w:val="008905BF"/>
    <w:pPr>
      <w:ind w:left="720"/>
    </w:pPr>
  </w:style>
  <w:style w:type="paragraph" w:styleId="ListContinue3">
    <w:name w:val="List Continue 3"/>
    <w:basedOn w:val="Normal"/>
    <w:rsid w:val="008905BF"/>
    <w:pPr>
      <w:ind w:left="1080"/>
    </w:pPr>
  </w:style>
  <w:style w:type="paragraph" w:styleId="ListContinue4">
    <w:name w:val="List Continue 4"/>
    <w:basedOn w:val="Normal"/>
    <w:rsid w:val="008905BF"/>
    <w:pPr>
      <w:ind w:left="1440"/>
    </w:pPr>
  </w:style>
  <w:style w:type="paragraph" w:styleId="ListContinue5">
    <w:name w:val="List Continue 5"/>
    <w:basedOn w:val="Normal"/>
    <w:rsid w:val="008905BF"/>
    <w:pPr>
      <w:ind w:left="1800"/>
    </w:pPr>
  </w:style>
  <w:style w:type="paragraph" w:styleId="ListNumber2">
    <w:name w:val="List Number 2"/>
    <w:basedOn w:val="Normal"/>
    <w:rsid w:val="008905BF"/>
    <w:pPr>
      <w:numPr>
        <w:numId w:val="9"/>
      </w:numPr>
    </w:pPr>
  </w:style>
  <w:style w:type="paragraph" w:styleId="ListNumber3">
    <w:name w:val="List Number 3"/>
    <w:basedOn w:val="Normal"/>
    <w:rsid w:val="008905BF"/>
    <w:pPr>
      <w:numPr>
        <w:numId w:val="10"/>
      </w:numPr>
    </w:pPr>
  </w:style>
  <w:style w:type="paragraph" w:styleId="ListNumber4">
    <w:name w:val="List Number 4"/>
    <w:basedOn w:val="Normal"/>
    <w:rsid w:val="008905BF"/>
    <w:pPr>
      <w:numPr>
        <w:numId w:val="11"/>
      </w:numPr>
    </w:pPr>
  </w:style>
  <w:style w:type="paragraph" w:styleId="ListNumber5">
    <w:name w:val="List Number 5"/>
    <w:basedOn w:val="Normal"/>
    <w:rsid w:val="008905BF"/>
    <w:pPr>
      <w:numPr>
        <w:numId w:val="12"/>
      </w:numPr>
    </w:pPr>
  </w:style>
  <w:style w:type="paragraph" w:styleId="MessageHeader">
    <w:name w:val="Message Header"/>
    <w:basedOn w:val="Normal"/>
    <w:link w:val="MessageHeaderChar"/>
    <w:rsid w:val="008905B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8905BF"/>
    <w:rPr>
      <w:rFonts w:ascii="Arial" w:eastAsia="Times New Roman" w:hAnsi="Arial" w:cs="Arial"/>
      <w:szCs w:val="20"/>
      <w:shd w:val="pct20" w:color="auto" w:fill="auto"/>
    </w:rPr>
  </w:style>
  <w:style w:type="paragraph" w:styleId="NoteHeading">
    <w:name w:val="Note Heading"/>
    <w:basedOn w:val="Normal"/>
    <w:next w:val="Normal"/>
    <w:link w:val="NoteHeadingChar"/>
    <w:rsid w:val="008905BF"/>
  </w:style>
  <w:style w:type="character" w:customStyle="1" w:styleId="NoteHeadingChar">
    <w:name w:val="Note Heading Char"/>
    <w:basedOn w:val="DefaultParagraphFont"/>
    <w:link w:val="NoteHeading"/>
    <w:rsid w:val="008905BF"/>
    <w:rPr>
      <w:rFonts w:ascii="HelvLight" w:eastAsia="Times New Roman" w:hAnsi="HelvLight" w:cs="Times New Roman"/>
      <w:szCs w:val="20"/>
    </w:rPr>
  </w:style>
  <w:style w:type="paragraph" w:styleId="PlainText">
    <w:name w:val="Plain Text"/>
    <w:basedOn w:val="Normal"/>
    <w:link w:val="PlainTextChar"/>
    <w:rsid w:val="008905BF"/>
    <w:rPr>
      <w:rFonts w:ascii="Courier New" w:hAnsi="Courier New" w:cs="Helvetica"/>
    </w:rPr>
  </w:style>
  <w:style w:type="character" w:customStyle="1" w:styleId="PlainTextChar">
    <w:name w:val="Plain Text Char"/>
    <w:basedOn w:val="DefaultParagraphFont"/>
    <w:link w:val="PlainText"/>
    <w:rsid w:val="008905BF"/>
    <w:rPr>
      <w:rFonts w:ascii="Courier New" w:eastAsia="Times New Roman" w:hAnsi="Courier New" w:cs="Helvetica"/>
      <w:szCs w:val="20"/>
    </w:rPr>
  </w:style>
  <w:style w:type="paragraph" w:styleId="Salutation">
    <w:name w:val="Salutation"/>
    <w:basedOn w:val="Normal"/>
    <w:next w:val="Normal"/>
    <w:link w:val="SalutationChar"/>
    <w:rsid w:val="008905BF"/>
  </w:style>
  <w:style w:type="character" w:customStyle="1" w:styleId="SalutationChar">
    <w:name w:val="Salutation Char"/>
    <w:basedOn w:val="DefaultParagraphFont"/>
    <w:link w:val="Salutation"/>
    <w:rsid w:val="008905BF"/>
    <w:rPr>
      <w:rFonts w:ascii="HelvLight" w:eastAsia="Times New Roman" w:hAnsi="HelvLight" w:cs="Times New Roman"/>
      <w:szCs w:val="20"/>
    </w:rPr>
  </w:style>
  <w:style w:type="paragraph" w:styleId="Signature">
    <w:name w:val="Signature"/>
    <w:basedOn w:val="Normal"/>
    <w:link w:val="SignatureChar"/>
    <w:rsid w:val="008905BF"/>
    <w:pPr>
      <w:ind w:left="4320"/>
    </w:pPr>
  </w:style>
  <w:style w:type="character" w:customStyle="1" w:styleId="SignatureChar">
    <w:name w:val="Signature Char"/>
    <w:basedOn w:val="DefaultParagraphFont"/>
    <w:link w:val="Signature"/>
    <w:rsid w:val="008905BF"/>
    <w:rPr>
      <w:rFonts w:ascii="HelvLight" w:eastAsia="Times New Roman" w:hAnsi="HelvLight" w:cs="Times New Roman"/>
      <w:szCs w:val="20"/>
    </w:rPr>
  </w:style>
  <w:style w:type="paragraph" w:styleId="TableofAuthorities">
    <w:name w:val="table of authorities"/>
    <w:basedOn w:val="Normal"/>
    <w:next w:val="Normal"/>
    <w:rsid w:val="008905BF"/>
    <w:pPr>
      <w:ind w:left="200" w:hanging="200"/>
    </w:pPr>
  </w:style>
  <w:style w:type="paragraph" w:styleId="TableofFigures">
    <w:name w:val="table of figures"/>
    <w:basedOn w:val="Normal"/>
    <w:next w:val="Normal"/>
    <w:rsid w:val="008905BF"/>
    <w:pPr>
      <w:ind w:left="400" w:hanging="400"/>
    </w:pPr>
  </w:style>
  <w:style w:type="paragraph" w:styleId="TOAHeading">
    <w:name w:val="toa heading"/>
    <w:basedOn w:val="Normal"/>
    <w:next w:val="Normal"/>
    <w:rsid w:val="008905BF"/>
    <w:pPr>
      <w:spacing w:before="120"/>
    </w:pPr>
    <w:rPr>
      <w:rFonts w:ascii="Arial" w:hAnsi="Arial" w:cs="Arial"/>
      <w:b/>
      <w:bCs/>
    </w:rPr>
  </w:style>
  <w:style w:type="paragraph" w:customStyle="1" w:styleId="NumberListSub1">
    <w:name w:val="NumberListSub1"/>
    <w:basedOn w:val="NumberListSub"/>
    <w:rsid w:val="008905BF"/>
  </w:style>
  <w:style w:type="paragraph" w:customStyle="1" w:styleId="bulletindent">
    <w:name w:val="bullet indent"/>
    <w:basedOn w:val="Normal"/>
    <w:rsid w:val="008905BF"/>
    <w:pPr>
      <w:numPr>
        <w:numId w:val="16"/>
      </w:numPr>
    </w:pPr>
  </w:style>
  <w:style w:type="paragraph" w:customStyle="1" w:styleId="substep">
    <w:name w:val="substep"/>
    <w:basedOn w:val="Normal"/>
    <w:rsid w:val="008905BF"/>
    <w:pPr>
      <w:numPr>
        <w:numId w:val="17"/>
      </w:numPr>
    </w:pPr>
  </w:style>
  <w:style w:type="paragraph" w:customStyle="1" w:styleId="Title1">
    <w:name w:val="Title1"/>
    <w:basedOn w:val="Normal"/>
    <w:rsid w:val="008905BF"/>
  </w:style>
  <w:style w:type="character" w:styleId="PageNumber">
    <w:name w:val="page number"/>
    <w:basedOn w:val="DefaultParagraphFont"/>
    <w:rsid w:val="008905BF"/>
  </w:style>
  <w:style w:type="character" w:styleId="Emphasis">
    <w:name w:val="Emphasis"/>
    <w:basedOn w:val="DefaultParagraphFont"/>
    <w:qFormat/>
    <w:rsid w:val="008905BF"/>
    <w:rPr>
      <w:i/>
    </w:rPr>
  </w:style>
  <w:style w:type="paragraph" w:customStyle="1" w:styleId="Style1">
    <w:name w:val="Style1"/>
    <w:basedOn w:val="TOC2"/>
    <w:rsid w:val="008905BF"/>
    <w:rPr>
      <w:rFonts w:ascii="Times New Roman" w:hAnsi="Times New Roman"/>
    </w:rPr>
  </w:style>
  <w:style w:type="paragraph" w:customStyle="1" w:styleId="StyleHeading112ptLeft0Firstline0">
    <w:name w:val="Style Heading 1 + 12 pt Left:  0&quot; First line:  0&quot;"/>
    <w:basedOn w:val="Heading1"/>
    <w:autoRedefine/>
    <w:rsid w:val="008905BF"/>
    <w:pPr>
      <w:numPr>
        <w:numId w:val="18"/>
      </w:numPr>
    </w:pPr>
    <w:rPr>
      <w:bCs/>
      <w:sz w:val="24"/>
    </w:rPr>
  </w:style>
  <w:style w:type="character" w:customStyle="1" w:styleId="StyleArialNarrow">
    <w:name w:val="Style Arial Narrow"/>
    <w:basedOn w:val="DefaultParagraphFont"/>
    <w:rsid w:val="008905BF"/>
    <w:rPr>
      <w:rFonts w:ascii="Palatino Linotype" w:hAnsi="Palatino Linotype"/>
    </w:rPr>
  </w:style>
  <w:style w:type="paragraph" w:styleId="BalloonText">
    <w:name w:val="Balloon Text"/>
    <w:basedOn w:val="Normal"/>
    <w:link w:val="BalloonTextChar"/>
    <w:rsid w:val="008905BF"/>
    <w:rPr>
      <w:rFonts w:ascii="Tahoma" w:hAnsi="Tahoma" w:cs="Tahoma"/>
      <w:sz w:val="16"/>
      <w:szCs w:val="16"/>
    </w:rPr>
  </w:style>
  <w:style w:type="character" w:customStyle="1" w:styleId="BalloonTextChar">
    <w:name w:val="Balloon Text Char"/>
    <w:basedOn w:val="DefaultParagraphFont"/>
    <w:link w:val="BalloonText"/>
    <w:rsid w:val="008905BF"/>
    <w:rPr>
      <w:rFonts w:ascii="Tahoma" w:eastAsia="Times New Roman" w:hAnsi="Tahoma" w:cs="Tahoma"/>
      <w:sz w:val="16"/>
      <w:szCs w:val="16"/>
    </w:rPr>
  </w:style>
  <w:style w:type="character" w:styleId="PlaceholderText">
    <w:name w:val="Placeholder Text"/>
    <w:basedOn w:val="DefaultParagraphFont"/>
    <w:uiPriority w:val="99"/>
    <w:semiHidden/>
    <w:rsid w:val="00625489"/>
    <w:rPr>
      <w:color w:val="808080"/>
    </w:rPr>
  </w:style>
  <w:style w:type="paragraph" w:styleId="IntenseQuote">
    <w:name w:val="Intense Quote"/>
    <w:basedOn w:val="Normal"/>
    <w:next w:val="Normal"/>
    <w:link w:val="IntenseQuoteChar"/>
    <w:uiPriority w:val="30"/>
    <w:qFormat/>
    <w:rsid w:val="009557A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57AA"/>
    <w:rPr>
      <w:rFonts w:ascii="HelvLight" w:eastAsia="Times New Roman" w:hAnsi="HelvLight" w:cs="Times New Roman"/>
      <w:i/>
      <w:iCs/>
      <w:color w:val="4472C4" w:themeColor="accent1"/>
      <w:szCs w:val="20"/>
    </w:rPr>
  </w:style>
  <w:style w:type="table" w:styleId="TableGrid">
    <w:name w:val="Table Grid"/>
    <w:basedOn w:val="TableNormal"/>
    <w:uiPriority w:val="39"/>
    <w:rsid w:val="004D2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D7825"/>
    <w:rPr>
      <w:color w:val="808080"/>
      <w:shd w:val="clear" w:color="auto" w:fill="E6E6E6"/>
    </w:rPr>
  </w:style>
  <w:style w:type="character" w:styleId="FollowedHyperlink">
    <w:name w:val="FollowedHyperlink"/>
    <w:basedOn w:val="DefaultParagraphFont"/>
    <w:uiPriority w:val="99"/>
    <w:semiHidden/>
    <w:unhideWhenUsed/>
    <w:rsid w:val="006C079E"/>
    <w:rPr>
      <w:color w:val="954F72" w:themeColor="followedHyperlink"/>
      <w:u w:val="single"/>
    </w:rPr>
  </w:style>
  <w:style w:type="table" w:styleId="GridTable5Dark-Accent5">
    <w:name w:val="Grid Table 5 Dark Accent 5"/>
    <w:basedOn w:val="TableNormal"/>
    <w:uiPriority w:val="50"/>
    <w:rsid w:val="0013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406AD9"/>
    <w:rPr>
      <w:sz w:val="16"/>
      <w:szCs w:val="16"/>
    </w:rPr>
  </w:style>
  <w:style w:type="paragraph" w:styleId="CommentSubject">
    <w:name w:val="annotation subject"/>
    <w:basedOn w:val="CommentText"/>
    <w:next w:val="CommentText"/>
    <w:link w:val="CommentSubjectChar"/>
    <w:uiPriority w:val="99"/>
    <w:semiHidden/>
    <w:unhideWhenUsed/>
    <w:rsid w:val="00406AD9"/>
    <w:pPr>
      <w:spacing w:line="240" w:lineRule="auto"/>
    </w:pPr>
    <w:rPr>
      <w:b/>
      <w:bCs/>
      <w:sz w:val="20"/>
    </w:rPr>
  </w:style>
  <w:style w:type="character" w:customStyle="1" w:styleId="CommentSubjectChar">
    <w:name w:val="Comment Subject Char"/>
    <w:basedOn w:val="CommentTextChar"/>
    <w:link w:val="CommentSubject"/>
    <w:uiPriority w:val="99"/>
    <w:semiHidden/>
    <w:rsid w:val="00406AD9"/>
    <w:rPr>
      <w:rFonts w:ascii="HelvLight" w:eastAsia="Times New Roman" w:hAnsi="HelvLight"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5939">
      <w:bodyDiv w:val="1"/>
      <w:marLeft w:val="0"/>
      <w:marRight w:val="0"/>
      <w:marTop w:val="0"/>
      <w:marBottom w:val="0"/>
      <w:divBdr>
        <w:top w:val="none" w:sz="0" w:space="0" w:color="auto"/>
        <w:left w:val="none" w:sz="0" w:space="0" w:color="auto"/>
        <w:bottom w:val="none" w:sz="0" w:space="0" w:color="auto"/>
        <w:right w:val="none" w:sz="0" w:space="0" w:color="auto"/>
      </w:divBdr>
    </w:div>
    <w:div w:id="151264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ftp.delphi-tech.com/pub/OASIS/Utilities/Oasis_Health_Check"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file://OASISStorage.Alias/OASISStorage$/Dev/SE/ODS/ODEV20181/XMLDATA" TargetMode="External"/><Relationship Id="rId5" Type="http://schemas.openxmlformats.org/officeDocument/2006/relationships/numbering" Target="numbering.xml"/><Relationship Id="rId15" Type="http://schemas.openxmlformats.org/officeDocument/2006/relationships/hyperlink" Target="http://techpubs.delphi-tech.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file://OASISStorage.Alias/OASISStorage$/Dev/SE/ODS/ODEV2018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ftp.delphi-tech.com/pub/OASIS/Utilities/Oasis_Health_Chec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hersey\AppData\Roaming\Microsoft\Templates\Delphi_Word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8F028556E7495FA9AB2DD929D57682"/>
        <w:category>
          <w:name w:val="General"/>
          <w:gallery w:val="placeholder"/>
        </w:category>
        <w:types>
          <w:type w:val="bbPlcHdr"/>
        </w:types>
        <w:behaviors>
          <w:behavior w:val="content"/>
        </w:behaviors>
        <w:guid w:val="{2E30CBFC-D0EF-44BD-A1D2-9AC47162F757}"/>
      </w:docPartPr>
      <w:docPartBody>
        <w:p w:rsidR="006B6ABE" w:rsidRDefault="008B7702">
          <w:r w:rsidRPr="0039230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Light">
    <w:altName w:val="Arial"/>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02"/>
    <w:rsid w:val="000217B0"/>
    <w:rsid w:val="000B79CF"/>
    <w:rsid w:val="00232ED1"/>
    <w:rsid w:val="0026347A"/>
    <w:rsid w:val="00347CD4"/>
    <w:rsid w:val="00364111"/>
    <w:rsid w:val="00370FC7"/>
    <w:rsid w:val="0040500D"/>
    <w:rsid w:val="00490BD6"/>
    <w:rsid w:val="006B6ABE"/>
    <w:rsid w:val="0071479D"/>
    <w:rsid w:val="00745712"/>
    <w:rsid w:val="007A76E0"/>
    <w:rsid w:val="0084071F"/>
    <w:rsid w:val="008B7702"/>
    <w:rsid w:val="008D52F6"/>
    <w:rsid w:val="008E7BC1"/>
    <w:rsid w:val="009809F3"/>
    <w:rsid w:val="009E0B14"/>
    <w:rsid w:val="00A078CC"/>
    <w:rsid w:val="00A14DFE"/>
    <w:rsid w:val="00B052F0"/>
    <w:rsid w:val="00B945F0"/>
    <w:rsid w:val="00BA0642"/>
    <w:rsid w:val="00C92800"/>
    <w:rsid w:val="00CA0D17"/>
    <w:rsid w:val="00D46367"/>
    <w:rsid w:val="00D84A84"/>
    <w:rsid w:val="00F151AB"/>
    <w:rsid w:val="00F36E87"/>
    <w:rsid w:val="00FB392E"/>
    <w:rsid w:val="00FD4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D85FC0711949FA88048AE34951DFAF">
    <w:name w:val="80D85FC0711949FA88048AE34951DFAF"/>
    <w:rsid w:val="008B7702"/>
  </w:style>
  <w:style w:type="character" w:styleId="PlaceholderText">
    <w:name w:val="Placeholder Text"/>
    <w:basedOn w:val="DefaultParagraphFont"/>
    <w:uiPriority w:val="99"/>
    <w:semiHidden/>
    <w:rsid w:val="008B77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87ED21823019D41A9501881A7396ECF" ma:contentTypeVersion="25" ma:contentTypeDescription="Create a new document." ma:contentTypeScope="" ma:versionID="a0e6dbb7b0dcb94e0db946c6b49e485a">
  <xsd:schema xmlns:xsd="http://www.w3.org/2001/XMLSchema" xmlns:xs="http://www.w3.org/2001/XMLSchema" xmlns:p="http://schemas.microsoft.com/office/2006/metadata/properties" xmlns:ns2="70d41749-5098-471e-a347-fc0b512d5118" xmlns:ns3="http://schemas.microsoft.com/sharepoint/v4" xmlns:ns4="6e2e76d3-0f2f-4f7a-978a-98a67b810a4b" xmlns:ns5="80c54223-4ae2-40ce-b000-003000e1a9d5" targetNamespace="http://schemas.microsoft.com/office/2006/metadata/properties" ma:root="true" ma:fieldsID="76a966dce067d8e4f36032df88d9533c" ns2:_="" ns3:_="" ns4:_="" ns5:_="">
    <xsd:import namespace="70d41749-5098-471e-a347-fc0b512d5118"/>
    <xsd:import namespace="http://schemas.microsoft.com/sharepoint/v4"/>
    <xsd:import namespace="6e2e76d3-0f2f-4f7a-978a-98a67b810a4b"/>
    <xsd:import namespace="80c54223-4ae2-40ce-b000-003000e1a9d5"/>
    <xsd:element name="properties">
      <xsd:complexType>
        <xsd:sequence>
          <xsd:element name="documentManagement">
            <xsd:complexType>
              <xsd:all>
                <xsd:element ref="ns2:h745d46dadca435daade02c5165d03a0" minOccurs="0"/>
                <xsd:element ref="ns2:TaxCatchAll" minOccurs="0"/>
                <xsd:element ref="ns2:o5a2010b87334a3da4fd6acd17e6b454" minOccurs="0"/>
                <xsd:element ref="ns2:e7eaae68e39949dc90971f5a2aeb3aed" minOccurs="0"/>
                <xsd:element ref="ns2:n333919508f24839a46cc314f1e0696f" minOccurs="0"/>
                <xsd:element ref="ns2:c591349fa47748a692f7c7af48a3ecfc" minOccurs="0"/>
                <xsd:element ref="ns2:o92dc7c9d16f48efbd207ba62e85bafe" minOccurs="0"/>
                <xsd:element ref="ns3:IconOverlay" minOccurs="0"/>
                <xsd:element ref="ns4:Completed"/>
                <xsd:element ref="ns4:LegacySharePointFolder" minOccurs="0"/>
                <xsd:element ref="ns5:SharedWithUsers" minOccurs="0"/>
                <xsd:element ref="ns5:SharedWithDetails" minOccurs="0"/>
                <xsd:element ref="ns2:m0c35597ebfb4bdfb2dd98aba4f106f9" minOccurs="0"/>
                <xsd:element ref="ns4:MediaServiceMetadata" minOccurs="0"/>
                <xsd:element ref="ns4:MediaServiceFastMetadata"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41749-5098-471e-a347-fc0b512d5118" elementFormDefault="qualified">
    <xsd:import namespace="http://schemas.microsoft.com/office/2006/documentManagement/types"/>
    <xsd:import namespace="http://schemas.microsoft.com/office/infopath/2007/PartnerControls"/>
    <xsd:element name="h745d46dadca435daade02c5165d03a0" ma:index="9" ma:taxonomy="true" ma:internalName="h745d46dadca435daade02c5165d03a0" ma:taxonomyFieldName="Product_x0020_Name" ma:displayName="Product Name" ma:indexed="true" ma:default="" ma:fieldId="{1745d46d-adca-435d-aade-02c5165d03a0}" ma:sspId="137ca639-1cc5-4c88-a76a-ceb87fcf18d9" ma:termSetId="95a17f10-8d77-4321-9b24-2b066f88c15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25117739-6caa-4e27-99f3-c85b043b0b06}" ma:internalName="TaxCatchAll" ma:showField="CatchAllData" ma:web="70d41749-5098-471e-a347-fc0b512d5118">
      <xsd:complexType>
        <xsd:complexContent>
          <xsd:extension base="dms:MultiChoiceLookup">
            <xsd:sequence>
              <xsd:element name="Value" type="dms:Lookup" maxOccurs="unbounded" minOccurs="0" nillable="true"/>
            </xsd:sequence>
          </xsd:extension>
        </xsd:complexContent>
      </xsd:complexType>
    </xsd:element>
    <xsd:element name="o5a2010b87334a3da4fd6acd17e6b454" ma:index="12" ma:taxonomy="true" ma:internalName="o5a2010b87334a3da4fd6acd17e6b454" ma:taxonomyFieldName="Product_x0020_Types" ma:displayName="Product Types" ma:indexed="true" ma:default="" ma:fieldId="{85a2010b-8733-4a3d-a4fd-6acd17e6b454}" ma:sspId="137ca639-1cc5-4c88-a76a-ceb87fcf18d9" ma:termSetId="7da7098f-2606-43d3-89c2-06db7efc6647" ma:anchorId="00000000-0000-0000-0000-000000000000" ma:open="false" ma:isKeyword="false">
      <xsd:complexType>
        <xsd:sequence>
          <xsd:element ref="pc:Terms" minOccurs="0" maxOccurs="1"/>
        </xsd:sequence>
      </xsd:complexType>
    </xsd:element>
    <xsd:element name="e7eaae68e39949dc90971f5a2aeb3aed" ma:index="14" ma:taxonomy="true" ma:internalName="e7eaae68e39949dc90971f5a2aeb3aed" ma:taxonomyFieldName="Product_x0020_Version" ma:displayName="Product Version" ma:indexed="true" ma:default="" ma:fieldId="{e7eaae68-e399-49dc-9097-1f5a2aeb3aed}" ma:sspId="137ca639-1cc5-4c88-a76a-ceb87fcf18d9" ma:termSetId="ba4cfa89-7532-4ec6-8a31-ac76bf80068b" ma:anchorId="00000000-0000-0000-0000-000000000000" ma:open="false" ma:isKeyword="false">
      <xsd:complexType>
        <xsd:sequence>
          <xsd:element ref="pc:Terms" minOccurs="0" maxOccurs="1"/>
        </xsd:sequence>
      </xsd:complexType>
    </xsd:element>
    <xsd:element name="n333919508f24839a46cc314f1e0696f" ma:index="16" nillable="true" ma:taxonomy="true" ma:internalName="n333919508f24839a46cc314f1e0696f" ma:taxonomyFieldName="Related_x0020_Customers" ma:displayName="Related Customers" ma:default="" ma:fieldId="{73339195-08f2-4839-a46c-c314f1e0696f}" ma:taxonomyMulti="true" ma:sspId="137ca639-1cc5-4c88-a76a-ceb87fcf18d9" ma:termSetId="b45cdb80-5e66-4ed3-b8d4-9637b367d09e" ma:anchorId="00000000-0000-0000-0000-000000000000" ma:open="false" ma:isKeyword="false">
      <xsd:complexType>
        <xsd:sequence>
          <xsd:element ref="pc:Terms" minOccurs="0" maxOccurs="1"/>
        </xsd:sequence>
      </xsd:complexType>
    </xsd:element>
    <xsd:element name="c591349fa47748a692f7c7af48a3ecfc" ma:index="18" nillable="true" ma:taxonomy="true" ma:internalName="c591349fa47748a692f7c7af48a3ecfc" ma:taxonomyFieldName="Related_x0020_Products" ma:displayName="Related Products" ma:default="" ma:fieldId="{c591349f-a477-48a6-92f7-c7af48a3ecfc}" ma:taxonomyMulti="true" ma:sspId="137ca639-1cc5-4c88-a76a-ceb87fcf18d9" ma:termSetId="95a17f10-8d77-4321-9b24-2b066f88c157" ma:anchorId="00000000-0000-0000-0000-000000000000" ma:open="false" ma:isKeyword="false">
      <xsd:complexType>
        <xsd:sequence>
          <xsd:element ref="pc:Terms" minOccurs="0" maxOccurs="1"/>
        </xsd:sequence>
      </xsd:complexType>
    </xsd:element>
    <xsd:element name="o92dc7c9d16f48efbd207ba62e85bafe" ma:index="20" nillable="true" ma:taxonomy="true" ma:internalName="o92dc7c9d16f48efbd207ba62e85bafe" ma:taxonomyFieldName="Related_x0020_Versions" ma:displayName="Related Versions" ma:default="" ma:fieldId="{892dc7c9-d16f-48ef-bd20-7ba62e85bafe}" ma:taxonomyMulti="true" ma:sspId="137ca639-1cc5-4c88-a76a-ceb87fcf18d9" ma:termSetId="ba4cfa89-7532-4ec6-8a31-ac76bf80068b" ma:anchorId="00000000-0000-0000-0000-000000000000" ma:open="false" ma:isKeyword="false">
      <xsd:complexType>
        <xsd:sequence>
          <xsd:element ref="pc:Terms" minOccurs="0" maxOccurs="1"/>
        </xsd:sequence>
      </xsd:complexType>
    </xsd:element>
    <xsd:element name="m0c35597ebfb4bdfb2dd98aba4f106f9" ma:index="27" ma:taxonomy="true" ma:internalName="m0c35597ebfb4bdfb2dd98aba4f106f9" ma:taxonomyFieldName="Document_x0020_Category" ma:displayName="Document Category" ma:default="" ma:fieldId="{60c35597-ebfb-4bdf-b2dd-98aba4f106f9}" ma:sspId="137ca639-1cc5-4c88-a76a-ceb87fcf18d9" ma:termSetId="cae469e9-49a9-4cca-a419-bcfcfdbb527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2e76d3-0f2f-4f7a-978a-98a67b810a4b" elementFormDefault="qualified">
    <xsd:import namespace="http://schemas.microsoft.com/office/2006/documentManagement/types"/>
    <xsd:import namespace="http://schemas.microsoft.com/office/infopath/2007/PartnerControls"/>
    <xsd:element name="Completed" ma:index="22" ma:displayName="Completed" ma:default="No" ma:description="Document Status" ma:format="Dropdown" ma:internalName="Completed">
      <xsd:simpleType>
        <xsd:restriction base="dms:Choice">
          <xsd:enumeration value="Yes"/>
          <xsd:enumeration value="No"/>
        </xsd:restriction>
      </xsd:simpleType>
    </xsd:element>
    <xsd:element name="LegacySharePointFolder" ma:index="23" nillable="true" ma:displayName="LegacySharePointFolder" ma:internalName="LegacySharePointFolder">
      <xsd:simpleType>
        <xsd:restriction base="dms:Text">
          <xsd:maxLength value="255"/>
        </xsd:restrictio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EventHashCode" ma:index="30" nillable="true" ma:displayName="MediaServiceEventHashCode" ma:hidden="true" ma:internalName="MediaServiceEventHashCode" ma:readOnly="true">
      <xsd:simpleType>
        <xsd:restriction base="dms:Text"/>
      </xsd:simpleType>
    </xsd:element>
    <xsd:element name="MediaServiceGenerationTime" ma:index="3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54223-4ae2-40ce-b000-003000e1a9d5" elementFormDefault="qualified">
    <xsd:import namespace="http://schemas.microsoft.com/office/2006/documentManagement/types"/>
    <xsd:import namespace="http://schemas.microsoft.com/office/infopath/2007/PartnerControls"/>
    <xsd:element name="SharedWithUsers" ma:index="2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92dc7c9d16f48efbd207ba62e85bafe xmlns="70d41749-5098-471e-a347-fc0b512d5118">
      <Terms xmlns="http://schemas.microsoft.com/office/infopath/2007/PartnerControls"/>
    </o92dc7c9d16f48efbd207ba62e85bafe>
    <TaxCatchAll xmlns="70d41749-5098-471e-a347-fc0b512d5118">
      <Value>4</Value>
      <Value>3</Value>
      <Value>129</Value>
      <Value>45</Value>
    </TaxCatchAll>
    <e7eaae68e39949dc90971f5a2aeb3aed xmlns="70d41749-5098-471e-a347-fc0b512d5118">
      <Terms xmlns="http://schemas.microsoft.com/office/infopath/2007/PartnerControls">
        <TermInfo xmlns="http://schemas.microsoft.com/office/infopath/2007/PartnerControls">
          <TermName xmlns="http://schemas.microsoft.com/office/infopath/2007/PartnerControls">ALL</TermName>
          <TermId xmlns="http://schemas.microsoft.com/office/infopath/2007/PartnerControls">71d6213e-110a-413b-b5fb-a5163441a7c3</TermId>
        </TermInfo>
      </Terms>
    </e7eaae68e39949dc90971f5a2aeb3aed>
    <IconOverlay xmlns="http://schemas.microsoft.com/sharepoint/v4" xsi:nil="true"/>
    <Completed xmlns="6e2e76d3-0f2f-4f7a-978a-98a67b810a4b">No</Completed>
    <h745d46dadca435daade02c5165d03a0 xmlns="70d41749-5098-471e-a347-fc0b512d5118">
      <Terms xmlns="http://schemas.microsoft.com/office/infopath/2007/PartnerControls">
        <TermInfo xmlns="http://schemas.microsoft.com/office/infopath/2007/PartnerControls">
          <TermName xmlns="http://schemas.microsoft.com/office/infopath/2007/PartnerControls">OASIS</TermName>
          <TermId xmlns="http://schemas.microsoft.com/office/infopath/2007/PartnerControls">162da721-9bb3-423e-b959-8e5de9855f2c</TermId>
        </TermInfo>
      </Terms>
    </h745d46dadca435daade02c5165d03a0>
    <n333919508f24839a46cc314f1e0696f xmlns="70d41749-5098-471e-a347-fc0b512d5118">
      <Terms xmlns="http://schemas.microsoft.com/office/infopath/2007/PartnerControls"/>
    </n333919508f24839a46cc314f1e0696f>
    <LegacySharePointFolder xmlns="6e2e76d3-0f2f-4f7a-978a-98a67b810a4b">new document</LegacySharePointFolder>
    <c591349fa47748a692f7c7af48a3ecfc xmlns="70d41749-5098-471e-a347-fc0b512d5118">
      <Terms xmlns="http://schemas.microsoft.com/office/infopath/2007/PartnerControls"/>
    </c591349fa47748a692f7c7af48a3ecfc>
    <m0c35597ebfb4bdfb2dd98aba4f106f9 xmlns="70d41749-5098-471e-a347-fc0b512d5118">
      <Terms xmlns="http://schemas.microsoft.com/office/infopath/2007/PartnerControls">
        <TermInfo xmlns="http://schemas.microsoft.com/office/infopath/2007/PartnerControls">
          <TermName xmlns="http://schemas.microsoft.com/office/infopath/2007/PartnerControls">Release</TermName>
          <TermId xmlns="http://schemas.microsoft.com/office/infopath/2007/PartnerControls">761d3002-24ad-4aa7-8bd5-5923df7ee0cb</TermId>
        </TermInfo>
      </Terms>
    </m0c35597ebfb4bdfb2dd98aba4f106f9>
    <o5a2010b87334a3da4fd6acd17e6b454 xmlns="70d41749-5098-471e-a347-fc0b512d5118">
      <Terms xmlns="http://schemas.microsoft.com/office/infopath/2007/PartnerControls">
        <TermInfo xmlns="http://schemas.microsoft.com/office/infopath/2007/PartnerControls">
          <TermName xmlns="http://schemas.microsoft.com/office/infopath/2007/PartnerControls">TRANSACTIONAL</TermName>
          <TermId xmlns="http://schemas.microsoft.com/office/infopath/2007/PartnerControls">dd86c4e8-a373-4b07-88cf-d8596e83238c</TermId>
        </TermInfo>
      </Terms>
    </o5a2010b87334a3da4fd6acd17e6b454>
    <SharedWithUsers xmlns="80c54223-4ae2-40ce-b000-003000e1a9d5">
      <UserInfo>
        <DisplayName>Julia Hersey</DisplayName>
        <AccountId>13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71A6D-9DD1-4488-B7F9-B0423B9B577B}">
  <ds:schemaRefs>
    <ds:schemaRef ds:uri="http://schemas.microsoft.com/sharepoint/v3/contenttype/forms"/>
  </ds:schemaRefs>
</ds:datastoreItem>
</file>

<file path=customXml/itemProps2.xml><?xml version="1.0" encoding="utf-8"?>
<ds:datastoreItem xmlns:ds="http://schemas.openxmlformats.org/officeDocument/2006/customXml" ds:itemID="{A942A17A-BBE8-4129-98E6-1DA429CCAB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d41749-5098-471e-a347-fc0b512d5118"/>
    <ds:schemaRef ds:uri="http://schemas.microsoft.com/sharepoint/v4"/>
    <ds:schemaRef ds:uri="6e2e76d3-0f2f-4f7a-978a-98a67b810a4b"/>
    <ds:schemaRef ds:uri="80c54223-4ae2-40ce-b000-003000e1a9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ADB09E-478A-44A9-925D-B206772F0AE8}">
  <ds:schemaRef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purl.org/dc/terms/"/>
    <ds:schemaRef ds:uri="80c54223-4ae2-40ce-b000-003000e1a9d5"/>
    <ds:schemaRef ds:uri="6e2e76d3-0f2f-4f7a-978a-98a67b810a4b"/>
    <ds:schemaRef ds:uri="70d41749-5098-471e-a347-fc0b512d5118"/>
    <ds:schemaRef ds:uri="http://www.w3.org/XML/1998/namespace"/>
    <ds:schemaRef ds:uri="http://schemas.microsoft.com/sharepoint/v4"/>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4CBBFC7A-4E45-4627-9AFD-A95B122C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Delphi_Word_Template.dotm</Template>
  <TotalTime>0</TotalTime>
  <Pages>56</Pages>
  <Words>7090</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OASIS Health Check User Guide</vt:lpstr>
    </vt:vector>
  </TitlesOfParts>
  <Company/>
  <LinksUpToDate>false</LinksUpToDate>
  <CharactersWithSpaces>47409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OASIS Health Check User Guide</dc:title>
  <dc:subject/>
  <dc:creator>Athi Muthukumarasamy</dc:creator>
  <cp:keywords/>
  <dc:description/>
  <cp:lastModifiedBy>Athi Muthukumarasamy</cp:lastModifiedBy>
  <cp:revision>2</cp:revision>
  <dcterms:created xsi:type="dcterms:W3CDTF">2018-10-29T22:48:00Z</dcterms:created>
  <dcterms:modified xsi:type="dcterms:W3CDTF">2018-10-29T22:48:00Z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0x010100D87ED21823019D41A9501881A7396ECF</vt:lpwstr>
  </property>
  <property fmtid="{D5CDD505-2E9C-101B-9397-08002B2CF9AE}" pid="3" name="Product Types">
    <vt:lpwstr>4;#TRANSACTIONAL|dd86c4e8-a373-4b07-88cf-d8596e83238c</vt:lpwstr>
  </property>
  <property fmtid="{D5CDD505-2E9C-101B-9397-08002B2CF9AE}" pid="4" name="Document Category">
    <vt:lpwstr>129;#Release|761d3002-24ad-4aa7-8bd5-5923df7ee0cb</vt:lpwstr>
  </property>
  <property fmtid="{D5CDD505-2E9C-101B-9397-08002B2CF9AE}" pid="5" name="Related Products">
    <vt:lpwstr/>
  </property>
  <property fmtid="{D5CDD505-2E9C-101B-9397-08002B2CF9AE}" pid="6" name="Related Customers">
    <vt:lpwstr/>
  </property>
  <property fmtid="{D5CDD505-2E9C-101B-9397-08002B2CF9AE}" pid="7" name="Product Version">
    <vt:lpwstr>45;#ALL|71d6213e-110a-413b-b5fb-a5163441a7c3</vt:lpwstr>
  </property>
  <property fmtid="{D5CDD505-2E9C-101B-9397-08002B2CF9AE}" pid="8" name="Product Name">
    <vt:lpwstr>3;#OASIS|162da721-9bb3-423e-b959-8e5de9855f2c</vt:lpwstr>
  </property>
  <property fmtid="{D5CDD505-2E9C-101B-9397-08002B2CF9AE}" pid="9" name="Related Versions">
    <vt:lpwstr/>
  </property>
</Properties>
</file>